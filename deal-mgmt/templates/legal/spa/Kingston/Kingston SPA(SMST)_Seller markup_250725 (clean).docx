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B142" w14:textId="77777777" w:rsidR="001E7208" w:rsidRPr="000326A8" w:rsidRDefault="001E7208" w:rsidP="00C704BB">
      <w:pPr>
        <w:widowControl/>
        <w:topLinePunct/>
        <w:spacing w:after="240" w:line="312" w:lineRule="auto"/>
        <w:jc w:val="left"/>
        <w:rPr>
          <w:rFonts w:ascii="Times New Roman"/>
          <w:sz w:val="24"/>
        </w:rPr>
      </w:pP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  <w:t xml:space="preserve">                                       </w:t>
      </w:r>
    </w:p>
    <w:p w14:paraId="174BF28B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57A46F80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5A565365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  <w:b/>
          <w:sz w:val="40"/>
          <w:szCs w:val="40"/>
        </w:rPr>
      </w:pPr>
      <w:r w:rsidRPr="000326A8">
        <w:rPr>
          <w:rFonts w:eastAsia="바탕"/>
          <w:b/>
          <w:sz w:val="40"/>
          <w:szCs w:val="40"/>
        </w:rPr>
        <w:t>주식매매계약</w:t>
      </w:r>
      <w:r w:rsidR="008D4B6C" w:rsidRPr="000326A8">
        <w:rPr>
          <w:rFonts w:eastAsia="바탕"/>
          <w:b/>
          <w:sz w:val="40"/>
          <w:szCs w:val="40"/>
        </w:rPr>
        <w:t>서</w:t>
      </w:r>
    </w:p>
    <w:p w14:paraId="3CCA37FD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b/>
          <w:sz w:val="24"/>
        </w:rPr>
      </w:pPr>
    </w:p>
    <w:p w14:paraId="34D2A6C6" w14:textId="77777777" w:rsidR="001E7208" w:rsidRPr="00AC1577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1054C6CF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</w:rPr>
      </w:pPr>
      <w:r w:rsidRPr="000326A8">
        <w:rPr>
          <w:rFonts w:eastAsia="바탕"/>
          <w:b/>
        </w:rPr>
        <w:t>매도인</w:t>
      </w:r>
    </w:p>
    <w:p w14:paraId="1F5BB49D" w14:textId="77777777" w:rsidR="001E7208" w:rsidRDefault="0040623D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>
        <w:rPr>
          <w:rFonts w:ascii="Times New Roman" w:hint="eastAsia"/>
          <w:sz w:val="24"/>
        </w:rPr>
        <w:t>주식회사</w:t>
      </w:r>
      <w:r>
        <w:rPr>
          <w:rFonts w:ascii="Times New Roman" w:hint="eastAsia"/>
          <w:sz w:val="24"/>
        </w:rPr>
        <w:t xml:space="preserve"> </w:t>
      </w:r>
      <w:proofErr w:type="spellStart"/>
      <w:r w:rsidR="00EC0EEA">
        <w:rPr>
          <w:rFonts w:ascii="Times New Roman" w:hint="eastAsia"/>
          <w:sz w:val="24"/>
        </w:rPr>
        <w:t>에스엠</w:t>
      </w:r>
      <w:r w:rsidR="0082787F">
        <w:rPr>
          <w:rFonts w:ascii="Times New Roman" w:hint="eastAsia"/>
          <w:sz w:val="24"/>
        </w:rPr>
        <w:t>스튜디오스</w:t>
      </w:r>
      <w:proofErr w:type="spellEnd"/>
    </w:p>
    <w:p w14:paraId="7A14135E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6F37EAB1" w14:textId="3E0FEB8A" w:rsidR="001E7208" w:rsidRPr="000326A8" w:rsidRDefault="00A33F40" w:rsidP="00636222">
      <w:pPr>
        <w:pStyle w:val="WYBody"/>
        <w:tabs>
          <w:tab w:val="center" w:pos="4535"/>
          <w:tab w:val="left" w:pos="6585"/>
        </w:tabs>
        <w:topLinePunct/>
        <w:spacing w:line="312" w:lineRule="auto"/>
        <w:jc w:val="left"/>
        <w:rPr>
          <w:rFonts w:eastAsia="바탕"/>
          <w:b/>
        </w:rPr>
      </w:pPr>
      <w:r>
        <w:rPr>
          <w:rFonts w:eastAsia="바탕"/>
          <w:b/>
        </w:rPr>
        <w:tab/>
      </w:r>
      <w:r w:rsidR="0099420A" w:rsidRPr="000326A8">
        <w:rPr>
          <w:rFonts w:eastAsia="바탕"/>
          <w:b/>
        </w:rPr>
        <w:t>매수인</w:t>
      </w:r>
      <w:r>
        <w:rPr>
          <w:rFonts w:eastAsia="바탕"/>
          <w:b/>
        </w:rPr>
        <w:tab/>
      </w:r>
    </w:p>
    <w:p w14:paraId="4F3377B8" w14:textId="30FBBA33" w:rsidR="001E7208" w:rsidRPr="009649A3" w:rsidRDefault="00B23F61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>
        <w:rPr>
          <w:rFonts w:ascii="Times New Roman" w:hint="eastAsia"/>
          <w:sz w:val="24"/>
        </w:rPr>
        <w:t>[</w:t>
      </w:r>
      <w:r>
        <w:rPr>
          <w:rFonts w:ascii="Times New Roman"/>
          <w:sz w:val="24"/>
        </w:rPr>
        <w:t>*]</w:t>
      </w:r>
    </w:p>
    <w:p w14:paraId="0484AB95" w14:textId="77777777" w:rsidR="0099420A" w:rsidRPr="000326A8" w:rsidRDefault="0099420A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70B72F85" w14:textId="07251B5F" w:rsidR="001E7208" w:rsidRPr="00F2515F" w:rsidRDefault="001B6AD2" w:rsidP="000501EC">
      <w:pPr>
        <w:pStyle w:val="WYBody"/>
        <w:topLinePunct/>
        <w:spacing w:line="312" w:lineRule="auto"/>
        <w:jc w:val="center"/>
        <w:rPr>
          <w:rFonts w:eastAsia="바탕"/>
        </w:rPr>
      </w:pPr>
      <w:r w:rsidRPr="00F2515F">
        <w:rPr>
          <w:rFonts w:eastAsia="바탕"/>
        </w:rPr>
        <w:t>20</w:t>
      </w:r>
      <w:r w:rsidR="00BB4579" w:rsidRPr="00F2515F">
        <w:rPr>
          <w:rFonts w:eastAsia="바탕" w:hint="eastAsia"/>
        </w:rPr>
        <w:t>2</w:t>
      </w:r>
      <w:r w:rsidR="00097408" w:rsidRPr="00F2515F">
        <w:rPr>
          <w:rFonts w:eastAsia="바탕"/>
        </w:rPr>
        <w:t>5</w:t>
      </w:r>
      <w:r w:rsidR="0099420A" w:rsidRPr="00F2515F">
        <w:rPr>
          <w:rFonts w:eastAsia="바탕"/>
        </w:rPr>
        <w:t>.</w:t>
      </w:r>
      <w:r w:rsidR="00EA765E" w:rsidRPr="00F2515F">
        <w:rPr>
          <w:rFonts w:eastAsia="바탕"/>
        </w:rPr>
        <w:t xml:space="preserve"> </w:t>
      </w:r>
      <w:r w:rsidR="00B23F61">
        <w:rPr>
          <w:rFonts w:eastAsia="바탕"/>
        </w:rPr>
        <w:t>[*]</w:t>
      </w:r>
      <w:r w:rsidR="004422C7" w:rsidRPr="00F2515F">
        <w:rPr>
          <w:rFonts w:eastAsia="바탕"/>
        </w:rPr>
        <w:t xml:space="preserve">. </w:t>
      </w:r>
      <w:r w:rsidR="00B23F61">
        <w:rPr>
          <w:rFonts w:eastAsia="바탕"/>
        </w:rPr>
        <w:t>[*]</w:t>
      </w:r>
      <w:r w:rsidR="004422C7" w:rsidRPr="00F2515F">
        <w:rPr>
          <w:rFonts w:eastAsia="바탕"/>
        </w:rPr>
        <w:t>.</w:t>
      </w:r>
    </w:p>
    <w:p w14:paraId="3EA6EA97" w14:textId="77777777" w:rsidR="001B6AD2" w:rsidRPr="000326A8" w:rsidRDefault="001B6AD2" w:rsidP="000501EC">
      <w:pPr>
        <w:pStyle w:val="WYBody"/>
        <w:topLinePunct/>
        <w:spacing w:line="312" w:lineRule="auto"/>
        <w:jc w:val="center"/>
        <w:rPr>
          <w:rFonts w:eastAsia="바탕"/>
        </w:rPr>
      </w:pPr>
    </w:p>
    <w:p w14:paraId="248284A4" w14:textId="77777777" w:rsidR="001B6AD2" w:rsidRPr="000326A8" w:rsidRDefault="009F003E" w:rsidP="000501EC">
      <w:pPr>
        <w:pStyle w:val="WYBody"/>
        <w:topLinePunct/>
        <w:spacing w:line="312" w:lineRule="auto"/>
        <w:jc w:val="center"/>
        <w:rPr>
          <w:rFonts w:eastAsia="바탕"/>
          <w:lang w:val="en-GB"/>
        </w:rPr>
      </w:pPr>
      <w:r>
        <w:rPr>
          <w:rFonts w:eastAsia="바탕" w:hint="eastAsia"/>
        </w:rPr>
        <w:t>주식회사</w:t>
      </w:r>
      <w:r>
        <w:rPr>
          <w:rFonts w:eastAsia="바탕" w:hint="eastAsia"/>
        </w:rPr>
        <w:t xml:space="preserve"> </w:t>
      </w:r>
      <w:r w:rsidR="007059D5">
        <w:rPr>
          <w:rFonts w:eastAsia="바탕" w:hint="eastAsia"/>
        </w:rPr>
        <w:t>키이스트</w:t>
      </w:r>
      <w:r w:rsidR="001B6AD2" w:rsidRPr="000326A8">
        <w:rPr>
          <w:rFonts w:eastAsia="바탕"/>
        </w:rPr>
        <w:t xml:space="preserve"> </w:t>
      </w:r>
      <w:r w:rsidR="001B6AD2" w:rsidRPr="000326A8">
        <w:rPr>
          <w:rFonts w:eastAsia="바탕"/>
        </w:rPr>
        <w:t>주식매매계약서</w:t>
      </w:r>
    </w:p>
    <w:p w14:paraId="3E273CA1" w14:textId="77777777" w:rsidR="001E7208" w:rsidRPr="000326A8" w:rsidRDefault="001E7208" w:rsidP="00C704BB">
      <w:pPr>
        <w:widowControl/>
        <w:topLinePunct/>
        <w:spacing w:after="240" w:line="312" w:lineRule="auto"/>
        <w:jc w:val="left"/>
        <w:rPr>
          <w:rFonts w:ascii="Times New Roman"/>
          <w:sz w:val="24"/>
        </w:rPr>
      </w:pP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  <w:t xml:space="preserve">                                      </w:t>
      </w:r>
    </w:p>
    <w:p w14:paraId="024DB70C" w14:textId="77777777" w:rsidR="000501EC" w:rsidRPr="000326A8" w:rsidRDefault="000501EC" w:rsidP="00C704BB">
      <w:pPr>
        <w:pStyle w:val="WYBody"/>
        <w:topLinePunct/>
        <w:spacing w:line="312" w:lineRule="auto"/>
        <w:jc w:val="center"/>
        <w:rPr>
          <w:rFonts w:eastAsia="바탕"/>
          <w:b/>
          <w:bCs/>
        </w:rPr>
        <w:sectPr w:rsidR="000501EC" w:rsidRPr="000326A8" w:rsidSect="00615E7C">
          <w:headerReference w:type="default" r:id="rId8"/>
          <w:footerReference w:type="even" r:id="rId9"/>
          <w:footerReference w:type="default" r:id="rId10"/>
          <w:pgSz w:w="11906" w:h="16838" w:code="9"/>
          <w:pgMar w:top="1701" w:right="1418" w:bottom="1701" w:left="1418" w:header="851" w:footer="851" w:gutter="0"/>
          <w:pgNumType w:fmt="lowerRoman" w:start="1"/>
          <w:cols w:space="425"/>
          <w:titlePg/>
          <w:docGrid w:type="lines" w:linePitch="381"/>
        </w:sectPr>
      </w:pPr>
    </w:p>
    <w:p w14:paraId="7A73F091" w14:textId="77777777" w:rsidR="00A76EA4" w:rsidRPr="000639C4" w:rsidRDefault="00A76EA4" w:rsidP="000639C4">
      <w:pPr>
        <w:pStyle w:val="LK0"/>
        <w:keepNext w:val="0"/>
        <w:rPr>
          <w:sz w:val="28"/>
          <w:szCs w:val="28"/>
        </w:rPr>
      </w:pPr>
      <w:r w:rsidRPr="000639C4">
        <w:rPr>
          <w:rFonts w:hint="eastAsia"/>
          <w:sz w:val="28"/>
          <w:szCs w:val="28"/>
        </w:rPr>
        <w:lastRenderedPageBreak/>
        <w:t>주식</w:t>
      </w:r>
      <w:r w:rsidR="0099420A" w:rsidRPr="000639C4">
        <w:rPr>
          <w:rFonts w:hint="eastAsia"/>
          <w:sz w:val="28"/>
          <w:szCs w:val="28"/>
        </w:rPr>
        <w:t>매</w:t>
      </w:r>
      <w:r w:rsidR="00670ED6" w:rsidRPr="000639C4">
        <w:rPr>
          <w:rFonts w:hint="eastAsia"/>
          <w:sz w:val="28"/>
          <w:szCs w:val="28"/>
        </w:rPr>
        <w:t>매</w:t>
      </w:r>
      <w:r w:rsidRPr="000639C4">
        <w:rPr>
          <w:rFonts w:hint="eastAsia"/>
          <w:sz w:val="28"/>
          <w:szCs w:val="28"/>
        </w:rPr>
        <w:t>계약</w:t>
      </w:r>
      <w:r w:rsidR="008D4B6C" w:rsidRPr="000639C4">
        <w:rPr>
          <w:rFonts w:hint="eastAsia"/>
          <w:sz w:val="28"/>
          <w:szCs w:val="28"/>
        </w:rPr>
        <w:t>서</w:t>
      </w:r>
    </w:p>
    <w:p w14:paraId="4CE0E722" w14:textId="6FFA7B74" w:rsidR="00A76EA4" w:rsidRPr="000326A8" w:rsidRDefault="00A76EA4" w:rsidP="00F54C11">
      <w:pPr>
        <w:pStyle w:val="LK2"/>
      </w:pPr>
      <w:r w:rsidRPr="000326A8">
        <w:t>본</w:t>
      </w:r>
      <w:r w:rsidRPr="000326A8">
        <w:t xml:space="preserve"> </w:t>
      </w:r>
      <w:r w:rsidRPr="000326A8">
        <w:t>주식</w:t>
      </w:r>
      <w:r w:rsidR="00670ED6" w:rsidRPr="000326A8">
        <w:t>매매</w:t>
      </w:r>
      <w:r w:rsidRPr="000326A8">
        <w:t>계약</w:t>
      </w:r>
      <w:r w:rsidRPr="000326A8">
        <w:t>(</w:t>
      </w:r>
      <w:r w:rsidR="004050ED">
        <w:t>“</w:t>
      </w:r>
      <w:r w:rsidRPr="000326A8">
        <w:rPr>
          <w:u w:val="single"/>
        </w:rPr>
        <w:t>본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계약</w:t>
      </w:r>
      <w:r w:rsidR="004050ED">
        <w:t>”</w:t>
      </w:r>
      <w:r w:rsidRPr="000326A8">
        <w:t>)</w:t>
      </w:r>
      <w:r w:rsidRPr="00344366">
        <w:t>은</w:t>
      </w:r>
      <w:r w:rsidRPr="00344366">
        <w:t xml:space="preserve"> </w:t>
      </w:r>
      <w:r w:rsidR="000A341D" w:rsidRPr="00344366">
        <w:t>20</w:t>
      </w:r>
      <w:r w:rsidR="008228D4" w:rsidRPr="00344366">
        <w:rPr>
          <w:rFonts w:hint="eastAsia"/>
        </w:rPr>
        <w:t>2</w:t>
      </w:r>
      <w:r w:rsidR="00097408" w:rsidRPr="00344366">
        <w:t>5</w:t>
      </w:r>
      <w:r w:rsidRPr="00344366">
        <w:t>.</w:t>
      </w:r>
      <w:r w:rsidR="00EA765E" w:rsidRPr="00344366">
        <w:t xml:space="preserve"> </w:t>
      </w:r>
      <w:r w:rsidR="00B23F61">
        <w:t>[*]</w:t>
      </w:r>
      <w:r w:rsidR="00344366" w:rsidRPr="00344366">
        <w:t xml:space="preserve">. </w:t>
      </w:r>
      <w:r w:rsidR="00B23F61">
        <w:t>[*</w:t>
      </w:r>
      <w:proofErr w:type="gramStart"/>
      <w:r w:rsidR="00B23F61">
        <w:t>]</w:t>
      </w:r>
      <w:r w:rsidR="00344366" w:rsidRPr="00344366">
        <w:t>.(</w:t>
      </w:r>
      <w:proofErr w:type="gramEnd"/>
      <w:r w:rsidR="004050ED">
        <w:t>“</w:t>
      </w:r>
      <w:r w:rsidRPr="00344366">
        <w:rPr>
          <w:u w:val="single"/>
        </w:rPr>
        <w:t>본</w:t>
      </w:r>
      <w:r w:rsidRPr="00344366">
        <w:rPr>
          <w:u w:val="single"/>
        </w:rPr>
        <w:t xml:space="preserve"> </w:t>
      </w:r>
      <w:r w:rsidRPr="00344366">
        <w:rPr>
          <w:u w:val="single"/>
        </w:rPr>
        <w:t>계약</w:t>
      </w:r>
      <w:r w:rsidRPr="00344366">
        <w:rPr>
          <w:u w:val="single"/>
        </w:rPr>
        <w:t xml:space="preserve"> </w:t>
      </w:r>
      <w:r w:rsidRPr="00344366">
        <w:rPr>
          <w:u w:val="single"/>
        </w:rPr>
        <w:t>체결일</w:t>
      </w:r>
      <w:r w:rsidR="004050ED">
        <w:t>”</w:t>
      </w:r>
      <w:r w:rsidRPr="000326A8">
        <w:t xml:space="preserve">) </w:t>
      </w:r>
      <w:r w:rsidRPr="000326A8">
        <w:t>아래</w:t>
      </w:r>
      <w:r w:rsidRPr="000326A8">
        <w:t xml:space="preserve"> </w:t>
      </w:r>
      <w:r w:rsidRPr="000326A8">
        <w:t>당사자들</w:t>
      </w:r>
      <w:r w:rsidRPr="000326A8">
        <w:t xml:space="preserve"> </w:t>
      </w:r>
      <w:r w:rsidRPr="000326A8">
        <w:t>사이에서</w:t>
      </w:r>
      <w:r w:rsidRPr="000326A8">
        <w:t xml:space="preserve"> </w:t>
      </w:r>
      <w:r w:rsidRPr="000326A8">
        <w:t>체결되었다</w:t>
      </w:r>
      <w:r w:rsidRPr="000326A8">
        <w:t>.</w:t>
      </w:r>
    </w:p>
    <w:p w14:paraId="6B0FE8E1" w14:textId="155FCC56" w:rsidR="00233346" w:rsidRPr="00C64AD1" w:rsidRDefault="00EA765E" w:rsidP="00883A6E">
      <w:pPr>
        <w:pStyle w:val="LK2"/>
        <w:tabs>
          <w:tab w:val="left" w:pos="851"/>
        </w:tabs>
        <w:ind w:left="849" w:hangingChars="386" w:hanging="849"/>
      </w:pPr>
      <w:r w:rsidRPr="0016637A">
        <w:t>1.</w:t>
      </w:r>
      <w:r w:rsidRPr="0016637A">
        <w:tab/>
      </w:r>
      <w:r w:rsidR="0016637A" w:rsidRPr="0016637A">
        <w:rPr>
          <w:rFonts w:hint="eastAsia"/>
        </w:rPr>
        <w:t>서울특별시</w:t>
      </w:r>
      <w:r w:rsidR="0016637A" w:rsidRPr="0016637A">
        <w:rPr>
          <w:rFonts w:hint="eastAsia"/>
        </w:rPr>
        <w:t xml:space="preserve"> </w:t>
      </w:r>
      <w:r w:rsidR="0016637A" w:rsidRPr="0016637A">
        <w:rPr>
          <w:rFonts w:hint="eastAsia"/>
        </w:rPr>
        <w:t>성동구</w:t>
      </w:r>
      <w:r w:rsidR="0016637A" w:rsidRPr="0016637A">
        <w:rPr>
          <w:rFonts w:hint="eastAsia"/>
        </w:rPr>
        <w:t xml:space="preserve"> </w:t>
      </w:r>
      <w:r w:rsidR="0016637A" w:rsidRPr="0016637A">
        <w:rPr>
          <w:rFonts w:hint="eastAsia"/>
        </w:rPr>
        <w:t>왕십리로</w:t>
      </w:r>
      <w:r w:rsidR="0016637A" w:rsidRPr="0016637A">
        <w:rPr>
          <w:rFonts w:hint="eastAsia"/>
        </w:rPr>
        <w:t xml:space="preserve"> 83-21, </w:t>
      </w:r>
      <w:proofErr w:type="spellStart"/>
      <w:r w:rsidR="0016637A" w:rsidRPr="0016637A">
        <w:rPr>
          <w:rFonts w:hint="eastAsia"/>
        </w:rPr>
        <w:t>디타워</w:t>
      </w:r>
      <w:proofErr w:type="spellEnd"/>
      <w:r w:rsidR="0016637A" w:rsidRPr="0016637A">
        <w:rPr>
          <w:rFonts w:hint="eastAsia"/>
        </w:rPr>
        <w:t>17</w:t>
      </w:r>
      <w:r w:rsidR="0016637A" w:rsidRPr="0016637A">
        <w:rPr>
          <w:rFonts w:hint="eastAsia"/>
        </w:rPr>
        <w:t>층</w:t>
      </w:r>
      <w:r w:rsidR="0016637A" w:rsidRPr="0016637A">
        <w:rPr>
          <w:rFonts w:hint="eastAsia"/>
        </w:rPr>
        <w:t>(</w:t>
      </w:r>
      <w:r w:rsidR="0016637A" w:rsidRPr="0016637A">
        <w:rPr>
          <w:rFonts w:hint="eastAsia"/>
        </w:rPr>
        <w:t>성수동</w:t>
      </w:r>
      <w:r w:rsidR="0016637A" w:rsidRPr="0016637A">
        <w:rPr>
          <w:rFonts w:hint="eastAsia"/>
        </w:rPr>
        <w:t>1</w:t>
      </w:r>
      <w:r w:rsidR="0016637A" w:rsidRPr="0016637A">
        <w:rPr>
          <w:rFonts w:hint="eastAsia"/>
        </w:rPr>
        <w:t>가</w:t>
      </w:r>
      <w:r w:rsidR="0016637A" w:rsidRPr="0016637A">
        <w:rPr>
          <w:rFonts w:hint="eastAsia"/>
        </w:rPr>
        <w:t xml:space="preserve">, </w:t>
      </w:r>
      <w:proofErr w:type="spellStart"/>
      <w:r w:rsidR="0016637A" w:rsidRPr="0016637A">
        <w:rPr>
          <w:rFonts w:hint="eastAsia"/>
        </w:rPr>
        <w:t>아크로서울포레스트</w:t>
      </w:r>
      <w:proofErr w:type="spellEnd"/>
      <w:r w:rsidR="0016637A" w:rsidRPr="0016637A">
        <w:rPr>
          <w:rFonts w:hint="eastAsia"/>
        </w:rPr>
        <w:t>)</w:t>
      </w:r>
      <w:r w:rsidR="001B6AD2" w:rsidRPr="000326A8">
        <w:t>에</w:t>
      </w:r>
      <w:r w:rsidR="0040623D">
        <w:rPr>
          <w:rFonts w:hint="eastAsia"/>
        </w:rPr>
        <w:t xml:space="preserve"> </w:t>
      </w:r>
      <w:r w:rsidR="0040623D">
        <w:rPr>
          <w:rFonts w:hint="eastAsia"/>
        </w:rPr>
        <w:t>본점을</w:t>
      </w:r>
      <w:r w:rsidR="0040623D">
        <w:rPr>
          <w:rFonts w:hint="eastAsia"/>
        </w:rPr>
        <w:t xml:space="preserve"> </w:t>
      </w:r>
      <w:r w:rsidR="0040623D">
        <w:rPr>
          <w:rFonts w:hint="eastAsia"/>
        </w:rPr>
        <w:t>둔</w:t>
      </w:r>
      <w:r w:rsidR="001B6AD2" w:rsidRPr="000326A8">
        <w:t xml:space="preserve"> </w:t>
      </w:r>
      <w:r w:rsidR="0040623D">
        <w:rPr>
          <w:rFonts w:hint="eastAsia"/>
        </w:rPr>
        <w:t>주식회사</w:t>
      </w:r>
      <w:r w:rsidR="0040623D">
        <w:rPr>
          <w:rFonts w:hint="eastAsia"/>
        </w:rPr>
        <w:t xml:space="preserve"> </w:t>
      </w:r>
      <w:proofErr w:type="spellStart"/>
      <w:r w:rsidR="0040623D">
        <w:rPr>
          <w:rFonts w:hint="eastAsia"/>
        </w:rPr>
        <w:t>에스엠</w:t>
      </w:r>
      <w:r w:rsidR="00AB66FA">
        <w:rPr>
          <w:rFonts w:hint="eastAsia"/>
        </w:rPr>
        <w:t>스튜디오스</w:t>
      </w:r>
      <w:proofErr w:type="spellEnd"/>
      <w:r w:rsidR="00C64AD1">
        <w:rPr>
          <w:rFonts w:hint="eastAsia"/>
        </w:rPr>
        <w:t>(</w:t>
      </w:r>
      <w:r w:rsidR="004050ED">
        <w:t>“</w:t>
      </w:r>
      <w:r w:rsidR="00C64AD1" w:rsidRPr="00C64AD1">
        <w:rPr>
          <w:rFonts w:hint="eastAsia"/>
          <w:u w:val="single"/>
        </w:rPr>
        <w:t>매도인</w:t>
      </w:r>
      <w:r w:rsidR="004050ED">
        <w:t>”</w:t>
      </w:r>
      <w:r w:rsidR="00C64AD1">
        <w:rPr>
          <w:rFonts w:hint="eastAsia"/>
        </w:rPr>
        <w:t>)</w:t>
      </w:r>
    </w:p>
    <w:p w14:paraId="4B0DEC70" w14:textId="7E16C444" w:rsidR="00A76EA4" w:rsidRPr="004B375F" w:rsidRDefault="004B375F" w:rsidP="004B375F">
      <w:pPr>
        <w:pStyle w:val="LK2"/>
        <w:ind w:left="791" w:hanging="791"/>
        <w:rPr>
          <w:szCs w:val="22"/>
          <w:lang w:val="ko-KR"/>
        </w:rPr>
      </w:pPr>
      <w:r>
        <w:rPr>
          <w:rFonts w:hint="eastAsia"/>
          <w:szCs w:val="22"/>
          <w:lang w:val="ko-KR"/>
        </w:rPr>
        <w:t xml:space="preserve">2. </w:t>
      </w:r>
      <w:r>
        <w:rPr>
          <w:szCs w:val="22"/>
          <w:lang w:val="ko-KR"/>
        </w:rPr>
        <w:tab/>
      </w:r>
      <w:r w:rsidR="00B23F61">
        <w:rPr>
          <w:rFonts w:hint="eastAsia"/>
        </w:rPr>
        <w:t>[</w:t>
      </w:r>
      <w:r w:rsidR="00B23F61">
        <w:t>*]</w:t>
      </w:r>
      <w:r w:rsidR="006C186A" w:rsidRPr="004B375F">
        <w:t>에</w:t>
      </w:r>
      <w:r w:rsidR="006C186A" w:rsidRPr="004B375F">
        <w:t xml:space="preserve"> </w:t>
      </w:r>
      <w:r w:rsidR="006C186A" w:rsidRPr="004B375F">
        <w:t>본점을</w:t>
      </w:r>
      <w:r w:rsidR="006C186A" w:rsidRPr="004B375F">
        <w:t xml:space="preserve"> </w:t>
      </w:r>
      <w:r w:rsidR="006C186A" w:rsidRPr="004B375F">
        <w:t>둔</w:t>
      </w:r>
      <w:r w:rsidR="006C186A" w:rsidRPr="004B375F">
        <w:t xml:space="preserve"> </w:t>
      </w:r>
      <w:r w:rsidR="00B23F61">
        <w:rPr>
          <w:rFonts w:hint="eastAsia"/>
        </w:rPr>
        <w:t>[</w:t>
      </w:r>
      <w:r w:rsidR="00B23F61">
        <w:t>*]</w:t>
      </w:r>
      <w:r w:rsidR="00A76EA4" w:rsidRPr="004B375F">
        <w:t>(</w:t>
      </w:r>
      <w:r w:rsidR="004050ED">
        <w:t>“</w:t>
      </w:r>
      <w:r w:rsidR="003C601E" w:rsidRPr="004B375F">
        <w:rPr>
          <w:u w:val="single"/>
        </w:rPr>
        <w:t>매수인</w:t>
      </w:r>
      <w:r w:rsidR="004050ED">
        <w:t>”</w:t>
      </w:r>
      <w:r w:rsidR="001B6AD2" w:rsidRPr="004B375F">
        <w:t xml:space="preserve">, </w:t>
      </w:r>
      <w:r w:rsidR="001B6AD2" w:rsidRPr="004B375F">
        <w:t>매도인과</w:t>
      </w:r>
      <w:r w:rsidR="001B6AD2" w:rsidRPr="004B375F">
        <w:t xml:space="preserve"> </w:t>
      </w:r>
      <w:r w:rsidR="001B6AD2" w:rsidRPr="004B375F">
        <w:t>매수인을</w:t>
      </w:r>
      <w:r w:rsidR="001B6AD2" w:rsidRPr="004B375F">
        <w:t xml:space="preserve"> </w:t>
      </w:r>
      <w:r w:rsidR="001B6AD2" w:rsidRPr="004B375F">
        <w:t>개별적으로</w:t>
      </w:r>
      <w:r w:rsidR="001B6AD2" w:rsidRPr="004B375F">
        <w:t xml:space="preserve"> </w:t>
      </w:r>
      <w:r w:rsidR="004050ED">
        <w:t>“</w:t>
      </w:r>
      <w:r w:rsidR="001B6AD2" w:rsidRPr="004B375F">
        <w:rPr>
          <w:u w:val="single"/>
        </w:rPr>
        <w:t>당사자</w:t>
      </w:r>
      <w:r w:rsidR="004050ED">
        <w:t>”</w:t>
      </w:r>
      <w:r w:rsidR="001B6AD2" w:rsidRPr="004B375F">
        <w:t xml:space="preserve">, </w:t>
      </w:r>
      <w:r w:rsidR="001B6AD2" w:rsidRPr="004B375F">
        <w:t>총칭하여</w:t>
      </w:r>
      <w:r w:rsidR="001B6AD2" w:rsidRPr="004B375F">
        <w:t xml:space="preserve"> </w:t>
      </w:r>
      <w:r w:rsidR="004050ED">
        <w:t>“</w:t>
      </w:r>
      <w:r w:rsidR="001B6AD2" w:rsidRPr="004B375F">
        <w:rPr>
          <w:u w:val="single"/>
        </w:rPr>
        <w:t>당사자들</w:t>
      </w:r>
      <w:r w:rsidR="004050ED">
        <w:t>”</w:t>
      </w:r>
      <w:r w:rsidR="00A76EA4" w:rsidRPr="004B375F">
        <w:t>)</w:t>
      </w:r>
    </w:p>
    <w:p w14:paraId="703474ED" w14:textId="77777777" w:rsidR="00A76EA4" w:rsidRPr="000326A8" w:rsidRDefault="00A76EA4" w:rsidP="000639C4">
      <w:pPr>
        <w:pStyle w:val="LK0"/>
        <w:keepNext w:val="0"/>
      </w:pPr>
      <w:proofErr w:type="gramStart"/>
      <w:r w:rsidRPr="000326A8">
        <w:t>전</w:t>
      </w:r>
      <w:r w:rsidR="00BA2F20">
        <w:rPr>
          <w:rFonts w:hint="eastAsia"/>
        </w:rPr>
        <w:t xml:space="preserve"> </w:t>
      </w:r>
      <w:r w:rsidR="00BA2F20">
        <w:t xml:space="preserve"> </w:t>
      </w:r>
      <w:r w:rsidRPr="000326A8">
        <w:t>문</w:t>
      </w:r>
      <w:proofErr w:type="gramEnd"/>
    </w:p>
    <w:p w14:paraId="13871116" w14:textId="3FF81EFC" w:rsidR="00757B46" w:rsidRDefault="001B6AD2" w:rsidP="00757B46">
      <w:pPr>
        <w:pStyle w:val="LK1"/>
      </w:pP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현재</w:t>
      </w:r>
      <w:r w:rsidR="001F6428">
        <w:rPr>
          <w:rFonts w:hint="eastAsia"/>
        </w:rPr>
        <w:t xml:space="preserve">, </w:t>
      </w:r>
      <w:r w:rsidR="001F6428">
        <w:rPr>
          <w:rFonts w:hint="eastAsia"/>
        </w:rPr>
        <w:t>매도인은</w:t>
      </w:r>
      <w:r w:rsidRPr="000326A8">
        <w:t xml:space="preserve"> </w:t>
      </w:r>
      <w:r w:rsidR="002D474C" w:rsidRPr="002D474C">
        <w:rPr>
          <w:rFonts w:hint="eastAsia"/>
        </w:rPr>
        <w:t>서울특별시</w:t>
      </w:r>
      <w:r w:rsidR="002D474C" w:rsidRPr="002D474C">
        <w:rPr>
          <w:rFonts w:hint="eastAsia"/>
        </w:rPr>
        <w:t xml:space="preserve"> </w:t>
      </w:r>
      <w:r w:rsidR="002D474C" w:rsidRPr="002D474C">
        <w:rPr>
          <w:rFonts w:hint="eastAsia"/>
        </w:rPr>
        <w:t>강남구</w:t>
      </w:r>
      <w:r w:rsidR="002D474C" w:rsidRPr="002D474C">
        <w:rPr>
          <w:rFonts w:hint="eastAsia"/>
        </w:rPr>
        <w:t xml:space="preserve"> </w:t>
      </w:r>
      <w:proofErr w:type="spellStart"/>
      <w:r w:rsidR="002D474C" w:rsidRPr="002D474C">
        <w:rPr>
          <w:rFonts w:hint="eastAsia"/>
        </w:rPr>
        <w:t>학동로</w:t>
      </w:r>
      <w:proofErr w:type="spellEnd"/>
      <w:r w:rsidR="002D474C" w:rsidRPr="002D474C">
        <w:rPr>
          <w:rFonts w:hint="eastAsia"/>
        </w:rPr>
        <w:t>11</w:t>
      </w:r>
      <w:r w:rsidR="002D474C" w:rsidRPr="002D474C">
        <w:rPr>
          <w:rFonts w:hint="eastAsia"/>
        </w:rPr>
        <w:t>길</w:t>
      </w:r>
      <w:r w:rsidR="002D474C" w:rsidRPr="002D474C">
        <w:rPr>
          <w:rFonts w:hint="eastAsia"/>
        </w:rPr>
        <w:t xml:space="preserve"> 30(</w:t>
      </w:r>
      <w:r w:rsidR="002D474C" w:rsidRPr="002D474C">
        <w:rPr>
          <w:rFonts w:hint="eastAsia"/>
        </w:rPr>
        <w:t>논현동</w:t>
      </w:r>
      <w:r w:rsidR="002D474C" w:rsidRPr="002D474C">
        <w:rPr>
          <w:rFonts w:hint="eastAsia"/>
        </w:rPr>
        <w:t>)</w:t>
      </w:r>
      <w:r w:rsidR="00E87C61" w:rsidRPr="002A051B">
        <w:rPr>
          <w:rFonts w:hint="eastAsia"/>
        </w:rPr>
        <w:t>에</w:t>
      </w:r>
      <w:r w:rsidR="00E87C61">
        <w:rPr>
          <w:rFonts w:hint="eastAsia"/>
        </w:rPr>
        <w:t xml:space="preserve"> </w:t>
      </w:r>
      <w:r w:rsidRPr="000326A8">
        <w:t>본점을</w:t>
      </w:r>
      <w:r w:rsidRPr="000326A8">
        <w:t xml:space="preserve"> </w:t>
      </w:r>
      <w:r w:rsidRPr="000326A8">
        <w:t>둔</w:t>
      </w:r>
      <w:r w:rsidR="00476C91">
        <w:rPr>
          <w:rFonts w:hint="eastAsia"/>
        </w:rPr>
        <w:t xml:space="preserve"> </w:t>
      </w:r>
      <w:r w:rsidR="00476C91">
        <w:rPr>
          <w:rFonts w:hint="eastAsia"/>
        </w:rPr>
        <w:t>코스닥시장</w:t>
      </w:r>
      <w:r w:rsidR="00476C91">
        <w:rPr>
          <w:rFonts w:hint="eastAsia"/>
        </w:rPr>
        <w:t xml:space="preserve"> </w:t>
      </w:r>
      <w:r w:rsidR="00476C91">
        <w:rPr>
          <w:rFonts w:hint="eastAsia"/>
        </w:rPr>
        <w:t>상장법인</w:t>
      </w:r>
      <w:r w:rsidRPr="000326A8">
        <w:t xml:space="preserve"> </w:t>
      </w:r>
      <w:r w:rsidR="009F003E" w:rsidRPr="009F003E">
        <w:rPr>
          <w:rFonts w:hint="eastAsia"/>
        </w:rPr>
        <w:t>주식회사</w:t>
      </w:r>
      <w:r w:rsidR="009F003E" w:rsidRPr="009F003E">
        <w:rPr>
          <w:rFonts w:hint="eastAsia"/>
        </w:rPr>
        <w:t xml:space="preserve"> </w:t>
      </w:r>
      <w:r w:rsidR="002D474C">
        <w:rPr>
          <w:rFonts w:hint="eastAsia"/>
        </w:rPr>
        <w:t>키이스트</w:t>
      </w:r>
      <w:r w:rsidRPr="000326A8">
        <w:t>(</w:t>
      </w:r>
      <w:r w:rsidR="004050ED">
        <w:t>“</w:t>
      </w:r>
      <w:r w:rsidRPr="000326A8">
        <w:rPr>
          <w:u w:val="single"/>
        </w:rPr>
        <w:t>대상회사</w:t>
      </w:r>
      <w:r w:rsidR="004050ED">
        <w:t>”</w:t>
      </w:r>
      <w:r w:rsidRPr="000326A8">
        <w:t>)</w:t>
      </w:r>
      <w:r w:rsidR="00152746" w:rsidRPr="000326A8">
        <w:t xml:space="preserve"> </w:t>
      </w:r>
      <w:r w:rsidR="00152746" w:rsidRPr="000326A8">
        <w:t>발행의</w:t>
      </w:r>
      <w:r w:rsidR="00152746" w:rsidRPr="000326A8">
        <w:t xml:space="preserve"> </w:t>
      </w:r>
      <w:r w:rsidRPr="000326A8">
        <w:t>액면가</w:t>
      </w:r>
      <w:r w:rsidRPr="000326A8">
        <w:t xml:space="preserve"> </w:t>
      </w:r>
      <w:r w:rsidR="001415B3">
        <w:rPr>
          <w:rFonts w:hint="eastAsia"/>
        </w:rPr>
        <w:t>500</w:t>
      </w:r>
      <w:r w:rsidRPr="000326A8">
        <w:t>원의</w:t>
      </w:r>
      <w:r w:rsidRPr="000326A8">
        <w:t xml:space="preserve"> </w:t>
      </w:r>
      <w:r w:rsidR="00152746" w:rsidRPr="000326A8">
        <w:t>보통주식</w:t>
      </w:r>
      <w:r w:rsidR="00152746" w:rsidRPr="000326A8">
        <w:t xml:space="preserve"> </w:t>
      </w:r>
      <w:r w:rsidR="002D474C" w:rsidRPr="002D474C">
        <w:rPr>
          <w:rFonts w:hint="eastAsia"/>
        </w:rPr>
        <w:t>5,547,873</w:t>
      </w:r>
      <w:r w:rsidRPr="000326A8">
        <w:t>주</w:t>
      </w:r>
      <w:r w:rsidR="0092513D" w:rsidRPr="000326A8">
        <w:t>(</w:t>
      </w:r>
      <w:r w:rsidR="002A7B57">
        <w:rPr>
          <w:rFonts w:hint="eastAsia"/>
        </w:rPr>
        <w:t>본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계약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체결일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현재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발행주식총수의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약</w:t>
      </w:r>
      <w:r w:rsidR="005C7237">
        <w:rPr>
          <w:rFonts w:hint="eastAsia"/>
        </w:rPr>
        <w:t xml:space="preserve"> </w:t>
      </w:r>
      <w:r w:rsidR="002D474C" w:rsidRPr="002D474C">
        <w:rPr>
          <w:rFonts w:hint="eastAsia"/>
        </w:rPr>
        <w:t>28.38</w:t>
      </w:r>
      <w:r w:rsidR="0092513D" w:rsidRPr="000326A8">
        <w:t>%</w:t>
      </w:r>
      <w:r w:rsidR="003E7558">
        <w:rPr>
          <w:rFonts w:hint="eastAsia"/>
        </w:rPr>
        <w:t>)</w:t>
      </w:r>
      <w:r w:rsidR="001A4B35">
        <w:rPr>
          <w:rFonts w:hint="eastAsia"/>
        </w:rPr>
        <w:t>(</w:t>
      </w:r>
      <w:r w:rsidR="004050ED">
        <w:t>“</w:t>
      </w:r>
      <w:r w:rsidR="001A4B35" w:rsidRPr="004B375F">
        <w:rPr>
          <w:rFonts w:hint="eastAsia"/>
          <w:u w:val="single"/>
        </w:rPr>
        <w:t>대상주식</w:t>
      </w:r>
      <w:r w:rsidR="004050ED">
        <w:t>”</w:t>
      </w:r>
      <w:r w:rsidR="001A4B35">
        <w:rPr>
          <w:rFonts w:hint="eastAsia"/>
        </w:rPr>
        <w:t>)</w:t>
      </w:r>
      <w:r w:rsidR="003E7558">
        <w:rPr>
          <w:rFonts w:hint="eastAsia"/>
        </w:rPr>
        <w:t>를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소유하고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있다</w:t>
      </w:r>
    </w:p>
    <w:p w14:paraId="0EB31D42" w14:textId="47AE7690" w:rsidR="00A76EA4" w:rsidRPr="000326A8" w:rsidRDefault="00A76EA4" w:rsidP="00757B46">
      <w:pPr>
        <w:pStyle w:val="LK1"/>
      </w:pP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>,</w:t>
      </w:r>
      <w:r w:rsidR="00AE6AF1">
        <w:rPr>
          <w:rFonts w:hint="eastAsia"/>
        </w:rPr>
        <w:t xml:space="preserve"> </w:t>
      </w:r>
      <w:r w:rsidRPr="000326A8">
        <w:t>매도인은</w:t>
      </w:r>
      <w:r w:rsidRPr="000326A8">
        <w:t xml:space="preserve"> </w:t>
      </w:r>
      <w:r w:rsidR="00E53765" w:rsidRPr="000326A8">
        <w:t>매수인</w:t>
      </w:r>
      <w:r w:rsidRPr="000326A8">
        <w:t>에게</w:t>
      </w:r>
      <w:r w:rsidRPr="000326A8">
        <w:t xml:space="preserve"> </w:t>
      </w:r>
      <w:r w:rsidR="001E2D78">
        <w:rPr>
          <w:rFonts w:hint="eastAsia"/>
        </w:rPr>
        <w:t>자신이</w:t>
      </w:r>
      <w:r w:rsidR="001E2D78">
        <w:rPr>
          <w:rFonts w:hint="eastAsia"/>
        </w:rPr>
        <w:t xml:space="preserve"> </w:t>
      </w:r>
      <w:r w:rsidR="001E2D78">
        <w:rPr>
          <w:rFonts w:hint="eastAsia"/>
        </w:rPr>
        <w:t>소유한</w:t>
      </w:r>
      <w:r w:rsidR="001E2D78">
        <w:rPr>
          <w:rFonts w:hint="eastAsia"/>
        </w:rPr>
        <w:t xml:space="preserve"> </w:t>
      </w:r>
      <w:r w:rsidR="00AE6AF1">
        <w:rPr>
          <w:rFonts w:hint="eastAsia"/>
        </w:rPr>
        <w:t>대상주식</w:t>
      </w:r>
      <w:r w:rsidR="005E225C">
        <w:rPr>
          <w:rFonts w:hint="eastAsia"/>
        </w:rPr>
        <w:t>을</w:t>
      </w:r>
      <w:r w:rsidR="00AE6AF1">
        <w:rPr>
          <w:rFonts w:hint="eastAsia"/>
        </w:rPr>
        <w:t xml:space="preserve"> </w:t>
      </w:r>
      <w:r w:rsidRPr="000326A8">
        <w:t>매도하고자</w:t>
      </w:r>
      <w:r w:rsidRPr="000326A8">
        <w:t xml:space="preserve"> </w:t>
      </w:r>
      <w:r w:rsidRPr="000326A8">
        <w:t>하고</w:t>
      </w:r>
      <w:r w:rsidRPr="000326A8">
        <w:t xml:space="preserve">, </w:t>
      </w:r>
      <w:r w:rsidR="00E53765" w:rsidRPr="000326A8">
        <w:t>매수인</w:t>
      </w:r>
      <w:r w:rsidRPr="000326A8">
        <w:t>은</w:t>
      </w:r>
      <w:r w:rsidRPr="000326A8">
        <w:t xml:space="preserve"> </w:t>
      </w:r>
      <w:r w:rsidRPr="000326A8">
        <w:t>매도인</w:t>
      </w:r>
      <w:r w:rsidR="009473F0">
        <w:rPr>
          <w:rFonts w:hint="eastAsia"/>
        </w:rPr>
        <w:t>으</w:t>
      </w:r>
      <w:r w:rsidRPr="000326A8">
        <w:t>로부터</w:t>
      </w:r>
      <w:r w:rsidR="003F1040">
        <w:rPr>
          <w:rFonts w:hint="eastAsia"/>
        </w:rPr>
        <w:t xml:space="preserve"> </w:t>
      </w:r>
      <w:r w:rsidR="003F1040">
        <w:rPr>
          <w:rFonts w:hint="eastAsia"/>
        </w:rPr>
        <w:t>이를</w:t>
      </w:r>
      <w:r w:rsidR="003F1040">
        <w:rPr>
          <w:rFonts w:hint="eastAsia"/>
        </w:rPr>
        <w:t xml:space="preserve"> </w:t>
      </w:r>
      <w:r w:rsidRPr="000326A8">
        <w:t>매수</w:t>
      </w:r>
      <w:r w:rsidR="00AB50C1">
        <w:rPr>
          <w:rFonts w:hint="eastAsia"/>
        </w:rPr>
        <w:t>(</w:t>
      </w:r>
      <w:r w:rsidR="004050ED">
        <w:t>“</w:t>
      </w:r>
      <w:r w:rsidR="00AB50C1" w:rsidRPr="00757B46">
        <w:rPr>
          <w:rFonts w:hint="eastAsia"/>
          <w:u w:val="single"/>
        </w:rPr>
        <w:t>본건</w:t>
      </w:r>
      <w:r w:rsidR="00AB50C1" w:rsidRPr="00757B46">
        <w:rPr>
          <w:u w:val="single"/>
        </w:rPr>
        <w:t xml:space="preserve"> </w:t>
      </w:r>
      <w:r w:rsidR="00AB50C1" w:rsidRPr="00757B46">
        <w:rPr>
          <w:rFonts w:hint="eastAsia"/>
          <w:u w:val="single"/>
        </w:rPr>
        <w:t>거래</w:t>
      </w:r>
      <w:r w:rsidR="004050ED">
        <w:t>”</w:t>
      </w:r>
      <w:r w:rsidR="00AB50C1">
        <w:rPr>
          <w:rFonts w:hint="eastAsia"/>
        </w:rPr>
        <w:t>)</w:t>
      </w:r>
      <w:r w:rsidRPr="000326A8">
        <w:t>하고자</w:t>
      </w:r>
      <w:r w:rsidRPr="000326A8">
        <w:t xml:space="preserve"> </w:t>
      </w:r>
      <w:r w:rsidRPr="000326A8">
        <w:t>한다</w:t>
      </w:r>
      <w:r w:rsidRPr="000326A8">
        <w:t>.</w:t>
      </w:r>
      <w:r w:rsidR="00C86766" w:rsidRPr="000326A8">
        <w:t xml:space="preserve"> </w:t>
      </w:r>
    </w:p>
    <w:p w14:paraId="087618BD" w14:textId="77777777" w:rsidR="004E4B62" w:rsidRDefault="00A76EA4" w:rsidP="002A1826">
      <w:pPr>
        <w:pStyle w:val="LK2"/>
      </w:pPr>
      <w:r w:rsidRPr="000326A8">
        <w:t>이에</w:t>
      </w:r>
      <w:r w:rsidRPr="000326A8">
        <w:t xml:space="preserve"> </w:t>
      </w:r>
      <w:r w:rsidR="001B6AD2" w:rsidRPr="000326A8">
        <w:t>당사자들</w:t>
      </w:r>
      <w:r w:rsidRPr="000326A8">
        <w:t>은</w:t>
      </w:r>
      <w:r w:rsidRPr="000326A8">
        <w:t xml:space="preserve"> </w:t>
      </w:r>
      <w:r w:rsidRPr="000326A8">
        <w:t>아래와</w:t>
      </w:r>
      <w:r w:rsidRPr="000326A8">
        <w:t xml:space="preserve"> </w:t>
      </w:r>
      <w:r w:rsidRPr="000326A8">
        <w:t>같이</w:t>
      </w:r>
      <w:r w:rsidRPr="000326A8">
        <w:t xml:space="preserve"> </w:t>
      </w:r>
      <w:r w:rsidRPr="000326A8">
        <w:t>합의</w:t>
      </w:r>
      <w:r w:rsidR="00402960">
        <w:rPr>
          <w:rFonts w:hint="eastAsia"/>
        </w:rPr>
        <w:t>한</w:t>
      </w:r>
      <w:r w:rsidRPr="000326A8">
        <w:t>다</w:t>
      </w:r>
      <w:r w:rsidRPr="000326A8">
        <w:t>.</w:t>
      </w:r>
    </w:p>
    <w:p w14:paraId="359FC122" w14:textId="77777777" w:rsidR="00A76EA4" w:rsidRPr="000326A8" w:rsidRDefault="004D0B62" w:rsidP="002A1826">
      <w:pPr>
        <w:pStyle w:val="LKLevel1"/>
      </w:pPr>
      <w:bookmarkStart w:id="0" w:name="_Toc325125165"/>
      <w:bookmarkStart w:id="1" w:name="_Toc515548438"/>
      <w:bookmarkStart w:id="2" w:name="_Ref105665996"/>
      <w:bookmarkStart w:id="3" w:name="_Toc176821167"/>
      <w:r w:rsidRPr="000326A8">
        <w:t>용어의</w:t>
      </w:r>
      <w:r w:rsidRPr="000326A8">
        <w:t xml:space="preserve"> </w:t>
      </w:r>
      <w:r w:rsidR="00A76EA4" w:rsidRPr="000326A8">
        <w:t>정의</w:t>
      </w:r>
      <w:bookmarkEnd w:id="0"/>
      <w:bookmarkEnd w:id="1"/>
      <w:bookmarkEnd w:id="2"/>
      <w:bookmarkEnd w:id="3"/>
    </w:p>
    <w:p w14:paraId="4CC11137" w14:textId="77777777" w:rsidR="00027350" w:rsidRPr="000326A8" w:rsidRDefault="00B56A58" w:rsidP="002A1826">
      <w:pPr>
        <w:pStyle w:val="LKLevel2"/>
      </w:pPr>
      <w:bookmarkStart w:id="4" w:name="_Toc176821168"/>
      <w:r w:rsidRPr="000326A8">
        <w:t>정의</w:t>
      </w:r>
      <w:r w:rsidRPr="000326A8">
        <w:rPr>
          <w:u w:val="none"/>
        </w:rPr>
        <w:t>.</w:t>
      </w:r>
      <w:bookmarkEnd w:id="4"/>
      <w:r w:rsidRPr="000326A8">
        <w:rPr>
          <w:u w:val="none"/>
        </w:rPr>
        <w:t xml:space="preserve"> </w:t>
      </w:r>
    </w:p>
    <w:p w14:paraId="25BE38FC" w14:textId="3E4E4B12" w:rsidR="00A76EA4" w:rsidRPr="000326A8" w:rsidRDefault="00A76EA4" w:rsidP="002A1826">
      <w:pPr>
        <w:pStyle w:val="LK2"/>
        <w:ind w:left="794"/>
      </w:pP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사용되는</w:t>
      </w:r>
      <w:r w:rsidR="00B03289" w:rsidRPr="000326A8">
        <w:t xml:space="preserve"> </w:t>
      </w:r>
      <w:r w:rsidR="00B03289" w:rsidRPr="000326A8">
        <w:t>다음의</w:t>
      </w:r>
      <w:r w:rsidRPr="000326A8">
        <w:t xml:space="preserve"> </w:t>
      </w:r>
      <w:r w:rsidRPr="000326A8">
        <w:t>용어는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="001F12C6" w:rsidRPr="000326A8">
        <w:t>계약상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정의되지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아래</w:t>
      </w:r>
      <w:r w:rsidRPr="000326A8">
        <w:t xml:space="preserve"> </w:t>
      </w:r>
      <w:r w:rsidRPr="000326A8">
        <w:t>규정된</w:t>
      </w:r>
      <w:r w:rsidRPr="000326A8">
        <w:t xml:space="preserve"> </w:t>
      </w:r>
      <w:r w:rsidRPr="000326A8">
        <w:t>의미를</w:t>
      </w:r>
      <w:r w:rsidRPr="000326A8">
        <w:t xml:space="preserve"> </w:t>
      </w:r>
      <w:r w:rsidRPr="000326A8">
        <w:t>가진다</w:t>
      </w:r>
      <w:r w:rsidR="00AE4BF0">
        <w:t>.</w:t>
      </w:r>
    </w:p>
    <w:p w14:paraId="0D9CD266" w14:textId="422ACE0C" w:rsidR="00F47F97" w:rsidRPr="000326A8" w:rsidRDefault="004050ED" w:rsidP="002A1826">
      <w:pPr>
        <w:pStyle w:val="LK2"/>
        <w:ind w:firstLine="794"/>
      </w:pPr>
      <w:bookmarkStart w:id="5" w:name="_Hlk195118887"/>
      <w:r>
        <w:t>“</w:t>
      </w:r>
      <w:r w:rsidR="00F47F97" w:rsidRPr="000326A8">
        <w:rPr>
          <w:u w:val="single"/>
        </w:rPr>
        <w:t>공개목록</w:t>
      </w:r>
      <w:r>
        <w:t>”</w:t>
      </w:r>
      <w:r w:rsidR="00F47F97" w:rsidRPr="000326A8">
        <w:t>이란</w:t>
      </w:r>
      <w:r w:rsidR="00F47F97" w:rsidRPr="000326A8">
        <w:t xml:space="preserve"> </w:t>
      </w:r>
      <w:r w:rsidR="00F47F97" w:rsidRPr="000326A8">
        <w:t>본</w:t>
      </w:r>
      <w:r w:rsidR="00F47F97" w:rsidRPr="000326A8">
        <w:t xml:space="preserve"> </w:t>
      </w:r>
      <w:r w:rsidR="00F47F97" w:rsidRPr="000326A8">
        <w:t>계약에</w:t>
      </w:r>
      <w:r w:rsidR="00F47F97" w:rsidRPr="000326A8">
        <w:t xml:space="preserve"> </w:t>
      </w:r>
      <w:r w:rsidR="00F47F97" w:rsidRPr="000326A8">
        <w:t>첨부된</w:t>
      </w:r>
      <w:r w:rsidR="00F47F97" w:rsidRPr="000326A8">
        <w:t xml:space="preserve"> </w:t>
      </w:r>
      <w:r w:rsidR="00F47F97" w:rsidRPr="000326A8">
        <w:rPr>
          <w:u w:val="single"/>
        </w:rPr>
        <w:t>별지</w:t>
      </w:r>
      <w:r w:rsidR="00F47F97" w:rsidRPr="000326A8">
        <w:t xml:space="preserve"> </w:t>
      </w:r>
      <w:r w:rsidR="00F47F97" w:rsidRPr="000326A8">
        <w:t>공개목록을</w:t>
      </w:r>
      <w:r w:rsidR="00F47F97" w:rsidRPr="000326A8">
        <w:t xml:space="preserve"> </w:t>
      </w:r>
      <w:r w:rsidR="008228D4">
        <w:rPr>
          <w:rFonts w:hint="eastAsia"/>
        </w:rPr>
        <w:t>말</w:t>
      </w:r>
      <w:r w:rsidR="00F47F97" w:rsidRPr="000326A8">
        <w:t>한다</w:t>
      </w:r>
      <w:r w:rsidR="00F47F97" w:rsidRPr="000326A8">
        <w:t>.</w:t>
      </w:r>
    </w:p>
    <w:bookmarkEnd w:id="5"/>
    <w:p w14:paraId="21D6D3C9" w14:textId="62CBDCE2" w:rsidR="00CE0E40" w:rsidRDefault="004050ED" w:rsidP="00CE0E40">
      <w:pPr>
        <w:pStyle w:val="LK2"/>
        <w:ind w:leftChars="400" w:left="800"/>
      </w:pPr>
      <w:r>
        <w:t>“</w:t>
      </w:r>
      <w:r w:rsidR="00CE0E40">
        <w:rPr>
          <w:rFonts w:hint="eastAsia"/>
          <w:u w:val="single"/>
        </w:rPr>
        <w:t>관련</w:t>
      </w:r>
      <w:r w:rsidR="00CE0E40">
        <w:rPr>
          <w:rFonts w:hint="eastAsia"/>
          <w:u w:val="single"/>
        </w:rPr>
        <w:t xml:space="preserve"> </w:t>
      </w:r>
      <w:r w:rsidR="00CE0E40">
        <w:rPr>
          <w:rFonts w:hint="eastAsia"/>
          <w:u w:val="single"/>
        </w:rPr>
        <w:t>구주매매</w:t>
      </w:r>
      <w:r w:rsidR="00CE0E40" w:rsidRPr="00E55260">
        <w:rPr>
          <w:rFonts w:hint="eastAsia"/>
          <w:u w:val="single"/>
        </w:rPr>
        <w:t>계약</w:t>
      </w:r>
      <w:r>
        <w:t>”</w:t>
      </w:r>
      <w:r w:rsidR="00F44221" w:rsidRPr="00E55260">
        <w:rPr>
          <w:rFonts w:hint="eastAsia"/>
        </w:rPr>
        <w:t>이란</w:t>
      </w:r>
      <w:r w:rsidR="00CE0E40" w:rsidRPr="003D4515">
        <w:rPr>
          <w:sz w:val="24"/>
        </w:rPr>
        <w:t xml:space="preserve"> </w:t>
      </w:r>
      <w:r w:rsidR="00CE0E40" w:rsidRPr="005C1D50">
        <w:rPr>
          <w:rFonts w:hint="eastAsia"/>
        </w:rPr>
        <w:t>본</w:t>
      </w:r>
      <w:r w:rsidR="00CE0E40" w:rsidRPr="005C1D50">
        <w:t xml:space="preserve"> </w:t>
      </w:r>
      <w:r w:rsidR="00CE0E40" w:rsidRPr="005C1D50">
        <w:t>계약</w:t>
      </w:r>
      <w:r w:rsidR="00CE0E40" w:rsidRPr="005C1D50">
        <w:t xml:space="preserve"> </w:t>
      </w:r>
      <w:r w:rsidR="00CE0E40" w:rsidRPr="005C1D50">
        <w:t>체결일에</w:t>
      </w:r>
      <w:r w:rsidR="00CE0E40" w:rsidRPr="005C1D50">
        <w:t xml:space="preserve"> </w:t>
      </w:r>
      <w:r w:rsidR="00CE0E40">
        <w:rPr>
          <w:rFonts w:hint="eastAsia"/>
        </w:rPr>
        <w:t>대상회사의</w:t>
      </w:r>
      <w:r w:rsidR="00CE0E40">
        <w:rPr>
          <w:rFonts w:hint="eastAsia"/>
        </w:rPr>
        <w:t xml:space="preserve"> </w:t>
      </w:r>
      <w:r w:rsidR="00CE0E40">
        <w:rPr>
          <w:rFonts w:hint="eastAsia"/>
        </w:rPr>
        <w:t>주주인</w:t>
      </w:r>
      <w:r w:rsidR="00CE0E40">
        <w:rPr>
          <w:rFonts w:hint="eastAsia"/>
        </w:rPr>
        <w:t xml:space="preserve"> </w:t>
      </w:r>
      <w:r w:rsidR="00CE0E40" w:rsidRPr="007059D5">
        <w:rPr>
          <w:sz w:val="24"/>
        </w:rPr>
        <w:t>S.M.ENTERTAINMENT JAPAN</w:t>
      </w:r>
      <w:r w:rsidR="00FE536D">
        <w:rPr>
          <w:rFonts w:hint="eastAsia"/>
          <w:sz w:val="24"/>
        </w:rPr>
        <w:t xml:space="preserve"> Holdings</w:t>
      </w:r>
      <w:r w:rsidR="00CE0E40" w:rsidRPr="007059D5">
        <w:rPr>
          <w:sz w:val="24"/>
        </w:rPr>
        <w:t>, Inc.</w:t>
      </w:r>
      <w:r w:rsidR="00CE0E40">
        <w:rPr>
          <w:rFonts w:hint="eastAsia"/>
        </w:rPr>
        <w:t>(</w:t>
      </w:r>
      <w:r>
        <w:t>“</w:t>
      </w:r>
      <w:r w:rsidR="00CE0E40" w:rsidRPr="001A7B81">
        <w:rPr>
          <w:u w:val="single"/>
        </w:rPr>
        <w:t>SMEJ</w:t>
      </w:r>
      <w:r>
        <w:t>”</w:t>
      </w:r>
      <w:r w:rsidR="00CE0E40">
        <w:rPr>
          <w:rFonts w:hint="eastAsia"/>
        </w:rPr>
        <w:t>)</w:t>
      </w:r>
      <w:r w:rsidR="00CE0E40" w:rsidRPr="005C1D50">
        <w:rPr>
          <w:rFonts w:hint="eastAsia"/>
        </w:rPr>
        <w:t>와</w:t>
      </w:r>
      <w:r w:rsidR="00CE0E40" w:rsidRPr="005C1D50">
        <w:rPr>
          <w:rFonts w:hint="eastAsia"/>
        </w:rPr>
        <w:t xml:space="preserve"> </w:t>
      </w:r>
      <w:r w:rsidR="00CE0E40">
        <w:rPr>
          <w:rFonts w:hint="eastAsia"/>
        </w:rPr>
        <w:t>매수인</w:t>
      </w:r>
      <w:r w:rsidR="00CE0E40">
        <w:rPr>
          <w:rFonts w:hint="eastAsia"/>
        </w:rPr>
        <w:t xml:space="preserve"> </w:t>
      </w:r>
      <w:r w:rsidR="00CE0E40">
        <w:rPr>
          <w:rFonts w:hint="eastAsia"/>
        </w:rPr>
        <w:t>사이에</w:t>
      </w:r>
      <w:r w:rsidR="00CE0E40">
        <w:rPr>
          <w:rFonts w:hint="eastAsia"/>
        </w:rPr>
        <w:t xml:space="preserve"> </w:t>
      </w:r>
      <w:r w:rsidR="00CE0E40">
        <w:rPr>
          <w:rFonts w:hint="eastAsia"/>
        </w:rPr>
        <w:t>체결된</w:t>
      </w:r>
      <w:r w:rsidR="00CE0E40">
        <w:rPr>
          <w:rFonts w:hint="eastAsia"/>
        </w:rPr>
        <w:t xml:space="preserve"> SMEJ </w:t>
      </w:r>
      <w:r w:rsidR="00CE0E40">
        <w:rPr>
          <w:rFonts w:hint="eastAsia"/>
        </w:rPr>
        <w:t>소유의</w:t>
      </w:r>
      <w:r w:rsidR="00CE0E40">
        <w:rPr>
          <w:rFonts w:hint="eastAsia"/>
        </w:rPr>
        <w:t xml:space="preserve"> </w:t>
      </w:r>
      <w:r w:rsidR="00CE0E40">
        <w:rPr>
          <w:rFonts w:hint="eastAsia"/>
        </w:rPr>
        <w:t>대상회사</w:t>
      </w:r>
      <w:r w:rsidR="00CE0E40">
        <w:rPr>
          <w:rFonts w:hint="eastAsia"/>
        </w:rPr>
        <w:t xml:space="preserve"> </w:t>
      </w:r>
      <w:r w:rsidR="00CE0E40">
        <w:rPr>
          <w:rFonts w:hint="eastAsia"/>
        </w:rPr>
        <w:t>발행주식</w:t>
      </w:r>
      <w:r w:rsidR="00CE0E40">
        <w:rPr>
          <w:rFonts w:hint="eastAsia"/>
        </w:rPr>
        <w:t xml:space="preserve"> </w:t>
      </w:r>
      <w:r w:rsidR="00CE0E40" w:rsidRPr="002D474C">
        <w:t>1,042,378</w:t>
      </w:r>
      <w:r w:rsidR="00CE0E40">
        <w:rPr>
          <w:rFonts w:hint="eastAsia"/>
        </w:rPr>
        <w:t>주</w:t>
      </w:r>
      <w:r w:rsidR="00CE0E40" w:rsidRPr="005C1D50">
        <w:t>에</w:t>
      </w:r>
      <w:r w:rsidR="00CE0E40" w:rsidRPr="005C1D50">
        <w:t xml:space="preserve"> </w:t>
      </w:r>
      <w:r w:rsidR="00CE0E40" w:rsidRPr="005C1D50">
        <w:t>관한</w:t>
      </w:r>
      <w:r w:rsidR="00CE0E40" w:rsidRPr="005C1D50">
        <w:t xml:space="preserve"> </w:t>
      </w:r>
      <w:r w:rsidR="00CE0E40" w:rsidRPr="005C1D50">
        <w:t>주식매매계약을</w:t>
      </w:r>
      <w:r w:rsidR="00CE0E40" w:rsidRPr="005C1D50">
        <w:t xml:space="preserve"> </w:t>
      </w:r>
      <w:r w:rsidR="00CE0E40" w:rsidRPr="005C1D50">
        <w:t>의미하고</w:t>
      </w:r>
      <w:r w:rsidR="00CE0E40" w:rsidRPr="005C1D50">
        <w:t xml:space="preserve">, </w:t>
      </w:r>
      <w:r>
        <w:t>“</w:t>
      </w:r>
      <w:r w:rsidR="00CE0E40" w:rsidRPr="001A7B81">
        <w:rPr>
          <w:u w:val="single"/>
        </w:rPr>
        <w:t>관련</w:t>
      </w:r>
      <w:r w:rsidR="00CE0E40" w:rsidRPr="001A7B81">
        <w:rPr>
          <w:u w:val="single"/>
        </w:rPr>
        <w:t xml:space="preserve"> </w:t>
      </w:r>
      <w:r w:rsidR="00CE0E40" w:rsidRPr="001A7B81">
        <w:rPr>
          <w:u w:val="single"/>
        </w:rPr>
        <w:t>구주매매거래</w:t>
      </w:r>
      <w:r>
        <w:t>”</w:t>
      </w:r>
      <w:r w:rsidR="00CE0E40" w:rsidRPr="005C1D50">
        <w:t>란</w:t>
      </w:r>
      <w:r w:rsidR="00CE0E40" w:rsidRPr="005C1D50">
        <w:t xml:space="preserve"> </w:t>
      </w:r>
      <w:r w:rsidR="00CE0E40" w:rsidRPr="005C1D50">
        <w:t>관련</w:t>
      </w:r>
      <w:r w:rsidR="00CE0E40" w:rsidRPr="005C1D50">
        <w:t xml:space="preserve"> </w:t>
      </w:r>
      <w:r w:rsidR="00CE0E40" w:rsidRPr="005C1D50">
        <w:t>구주매매계약에</w:t>
      </w:r>
      <w:r w:rsidR="00CE0E40" w:rsidRPr="005C1D50">
        <w:t xml:space="preserve"> </w:t>
      </w:r>
      <w:r w:rsidR="00CE0E40" w:rsidRPr="005C1D50">
        <w:t>따른</w:t>
      </w:r>
      <w:r w:rsidR="00CE0E40" w:rsidRPr="005C1D50">
        <w:t xml:space="preserve"> </w:t>
      </w:r>
      <w:r w:rsidR="00CE0E40" w:rsidRPr="00595D3C">
        <w:rPr>
          <w:rFonts w:hint="eastAsia"/>
        </w:rPr>
        <w:t>주식매매</w:t>
      </w:r>
      <w:r w:rsidR="00CE0E40" w:rsidRPr="005C1D50">
        <w:t>거래를</w:t>
      </w:r>
      <w:r w:rsidR="00CE0E40" w:rsidRPr="005C1D50">
        <w:t xml:space="preserve"> </w:t>
      </w:r>
      <w:r w:rsidR="00CE0E40" w:rsidRPr="005C1D50">
        <w:t>말한다</w:t>
      </w:r>
      <w:r w:rsidR="00CE0E40" w:rsidRPr="005C1D50">
        <w:t>.</w:t>
      </w:r>
      <w:r w:rsidR="008932C5">
        <w:rPr>
          <w:rFonts w:hint="eastAsia"/>
        </w:rPr>
        <w:t xml:space="preserve"> </w:t>
      </w:r>
      <w:r w:rsidR="00C339AE" w:rsidRPr="009D5A5E">
        <w:rPr>
          <w:rFonts w:hint="eastAsia"/>
          <w:highlight w:val="green"/>
        </w:rPr>
        <w:t>[Note to Buyer: SMEJ</w:t>
      </w:r>
      <w:r w:rsidR="00C339AE" w:rsidRPr="009D5A5E">
        <w:rPr>
          <w:rFonts w:hint="eastAsia"/>
          <w:highlight w:val="green"/>
        </w:rPr>
        <w:t>의</w:t>
      </w:r>
      <w:r w:rsidR="00C339AE" w:rsidRPr="009D5A5E">
        <w:rPr>
          <w:rFonts w:hint="eastAsia"/>
          <w:highlight w:val="green"/>
        </w:rPr>
        <w:t xml:space="preserve"> </w:t>
      </w:r>
      <w:r w:rsidR="00C339AE" w:rsidRPr="009D5A5E">
        <w:rPr>
          <w:rFonts w:hint="eastAsia"/>
          <w:highlight w:val="green"/>
        </w:rPr>
        <w:t>상호가</w:t>
      </w:r>
      <w:r w:rsidR="00C339AE" w:rsidRPr="009D5A5E">
        <w:rPr>
          <w:rFonts w:hint="eastAsia"/>
          <w:highlight w:val="green"/>
        </w:rPr>
        <w:t xml:space="preserve"> </w:t>
      </w:r>
      <w:r w:rsidR="00C339AE" w:rsidRPr="009D5A5E">
        <w:rPr>
          <w:rFonts w:hint="eastAsia"/>
          <w:highlight w:val="green"/>
        </w:rPr>
        <w:t>변경되었으니</w:t>
      </w:r>
      <w:r w:rsidR="00C339AE">
        <w:rPr>
          <w:rFonts w:hint="eastAsia"/>
          <w:highlight w:val="green"/>
        </w:rPr>
        <w:t>(</w:t>
      </w:r>
      <w:r w:rsidR="00C339AE">
        <w:rPr>
          <w:rFonts w:hint="eastAsia"/>
          <w:highlight w:val="green"/>
        </w:rPr>
        <w:t>다만</w:t>
      </w:r>
      <w:r w:rsidR="00C339AE">
        <w:rPr>
          <w:rFonts w:hint="eastAsia"/>
          <w:highlight w:val="green"/>
        </w:rPr>
        <w:t xml:space="preserve">, </w:t>
      </w:r>
      <w:r w:rsidR="00C339AE">
        <w:rPr>
          <w:rFonts w:hint="eastAsia"/>
          <w:highlight w:val="green"/>
        </w:rPr>
        <w:t>구체적</w:t>
      </w:r>
      <w:r w:rsidR="00C339AE">
        <w:rPr>
          <w:rFonts w:hint="eastAsia"/>
          <w:highlight w:val="green"/>
        </w:rPr>
        <w:t xml:space="preserve"> </w:t>
      </w:r>
      <w:r w:rsidR="00C339AE">
        <w:rPr>
          <w:rFonts w:hint="eastAsia"/>
          <w:highlight w:val="green"/>
        </w:rPr>
        <w:t>상호명은</w:t>
      </w:r>
      <w:r w:rsidR="00C339AE">
        <w:rPr>
          <w:rFonts w:hint="eastAsia"/>
          <w:highlight w:val="green"/>
        </w:rPr>
        <w:t xml:space="preserve"> </w:t>
      </w:r>
      <w:r w:rsidR="00C339AE">
        <w:rPr>
          <w:rFonts w:hint="eastAsia"/>
          <w:highlight w:val="green"/>
        </w:rPr>
        <w:t>확인</w:t>
      </w:r>
      <w:r w:rsidR="00C339AE">
        <w:rPr>
          <w:rFonts w:hint="eastAsia"/>
          <w:highlight w:val="green"/>
        </w:rPr>
        <w:t xml:space="preserve"> </w:t>
      </w:r>
      <w:r w:rsidR="00C339AE">
        <w:rPr>
          <w:rFonts w:hint="eastAsia"/>
          <w:highlight w:val="green"/>
        </w:rPr>
        <w:t>중에</w:t>
      </w:r>
      <w:r w:rsidR="00C339AE">
        <w:rPr>
          <w:rFonts w:hint="eastAsia"/>
          <w:highlight w:val="green"/>
        </w:rPr>
        <w:t xml:space="preserve"> </w:t>
      </w:r>
      <w:r w:rsidR="00C339AE">
        <w:rPr>
          <w:rFonts w:hint="eastAsia"/>
          <w:highlight w:val="green"/>
        </w:rPr>
        <w:t>있음</w:t>
      </w:r>
      <w:r w:rsidR="00C339AE">
        <w:rPr>
          <w:rFonts w:hint="eastAsia"/>
          <w:highlight w:val="green"/>
        </w:rPr>
        <w:t>)</w:t>
      </w:r>
      <w:r w:rsidR="00C339AE" w:rsidRPr="009D5A5E">
        <w:rPr>
          <w:rFonts w:hint="eastAsia"/>
          <w:highlight w:val="green"/>
        </w:rPr>
        <w:t xml:space="preserve"> </w:t>
      </w:r>
      <w:r w:rsidR="00C339AE" w:rsidRPr="009D5A5E">
        <w:rPr>
          <w:rFonts w:hint="eastAsia"/>
          <w:highlight w:val="green"/>
        </w:rPr>
        <w:t>참고</w:t>
      </w:r>
      <w:r w:rsidR="00C339AE" w:rsidRPr="009D5A5E">
        <w:rPr>
          <w:rFonts w:hint="eastAsia"/>
          <w:highlight w:val="green"/>
        </w:rPr>
        <w:t xml:space="preserve"> </w:t>
      </w:r>
      <w:r w:rsidR="00C339AE" w:rsidRPr="009D5A5E">
        <w:rPr>
          <w:rFonts w:hint="eastAsia"/>
          <w:highlight w:val="green"/>
        </w:rPr>
        <w:lastRenderedPageBreak/>
        <w:t>부탁드립니다</w:t>
      </w:r>
      <w:r w:rsidR="00C339AE" w:rsidRPr="009D5A5E">
        <w:rPr>
          <w:rFonts w:hint="eastAsia"/>
          <w:highlight w:val="green"/>
        </w:rPr>
        <w:t>.]</w:t>
      </w:r>
    </w:p>
    <w:p w14:paraId="54404508" w14:textId="1E44222B" w:rsidR="00A76EA4" w:rsidRDefault="004050ED" w:rsidP="002A1826">
      <w:pPr>
        <w:pStyle w:val="LK2"/>
        <w:ind w:left="794"/>
      </w:pPr>
      <w:r>
        <w:t>“</w:t>
      </w:r>
      <w:r w:rsidR="004A5DD6" w:rsidRPr="000326A8">
        <w:rPr>
          <w:u w:val="single"/>
        </w:rPr>
        <w:t>계열회사</w:t>
      </w:r>
      <w:r>
        <w:t>”</w:t>
      </w:r>
      <w:r w:rsidR="00E07768" w:rsidRPr="000326A8">
        <w:t>란</w:t>
      </w:r>
      <w:r w:rsidR="004A5DD6" w:rsidRPr="000326A8">
        <w:t xml:space="preserve"> </w:t>
      </w:r>
      <w:r w:rsidR="004A5DD6" w:rsidRPr="000326A8">
        <w:t>독점규제</w:t>
      </w:r>
      <w:r w:rsidR="004A5DD6" w:rsidRPr="000326A8">
        <w:t xml:space="preserve"> </w:t>
      </w:r>
      <w:r w:rsidR="004A5DD6" w:rsidRPr="000326A8">
        <w:t>및</w:t>
      </w:r>
      <w:r w:rsidR="004A5DD6" w:rsidRPr="000326A8">
        <w:t xml:space="preserve"> </w:t>
      </w:r>
      <w:r w:rsidR="004A5DD6" w:rsidRPr="000326A8">
        <w:t>공정거래에</w:t>
      </w:r>
      <w:r w:rsidR="004A5DD6" w:rsidRPr="000326A8">
        <w:t xml:space="preserve"> </w:t>
      </w:r>
      <w:r w:rsidR="004A5DD6" w:rsidRPr="000326A8">
        <w:t>관한</w:t>
      </w:r>
      <w:r w:rsidR="004A5DD6" w:rsidRPr="000326A8">
        <w:t xml:space="preserve"> </w:t>
      </w:r>
      <w:r w:rsidR="004A5DD6" w:rsidRPr="000326A8">
        <w:t>법률</w:t>
      </w:r>
      <w:r w:rsidR="00CB538A" w:rsidRPr="000326A8">
        <w:t>(</w:t>
      </w:r>
      <w:r>
        <w:t>“</w:t>
      </w:r>
      <w:r w:rsidR="00CB538A" w:rsidRPr="000326A8">
        <w:rPr>
          <w:u w:val="single"/>
        </w:rPr>
        <w:t>공정거래법</w:t>
      </w:r>
      <w:r>
        <w:t>”</w:t>
      </w:r>
      <w:r w:rsidR="00CB538A" w:rsidRPr="000326A8">
        <w:t>)</w:t>
      </w:r>
      <w:r w:rsidR="004A5DD6" w:rsidRPr="000326A8">
        <w:t>상</w:t>
      </w:r>
      <w:r w:rsidR="004A5DD6" w:rsidRPr="000326A8">
        <w:t xml:space="preserve"> </w:t>
      </w:r>
      <w:r w:rsidR="004A5DD6" w:rsidRPr="000326A8">
        <w:t>계열회사를</w:t>
      </w:r>
      <w:r w:rsidR="004A5DD6" w:rsidRPr="000326A8">
        <w:t xml:space="preserve"> </w:t>
      </w:r>
      <w:r w:rsidR="00AE1003" w:rsidRPr="000326A8">
        <w:t>말</w:t>
      </w:r>
      <w:r w:rsidR="004A5DD6" w:rsidRPr="000326A8">
        <w:t>한다</w:t>
      </w:r>
      <w:r w:rsidR="004A5DD6" w:rsidRPr="000326A8">
        <w:t>.</w:t>
      </w:r>
    </w:p>
    <w:p w14:paraId="40A523AA" w14:textId="38608524" w:rsidR="00862CC9" w:rsidRPr="000326A8" w:rsidRDefault="004050ED" w:rsidP="00C13669">
      <w:pPr>
        <w:pStyle w:val="LK1"/>
        <w:numPr>
          <w:ilvl w:val="0"/>
          <w:numId w:val="0"/>
        </w:numPr>
        <w:ind w:left="794"/>
      </w:pPr>
      <w:r>
        <w:t>“</w:t>
      </w:r>
      <w:r w:rsidR="00862CC9" w:rsidRPr="000326A8">
        <w:rPr>
          <w:u w:val="single"/>
        </w:rPr>
        <w:t>기준</w:t>
      </w:r>
      <w:r w:rsidR="00862CC9" w:rsidRPr="000326A8">
        <w:rPr>
          <w:u w:val="single"/>
        </w:rPr>
        <w:t xml:space="preserve"> </w:t>
      </w:r>
      <w:r w:rsidR="00862CC9" w:rsidRPr="000326A8">
        <w:rPr>
          <w:u w:val="single"/>
        </w:rPr>
        <w:t>재무제표</w:t>
      </w:r>
      <w:r>
        <w:t>”</w:t>
      </w:r>
      <w:r w:rsidR="007D63BC">
        <w:rPr>
          <w:rFonts w:hint="eastAsia"/>
        </w:rPr>
        <w:t>란</w:t>
      </w:r>
      <w:r w:rsidR="00862CC9" w:rsidRPr="000326A8">
        <w:t xml:space="preserve"> </w:t>
      </w:r>
      <w:r w:rsidR="00862CC9" w:rsidRPr="00A93077">
        <w:t>대상회사의</w:t>
      </w:r>
      <w:r w:rsidR="00862CC9" w:rsidRPr="00A93077">
        <w:t xml:space="preserve"> </w:t>
      </w:r>
      <w:r w:rsidR="00A73ACD" w:rsidRPr="00A93077">
        <w:t>20</w:t>
      </w:r>
      <w:r w:rsidR="00A93077" w:rsidRPr="00AC1577">
        <w:t>2</w:t>
      </w:r>
      <w:r w:rsidR="00871529">
        <w:rPr>
          <w:rFonts w:hint="eastAsia"/>
        </w:rPr>
        <w:t>4</w:t>
      </w:r>
      <w:r w:rsidR="00327747" w:rsidRPr="00A93077">
        <w:t>년</w:t>
      </w:r>
      <w:r w:rsidR="0039132A" w:rsidRPr="00A93077">
        <w:t xml:space="preserve"> </w:t>
      </w:r>
      <w:r w:rsidR="00273064">
        <w:t>9</w:t>
      </w:r>
      <w:r w:rsidR="00327747" w:rsidRPr="00A93077">
        <w:t>월</w:t>
      </w:r>
      <w:r w:rsidR="0039132A" w:rsidRPr="00A93077">
        <w:t xml:space="preserve"> </w:t>
      </w:r>
      <w:r w:rsidR="00871529">
        <w:rPr>
          <w:rFonts w:hint="eastAsia"/>
        </w:rPr>
        <w:t>30</w:t>
      </w:r>
      <w:r w:rsidR="00327747" w:rsidRPr="00A93077">
        <w:t>일</w:t>
      </w:r>
      <w:r w:rsidR="0039132A" w:rsidRPr="00A93077">
        <w:t xml:space="preserve"> </w:t>
      </w:r>
      <w:r w:rsidR="0039132A" w:rsidRPr="00A93077">
        <w:t>기준</w:t>
      </w:r>
      <w:r w:rsidR="00BB1C23" w:rsidRPr="00A93077">
        <w:t>의</w:t>
      </w:r>
      <w:r w:rsidR="00354B9D">
        <w:rPr>
          <w:rFonts w:hint="eastAsia"/>
        </w:rPr>
        <w:t xml:space="preserve"> </w:t>
      </w:r>
      <w:r w:rsidR="00273064">
        <w:rPr>
          <w:rFonts w:hint="eastAsia"/>
        </w:rPr>
        <w:t>분</w:t>
      </w:r>
      <w:r w:rsidR="00354B9D">
        <w:rPr>
          <w:rFonts w:hint="eastAsia"/>
        </w:rPr>
        <w:t>기보고서상</w:t>
      </w:r>
      <w:r w:rsidR="00354B9D">
        <w:rPr>
          <w:rFonts w:hint="eastAsia"/>
        </w:rPr>
        <w:t xml:space="preserve"> </w:t>
      </w:r>
      <w:r w:rsidR="00214D17">
        <w:rPr>
          <w:rFonts w:hint="eastAsia"/>
        </w:rPr>
        <w:t>개별</w:t>
      </w:r>
      <w:r w:rsidR="00354B9D">
        <w:rPr>
          <w:rFonts w:hint="eastAsia"/>
        </w:rPr>
        <w:t>재무제표를</w:t>
      </w:r>
      <w:r w:rsidR="00354B9D">
        <w:rPr>
          <w:rFonts w:hint="eastAsia"/>
        </w:rPr>
        <w:t xml:space="preserve"> </w:t>
      </w:r>
      <w:r w:rsidR="008228D4">
        <w:rPr>
          <w:rFonts w:hint="eastAsia"/>
        </w:rPr>
        <w:t>말</w:t>
      </w:r>
      <w:r w:rsidR="00862CC9" w:rsidRPr="000326A8">
        <w:t>한다</w:t>
      </w:r>
      <w:r w:rsidR="00862CC9" w:rsidRPr="000326A8">
        <w:t>.</w:t>
      </w:r>
    </w:p>
    <w:p w14:paraId="1A560FD8" w14:textId="32CED862" w:rsidR="007B5C02" w:rsidRPr="00702265" w:rsidRDefault="004050ED" w:rsidP="00357C2A">
      <w:pPr>
        <w:pStyle w:val="LK2"/>
        <w:ind w:left="794"/>
      </w:pPr>
      <w:r>
        <w:t>“</w:t>
      </w:r>
      <w:r w:rsidR="00BB1C23" w:rsidRPr="000326A8">
        <w:rPr>
          <w:u w:val="single"/>
        </w:rPr>
        <w:t>대리인</w:t>
      </w:r>
      <w:r>
        <w:t>”</w:t>
      </w:r>
      <w:r w:rsidR="00417B39">
        <w:rPr>
          <w:rFonts w:hint="eastAsia"/>
        </w:rPr>
        <w:t>이란</w:t>
      </w:r>
      <w:r w:rsidR="00BB1C23" w:rsidRPr="000326A8">
        <w:t xml:space="preserve"> </w:t>
      </w:r>
      <w:r w:rsidR="00BB1C23" w:rsidRPr="000326A8">
        <w:t>어떤</w:t>
      </w:r>
      <w:r w:rsidR="00BB1C23" w:rsidRPr="000326A8">
        <w:t xml:space="preserve"> </w:t>
      </w:r>
      <w:r w:rsidR="00BB1C23" w:rsidRPr="000326A8">
        <w:t>사람</w:t>
      </w:r>
      <w:r w:rsidR="00203412">
        <w:rPr>
          <w:rFonts w:hint="eastAsia"/>
        </w:rPr>
        <w:t>(</w:t>
      </w:r>
      <w:r w:rsidR="00203412">
        <w:rPr>
          <w:rFonts w:hint="eastAsia"/>
        </w:rPr>
        <w:t>이하에서</w:t>
      </w:r>
      <w:r w:rsidR="00203412">
        <w:rPr>
          <w:rFonts w:hint="eastAsia"/>
        </w:rPr>
        <w:t xml:space="preserve"> </w:t>
      </w:r>
      <w:r w:rsidR="00203412">
        <w:rPr>
          <w:rFonts w:hint="eastAsia"/>
        </w:rPr>
        <w:t>정의</w:t>
      </w:r>
      <w:r w:rsidR="002E5BA5">
        <w:rPr>
          <w:rFonts w:hint="eastAsia"/>
        </w:rPr>
        <w:t>하며</w:t>
      </w:r>
      <w:r w:rsidR="002E5BA5">
        <w:rPr>
          <w:rFonts w:hint="eastAsia"/>
        </w:rPr>
        <w:t xml:space="preserve">, </w:t>
      </w:r>
      <w:r w:rsidR="004C709B">
        <w:rPr>
          <w:rFonts w:hint="eastAsia"/>
        </w:rPr>
        <w:t>매수인</w:t>
      </w:r>
      <w:r w:rsidR="002E5BA5">
        <w:rPr>
          <w:rFonts w:hint="eastAsia"/>
        </w:rPr>
        <w:t>의</w:t>
      </w:r>
      <w:r w:rsidR="002E5BA5">
        <w:rPr>
          <w:rFonts w:hint="eastAsia"/>
        </w:rPr>
        <w:t xml:space="preserve"> </w:t>
      </w:r>
      <w:r w:rsidR="002E5BA5">
        <w:rPr>
          <w:rFonts w:hint="eastAsia"/>
        </w:rPr>
        <w:t>경우</w:t>
      </w:r>
      <w:r w:rsidR="002E5BA5">
        <w:rPr>
          <w:rFonts w:hint="eastAsia"/>
        </w:rPr>
        <w:t xml:space="preserve"> [</w:t>
      </w:r>
      <w:r w:rsidR="00FE536D">
        <w:rPr>
          <w:rFonts w:hint="eastAsia"/>
        </w:rPr>
        <w:t xml:space="preserve">[*] </w:t>
      </w:r>
      <w:r w:rsidR="00FE536D">
        <w:rPr>
          <w:rFonts w:hint="eastAsia"/>
        </w:rPr>
        <w:t>법률에</w:t>
      </w:r>
      <w:r w:rsidR="00FE536D">
        <w:rPr>
          <w:rFonts w:hint="eastAsia"/>
        </w:rPr>
        <w:t xml:space="preserve"> </w:t>
      </w:r>
      <w:r w:rsidR="00FE536D">
        <w:rPr>
          <w:rFonts w:hint="eastAsia"/>
        </w:rPr>
        <w:t>따라</w:t>
      </w:r>
      <w:r w:rsidR="00FE536D">
        <w:rPr>
          <w:rFonts w:hint="eastAsia"/>
        </w:rPr>
        <w:t xml:space="preserve"> </w:t>
      </w:r>
      <w:r w:rsidR="00FE536D">
        <w:rPr>
          <w:rFonts w:hint="eastAsia"/>
        </w:rPr>
        <w:t>설립되어</w:t>
      </w:r>
      <w:r w:rsidR="00FE536D">
        <w:rPr>
          <w:rFonts w:hint="eastAsia"/>
        </w:rPr>
        <w:t xml:space="preserve"> [*]</w:t>
      </w:r>
      <w:r w:rsidR="00FE536D">
        <w:rPr>
          <w:rFonts w:hint="eastAsia"/>
        </w:rPr>
        <w:t>에</w:t>
      </w:r>
      <w:r w:rsidR="00FE536D">
        <w:rPr>
          <w:rFonts w:hint="eastAsia"/>
        </w:rPr>
        <w:t xml:space="preserve"> </w:t>
      </w:r>
      <w:r w:rsidR="00FE536D">
        <w:rPr>
          <w:rFonts w:hint="eastAsia"/>
        </w:rPr>
        <w:t>본점을</w:t>
      </w:r>
      <w:r w:rsidR="00FE536D">
        <w:rPr>
          <w:rFonts w:hint="eastAsia"/>
        </w:rPr>
        <w:t xml:space="preserve"> </w:t>
      </w:r>
      <w:r w:rsidR="00FE536D">
        <w:rPr>
          <w:rFonts w:hint="eastAsia"/>
        </w:rPr>
        <w:t>둔</w:t>
      </w:r>
      <w:r w:rsidR="00FE536D">
        <w:rPr>
          <w:rFonts w:hint="eastAsia"/>
        </w:rPr>
        <w:t xml:space="preserve"> K Wave Media Ltd.(</w:t>
      </w:r>
      <w:r w:rsidR="00FE536D">
        <w:t>“</w:t>
      </w:r>
      <w:r w:rsidR="00FE536D" w:rsidRPr="00492E19">
        <w:rPr>
          <w:rFonts w:hint="eastAsia"/>
          <w:u w:val="single"/>
        </w:rPr>
        <w:t>KWM</w:t>
      </w:r>
      <w:r w:rsidR="00FE536D">
        <w:t>”</w:t>
      </w:r>
      <w:r w:rsidR="00FE536D">
        <w:rPr>
          <w:rFonts w:hint="eastAsia"/>
        </w:rPr>
        <w:t xml:space="preserve">), </w:t>
      </w:r>
      <w:r w:rsidR="002E5BA5">
        <w:rPr>
          <w:rFonts w:hint="eastAsia"/>
        </w:rPr>
        <w:t xml:space="preserve">[*] </w:t>
      </w:r>
      <w:r w:rsidR="002E5BA5">
        <w:rPr>
          <w:rFonts w:hint="eastAsia"/>
        </w:rPr>
        <w:t>법률에</w:t>
      </w:r>
      <w:r w:rsidR="002E5BA5">
        <w:rPr>
          <w:rFonts w:hint="eastAsia"/>
        </w:rPr>
        <w:t xml:space="preserve"> </w:t>
      </w:r>
      <w:r w:rsidR="002E5BA5">
        <w:rPr>
          <w:rFonts w:hint="eastAsia"/>
        </w:rPr>
        <w:t>따라</w:t>
      </w:r>
      <w:r w:rsidR="002E5BA5">
        <w:rPr>
          <w:rFonts w:hint="eastAsia"/>
        </w:rPr>
        <w:t xml:space="preserve"> </w:t>
      </w:r>
      <w:r w:rsidR="002E5BA5">
        <w:rPr>
          <w:rFonts w:hint="eastAsia"/>
        </w:rPr>
        <w:t>설립되어</w:t>
      </w:r>
      <w:r w:rsidR="002E5BA5">
        <w:rPr>
          <w:rFonts w:hint="eastAsia"/>
        </w:rPr>
        <w:t xml:space="preserve"> [*]</w:t>
      </w:r>
      <w:r w:rsidR="002E5BA5">
        <w:rPr>
          <w:rFonts w:hint="eastAsia"/>
        </w:rPr>
        <w:t>에</w:t>
      </w:r>
      <w:r w:rsidR="002E5BA5">
        <w:rPr>
          <w:rFonts w:hint="eastAsia"/>
        </w:rPr>
        <w:t xml:space="preserve"> </w:t>
      </w:r>
      <w:r w:rsidR="002E5BA5">
        <w:rPr>
          <w:rFonts w:hint="eastAsia"/>
        </w:rPr>
        <w:t>본점을</w:t>
      </w:r>
      <w:r w:rsidR="002E5BA5">
        <w:rPr>
          <w:rFonts w:hint="eastAsia"/>
        </w:rPr>
        <w:t xml:space="preserve"> </w:t>
      </w:r>
      <w:r w:rsidR="002E5BA5">
        <w:rPr>
          <w:rFonts w:hint="eastAsia"/>
        </w:rPr>
        <w:t>둔</w:t>
      </w:r>
      <w:r w:rsidR="002E5BA5">
        <w:rPr>
          <w:rFonts w:hint="eastAsia"/>
        </w:rPr>
        <w:t xml:space="preserve"> K </w:t>
      </w:r>
      <w:r w:rsidR="0027604D">
        <w:rPr>
          <w:rFonts w:hint="eastAsia"/>
        </w:rPr>
        <w:t>Enter Holdings Inc.</w:t>
      </w:r>
      <w:r w:rsidR="008932C5">
        <w:rPr>
          <w:rFonts w:hint="eastAsia"/>
        </w:rPr>
        <w:t>(</w:t>
      </w:r>
      <w:r w:rsidR="008932C5">
        <w:t>“</w:t>
      </w:r>
      <w:r w:rsidR="008932C5" w:rsidRPr="00524F33">
        <w:rPr>
          <w:u w:val="single"/>
        </w:rPr>
        <w:t>KE</w:t>
      </w:r>
      <w:r w:rsidR="00832838">
        <w:rPr>
          <w:rFonts w:hint="eastAsia"/>
          <w:u w:val="single"/>
        </w:rPr>
        <w:t>H</w:t>
      </w:r>
      <w:r w:rsidR="008932C5">
        <w:t>”</w:t>
      </w:r>
      <w:r w:rsidR="008932C5">
        <w:rPr>
          <w:rFonts w:hint="eastAsia"/>
        </w:rPr>
        <w:t>)</w:t>
      </w:r>
      <w:r w:rsidR="0027604D">
        <w:rPr>
          <w:rFonts w:hint="eastAsia"/>
        </w:rPr>
        <w:t xml:space="preserve">, [*] </w:t>
      </w:r>
      <w:r w:rsidR="0027604D">
        <w:rPr>
          <w:rFonts w:hint="eastAsia"/>
        </w:rPr>
        <w:t>법률에</w:t>
      </w:r>
      <w:r w:rsidR="0027604D">
        <w:rPr>
          <w:rFonts w:hint="eastAsia"/>
        </w:rPr>
        <w:t xml:space="preserve"> </w:t>
      </w:r>
      <w:r w:rsidR="0027604D">
        <w:rPr>
          <w:rFonts w:hint="eastAsia"/>
        </w:rPr>
        <w:t>따라</w:t>
      </w:r>
      <w:r w:rsidR="0027604D">
        <w:rPr>
          <w:rFonts w:hint="eastAsia"/>
        </w:rPr>
        <w:t xml:space="preserve"> </w:t>
      </w:r>
      <w:r w:rsidR="0027604D">
        <w:rPr>
          <w:rFonts w:hint="eastAsia"/>
        </w:rPr>
        <w:t>설립되어</w:t>
      </w:r>
      <w:r w:rsidR="0027604D">
        <w:rPr>
          <w:rFonts w:hint="eastAsia"/>
        </w:rPr>
        <w:t xml:space="preserve"> [*]</w:t>
      </w:r>
      <w:r w:rsidR="0027604D">
        <w:rPr>
          <w:rFonts w:hint="eastAsia"/>
        </w:rPr>
        <w:t>에</w:t>
      </w:r>
      <w:r w:rsidR="0027604D">
        <w:rPr>
          <w:rFonts w:hint="eastAsia"/>
        </w:rPr>
        <w:t xml:space="preserve"> </w:t>
      </w:r>
      <w:r w:rsidR="0027604D">
        <w:rPr>
          <w:rFonts w:hint="eastAsia"/>
        </w:rPr>
        <w:t>본점을</w:t>
      </w:r>
      <w:r w:rsidR="0027604D">
        <w:rPr>
          <w:rFonts w:hint="eastAsia"/>
        </w:rPr>
        <w:t xml:space="preserve"> </w:t>
      </w:r>
      <w:r w:rsidR="0027604D">
        <w:rPr>
          <w:rFonts w:hint="eastAsia"/>
        </w:rPr>
        <w:t>둔</w:t>
      </w:r>
      <w:r w:rsidR="0027604D">
        <w:rPr>
          <w:rFonts w:hint="eastAsia"/>
        </w:rPr>
        <w:t xml:space="preserve"> </w:t>
      </w:r>
      <w:proofErr w:type="spellStart"/>
      <w:r w:rsidR="0027604D">
        <w:rPr>
          <w:rFonts w:hint="eastAsia"/>
        </w:rPr>
        <w:t>쏠레어파트너스</w:t>
      </w:r>
      <w:proofErr w:type="spellEnd"/>
      <w:r w:rsidR="00FE536D">
        <w:rPr>
          <w:rFonts w:hint="eastAsia"/>
        </w:rPr>
        <w:t xml:space="preserve"> </w:t>
      </w:r>
      <w:r w:rsidR="00FE536D">
        <w:rPr>
          <w:rFonts w:hint="eastAsia"/>
        </w:rPr>
        <w:t>유한책임회사</w:t>
      </w:r>
      <w:r w:rsidR="002E5BA5">
        <w:rPr>
          <w:rFonts w:hint="eastAsia"/>
        </w:rPr>
        <w:t>를</w:t>
      </w:r>
      <w:r w:rsidR="002E5BA5">
        <w:rPr>
          <w:rFonts w:hint="eastAsia"/>
        </w:rPr>
        <w:t xml:space="preserve"> </w:t>
      </w:r>
      <w:r w:rsidR="002E5BA5">
        <w:rPr>
          <w:rFonts w:hint="eastAsia"/>
        </w:rPr>
        <w:t>포함</w:t>
      </w:r>
      <w:r w:rsidR="005D79A4">
        <w:rPr>
          <w:rFonts w:hint="eastAsia"/>
        </w:rPr>
        <w:t>함</w:t>
      </w:r>
      <w:r w:rsidR="00203412">
        <w:rPr>
          <w:rFonts w:hint="eastAsia"/>
        </w:rPr>
        <w:t>)</w:t>
      </w:r>
      <w:r w:rsidR="00BB1C23" w:rsidRPr="000326A8">
        <w:t>의</w:t>
      </w:r>
      <w:r w:rsidR="00BB1C23" w:rsidRPr="000326A8">
        <w:t xml:space="preserve"> </w:t>
      </w:r>
      <w:r w:rsidR="00BB1C23" w:rsidRPr="000326A8">
        <w:rPr>
          <w:szCs w:val="23"/>
        </w:rPr>
        <w:t>임</w:t>
      </w:r>
      <w:r w:rsidR="009B25ED">
        <w:rPr>
          <w:rFonts w:hint="eastAsia"/>
          <w:szCs w:val="23"/>
        </w:rPr>
        <w:t>직</w:t>
      </w:r>
      <w:r w:rsidR="00BB1C23" w:rsidRPr="000326A8">
        <w:rPr>
          <w:szCs w:val="23"/>
        </w:rPr>
        <w:t>원</w:t>
      </w:r>
      <w:r w:rsidR="00BB1C23" w:rsidRPr="000326A8">
        <w:t xml:space="preserve">, </w:t>
      </w:r>
      <w:r w:rsidR="00BB1C23" w:rsidRPr="000326A8">
        <w:t>자문</w:t>
      </w:r>
      <w:r w:rsidR="009B25ED">
        <w:rPr>
          <w:rFonts w:hint="eastAsia"/>
        </w:rPr>
        <w:t>인</w:t>
      </w:r>
      <w:r w:rsidR="009B25ED">
        <w:rPr>
          <w:rFonts w:hint="eastAsia"/>
        </w:rPr>
        <w:t>(</w:t>
      </w:r>
      <w:r w:rsidR="009B25ED">
        <w:rPr>
          <w:rFonts w:hint="eastAsia"/>
        </w:rPr>
        <w:t>재무</w:t>
      </w:r>
      <w:r w:rsidR="009B25ED">
        <w:t>·</w:t>
      </w:r>
      <w:r w:rsidR="009B25ED">
        <w:rPr>
          <w:rFonts w:hint="eastAsia"/>
        </w:rPr>
        <w:t>회계</w:t>
      </w:r>
      <w:r w:rsidR="009B25ED">
        <w:t>·</w:t>
      </w:r>
      <w:r w:rsidR="009B25ED">
        <w:rPr>
          <w:rFonts w:hint="eastAsia"/>
        </w:rPr>
        <w:t>법률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자문사를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포함하나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그에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한정되지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않음</w:t>
      </w:r>
      <w:r w:rsidR="009B25ED">
        <w:rPr>
          <w:rFonts w:hint="eastAsia"/>
        </w:rPr>
        <w:t>)</w:t>
      </w:r>
      <w:r w:rsidR="00BB1C23" w:rsidRPr="000326A8">
        <w:t xml:space="preserve">, </w:t>
      </w:r>
      <w:r w:rsidR="009B25ED">
        <w:rPr>
          <w:rFonts w:hint="eastAsia"/>
        </w:rPr>
        <w:t>그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밖의</w:t>
      </w:r>
      <w:r w:rsidR="009B25ED">
        <w:rPr>
          <w:rFonts w:hint="eastAsia"/>
        </w:rPr>
        <w:t xml:space="preserve"> </w:t>
      </w:r>
      <w:r w:rsidR="00BB1C23" w:rsidRPr="000326A8">
        <w:t>대리인을</w:t>
      </w:r>
      <w:r w:rsidR="00BB1C23" w:rsidRPr="000326A8">
        <w:t xml:space="preserve"> </w:t>
      </w:r>
      <w:r w:rsidR="00453865">
        <w:rPr>
          <w:rFonts w:hint="eastAsia"/>
        </w:rPr>
        <w:t>말</w:t>
      </w:r>
      <w:r w:rsidR="00BB1C23" w:rsidRPr="000326A8">
        <w:t>한다</w:t>
      </w:r>
      <w:r w:rsidR="00BB1C23" w:rsidRPr="000326A8">
        <w:t xml:space="preserve">. </w:t>
      </w:r>
      <w:r w:rsidR="00B01782" w:rsidRPr="00524F33">
        <w:rPr>
          <w:highlight w:val="green"/>
        </w:rPr>
        <w:t xml:space="preserve">[Note to Buyer: </w:t>
      </w:r>
      <w:r w:rsidR="00B01782" w:rsidRPr="00524F33">
        <w:rPr>
          <w:rFonts w:hint="eastAsia"/>
          <w:highlight w:val="green"/>
        </w:rPr>
        <w:t>본</w:t>
      </w:r>
      <w:r w:rsidR="00B01782" w:rsidRPr="00524F33">
        <w:rPr>
          <w:highlight w:val="green"/>
        </w:rPr>
        <w:t xml:space="preserve"> SPA</w:t>
      </w:r>
      <w:r w:rsidR="00B01782" w:rsidRPr="00524F33">
        <w:rPr>
          <w:rFonts w:hint="eastAsia"/>
          <w:highlight w:val="green"/>
        </w:rPr>
        <w:t>상</w:t>
      </w:r>
      <w:r w:rsidR="00B01782" w:rsidRPr="00524F33">
        <w:rPr>
          <w:highlight w:val="green"/>
        </w:rPr>
        <w:t xml:space="preserve"> </w:t>
      </w:r>
      <w:r w:rsidR="00B01782" w:rsidRPr="00524F33">
        <w:rPr>
          <w:rFonts w:hint="eastAsia"/>
          <w:highlight w:val="green"/>
        </w:rPr>
        <w:t>매수인은</w:t>
      </w:r>
      <w:r w:rsidR="00B01782" w:rsidRPr="00524F33">
        <w:rPr>
          <w:highlight w:val="green"/>
        </w:rPr>
        <w:t xml:space="preserve"> </w:t>
      </w:r>
      <w:r w:rsidR="00B01782" w:rsidRPr="00524F33">
        <w:rPr>
          <w:rFonts w:hint="eastAsia"/>
          <w:highlight w:val="green"/>
        </w:rPr>
        <w:t>귀사</w:t>
      </w:r>
      <w:r w:rsidR="00B01782" w:rsidRPr="00524F33">
        <w:rPr>
          <w:highlight w:val="green"/>
        </w:rPr>
        <w:t xml:space="preserve"> </w:t>
      </w:r>
      <w:r w:rsidR="00B01782" w:rsidRPr="00524F33">
        <w:rPr>
          <w:rFonts w:hint="eastAsia"/>
          <w:highlight w:val="green"/>
        </w:rPr>
        <w:t>측에서</w:t>
      </w:r>
      <w:r w:rsidR="00B01782" w:rsidRPr="00524F33">
        <w:rPr>
          <w:highlight w:val="green"/>
        </w:rPr>
        <w:t xml:space="preserve"> </w:t>
      </w:r>
      <w:r w:rsidR="00B01782" w:rsidRPr="00524F33">
        <w:rPr>
          <w:rFonts w:hint="eastAsia"/>
          <w:highlight w:val="green"/>
        </w:rPr>
        <w:t>설립할</w:t>
      </w:r>
      <w:r w:rsidR="00B01782" w:rsidRPr="00524F33">
        <w:rPr>
          <w:highlight w:val="green"/>
        </w:rPr>
        <w:t xml:space="preserve"> </w:t>
      </w:r>
      <w:r w:rsidR="00B01782" w:rsidRPr="00524F33">
        <w:rPr>
          <w:rFonts w:hint="eastAsia"/>
          <w:highlight w:val="green"/>
        </w:rPr>
        <w:t>예정인</w:t>
      </w:r>
      <w:r w:rsidR="00B01782" w:rsidRPr="00524F33">
        <w:rPr>
          <w:highlight w:val="green"/>
        </w:rPr>
        <w:t xml:space="preserve"> SPC</w:t>
      </w:r>
      <w:r w:rsidR="00B01782" w:rsidRPr="00524F33">
        <w:rPr>
          <w:rFonts w:hint="eastAsia"/>
          <w:highlight w:val="green"/>
        </w:rPr>
        <w:t>이므로</w:t>
      </w:r>
      <w:r w:rsidR="00B01782" w:rsidRPr="00524F33">
        <w:rPr>
          <w:highlight w:val="green"/>
        </w:rPr>
        <w:t xml:space="preserve"> </w:t>
      </w:r>
      <w:r w:rsidR="00B01782" w:rsidRPr="00524F33">
        <w:rPr>
          <w:rFonts w:hint="eastAsia"/>
          <w:highlight w:val="green"/>
        </w:rPr>
        <w:t>실제</w:t>
      </w:r>
      <w:r w:rsidR="00B01782" w:rsidRPr="00524F33">
        <w:rPr>
          <w:highlight w:val="green"/>
        </w:rPr>
        <w:t xml:space="preserve"> </w:t>
      </w:r>
      <w:r w:rsidR="00B01782" w:rsidRPr="00524F33">
        <w:rPr>
          <w:rFonts w:hint="eastAsia"/>
          <w:highlight w:val="green"/>
        </w:rPr>
        <w:t>본건</w:t>
      </w:r>
      <w:r w:rsidR="00B01782" w:rsidRPr="00524F33">
        <w:rPr>
          <w:highlight w:val="green"/>
        </w:rPr>
        <w:t xml:space="preserve"> </w:t>
      </w:r>
      <w:r w:rsidR="00B01782" w:rsidRPr="00524F33">
        <w:rPr>
          <w:rFonts w:hint="eastAsia"/>
          <w:highlight w:val="green"/>
        </w:rPr>
        <w:t>거래를</w:t>
      </w:r>
      <w:r w:rsidR="00B01782" w:rsidRPr="00524F33">
        <w:rPr>
          <w:highlight w:val="green"/>
        </w:rPr>
        <w:t xml:space="preserve"> </w:t>
      </w:r>
      <w:r w:rsidR="00B01782" w:rsidRPr="00524F33">
        <w:rPr>
          <w:rFonts w:hint="eastAsia"/>
          <w:highlight w:val="green"/>
        </w:rPr>
        <w:t>담당</w:t>
      </w:r>
      <w:r w:rsidR="00B01782" w:rsidRPr="00524F33">
        <w:rPr>
          <w:highlight w:val="green"/>
        </w:rPr>
        <w:t>/</w:t>
      </w:r>
      <w:r w:rsidR="00B01782" w:rsidRPr="00524F33">
        <w:rPr>
          <w:rFonts w:hint="eastAsia"/>
          <w:highlight w:val="green"/>
        </w:rPr>
        <w:t>진행할</w:t>
      </w:r>
      <w:r w:rsidR="00B01782" w:rsidRPr="00524F33">
        <w:rPr>
          <w:highlight w:val="green"/>
        </w:rPr>
        <w:t xml:space="preserve"> </w:t>
      </w:r>
      <w:r w:rsidR="00B01782" w:rsidRPr="00524F33">
        <w:rPr>
          <w:rFonts w:hint="eastAsia"/>
          <w:highlight w:val="green"/>
        </w:rPr>
        <w:t>귀사</w:t>
      </w:r>
      <w:r w:rsidR="00B01782" w:rsidRPr="00524F33">
        <w:rPr>
          <w:highlight w:val="green"/>
        </w:rPr>
        <w:t xml:space="preserve"> </w:t>
      </w:r>
      <w:r w:rsidR="00B01782" w:rsidRPr="00524F33">
        <w:rPr>
          <w:rFonts w:hint="eastAsia"/>
          <w:highlight w:val="green"/>
        </w:rPr>
        <w:t>측</w:t>
      </w:r>
      <w:r w:rsidR="00B01782" w:rsidRPr="00524F33">
        <w:rPr>
          <w:highlight w:val="green"/>
        </w:rPr>
        <w:t xml:space="preserve"> </w:t>
      </w:r>
      <w:r w:rsidR="00B01782" w:rsidRPr="00524F33">
        <w:rPr>
          <w:rFonts w:hint="eastAsia"/>
          <w:highlight w:val="green"/>
        </w:rPr>
        <w:t>계열회사의</w:t>
      </w:r>
      <w:r w:rsidR="00B01782" w:rsidRPr="00524F33">
        <w:rPr>
          <w:highlight w:val="green"/>
        </w:rPr>
        <w:t xml:space="preserve"> </w:t>
      </w:r>
      <w:r w:rsidR="00B01782" w:rsidRPr="00524F33">
        <w:rPr>
          <w:rFonts w:hint="eastAsia"/>
          <w:highlight w:val="green"/>
        </w:rPr>
        <w:t>대리인은</w:t>
      </w:r>
      <w:r w:rsidR="00B01782" w:rsidRPr="00524F33">
        <w:rPr>
          <w:highlight w:val="green"/>
        </w:rPr>
        <w:t xml:space="preserve"> </w:t>
      </w:r>
      <w:r w:rsidR="00B01782" w:rsidRPr="00524F33">
        <w:rPr>
          <w:rFonts w:hint="eastAsia"/>
          <w:highlight w:val="green"/>
        </w:rPr>
        <w:t>매수인의</w:t>
      </w:r>
      <w:r w:rsidR="00B01782" w:rsidRPr="00524F33">
        <w:rPr>
          <w:highlight w:val="green"/>
        </w:rPr>
        <w:t xml:space="preserve"> </w:t>
      </w:r>
      <w:r w:rsidR="00B01782" w:rsidRPr="00524F33">
        <w:rPr>
          <w:rFonts w:hint="eastAsia"/>
          <w:highlight w:val="green"/>
        </w:rPr>
        <w:t>대리인에</w:t>
      </w:r>
      <w:r w:rsidR="00B01782" w:rsidRPr="00524F33">
        <w:rPr>
          <w:highlight w:val="green"/>
        </w:rPr>
        <w:t xml:space="preserve"> </w:t>
      </w:r>
      <w:r w:rsidR="00B01782" w:rsidRPr="00524F33">
        <w:rPr>
          <w:rFonts w:hint="eastAsia"/>
          <w:highlight w:val="green"/>
        </w:rPr>
        <w:t>포함시킬</w:t>
      </w:r>
      <w:r w:rsidR="00B01782" w:rsidRPr="00524F33">
        <w:rPr>
          <w:highlight w:val="green"/>
        </w:rPr>
        <w:t xml:space="preserve"> </w:t>
      </w:r>
      <w:r w:rsidR="00B01782" w:rsidRPr="00524F33">
        <w:rPr>
          <w:rFonts w:hint="eastAsia"/>
          <w:highlight w:val="green"/>
        </w:rPr>
        <w:t>필요가</w:t>
      </w:r>
      <w:r w:rsidR="00B01782" w:rsidRPr="00524F33">
        <w:rPr>
          <w:highlight w:val="green"/>
        </w:rPr>
        <w:t xml:space="preserve"> </w:t>
      </w:r>
      <w:r w:rsidR="00B01782" w:rsidRPr="00524F33">
        <w:rPr>
          <w:rFonts w:hint="eastAsia"/>
          <w:highlight w:val="green"/>
        </w:rPr>
        <w:t>있습니다</w:t>
      </w:r>
      <w:r w:rsidR="00B01782" w:rsidRPr="00524F33">
        <w:rPr>
          <w:highlight w:val="green"/>
        </w:rPr>
        <w:t>.]</w:t>
      </w:r>
    </w:p>
    <w:p w14:paraId="72AA9833" w14:textId="53A4F463" w:rsidR="003D50CE" w:rsidRPr="000326A8" w:rsidRDefault="004050ED" w:rsidP="002A1826">
      <w:pPr>
        <w:pStyle w:val="LK2"/>
        <w:ind w:left="794"/>
      </w:pPr>
      <w:r>
        <w:t>“</w:t>
      </w:r>
      <w:r w:rsidR="0066712B" w:rsidRPr="000326A8">
        <w:rPr>
          <w:u w:val="single"/>
        </w:rPr>
        <w:t>매도인이</w:t>
      </w:r>
      <w:r w:rsidR="0066712B" w:rsidRPr="000326A8">
        <w:rPr>
          <w:u w:val="single"/>
        </w:rPr>
        <w:t xml:space="preserve"> </w:t>
      </w:r>
      <w:r w:rsidR="0066712B" w:rsidRPr="000326A8">
        <w:rPr>
          <w:u w:val="single"/>
        </w:rPr>
        <w:t>알고</w:t>
      </w:r>
      <w:r w:rsidR="0066712B" w:rsidRPr="000326A8">
        <w:rPr>
          <w:u w:val="single"/>
        </w:rPr>
        <w:t xml:space="preserve"> </w:t>
      </w:r>
      <w:r w:rsidR="0066712B" w:rsidRPr="000326A8">
        <w:rPr>
          <w:u w:val="single"/>
        </w:rPr>
        <w:t>있는</w:t>
      </w:r>
      <w:r w:rsidR="00B02F8C">
        <w:rPr>
          <w:rFonts w:hint="eastAsia"/>
          <w:u w:val="single"/>
        </w:rPr>
        <w:t xml:space="preserve"> </w:t>
      </w:r>
      <w:r w:rsidR="00B02F8C">
        <w:rPr>
          <w:rFonts w:hint="eastAsia"/>
          <w:u w:val="single"/>
        </w:rPr>
        <w:t>한</w:t>
      </w:r>
      <w:r>
        <w:t>”</w:t>
      </w:r>
      <w:r w:rsidR="00B02F8C">
        <w:rPr>
          <w:rFonts w:hint="eastAsia"/>
        </w:rPr>
        <w:t>이</w:t>
      </w:r>
      <w:r w:rsidR="00CB0627">
        <w:rPr>
          <w:rFonts w:hint="eastAsia"/>
        </w:rPr>
        <w:t>란</w:t>
      </w:r>
      <w:r w:rsidR="004D43B9" w:rsidRPr="004D43B9">
        <w:t xml:space="preserve"> </w:t>
      </w:r>
      <w:r w:rsidR="004D43B9" w:rsidRPr="00514BE8">
        <w:t>본</w:t>
      </w:r>
      <w:r w:rsidR="004D43B9" w:rsidRPr="00514BE8">
        <w:t xml:space="preserve"> </w:t>
      </w:r>
      <w:r w:rsidR="004D43B9" w:rsidRPr="00514BE8">
        <w:t>계약</w:t>
      </w:r>
      <w:r w:rsidR="004D43B9" w:rsidRPr="00514BE8">
        <w:t xml:space="preserve"> </w:t>
      </w:r>
      <w:r w:rsidR="004D43B9" w:rsidRPr="00514BE8">
        <w:t>체결일</w:t>
      </w:r>
      <w:r w:rsidR="004D43B9" w:rsidRPr="00514BE8">
        <w:t xml:space="preserve"> </w:t>
      </w:r>
      <w:r w:rsidR="004D43B9" w:rsidRPr="00514BE8">
        <w:t>현재</w:t>
      </w:r>
      <w:r w:rsidR="004D43B9" w:rsidRPr="00514BE8">
        <w:t xml:space="preserve"> </w:t>
      </w:r>
      <w:r w:rsidR="004D43B9" w:rsidRPr="00514BE8">
        <w:t>매도인</w:t>
      </w:r>
      <w:r w:rsidR="004D43B9" w:rsidRPr="00514BE8">
        <w:rPr>
          <w:rFonts w:hint="eastAsia"/>
        </w:rPr>
        <w:t>의</w:t>
      </w:r>
      <w:r w:rsidR="004D43B9" w:rsidRPr="00514BE8">
        <w:rPr>
          <w:rFonts w:hint="eastAsia"/>
        </w:rPr>
        <w:t xml:space="preserve"> </w:t>
      </w:r>
      <w:r w:rsidR="004D43B9" w:rsidRPr="00514BE8">
        <w:rPr>
          <w:rFonts w:hint="eastAsia"/>
        </w:rPr>
        <w:t>등기임원이</w:t>
      </w:r>
      <w:r w:rsidR="004D43B9" w:rsidRPr="00514BE8">
        <w:t xml:space="preserve"> </w:t>
      </w:r>
      <w:r w:rsidR="004D43B9" w:rsidRPr="00514BE8">
        <w:t>실제로</w:t>
      </w:r>
      <w:r w:rsidR="004D43B9" w:rsidRPr="00514BE8">
        <w:t xml:space="preserve"> </w:t>
      </w:r>
      <w:r w:rsidR="004D43B9" w:rsidRPr="00514BE8">
        <w:t>알고</w:t>
      </w:r>
      <w:r w:rsidR="004D43B9" w:rsidRPr="00514BE8">
        <w:t xml:space="preserve"> </w:t>
      </w:r>
      <w:r w:rsidR="004D43B9" w:rsidRPr="00514BE8">
        <w:t>있</w:t>
      </w:r>
      <w:r w:rsidR="00130035" w:rsidRPr="005A00B3">
        <w:rPr>
          <w:rFonts w:hAnsi="바탕" w:hint="eastAsia"/>
          <w:sz w:val="23"/>
        </w:rPr>
        <w:t>는</w:t>
      </w:r>
      <w:r w:rsidR="004D43B9" w:rsidRPr="00514BE8">
        <w:t xml:space="preserve"> </w:t>
      </w:r>
      <w:r w:rsidR="004D43B9" w:rsidRPr="00514BE8">
        <w:t>경우</w:t>
      </w:r>
      <w:r w:rsidR="002B7221">
        <w:rPr>
          <w:rFonts w:hint="eastAsia"/>
        </w:rPr>
        <w:t>(</w:t>
      </w:r>
      <w:r w:rsidR="002B7221" w:rsidRPr="002B7221">
        <w:t>해당</w:t>
      </w:r>
      <w:r w:rsidR="002B7221" w:rsidRPr="002B7221">
        <w:t xml:space="preserve"> </w:t>
      </w:r>
      <w:r w:rsidR="002B7221" w:rsidRPr="002B7221">
        <w:t>임</w:t>
      </w:r>
      <w:r w:rsidR="001C375A">
        <w:rPr>
          <w:rFonts w:hint="eastAsia"/>
        </w:rPr>
        <w:t>직</w:t>
      </w:r>
      <w:r w:rsidR="002B7221" w:rsidRPr="002B7221">
        <w:t>원이</w:t>
      </w:r>
      <w:r w:rsidR="002B7221" w:rsidRPr="002B7221">
        <w:t xml:space="preserve"> </w:t>
      </w:r>
      <w:r w:rsidR="002B7221" w:rsidRPr="002B7221">
        <w:t>기안</w:t>
      </w:r>
      <w:r w:rsidR="002B7221" w:rsidRPr="002B7221">
        <w:t xml:space="preserve">, </w:t>
      </w:r>
      <w:r w:rsidR="002B7221" w:rsidRPr="002B7221">
        <w:t>결제</w:t>
      </w:r>
      <w:r w:rsidR="002B7221" w:rsidRPr="002B7221">
        <w:t xml:space="preserve">, </w:t>
      </w:r>
      <w:r w:rsidR="002B7221" w:rsidRPr="002B7221">
        <w:t>작성</w:t>
      </w:r>
      <w:r w:rsidR="002B7221" w:rsidRPr="002B7221">
        <w:t xml:space="preserve">, </w:t>
      </w:r>
      <w:r w:rsidR="002B7221" w:rsidRPr="002B7221">
        <w:t>수신</w:t>
      </w:r>
      <w:r w:rsidR="002B7221" w:rsidRPr="002B7221">
        <w:t xml:space="preserve">, </w:t>
      </w:r>
      <w:r w:rsidR="002B7221" w:rsidRPr="002B7221">
        <w:t>발신하거나</w:t>
      </w:r>
      <w:r w:rsidR="002B7221" w:rsidRPr="002B7221">
        <w:t xml:space="preserve">, </w:t>
      </w:r>
      <w:r w:rsidR="002B7221" w:rsidRPr="002B7221">
        <w:t>참조된</w:t>
      </w:r>
      <w:r w:rsidR="002B7221" w:rsidRPr="002B7221">
        <w:t xml:space="preserve"> </w:t>
      </w:r>
      <w:r w:rsidR="002B7221" w:rsidRPr="002B7221">
        <w:t>서신</w:t>
      </w:r>
      <w:r w:rsidR="002B7221" w:rsidRPr="002B7221">
        <w:t xml:space="preserve">, </w:t>
      </w:r>
      <w:r w:rsidR="002B7221" w:rsidRPr="002B7221">
        <w:t>이메일</w:t>
      </w:r>
      <w:r w:rsidR="002B7221" w:rsidRPr="002B7221">
        <w:t xml:space="preserve">, </w:t>
      </w:r>
      <w:r w:rsidR="002B7221" w:rsidRPr="002B7221">
        <w:t>문서에</w:t>
      </w:r>
      <w:r w:rsidR="002B7221" w:rsidRPr="002B7221">
        <w:t xml:space="preserve"> </w:t>
      </w:r>
      <w:r w:rsidR="002B7221" w:rsidRPr="002B7221">
        <w:t>기재된</w:t>
      </w:r>
      <w:r w:rsidR="002B7221" w:rsidRPr="002B7221">
        <w:t xml:space="preserve"> </w:t>
      </w:r>
      <w:r w:rsidR="002B7221" w:rsidRPr="002B7221">
        <w:t>사항은</w:t>
      </w:r>
      <w:r w:rsidR="002B7221" w:rsidRPr="002B7221">
        <w:t xml:space="preserve"> </w:t>
      </w:r>
      <w:r w:rsidR="002B7221" w:rsidRPr="002B7221">
        <w:t>실제</w:t>
      </w:r>
      <w:r w:rsidR="002B7221" w:rsidRPr="002B7221">
        <w:t xml:space="preserve"> </w:t>
      </w:r>
      <w:r w:rsidR="002B7221" w:rsidRPr="002B7221">
        <w:t>알고</w:t>
      </w:r>
      <w:r w:rsidR="002B7221" w:rsidRPr="002B7221">
        <w:t xml:space="preserve"> </w:t>
      </w:r>
      <w:r w:rsidR="002B7221" w:rsidRPr="002B7221">
        <w:t>있는</w:t>
      </w:r>
      <w:r w:rsidR="002B7221" w:rsidRPr="002B7221">
        <w:t xml:space="preserve"> </w:t>
      </w:r>
      <w:r w:rsidR="002B7221" w:rsidRPr="002B7221">
        <w:t>것으로</w:t>
      </w:r>
      <w:r w:rsidR="002B7221" w:rsidRPr="002B7221">
        <w:t xml:space="preserve"> </w:t>
      </w:r>
      <w:r w:rsidR="002B7221" w:rsidRPr="002B7221">
        <w:t>간주하며</w:t>
      </w:r>
      <w:r w:rsidR="002B7221">
        <w:rPr>
          <w:rFonts w:hint="eastAsia"/>
        </w:rPr>
        <w:t>,</w:t>
      </w:r>
      <w:r w:rsidR="002B7221" w:rsidRPr="002B7221">
        <w:t xml:space="preserve"> </w:t>
      </w:r>
      <w:r w:rsidR="002B7221" w:rsidRPr="002B7221">
        <w:t>이하</w:t>
      </w:r>
      <w:r w:rsidR="002B7221" w:rsidRPr="002B7221">
        <w:t xml:space="preserve"> </w:t>
      </w:r>
      <w:r w:rsidR="001A2112">
        <w:rPr>
          <w:rFonts w:hint="eastAsia"/>
        </w:rPr>
        <w:t>본</w:t>
      </w:r>
      <w:r w:rsidR="001A2112">
        <w:rPr>
          <w:rFonts w:hint="eastAsia"/>
        </w:rPr>
        <w:t xml:space="preserve"> </w:t>
      </w:r>
      <w:r w:rsidR="001A2112">
        <w:rPr>
          <w:rFonts w:hint="eastAsia"/>
        </w:rPr>
        <w:t>정의</w:t>
      </w:r>
      <w:r w:rsidR="001A2112">
        <w:rPr>
          <w:rFonts w:hint="eastAsia"/>
        </w:rPr>
        <w:t xml:space="preserve"> </w:t>
      </w:r>
      <w:r w:rsidR="001A2112">
        <w:rPr>
          <w:rFonts w:hint="eastAsia"/>
        </w:rPr>
        <w:t>조항에서</w:t>
      </w:r>
      <w:r w:rsidR="001A2112">
        <w:rPr>
          <w:rFonts w:hint="eastAsia"/>
        </w:rPr>
        <w:t xml:space="preserve"> </w:t>
      </w:r>
      <w:r w:rsidR="002B7221">
        <w:rPr>
          <w:rFonts w:hint="eastAsia"/>
        </w:rPr>
        <w:t>동일함</w:t>
      </w:r>
      <w:r w:rsidR="002B7221">
        <w:rPr>
          <w:rFonts w:hint="eastAsia"/>
        </w:rPr>
        <w:t>)</w:t>
      </w:r>
      <w:r w:rsidR="004D43B9" w:rsidRPr="00514BE8">
        <w:t>를</w:t>
      </w:r>
      <w:r w:rsidR="004D43B9" w:rsidRPr="00514BE8">
        <w:t xml:space="preserve"> </w:t>
      </w:r>
      <w:r w:rsidR="004D43B9" w:rsidRPr="00514BE8">
        <w:t>말하며</w:t>
      </w:r>
      <w:r w:rsidR="004D43B9" w:rsidRPr="00514BE8">
        <w:t xml:space="preserve">, </w:t>
      </w:r>
      <w:r w:rsidR="004D43B9" w:rsidRPr="00514BE8">
        <w:t>대상회사</w:t>
      </w:r>
      <w:r w:rsidR="004D43B9" w:rsidRPr="00514BE8">
        <w:rPr>
          <w:rFonts w:hint="eastAsia"/>
        </w:rPr>
        <w:t>에</w:t>
      </w:r>
      <w:r w:rsidR="004D43B9" w:rsidRPr="00514BE8">
        <w:rPr>
          <w:rFonts w:hint="eastAsia"/>
        </w:rPr>
        <w:t xml:space="preserve"> </w:t>
      </w:r>
      <w:r w:rsidR="004D43B9" w:rsidRPr="00514BE8">
        <w:rPr>
          <w:rFonts w:hint="eastAsia"/>
        </w:rPr>
        <w:t>관한</w:t>
      </w:r>
      <w:r w:rsidR="004D43B9" w:rsidRPr="00514BE8">
        <w:rPr>
          <w:rFonts w:hint="eastAsia"/>
        </w:rPr>
        <w:t xml:space="preserve"> </w:t>
      </w:r>
      <w:r w:rsidR="004D43B9" w:rsidRPr="00514BE8">
        <w:t>어떠한</w:t>
      </w:r>
      <w:r w:rsidR="004D43B9" w:rsidRPr="00514BE8">
        <w:t xml:space="preserve"> </w:t>
      </w:r>
      <w:r w:rsidR="004D43B9" w:rsidRPr="00514BE8">
        <w:t>사실의</w:t>
      </w:r>
      <w:r w:rsidR="004D43B9" w:rsidRPr="00514BE8">
        <w:t xml:space="preserve"> </w:t>
      </w:r>
      <w:r w:rsidR="004D43B9" w:rsidRPr="00514BE8">
        <w:t>경우</w:t>
      </w:r>
      <w:r w:rsidR="004D43B9" w:rsidRPr="00514BE8">
        <w:t xml:space="preserve"> </w:t>
      </w:r>
      <w:r w:rsidR="004D43B9" w:rsidRPr="00514BE8">
        <w:t>본</w:t>
      </w:r>
      <w:r w:rsidR="004D43B9" w:rsidRPr="00514BE8">
        <w:t xml:space="preserve"> </w:t>
      </w:r>
      <w:r w:rsidR="004D43B9" w:rsidRPr="00514BE8">
        <w:t>계약</w:t>
      </w:r>
      <w:r w:rsidR="004D43B9" w:rsidRPr="00514BE8">
        <w:t xml:space="preserve"> </w:t>
      </w:r>
      <w:r w:rsidR="004D43B9" w:rsidRPr="00514BE8">
        <w:t>체결일</w:t>
      </w:r>
      <w:r w:rsidR="004D43B9" w:rsidRPr="00514BE8">
        <w:t xml:space="preserve"> </w:t>
      </w:r>
      <w:r w:rsidR="004D43B9" w:rsidRPr="00514BE8">
        <w:t>현재</w:t>
      </w:r>
      <w:r w:rsidR="004D43B9" w:rsidRPr="00514BE8">
        <w:t xml:space="preserve"> </w:t>
      </w:r>
      <w:r w:rsidR="004D43B9" w:rsidRPr="00514BE8">
        <w:t>대상회사의</w:t>
      </w:r>
      <w:r w:rsidR="004D43B9" w:rsidRPr="00514BE8">
        <w:t xml:space="preserve"> </w:t>
      </w:r>
      <w:r w:rsidR="004D43B9" w:rsidRPr="00514BE8">
        <w:t>등기임원</w:t>
      </w:r>
      <w:r w:rsidR="004D43B9" w:rsidRPr="00C2306B">
        <w:t xml:space="preserve"> </w:t>
      </w:r>
      <w:r w:rsidR="004D43B9" w:rsidRPr="00C2306B">
        <w:rPr>
          <w:rFonts w:hint="eastAsia"/>
        </w:rPr>
        <w:t>또는</w:t>
      </w:r>
      <w:r w:rsidR="004D43B9" w:rsidRPr="00C2306B">
        <w:t xml:space="preserve"> </w:t>
      </w:r>
      <w:r w:rsidR="004D43B9" w:rsidRPr="00C2306B">
        <w:rPr>
          <w:rFonts w:hint="eastAsia"/>
        </w:rPr>
        <w:t>본건</w:t>
      </w:r>
      <w:r w:rsidR="004D43B9" w:rsidRPr="00C2306B">
        <w:t xml:space="preserve"> </w:t>
      </w:r>
      <w:r w:rsidR="004D43B9" w:rsidRPr="00C2306B">
        <w:rPr>
          <w:rFonts w:hint="eastAsia"/>
        </w:rPr>
        <w:t>거래</w:t>
      </w:r>
      <w:r w:rsidR="00270364">
        <w:rPr>
          <w:rFonts w:hint="eastAsia"/>
        </w:rPr>
        <w:t>의</w:t>
      </w:r>
      <w:r w:rsidR="004D43B9" w:rsidRPr="00C2306B">
        <w:t xml:space="preserve"> </w:t>
      </w:r>
      <w:r w:rsidR="004D43B9" w:rsidRPr="00C2306B">
        <w:rPr>
          <w:rFonts w:hint="eastAsia"/>
        </w:rPr>
        <w:t>조건에</w:t>
      </w:r>
      <w:r w:rsidR="004D43B9" w:rsidRPr="00C2306B">
        <w:t xml:space="preserve"> </w:t>
      </w:r>
      <w:r w:rsidR="004D43B9" w:rsidRPr="00C2306B">
        <w:rPr>
          <w:rFonts w:hint="eastAsia"/>
        </w:rPr>
        <w:t>관한</w:t>
      </w:r>
      <w:r w:rsidR="004D43B9" w:rsidRPr="00C2306B">
        <w:t xml:space="preserve"> </w:t>
      </w:r>
      <w:r w:rsidR="004D43B9" w:rsidRPr="00C2306B">
        <w:rPr>
          <w:rFonts w:hint="eastAsia"/>
        </w:rPr>
        <w:t>작성</w:t>
      </w:r>
      <w:r w:rsidR="004D43B9" w:rsidRPr="00C2306B">
        <w:t xml:space="preserve">, </w:t>
      </w:r>
      <w:r w:rsidR="004D43B9" w:rsidRPr="00C2306B">
        <w:rPr>
          <w:rFonts w:hint="eastAsia"/>
        </w:rPr>
        <w:t>검토</w:t>
      </w:r>
      <w:r w:rsidR="004D43B9" w:rsidRPr="00C2306B">
        <w:t xml:space="preserve">, </w:t>
      </w:r>
      <w:r w:rsidR="004D43B9" w:rsidRPr="00C2306B">
        <w:rPr>
          <w:rFonts w:hint="eastAsia"/>
        </w:rPr>
        <w:t>제안</w:t>
      </w:r>
      <w:r w:rsidR="004D43B9" w:rsidRPr="00C2306B">
        <w:t xml:space="preserve">, </w:t>
      </w:r>
      <w:r w:rsidR="004D43B9" w:rsidRPr="00C2306B">
        <w:rPr>
          <w:rFonts w:hint="eastAsia"/>
        </w:rPr>
        <w:t>협상에</w:t>
      </w:r>
      <w:r w:rsidR="004D43B9" w:rsidRPr="00C2306B">
        <w:t xml:space="preserve"> </w:t>
      </w:r>
      <w:r w:rsidR="004D43B9" w:rsidRPr="00C2306B">
        <w:rPr>
          <w:rFonts w:hint="eastAsia"/>
        </w:rPr>
        <w:t>관여한</w:t>
      </w:r>
      <w:r w:rsidR="004D43B9" w:rsidRPr="00C2306B">
        <w:t xml:space="preserve"> </w:t>
      </w:r>
      <w:r w:rsidR="004D43B9" w:rsidRPr="00C2306B">
        <w:rPr>
          <w:rFonts w:hint="eastAsia"/>
        </w:rPr>
        <w:t>대상회사의</w:t>
      </w:r>
      <w:r w:rsidR="004D43B9" w:rsidRPr="00C2306B">
        <w:t xml:space="preserve"> </w:t>
      </w:r>
      <w:r w:rsidR="004D43B9" w:rsidRPr="00C2306B">
        <w:rPr>
          <w:rFonts w:hint="eastAsia"/>
        </w:rPr>
        <w:t>임직원</w:t>
      </w:r>
      <w:r w:rsidR="004D43B9" w:rsidRPr="00514BE8">
        <w:t>이</w:t>
      </w:r>
      <w:r w:rsidR="004D43B9" w:rsidRPr="00514BE8">
        <w:t xml:space="preserve"> </w:t>
      </w:r>
      <w:r w:rsidR="004D43B9" w:rsidRPr="00514BE8">
        <w:t>실제로</w:t>
      </w:r>
      <w:r w:rsidR="004D43B9" w:rsidRPr="00514BE8">
        <w:t xml:space="preserve"> </w:t>
      </w:r>
      <w:r w:rsidR="004D43B9" w:rsidRPr="00514BE8">
        <w:t>알고</w:t>
      </w:r>
      <w:r w:rsidR="004D43B9" w:rsidRPr="00514BE8">
        <w:t xml:space="preserve"> </w:t>
      </w:r>
      <w:r w:rsidR="00920C25">
        <w:rPr>
          <w:rFonts w:hint="eastAsia"/>
        </w:rPr>
        <w:t>있</w:t>
      </w:r>
      <w:r w:rsidR="0027604D">
        <w:rPr>
          <w:rFonts w:hint="eastAsia"/>
        </w:rPr>
        <w:t>는</w:t>
      </w:r>
      <w:r w:rsidR="0027604D">
        <w:rPr>
          <w:rFonts w:hint="eastAsia"/>
        </w:rPr>
        <w:t xml:space="preserve"> </w:t>
      </w:r>
      <w:r w:rsidR="0027604D">
        <w:rPr>
          <w:rFonts w:hint="eastAsia"/>
        </w:rPr>
        <w:t>경우를</w:t>
      </w:r>
      <w:r w:rsidR="0027604D">
        <w:rPr>
          <w:rFonts w:hint="eastAsia"/>
        </w:rPr>
        <w:t xml:space="preserve"> </w:t>
      </w:r>
      <w:r w:rsidR="0027604D">
        <w:rPr>
          <w:rFonts w:hint="eastAsia"/>
        </w:rPr>
        <w:t>말한다</w:t>
      </w:r>
      <w:r w:rsidR="004D43B9" w:rsidRPr="00514BE8">
        <w:t>.</w:t>
      </w:r>
      <w:r w:rsidR="004D43B9" w:rsidRPr="00C2306B">
        <w:t xml:space="preserve"> </w:t>
      </w:r>
      <w:r w:rsidR="00492A7E" w:rsidRPr="00875942">
        <w:rPr>
          <w:rFonts w:hint="eastAsia"/>
          <w:highlight w:val="green"/>
        </w:rPr>
        <w:t xml:space="preserve">[Note to Buyer: </w:t>
      </w:r>
      <w:r w:rsidR="00492A7E">
        <w:rPr>
          <w:rFonts w:hint="eastAsia"/>
          <w:highlight w:val="green"/>
        </w:rPr>
        <w:t>인식</w:t>
      </w:r>
      <w:r w:rsidR="00492A7E">
        <w:rPr>
          <w:rFonts w:hint="eastAsia"/>
          <w:highlight w:val="green"/>
        </w:rPr>
        <w:t xml:space="preserve"> </w:t>
      </w:r>
      <w:r w:rsidR="00492A7E">
        <w:rPr>
          <w:rFonts w:hint="eastAsia"/>
          <w:highlight w:val="green"/>
        </w:rPr>
        <w:t>주체</w:t>
      </w:r>
      <w:r w:rsidR="00492A7E" w:rsidRPr="00875942">
        <w:rPr>
          <w:rFonts w:hint="eastAsia"/>
          <w:highlight w:val="green"/>
        </w:rPr>
        <w:t>에</w:t>
      </w:r>
      <w:r w:rsidR="00492A7E" w:rsidRPr="00875942">
        <w:rPr>
          <w:rFonts w:hint="eastAsia"/>
          <w:highlight w:val="green"/>
        </w:rPr>
        <w:t xml:space="preserve"> </w:t>
      </w:r>
      <w:r w:rsidR="00492A7E" w:rsidRPr="00875942">
        <w:rPr>
          <w:rFonts w:hint="eastAsia"/>
          <w:highlight w:val="green"/>
        </w:rPr>
        <w:t>대상회사의</w:t>
      </w:r>
      <w:r w:rsidR="00492A7E" w:rsidRPr="00875942">
        <w:rPr>
          <w:rFonts w:hint="eastAsia"/>
          <w:highlight w:val="green"/>
        </w:rPr>
        <w:t xml:space="preserve"> </w:t>
      </w:r>
      <w:r w:rsidR="00492A7E" w:rsidRPr="00875942">
        <w:rPr>
          <w:rFonts w:hint="eastAsia"/>
          <w:highlight w:val="green"/>
        </w:rPr>
        <w:t>본건</w:t>
      </w:r>
      <w:r w:rsidR="00492A7E" w:rsidRPr="00875942">
        <w:rPr>
          <w:rFonts w:hint="eastAsia"/>
          <w:highlight w:val="green"/>
        </w:rPr>
        <w:t xml:space="preserve"> </w:t>
      </w:r>
      <w:r w:rsidR="00492A7E" w:rsidRPr="00875942">
        <w:rPr>
          <w:rFonts w:hint="eastAsia"/>
          <w:highlight w:val="green"/>
        </w:rPr>
        <w:t>거래</w:t>
      </w:r>
      <w:r w:rsidR="00492A7E" w:rsidRPr="00875942">
        <w:rPr>
          <w:rFonts w:hint="eastAsia"/>
          <w:highlight w:val="green"/>
        </w:rPr>
        <w:t xml:space="preserve"> </w:t>
      </w:r>
      <w:r w:rsidR="00492A7E" w:rsidRPr="00875942">
        <w:rPr>
          <w:rFonts w:hint="eastAsia"/>
          <w:highlight w:val="green"/>
        </w:rPr>
        <w:t>관여</w:t>
      </w:r>
      <w:r w:rsidR="00492A7E" w:rsidRPr="00875942">
        <w:rPr>
          <w:rFonts w:hint="eastAsia"/>
          <w:highlight w:val="green"/>
        </w:rPr>
        <w:t xml:space="preserve"> </w:t>
      </w:r>
      <w:r w:rsidR="00492A7E" w:rsidRPr="00875942">
        <w:rPr>
          <w:rFonts w:hint="eastAsia"/>
          <w:highlight w:val="green"/>
        </w:rPr>
        <w:t>임직원의</w:t>
      </w:r>
      <w:r w:rsidR="00492A7E" w:rsidRPr="00875942">
        <w:rPr>
          <w:rFonts w:hint="eastAsia"/>
          <w:highlight w:val="green"/>
        </w:rPr>
        <w:t xml:space="preserve"> </w:t>
      </w:r>
      <w:r w:rsidR="00492A7E" w:rsidRPr="00875942">
        <w:rPr>
          <w:rFonts w:hint="eastAsia"/>
          <w:highlight w:val="green"/>
        </w:rPr>
        <w:t>인식을</w:t>
      </w:r>
      <w:r w:rsidR="00492A7E" w:rsidRPr="00875942">
        <w:rPr>
          <w:rFonts w:hint="eastAsia"/>
          <w:highlight w:val="green"/>
        </w:rPr>
        <w:t xml:space="preserve"> </w:t>
      </w:r>
      <w:r w:rsidR="00492A7E" w:rsidRPr="00875942">
        <w:rPr>
          <w:rFonts w:hint="eastAsia"/>
          <w:highlight w:val="green"/>
        </w:rPr>
        <w:t>포함하는</w:t>
      </w:r>
      <w:r w:rsidR="00492A7E" w:rsidRPr="00875942">
        <w:rPr>
          <w:rFonts w:hint="eastAsia"/>
          <w:highlight w:val="green"/>
        </w:rPr>
        <w:t xml:space="preserve"> </w:t>
      </w:r>
      <w:r w:rsidR="00492A7E" w:rsidRPr="00875942">
        <w:rPr>
          <w:rFonts w:hint="eastAsia"/>
          <w:highlight w:val="green"/>
        </w:rPr>
        <w:t>것을</w:t>
      </w:r>
      <w:r w:rsidR="00492A7E" w:rsidRPr="00875942">
        <w:rPr>
          <w:rFonts w:hint="eastAsia"/>
          <w:highlight w:val="green"/>
        </w:rPr>
        <w:t xml:space="preserve"> </w:t>
      </w:r>
      <w:r w:rsidR="00492A7E" w:rsidRPr="00875942">
        <w:rPr>
          <w:rFonts w:hint="eastAsia"/>
          <w:highlight w:val="green"/>
        </w:rPr>
        <w:t>수용하되</w:t>
      </w:r>
      <w:r w:rsidR="00C7564C">
        <w:rPr>
          <w:rFonts w:hint="eastAsia"/>
          <w:highlight w:val="green"/>
        </w:rPr>
        <w:t>(</w:t>
      </w:r>
      <w:r w:rsidR="00C7564C">
        <w:rPr>
          <w:rFonts w:hint="eastAsia"/>
          <w:highlight w:val="green"/>
        </w:rPr>
        <w:t>단</w:t>
      </w:r>
      <w:r w:rsidR="00C7564C">
        <w:rPr>
          <w:rFonts w:hint="eastAsia"/>
          <w:highlight w:val="green"/>
        </w:rPr>
        <w:t xml:space="preserve">, </w:t>
      </w:r>
      <w:r w:rsidR="00C7564C">
        <w:rPr>
          <w:highlight w:val="green"/>
        </w:rPr>
        <w:t>‘</w:t>
      </w:r>
      <w:r w:rsidR="00C7564C">
        <w:rPr>
          <w:rFonts w:hint="eastAsia"/>
          <w:highlight w:val="green"/>
        </w:rPr>
        <w:t>실사</w:t>
      </w:r>
      <w:r w:rsidR="00C7564C">
        <w:rPr>
          <w:rFonts w:hint="eastAsia"/>
          <w:highlight w:val="green"/>
        </w:rPr>
        <w:t xml:space="preserve">, </w:t>
      </w:r>
      <w:r w:rsidR="00C7564C">
        <w:rPr>
          <w:rFonts w:hint="eastAsia"/>
          <w:highlight w:val="green"/>
        </w:rPr>
        <w:t>제안서</w:t>
      </w:r>
      <w:r w:rsidR="00C7564C">
        <w:rPr>
          <w:rFonts w:hint="eastAsia"/>
          <w:highlight w:val="green"/>
        </w:rPr>
        <w:t xml:space="preserve"> </w:t>
      </w:r>
      <w:r w:rsidR="00C7564C">
        <w:rPr>
          <w:rFonts w:hint="eastAsia"/>
          <w:highlight w:val="green"/>
        </w:rPr>
        <w:t>등</w:t>
      </w:r>
      <w:r w:rsidR="00C7564C">
        <w:rPr>
          <w:rFonts w:hint="eastAsia"/>
          <w:highlight w:val="green"/>
        </w:rPr>
        <w:t xml:space="preserve"> </w:t>
      </w:r>
      <w:r w:rsidR="00C7564C">
        <w:rPr>
          <w:rFonts w:hint="eastAsia"/>
          <w:highlight w:val="green"/>
        </w:rPr>
        <w:t>본건</w:t>
      </w:r>
      <w:r w:rsidR="00C7564C">
        <w:rPr>
          <w:rFonts w:hint="eastAsia"/>
          <w:highlight w:val="green"/>
        </w:rPr>
        <w:t xml:space="preserve"> </w:t>
      </w:r>
      <w:r w:rsidR="00C7564C">
        <w:rPr>
          <w:rFonts w:hint="eastAsia"/>
          <w:highlight w:val="green"/>
        </w:rPr>
        <w:t>거래에</w:t>
      </w:r>
      <w:r w:rsidR="00C7564C">
        <w:rPr>
          <w:rFonts w:hint="eastAsia"/>
          <w:highlight w:val="green"/>
        </w:rPr>
        <w:t xml:space="preserve"> </w:t>
      </w:r>
      <w:r w:rsidR="00C7564C">
        <w:rPr>
          <w:rFonts w:hint="eastAsia"/>
          <w:highlight w:val="green"/>
        </w:rPr>
        <w:t>참여하기</w:t>
      </w:r>
      <w:r w:rsidR="00C7564C">
        <w:rPr>
          <w:rFonts w:hint="eastAsia"/>
          <w:highlight w:val="green"/>
        </w:rPr>
        <w:t xml:space="preserve"> </w:t>
      </w:r>
      <w:r w:rsidR="00C7564C">
        <w:rPr>
          <w:rFonts w:hint="eastAsia"/>
          <w:highlight w:val="green"/>
        </w:rPr>
        <w:t>위한</w:t>
      </w:r>
      <w:r w:rsidR="00C7564C">
        <w:rPr>
          <w:rFonts w:hint="eastAsia"/>
          <w:highlight w:val="green"/>
        </w:rPr>
        <w:t xml:space="preserve"> </w:t>
      </w:r>
      <w:r w:rsidR="00C7564C">
        <w:rPr>
          <w:rFonts w:hint="eastAsia"/>
          <w:highlight w:val="green"/>
        </w:rPr>
        <w:t>관련</w:t>
      </w:r>
      <w:r w:rsidR="00C7564C">
        <w:rPr>
          <w:rFonts w:hint="eastAsia"/>
          <w:highlight w:val="green"/>
        </w:rPr>
        <w:t xml:space="preserve"> </w:t>
      </w:r>
      <w:r w:rsidR="00C7564C">
        <w:rPr>
          <w:rFonts w:hint="eastAsia"/>
          <w:highlight w:val="green"/>
        </w:rPr>
        <w:t>문서</w:t>
      </w:r>
      <w:r w:rsidR="00C7564C">
        <w:rPr>
          <w:highlight w:val="green"/>
        </w:rPr>
        <w:t>’</w:t>
      </w:r>
      <w:r w:rsidR="00C7564C">
        <w:rPr>
          <w:rFonts w:hint="eastAsia"/>
          <w:highlight w:val="green"/>
        </w:rPr>
        <w:t>는</w:t>
      </w:r>
      <w:r w:rsidR="00C7564C">
        <w:rPr>
          <w:rFonts w:hint="eastAsia"/>
          <w:highlight w:val="green"/>
        </w:rPr>
        <w:t xml:space="preserve"> </w:t>
      </w:r>
      <w:r w:rsidR="00C7564C">
        <w:rPr>
          <w:rFonts w:hint="eastAsia"/>
          <w:highlight w:val="green"/>
        </w:rPr>
        <w:t>매도인</w:t>
      </w:r>
      <w:r w:rsidR="00C7564C">
        <w:rPr>
          <w:rFonts w:hint="eastAsia"/>
          <w:highlight w:val="green"/>
        </w:rPr>
        <w:t>/</w:t>
      </w:r>
      <w:r w:rsidR="00C7564C">
        <w:rPr>
          <w:rFonts w:hint="eastAsia"/>
          <w:highlight w:val="green"/>
        </w:rPr>
        <w:t>대상회사</w:t>
      </w:r>
      <w:r w:rsidR="00C7564C">
        <w:rPr>
          <w:rFonts w:hint="eastAsia"/>
          <w:highlight w:val="green"/>
        </w:rPr>
        <w:t xml:space="preserve"> </w:t>
      </w:r>
      <w:r w:rsidR="00C7564C">
        <w:rPr>
          <w:rFonts w:hint="eastAsia"/>
          <w:highlight w:val="green"/>
        </w:rPr>
        <w:t>측에</w:t>
      </w:r>
      <w:r w:rsidR="00C7564C">
        <w:rPr>
          <w:rFonts w:hint="eastAsia"/>
          <w:highlight w:val="green"/>
        </w:rPr>
        <w:t xml:space="preserve"> </w:t>
      </w:r>
      <w:r w:rsidR="00C7564C">
        <w:rPr>
          <w:rFonts w:hint="eastAsia"/>
          <w:highlight w:val="green"/>
        </w:rPr>
        <w:t>해당사항</w:t>
      </w:r>
      <w:r w:rsidR="00C7564C">
        <w:rPr>
          <w:rFonts w:hint="eastAsia"/>
          <w:highlight w:val="green"/>
        </w:rPr>
        <w:t xml:space="preserve"> </w:t>
      </w:r>
      <w:r w:rsidR="00C7564C">
        <w:rPr>
          <w:rFonts w:hint="eastAsia"/>
          <w:highlight w:val="green"/>
        </w:rPr>
        <w:t>없으므로</w:t>
      </w:r>
      <w:r w:rsidR="00C7564C">
        <w:rPr>
          <w:rFonts w:hint="eastAsia"/>
          <w:highlight w:val="green"/>
        </w:rPr>
        <w:t xml:space="preserve"> </w:t>
      </w:r>
      <w:r w:rsidR="00C7564C">
        <w:rPr>
          <w:rFonts w:hint="eastAsia"/>
          <w:highlight w:val="green"/>
        </w:rPr>
        <w:t>삭제함</w:t>
      </w:r>
      <w:r w:rsidR="00C7564C">
        <w:rPr>
          <w:rFonts w:hint="eastAsia"/>
          <w:highlight w:val="green"/>
        </w:rPr>
        <w:t>)</w:t>
      </w:r>
      <w:r w:rsidR="00492A7E" w:rsidRPr="00875942">
        <w:rPr>
          <w:rFonts w:hint="eastAsia"/>
          <w:highlight w:val="green"/>
        </w:rPr>
        <w:t>,</w:t>
      </w:r>
      <w:r w:rsidR="00492A7E">
        <w:rPr>
          <w:rFonts w:hint="eastAsia"/>
          <w:highlight w:val="green"/>
        </w:rPr>
        <w:t xml:space="preserve"> (</w:t>
      </w:r>
      <w:proofErr w:type="spellStart"/>
      <w:r w:rsidR="00492A7E">
        <w:rPr>
          <w:rFonts w:hint="eastAsia"/>
          <w:highlight w:val="green"/>
        </w:rPr>
        <w:t>i</w:t>
      </w:r>
      <w:proofErr w:type="spellEnd"/>
      <w:r w:rsidR="00492A7E">
        <w:rPr>
          <w:rFonts w:hint="eastAsia"/>
          <w:highlight w:val="green"/>
        </w:rPr>
        <w:t>)</w:t>
      </w:r>
      <w:r w:rsidR="00492A7E" w:rsidRPr="00875942">
        <w:rPr>
          <w:rFonts w:hint="eastAsia"/>
          <w:highlight w:val="green"/>
        </w:rPr>
        <w:t xml:space="preserve"> </w:t>
      </w:r>
      <w:r w:rsidR="00492A7E" w:rsidRPr="00875942">
        <w:rPr>
          <w:rFonts w:hint="eastAsia"/>
          <w:highlight w:val="green"/>
        </w:rPr>
        <w:t>매도인의</w:t>
      </w:r>
      <w:r w:rsidR="00492A7E" w:rsidRPr="00875942">
        <w:rPr>
          <w:rFonts w:hint="eastAsia"/>
          <w:highlight w:val="green"/>
        </w:rPr>
        <w:t xml:space="preserve"> </w:t>
      </w:r>
      <w:r w:rsidR="00492A7E" w:rsidRPr="00875942">
        <w:rPr>
          <w:rFonts w:hint="eastAsia"/>
          <w:highlight w:val="green"/>
        </w:rPr>
        <w:t>본건</w:t>
      </w:r>
      <w:r w:rsidR="00492A7E" w:rsidRPr="00875942">
        <w:rPr>
          <w:rFonts w:hint="eastAsia"/>
          <w:highlight w:val="green"/>
        </w:rPr>
        <w:t xml:space="preserve"> </w:t>
      </w:r>
      <w:r w:rsidR="00492A7E" w:rsidRPr="00875942">
        <w:rPr>
          <w:rFonts w:hint="eastAsia"/>
          <w:highlight w:val="green"/>
        </w:rPr>
        <w:t>거래</w:t>
      </w:r>
      <w:r w:rsidR="00492A7E" w:rsidRPr="00875942">
        <w:rPr>
          <w:rFonts w:hint="eastAsia"/>
          <w:highlight w:val="green"/>
        </w:rPr>
        <w:t xml:space="preserve"> </w:t>
      </w:r>
      <w:r w:rsidR="00492A7E" w:rsidRPr="00875942">
        <w:rPr>
          <w:rFonts w:hint="eastAsia"/>
          <w:highlight w:val="green"/>
        </w:rPr>
        <w:t>관여자는</w:t>
      </w:r>
      <w:r w:rsidR="00492A7E" w:rsidRPr="00875942">
        <w:rPr>
          <w:rFonts w:hint="eastAsia"/>
          <w:highlight w:val="green"/>
        </w:rPr>
        <w:t xml:space="preserve"> </w:t>
      </w:r>
      <w:r w:rsidR="00492A7E">
        <w:rPr>
          <w:rFonts w:hint="eastAsia"/>
          <w:highlight w:val="green"/>
        </w:rPr>
        <w:t>인식</w:t>
      </w:r>
      <w:r w:rsidR="00492A7E">
        <w:rPr>
          <w:rFonts w:hint="eastAsia"/>
          <w:highlight w:val="green"/>
        </w:rPr>
        <w:t xml:space="preserve"> </w:t>
      </w:r>
      <w:r w:rsidR="00492A7E">
        <w:rPr>
          <w:rFonts w:hint="eastAsia"/>
          <w:highlight w:val="green"/>
        </w:rPr>
        <w:t>주체에서</w:t>
      </w:r>
      <w:r w:rsidR="00492A7E">
        <w:rPr>
          <w:rFonts w:hint="eastAsia"/>
          <w:highlight w:val="green"/>
        </w:rPr>
        <w:t xml:space="preserve"> </w:t>
      </w:r>
      <w:r w:rsidR="00492A7E" w:rsidRPr="00875942">
        <w:rPr>
          <w:rFonts w:hint="eastAsia"/>
          <w:highlight w:val="green"/>
        </w:rPr>
        <w:t>제외하고</w:t>
      </w:r>
      <w:r w:rsidR="00492A7E" w:rsidRPr="00875942">
        <w:rPr>
          <w:rFonts w:hint="eastAsia"/>
          <w:highlight w:val="green"/>
        </w:rPr>
        <w:t>,</w:t>
      </w:r>
      <w:r w:rsidR="00492A7E">
        <w:rPr>
          <w:rFonts w:hint="eastAsia"/>
          <w:highlight w:val="green"/>
        </w:rPr>
        <w:t xml:space="preserve"> (ii) </w:t>
      </w:r>
      <w:r w:rsidR="00492A7E">
        <w:rPr>
          <w:rFonts w:hint="eastAsia"/>
          <w:highlight w:val="green"/>
        </w:rPr>
        <w:t>인식의</w:t>
      </w:r>
      <w:r w:rsidR="00492A7E">
        <w:rPr>
          <w:rFonts w:hint="eastAsia"/>
          <w:highlight w:val="green"/>
        </w:rPr>
        <w:t xml:space="preserve"> </w:t>
      </w:r>
      <w:r w:rsidR="00492A7E">
        <w:rPr>
          <w:rFonts w:hint="eastAsia"/>
          <w:highlight w:val="green"/>
        </w:rPr>
        <w:t>수준은</w:t>
      </w:r>
      <w:r w:rsidR="00492A7E" w:rsidRPr="00875942">
        <w:rPr>
          <w:rFonts w:hint="eastAsia"/>
          <w:highlight w:val="green"/>
        </w:rPr>
        <w:t xml:space="preserve"> Actual knowledge</w:t>
      </w:r>
      <w:r w:rsidR="00492A7E" w:rsidRPr="00875942">
        <w:rPr>
          <w:rFonts w:hint="eastAsia"/>
          <w:highlight w:val="green"/>
        </w:rPr>
        <w:t>로</w:t>
      </w:r>
      <w:r w:rsidR="00492A7E" w:rsidRPr="00875942">
        <w:rPr>
          <w:rFonts w:hint="eastAsia"/>
          <w:highlight w:val="green"/>
        </w:rPr>
        <w:t xml:space="preserve"> </w:t>
      </w:r>
      <w:r w:rsidR="00492A7E" w:rsidRPr="00875942">
        <w:rPr>
          <w:rFonts w:hint="eastAsia"/>
          <w:highlight w:val="green"/>
        </w:rPr>
        <w:t>한정하</w:t>
      </w:r>
      <w:r w:rsidR="00492A7E">
        <w:rPr>
          <w:rFonts w:hint="eastAsia"/>
          <w:highlight w:val="green"/>
        </w:rPr>
        <w:t>되</w:t>
      </w:r>
      <w:r w:rsidR="00492A7E">
        <w:rPr>
          <w:rFonts w:hint="eastAsia"/>
          <w:highlight w:val="green"/>
        </w:rPr>
        <w:t xml:space="preserve"> </w:t>
      </w:r>
      <w:r w:rsidR="00492A7E">
        <w:rPr>
          <w:rFonts w:hint="eastAsia"/>
          <w:highlight w:val="green"/>
        </w:rPr>
        <w:t>제안해주신</w:t>
      </w:r>
      <w:r w:rsidR="00492A7E">
        <w:rPr>
          <w:rFonts w:hint="eastAsia"/>
          <w:highlight w:val="green"/>
        </w:rPr>
        <w:t xml:space="preserve"> </w:t>
      </w:r>
      <w:r w:rsidR="00492A7E">
        <w:rPr>
          <w:highlight w:val="green"/>
        </w:rPr>
        <w:t>“</w:t>
      </w:r>
      <w:r w:rsidR="00492A7E">
        <w:rPr>
          <w:rFonts w:hint="eastAsia"/>
          <w:highlight w:val="green"/>
        </w:rPr>
        <w:t>실제</w:t>
      </w:r>
      <w:r w:rsidR="00492A7E">
        <w:rPr>
          <w:rFonts w:hint="eastAsia"/>
          <w:highlight w:val="green"/>
        </w:rPr>
        <w:t xml:space="preserve"> </w:t>
      </w:r>
      <w:r w:rsidR="00492A7E">
        <w:rPr>
          <w:rFonts w:hint="eastAsia"/>
          <w:highlight w:val="green"/>
        </w:rPr>
        <w:t>알고</w:t>
      </w:r>
      <w:r w:rsidR="00492A7E">
        <w:rPr>
          <w:rFonts w:hint="eastAsia"/>
          <w:highlight w:val="green"/>
        </w:rPr>
        <w:t xml:space="preserve"> </w:t>
      </w:r>
      <w:r w:rsidR="00492A7E">
        <w:rPr>
          <w:rFonts w:hint="eastAsia"/>
          <w:highlight w:val="green"/>
        </w:rPr>
        <w:t>있는</w:t>
      </w:r>
      <w:r w:rsidR="00492A7E">
        <w:rPr>
          <w:rFonts w:hint="eastAsia"/>
          <w:highlight w:val="green"/>
        </w:rPr>
        <w:t xml:space="preserve"> </w:t>
      </w:r>
      <w:r w:rsidR="00492A7E">
        <w:rPr>
          <w:rFonts w:hint="eastAsia"/>
          <w:highlight w:val="green"/>
        </w:rPr>
        <w:t>경우</w:t>
      </w:r>
      <w:r w:rsidR="00492A7E">
        <w:rPr>
          <w:highlight w:val="green"/>
        </w:rPr>
        <w:t>”</w:t>
      </w:r>
      <w:r w:rsidR="00492A7E">
        <w:rPr>
          <w:rFonts w:hint="eastAsia"/>
          <w:highlight w:val="green"/>
        </w:rPr>
        <w:t>로</w:t>
      </w:r>
      <w:r w:rsidR="00492A7E">
        <w:rPr>
          <w:rFonts w:hint="eastAsia"/>
          <w:highlight w:val="green"/>
        </w:rPr>
        <w:t xml:space="preserve"> </w:t>
      </w:r>
      <w:r w:rsidR="00492A7E">
        <w:rPr>
          <w:rFonts w:hint="eastAsia"/>
          <w:highlight w:val="green"/>
        </w:rPr>
        <w:t>간주하는</w:t>
      </w:r>
      <w:r w:rsidR="00492A7E">
        <w:rPr>
          <w:rFonts w:hint="eastAsia"/>
          <w:highlight w:val="green"/>
        </w:rPr>
        <w:t xml:space="preserve"> </w:t>
      </w:r>
      <w:r w:rsidR="00492A7E">
        <w:rPr>
          <w:rFonts w:hint="eastAsia"/>
          <w:highlight w:val="green"/>
        </w:rPr>
        <w:t>경우를</w:t>
      </w:r>
      <w:r w:rsidR="00492A7E">
        <w:rPr>
          <w:rFonts w:hint="eastAsia"/>
          <w:highlight w:val="green"/>
        </w:rPr>
        <w:t xml:space="preserve"> </w:t>
      </w:r>
      <w:r w:rsidR="00492A7E">
        <w:rPr>
          <w:rFonts w:hint="eastAsia"/>
          <w:highlight w:val="green"/>
        </w:rPr>
        <w:t>반영하는</w:t>
      </w:r>
      <w:r w:rsidR="00492A7E">
        <w:rPr>
          <w:rFonts w:hint="eastAsia"/>
          <w:highlight w:val="green"/>
        </w:rPr>
        <w:t xml:space="preserve"> </w:t>
      </w:r>
      <w:r w:rsidR="00492A7E">
        <w:rPr>
          <w:rFonts w:hint="eastAsia"/>
          <w:highlight w:val="green"/>
        </w:rPr>
        <w:t>방안</w:t>
      </w:r>
      <w:r w:rsidR="00492A7E" w:rsidRPr="00875942">
        <w:rPr>
          <w:rFonts w:hint="eastAsia"/>
          <w:highlight w:val="green"/>
        </w:rPr>
        <w:t>을</w:t>
      </w:r>
      <w:r w:rsidR="00492A7E" w:rsidRPr="00875942">
        <w:rPr>
          <w:rFonts w:hint="eastAsia"/>
          <w:highlight w:val="green"/>
        </w:rPr>
        <w:t xml:space="preserve"> </w:t>
      </w:r>
      <w:r w:rsidR="00492A7E" w:rsidRPr="00875942">
        <w:rPr>
          <w:rFonts w:hint="eastAsia"/>
          <w:highlight w:val="green"/>
        </w:rPr>
        <w:t>제안</w:t>
      </w:r>
      <w:r w:rsidR="00492A7E" w:rsidRPr="00875942">
        <w:rPr>
          <w:rFonts w:hint="eastAsia"/>
          <w:highlight w:val="green"/>
        </w:rPr>
        <w:t xml:space="preserve"> </w:t>
      </w:r>
      <w:r w:rsidR="00492A7E" w:rsidRPr="00875942">
        <w:rPr>
          <w:rFonts w:hint="eastAsia"/>
          <w:highlight w:val="green"/>
        </w:rPr>
        <w:t>드립니다</w:t>
      </w:r>
      <w:r w:rsidR="00492A7E" w:rsidRPr="00875942">
        <w:rPr>
          <w:rFonts w:hint="eastAsia"/>
          <w:highlight w:val="green"/>
        </w:rPr>
        <w:t>.]</w:t>
      </w:r>
    </w:p>
    <w:p w14:paraId="159DC85A" w14:textId="0E23CBEF" w:rsidR="0066712B" w:rsidRPr="00292999" w:rsidRDefault="004050ED" w:rsidP="002A1826">
      <w:pPr>
        <w:pStyle w:val="LK2"/>
        <w:ind w:left="794"/>
        <w:rPr>
          <w:szCs w:val="22"/>
        </w:rPr>
      </w:pPr>
      <w:r>
        <w:lastRenderedPageBreak/>
        <w:t>“</w:t>
      </w:r>
      <w:r w:rsidR="0066712B" w:rsidRPr="000326A8">
        <w:rPr>
          <w:u w:val="single"/>
        </w:rPr>
        <w:t>매수인이</w:t>
      </w:r>
      <w:r w:rsidR="0066712B" w:rsidRPr="000326A8">
        <w:rPr>
          <w:u w:val="single"/>
        </w:rPr>
        <w:t xml:space="preserve"> </w:t>
      </w:r>
      <w:r w:rsidR="0066712B" w:rsidRPr="000326A8">
        <w:rPr>
          <w:u w:val="single"/>
        </w:rPr>
        <w:t>알고</w:t>
      </w:r>
      <w:r w:rsidR="0066712B" w:rsidRPr="000326A8">
        <w:rPr>
          <w:u w:val="single"/>
        </w:rPr>
        <w:t xml:space="preserve"> </w:t>
      </w:r>
      <w:r w:rsidR="0066712B" w:rsidRPr="000326A8">
        <w:rPr>
          <w:u w:val="single"/>
        </w:rPr>
        <w:t>있는</w:t>
      </w:r>
      <w:r>
        <w:t>”</w:t>
      </w:r>
      <w:r w:rsidR="0066712B" w:rsidRPr="000326A8">
        <w:t>이란</w:t>
      </w:r>
      <w:r w:rsidR="0066712B" w:rsidRPr="000326A8">
        <w:t xml:space="preserve"> </w:t>
      </w:r>
      <w:r w:rsidR="0046430E" w:rsidRPr="000326A8">
        <w:t>본</w:t>
      </w:r>
      <w:r w:rsidR="0046430E" w:rsidRPr="000326A8">
        <w:t xml:space="preserve"> </w:t>
      </w:r>
      <w:r w:rsidR="0046430E" w:rsidRPr="000326A8">
        <w:t>계약</w:t>
      </w:r>
      <w:r w:rsidR="0046430E" w:rsidRPr="000326A8">
        <w:t xml:space="preserve"> </w:t>
      </w:r>
      <w:r w:rsidR="0046430E" w:rsidRPr="000326A8">
        <w:t>체결일</w:t>
      </w:r>
      <w:r w:rsidR="0046430E" w:rsidRPr="000326A8">
        <w:t xml:space="preserve"> </w:t>
      </w:r>
      <w:r w:rsidR="0046430E" w:rsidRPr="000326A8">
        <w:t>현재</w:t>
      </w:r>
      <w:r w:rsidR="0046430E" w:rsidRPr="000326A8">
        <w:t xml:space="preserve"> </w:t>
      </w:r>
      <w:r w:rsidR="0066712B" w:rsidRPr="000326A8">
        <w:t>매수인</w:t>
      </w:r>
      <w:r w:rsidR="00577CDC">
        <w:rPr>
          <w:rFonts w:hint="eastAsia"/>
        </w:rPr>
        <w:t xml:space="preserve"> </w:t>
      </w:r>
      <w:r w:rsidR="004C709B">
        <w:rPr>
          <w:rFonts w:hint="eastAsia"/>
        </w:rPr>
        <w:t>또는</w:t>
      </w:r>
      <w:r w:rsidR="004C709B">
        <w:rPr>
          <w:rFonts w:hint="eastAsia"/>
        </w:rPr>
        <w:t xml:space="preserve"> [K</w:t>
      </w:r>
      <w:r w:rsidR="008F7194">
        <w:rPr>
          <w:rFonts w:hint="eastAsia"/>
        </w:rPr>
        <w:t>MW, KE</w:t>
      </w:r>
      <w:r w:rsidR="00832838">
        <w:rPr>
          <w:rFonts w:hint="eastAsia"/>
        </w:rPr>
        <w:t>H</w:t>
      </w:r>
      <w:r w:rsidR="0027604D">
        <w:rPr>
          <w:rFonts w:hint="eastAsia"/>
        </w:rPr>
        <w:t xml:space="preserve"> </w:t>
      </w:r>
      <w:r w:rsidR="0027604D">
        <w:rPr>
          <w:rFonts w:hint="eastAsia"/>
        </w:rPr>
        <w:t>및</w:t>
      </w:r>
      <w:r w:rsidR="008F7194">
        <w:rPr>
          <w:rFonts w:hint="eastAsia"/>
        </w:rPr>
        <w:t xml:space="preserve"> </w:t>
      </w:r>
      <w:proofErr w:type="spellStart"/>
      <w:r w:rsidR="0027604D">
        <w:rPr>
          <w:rFonts w:hint="eastAsia"/>
        </w:rPr>
        <w:t>쏠레어파트너스</w:t>
      </w:r>
      <w:proofErr w:type="spellEnd"/>
      <w:r w:rsidR="008F7194">
        <w:rPr>
          <w:rFonts w:hint="eastAsia"/>
        </w:rPr>
        <w:t xml:space="preserve"> </w:t>
      </w:r>
      <w:r w:rsidR="008F7194">
        <w:rPr>
          <w:rFonts w:hint="eastAsia"/>
        </w:rPr>
        <w:t>유한책임회사</w:t>
      </w:r>
      <w:r w:rsidR="004C709B">
        <w:rPr>
          <w:rFonts w:hint="eastAsia"/>
        </w:rPr>
        <w:t>]</w:t>
      </w:r>
      <w:r w:rsidR="0066712B" w:rsidRPr="000326A8">
        <w:t>의</w:t>
      </w:r>
      <w:r w:rsidR="0066712B" w:rsidRPr="000326A8">
        <w:t xml:space="preserve"> </w:t>
      </w:r>
      <w:r w:rsidR="00014287" w:rsidRPr="00110E37">
        <w:t>등기임원</w:t>
      </w:r>
      <w:r w:rsidR="00367BD9" w:rsidRPr="00367BD9">
        <w:t xml:space="preserve"> </w:t>
      </w:r>
      <w:r w:rsidR="00367BD9" w:rsidRPr="0002206B">
        <w:t>또는</w:t>
      </w:r>
      <w:r w:rsidR="00367BD9" w:rsidRPr="0002206B">
        <w:t xml:space="preserve"> </w:t>
      </w:r>
      <w:r w:rsidR="00367BD9" w:rsidRPr="0002206B">
        <w:rPr>
          <w:rFonts w:hint="eastAsia"/>
        </w:rPr>
        <w:t>본건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거래와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관련한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실사</w:t>
      </w:r>
      <w:r w:rsidR="00367BD9" w:rsidRPr="0002206B">
        <w:rPr>
          <w:rFonts w:hint="eastAsia"/>
        </w:rPr>
        <w:t xml:space="preserve">, </w:t>
      </w:r>
      <w:r w:rsidR="00AF0077">
        <w:rPr>
          <w:rFonts w:hint="eastAsia"/>
        </w:rPr>
        <w:t>제안서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등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본건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거래에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참여하기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위한</w:t>
      </w:r>
      <w:r w:rsidR="00AF0077">
        <w:rPr>
          <w:rFonts w:hint="eastAsia"/>
        </w:rPr>
        <w:t xml:space="preserve"> </w:t>
      </w:r>
      <w:r w:rsidR="00367BD9" w:rsidRPr="0002206B">
        <w:rPr>
          <w:rFonts w:hint="eastAsia"/>
        </w:rPr>
        <w:t>관련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문서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또는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조건에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작성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검토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제안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협상에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관여한</w:t>
      </w:r>
      <w:r w:rsidR="00367BD9" w:rsidRPr="0002206B">
        <w:rPr>
          <w:rFonts w:hint="eastAsia"/>
        </w:rPr>
        <w:t xml:space="preserve"> </w:t>
      </w:r>
      <w:r w:rsidR="00506C39">
        <w:rPr>
          <w:rFonts w:hint="eastAsia"/>
        </w:rPr>
        <w:t>매수인</w:t>
      </w:r>
      <w:r w:rsidR="00577CDC">
        <w:rPr>
          <w:rFonts w:hint="eastAsia"/>
        </w:rPr>
        <w:t xml:space="preserve"> </w:t>
      </w:r>
      <w:r w:rsidR="004C709B">
        <w:rPr>
          <w:rFonts w:hint="eastAsia"/>
        </w:rPr>
        <w:t>또는</w:t>
      </w:r>
      <w:r w:rsidR="004C709B">
        <w:rPr>
          <w:rFonts w:hint="eastAsia"/>
        </w:rPr>
        <w:t xml:space="preserve"> [</w:t>
      </w:r>
      <w:r w:rsidR="008F7194">
        <w:rPr>
          <w:rFonts w:hint="eastAsia"/>
        </w:rPr>
        <w:t>KMW, KE</w:t>
      </w:r>
      <w:r w:rsidR="00832838">
        <w:rPr>
          <w:rFonts w:hint="eastAsia"/>
        </w:rPr>
        <w:t>H</w:t>
      </w:r>
      <w:r w:rsidR="008F7194">
        <w:rPr>
          <w:rFonts w:hint="eastAsia"/>
        </w:rPr>
        <w:t xml:space="preserve"> </w:t>
      </w:r>
      <w:r w:rsidR="008F7194">
        <w:rPr>
          <w:rFonts w:hint="eastAsia"/>
        </w:rPr>
        <w:t>및</w:t>
      </w:r>
      <w:r w:rsidR="008F7194">
        <w:rPr>
          <w:rFonts w:hint="eastAsia"/>
        </w:rPr>
        <w:t xml:space="preserve"> </w:t>
      </w:r>
      <w:proofErr w:type="spellStart"/>
      <w:r w:rsidR="008F7194">
        <w:rPr>
          <w:rFonts w:hint="eastAsia"/>
        </w:rPr>
        <w:t>쏠레어파트너스</w:t>
      </w:r>
      <w:proofErr w:type="spellEnd"/>
      <w:r w:rsidR="008F7194">
        <w:rPr>
          <w:rFonts w:hint="eastAsia"/>
        </w:rPr>
        <w:t xml:space="preserve"> </w:t>
      </w:r>
      <w:r w:rsidR="008F7194">
        <w:rPr>
          <w:rFonts w:hint="eastAsia"/>
        </w:rPr>
        <w:t>유한책임회사</w:t>
      </w:r>
      <w:r w:rsidR="004C709B">
        <w:rPr>
          <w:rFonts w:hint="eastAsia"/>
        </w:rPr>
        <w:t>]</w:t>
      </w:r>
      <w:r w:rsidR="00506C39">
        <w:rPr>
          <w:rFonts w:hint="eastAsia"/>
        </w:rPr>
        <w:t>의</w:t>
      </w:r>
      <w:r w:rsidR="00506C39">
        <w:rPr>
          <w:rFonts w:hint="eastAsia"/>
        </w:rPr>
        <w:t xml:space="preserve"> </w:t>
      </w:r>
      <w:r w:rsidR="00367BD9" w:rsidRPr="0002206B">
        <w:rPr>
          <w:rFonts w:hint="eastAsia"/>
        </w:rPr>
        <w:t>임직원</w:t>
      </w:r>
      <w:r w:rsidR="00367BD9" w:rsidRPr="0002206B">
        <w:t>이</w:t>
      </w:r>
      <w:r w:rsidR="00367BD9" w:rsidRPr="0002206B">
        <w:t xml:space="preserve"> </w:t>
      </w:r>
      <w:r w:rsidR="00367BD9" w:rsidRPr="0002206B">
        <w:t>실제로</w:t>
      </w:r>
      <w:r w:rsidR="00367BD9" w:rsidRPr="0002206B">
        <w:t xml:space="preserve"> </w:t>
      </w:r>
      <w:r w:rsidR="00367BD9" w:rsidRPr="0002206B">
        <w:t>알고</w:t>
      </w:r>
      <w:r w:rsidR="00367BD9" w:rsidRPr="0002206B">
        <w:t xml:space="preserve"> </w:t>
      </w:r>
      <w:r w:rsidR="00367BD9" w:rsidRPr="00292999">
        <w:rPr>
          <w:szCs w:val="22"/>
        </w:rPr>
        <w:t>있는</w:t>
      </w:r>
      <w:r w:rsidR="00367BD9" w:rsidRPr="00292999">
        <w:rPr>
          <w:szCs w:val="22"/>
        </w:rPr>
        <w:t xml:space="preserve"> </w:t>
      </w:r>
      <w:r w:rsidR="00367BD9" w:rsidRPr="00292999">
        <w:rPr>
          <w:szCs w:val="22"/>
        </w:rPr>
        <w:t>경우를</w:t>
      </w:r>
      <w:r w:rsidR="0066712B" w:rsidRPr="00292999">
        <w:rPr>
          <w:szCs w:val="22"/>
        </w:rPr>
        <w:t xml:space="preserve"> </w:t>
      </w:r>
      <w:r w:rsidR="0066712B" w:rsidRPr="00292999">
        <w:rPr>
          <w:szCs w:val="22"/>
        </w:rPr>
        <w:t>말한다</w:t>
      </w:r>
      <w:r w:rsidR="0066712B" w:rsidRPr="00292999">
        <w:rPr>
          <w:szCs w:val="22"/>
        </w:rPr>
        <w:t xml:space="preserve">. </w:t>
      </w:r>
    </w:p>
    <w:p w14:paraId="611BE6DB" w14:textId="7BD1099A" w:rsidR="00A76EA4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BD68BC" w:rsidRPr="00292999">
        <w:rPr>
          <w:szCs w:val="22"/>
          <w:u w:val="single"/>
        </w:rPr>
        <w:t>법령</w:t>
      </w:r>
      <w:r>
        <w:rPr>
          <w:szCs w:val="22"/>
        </w:rPr>
        <w:t>”</w:t>
      </w:r>
      <w:r w:rsidR="00BD68BC" w:rsidRPr="00292999">
        <w:rPr>
          <w:szCs w:val="22"/>
        </w:rPr>
        <w:t xml:space="preserve"> </w:t>
      </w:r>
      <w:r w:rsidR="00BD68BC" w:rsidRPr="00292999">
        <w:rPr>
          <w:szCs w:val="22"/>
        </w:rPr>
        <w:t>또는</w:t>
      </w:r>
      <w:r w:rsidR="00BD68BC" w:rsidRPr="00292999">
        <w:rPr>
          <w:szCs w:val="22"/>
        </w:rPr>
        <w:t xml:space="preserve"> </w:t>
      </w:r>
      <w:r>
        <w:rPr>
          <w:szCs w:val="22"/>
        </w:rPr>
        <w:t>“</w:t>
      </w:r>
      <w:r w:rsidR="00A76EA4" w:rsidRPr="00292999">
        <w:rPr>
          <w:szCs w:val="22"/>
          <w:u w:val="single"/>
        </w:rPr>
        <w:t>법률</w:t>
      </w:r>
      <w:r>
        <w:rPr>
          <w:szCs w:val="22"/>
        </w:rPr>
        <w:t>”</w:t>
      </w:r>
      <w:r w:rsidR="00A76EA4" w:rsidRPr="00292999">
        <w:rPr>
          <w:szCs w:val="22"/>
        </w:rPr>
        <w:t>이</w:t>
      </w:r>
      <w:r w:rsidR="00E07768" w:rsidRPr="00292999">
        <w:rPr>
          <w:szCs w:val="22"/>
        </w:rPr>
        <w:t>란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각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해당</w:t>
      </w:r>
      <w:r w:rsidR="007B273F" w:rsidRPr="00292999">
        <w:rPr>
          <w:rFonts w:hint="eastAsia"/>
          <w:szCs w:val="22"/>
        </w:rPr>
        <w:t xml:space="preserve"> </w:t>
      </w:r>
      <w:r w:rsidR="00A76EA4" w:rsidRPr="00292999">
        <w:rPr>
          <w:szCs w:val="22"/>
        </w:rPr>
        <w:t>시점에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있어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유효하게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시행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중</w:t>
      </w:r>
      <w:r w:rsidR="000D0360" w:rsidRPr="00292999">
        <w:rPr>
          <w:szCs w:val="22"/>
        </w:rPr>
        <w:t>이고</w:t>
      </w:r>
      <w:r w:rsidR="000D0360" w:rsidRPr="00292999">
        <w:rPr>
          <w:szCs w:val="22"/>
        </w:rPr>
        <w:t xml:space="preserve">, </w:t>
      </w:r>
      <w:r w:rsidR="00A76EA4" w:rsidRPr="00292999">
        <w:rPr>
          <w:szCs w:val="22"/>
        </w:rPr>
        <w:t>법규</w:t>
      </w:r>
      <w:r w:rsidR="00202E47" w:rsidRPr="00292999">
        <w:rPr>
          <w:szCs w:val="22"/>
        </w:rPr>
        <w:t>적</w:t>
      </w:r>
      <w:r w:rsidR="00202E47" w:rsidRPr="00292999">
        <w:rPr>
          <w:szCs w:val="22"/>
        </w:rPr>
        <w:t xml:space="preserve"> </w:t>
      </w:r>
      <w:r w:rsidR="00202E47" w:rsidRPr="00292999">
        <w:rPr>
          <w:szCs w:val="22"/>
        </w:rPr>
        <w:t>효력이</w:t>
      </w:r>
      <w:r w:rsidR="00202E47" w:rsidRPr="00292999">
        <w:rPr>
          <w:szCs w:val="22"/>
        </w:rPr>
        <w:t xml:space="preserve"> </w:t>
      </w:r>
      <w:r w:rsidR="00202E47" w:rsidRPr="00292999">
        <w:rPr>
          <w:szCs w:val="22"/>
        </w:rPr>
        <w:t>있는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헌법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법률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조약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협약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명령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규칙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조례</w:t>
      </w:r>
      <w:r w:rsidR="00E25EE2" w:rsidRPr="00292999">
        <w:rPr>
          <w:szCs w:val="22"/>
        </w:rPr>
        <w:t xml:space="preserve">, </w:t>
      </w:r>
      <w:r w:rsidR="00E25EE2" w:rsidRPr="00292999">
        <w:rPr>
          <w:szCs w:val="22"/>
        </w:rPr>
        <w:t>규정</w:t>
      </w:r>
      <w:r w:rsidR="00E25EE2" w:rsidRPr="00292999">
        <w:rPr>
          <w:szCs w:val="22"/>
        </w:rPr>
        <w:t xml:space="preserve">, </w:t>
      </w:r>
      <w:r w:rsidR="00E25EE2" w:rsidRPr="00292999">
        <w:rPr>
          <w:szCs w:val="22"/>
        </w:rPr>
        <w:t>시행세칙</w:t>
      </w:r>
      <w:r w:rsidR="000D0360" w:rsidRPr="00292999">
        <w:rPr>
          <w:szCs w:val="22"/>
        </w:rPr>
        <w:t xml:space="preserve">, </w:t>
      </w:r>
      <w:r w:rsidR="000D0360" w:rsidRPr="00292999">
        <w:rPr>
          <w:szCs w:val="22"/>
        </w:rPr>
        <w:t>기타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정부기관</w:t>
      </w:r>
      <w:r w:rsidR="00722FB5" w:rsidRPr="00292999">
        <w:rPr>
          <w:rFonts w:hint="eastAsia"/>
          <w:szCs w:val="22"/>
        </w:rPr>
        <w:t>(</w:t>
      </w:r>
      <w:r w:rsidR="00722FB5" w:rsidRPr="00292999">
        <w:rPr>
          <w:rFonts w:hint="eastAsia"/>
          <w:szCs w:val="22"/>
        </w:rPr>
        <w:t>이하에서</w:t>
      </w:r>
      <w:r w:rsidR="00722FB5" w:rsidRPr="00292999">
        <w:rPr>
          <w:rFonts w:hint="eastAsia"/>
          <w:szCs w:val="22"/>
        </w:rPr>
        <w:t xml:space="preserve"> </w:t>
      </w:r>
      <w:r w:rsidR="00722FB5" w:rsidRPr="00292999">
        <w:rPr>
          <w:rFonts w:hint="eastAsia"/>
          <w:szCs w:val="22"/>
        </w:rPr>
        <w:t>정의함</w:t>
      </w:r>
      <w:r w:rsidR="00722FB5" w:rsidRPr="00292999">
        <w:rPr>
          <w:rFonts w:hint="eastAsia"/>
          <w:szCs w:val="22"/>
        </w:rPr>
        <w:t>)</w:t>
      </w:r>
      <w:r w:rsidR="00A76EA4" w:rsidRPr="00292999">
        <w:rPr>
          <w:szCs w:val="22"/>
        </w:rPr>
        <w:t>에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의하여</w:t>
      </w:r>
      <w:r w:rsidR="00A76EA4" w:rsidRPr="00292999">
        <w:rPr>
          <w:szCs w:val="22"/>
        </w:rPr>
        <w:t xml:space="preserve"> </w:t>
      </w:r>
      <w:r w:rsidR="00E25EE2" w:rsidRPr="00292999">
        <w:rPr>
          <w:szCs w:val="22"/>
        </w:rPr>
        <w:t>제정</w:t>
      </w:r>
      <w:r w:rsidR="00E25EE2" w:rsidRPr="00292999">
        <w:rPr>
          <w:szCs w:val="22"/>
        </w:rPr>
        <w:t xml:space="preserve"> </w:t>
      </w:r>
      <w:r w:rsidR="00E25EE2" w:rsidRPr="00292999">
        <w:rPr>
          <w:szCs w:val="22"/>
        </w:rPr>
        <w:t>및</w:t>
      </w:r>
      <w:r w:rsidR="00E25EE2" w:rsidRPr="00292999">
        <w:rPr>
          <w:szCs w:val="22"/>
        </w:rPr>
        <w:t xml:space="preserve"> </w:t>
      </w:r>
      <w:r w:rsidR="00A76EA4" w:rsidRPr="00292999">
        <w:rPr>
          <w:szCs w:val="22"/>
        </w:rPr>
        <w:t>시행</w:t>
      </w:r>
      <w:r w:rsidR="00E25EE2" w:rsidRPr="00292999">
        <w:rPr>
          <w:szCs w:val="22"/>
        </w:rPr>
        <w:t>된</w:t>
      </w:r>
      <w:r w:rsidR="000D0360" w:rsidRPr="00292999">
        <w:rPr>
          <w:szCs w:val="22"/>
        </w:rPr>
        <w:t xml:space="preserve"> </w:t>
      </w:r>
      <w:r w:rsidR="00E25EE2" w:rsidRPr="00292999">
        <w:rPr>
          <w:szCs w:val="22"/>
        </w:rPr>
        <w:t>모든</w:t>
      </w:r>
      <w:r w:rsidR="00A76EA4" w:rsidRPr="00292999">
        <w:rPr>
          <w:szCs w:val="22"/>
        </w:rPr>
        <w:t xml:space="preserve"> </w:t>
      </w:r>
      <w:r w:rsidR="00E25EE2" w:rsidRPr="00292999">
        <w:rPr>
          <w:szCs w:val="22"/>
        </w:rPr>
        <w:t>규정</w:t>
      </w:r>
      <w:r w:rsidR="000D0360" w:rsidRPr="00292999">
        <w:rPr>
          <w:szCs w:val="22"/>
        </w:rPr>
        <w:t>과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규</w:t>
      </w:r>
      <w:r w:rsidR="00E25EE2" w:rsidRPr="00292999">
        <w:rPr>
          <w:szCs w:val="22"/>
        </w:rPr>
        <w:t>칙</w:t>
      </w:r>
      <w:r w:rsidR="00E25EE2" w:rsidRPr="00292999">
        <w:rPr>
          <w:szCs w:val="22"/>
        </w:rPr>
        <w:t xml:space="preserve"> </w:t>
      </w:r>
      <w:r w:rsidR="00E25EE2" w:rsidRPr="00292999">
        <w:rPr>
          <w:szCs w:val="22"/>
        </w:rPr>
        <w:t>등</w:t>
      </w:r>
      <w:r w:rsidR="00A76EA4" w:rsidRPr="00292999">
        <w:rPr>
          <w:szCs w:val="22"/>
        </w:rPr>
        <w:t>을</w:t>
      </w:r>
      <w:r w:rsidR="00A76EA4" w:rsidRPr="00292999">
        <w:rPr>
          <w:szCs w:val="22"/>
        </w:rPr>
        <w:t xml:space="preserve"> </w:t>
      </w:r>
      <w:r w:rsidR="00AE1003" w:rsidRPr="00292999">
        <w:rPr>
          <w:szCs w:val="22"/>
        </w:rPr>
        <w:t>말</w:t>
      </w:r>
      <w:r w:rsidR="00A76EA4" w:rsidRPr="00292999">
        <w:rPr>
          <w:szCs w:val="22"/>
        </w:rPr>
        <w:t>한다</w:t>
      </w:r>
      <w:r w:rsidR="00A76EA4" w:rsidRPr="00292999">
        <w:rPr>
          <w:szCs w:val="22"/>
        </w:rPr>
        <w:t>.</w:t>
      </w:r>
    </w:p>
    <w:p w14:paraId="06744850" w14:textId="13F3783E" w:rsidR="00CE43E9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CE43E9" w:rsidRPr="00292999">
        <w:rPr>
          <w:szCs w:val="22"/>
          <w:u w:val="single"/>
        </w:rPr>
        <w:t>사람</w:t>
      </w:r>
      <w:r>
        <w:rPr>
          <w:szCs w:val="22"/>
        </w:rPr>
        <w:t>”</w:t>
      </w:r>
      <w:r w:rsidR="007D63BC" w:rsidRPr="00292999">
        <w:rPr>
          <w:rFonts w:hint="eastAsia"/>
          <w:szCs w:val="22"/>
        </w:rPr>
        <w:t>이란</w:t>
      </w:r>
      <w:r w:rsidR="00CE43E9" w:rsidRPr="00292999">
        <w:rPr>
          <w:szCs w:val="22"/>
        </w:rPr>
        <w:t xml:space="preserve"> </w:t>
      </w:r>
      <w:r w:rsidR="00CE43E9" w:rsidRPr="00292999">
        <w:rPr>
          <w:szCs w:val="22"/>
        </w:rPr>
        <w:t>개인</w:t>
      </w:r>
      <w:r w:rsidR="00CE43E9" w:rsidRPr="00292999">
        <w:rPr>
          <w:szCs w:val="22"/>
        </w:rPr>
        <w:t xml:space="preserve">, </w:t>
      </w:r>
      <w:r w:rsidR="00CE43E9" w:rsidRPr="00292999">
        <w:rPr>
          <w:szCs w:val="22"/>
        </w:rPr>
        <w:t>법인</w:t>
      </w:r>
      <w:r w:rsidR="00CE43E9" w:rsidRPr="00292999">
        <w:rPr>
          <w:szCs w:val="22"/>
        </w:rPr>
        <w:t xml:space="preserve">, </w:t>
      </w:r>
      <w:r w:rsidR="00CE43E9" w:rsidRPr="00292999">
        <w:rPr>
          <w:szCs w:val="22"/>
        </w:rPr>
        <w:t>비법인사단이나</w:t>
      </w:r>
      <w:r w:rsidR="00CE43E9" w:rsidRPr="00292999">
        <w:rPr>
          <w:szCs w:val="22"/>
        </w:rPr>
        <w:t xml:space="preserve"> </w:t>
      </w:r>
      <w:r w:rsidR="00CE43E9" w:rsidRPr="00292999">
        <w:rPr>
          <w:szCs w:val="22"/>
        </w:rPr>
        <w:t>재단</w:t>
      </w:r>
      <w:r w:rsidR="00CE43E9" w:rsidRPr="00292999">
        <w:rPr>
          <w:szCs w:val="22"/>
        </w:rPr>
        <w:t xml:space="preserve"> </w:t>
      </w:r>
      <w:r w:rsidR="00CE43E9" w:rsidRPr="00292999">
        <w:rPr>
          <w:szCs w:val="22"/>
        </w:rPr>
        <w:t>또는</w:t>
      </w:r>
      <w:r w:rsidR="00CE43E9" w:rsidRPr="00292999">
        <w:rPr>
          <w:szCs w:val="22"/>
        </w:rPr>
        <w:t xml:space="preserve"> </w:t>
      </w:r>
      <w:r w:rsidR="00CE43E9" w:rsidRPr="00292999">
        <w:rPr>
          <w:szCs w:val="22"/>
        </w:rPr>
        <w:t>정부기관을</w:t>
      </w:r>
      <w:r w:rsidR="00CE43E9" w:rsidRPr="00292999">
        <w:rPr>
          <w:szCs w:val="22"/>
        </w:rPr>
        <w:t xml:space="preserve"> </w:t>
      </w:r>
      <w:r w:rsidR="00453865" w:rsidRPr="00292999">
        <w:rPr>
          <w:rFonts w:hint="eastAsia"/>
          <w:szCs w:val="22"/>
        </w:rPr>
        <w:t>말</w:t>
      </w:r>
      <w:r w:rsidR="00CE43E9" w:rsidRPr="00292999">
        <w:rPr>
          <w:szCs w:val="22"/>
        </w:rPr>
        <w:t>한다</w:t>
      </w:r>
      <w:r w:rsidR="00CE43E9" w:rsidRPr="00292999">
        <w:rPr>
          <w:szCs w:val="22"/>
        </w:rPr>
        <w:t>.</w:t>
      </w:r>
    </w:p>
    <w:p w14:paraId="3606D5FE" w14:textId="5693BC83" w:rsidR="004A36A9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4A36A9" w:rsidRPr="00292999">
        <w:rPr>
          <w:szCs w:val="22"/>
          <w:u w:val="single"/>
        </w:rPr>
        <w:t>세금</w:t>
      </w:r>
      <w:r>
        <w:rPr>
          <w:szCs w:val="22"/>
        </w:rPr>
        <w:t>”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또는</w:t>
      </w:r>
      <w:r w:rsidR="004A36A9" w:rsidRPr="00292999">
        <w:rPr>
          <w:szCs w:val="22"/>
        </w:rPr>
        <w:t xml:space="preserve"> </w:t>
      </w:r>
      <w:r>
        <w:rPr>
          <w:szCs w:val="22"/>
        </w:rPr>
        <w:t>“</w:t>
      </w:r>
      <w:r w:rsidR="004A36A9" w:rsidRPr="00292999">
        <w:rPr>
          <w:szCs w:val="22"/>
          <w:u w:val="single"/>
        </w:rPr>
        <w:t>조세</w:t>
      </w:r>
      <w:r>
        <w:rPr>
          <w:szCs w:val="22"/>
        </w:rPr>
        <w:t>”</w:t>
      </w:r>
      <w:r w:rsidR="004A36A9" w:rsidRPr="00292999">
        <w:rPr>
          <w:szCs w:val="22"/>
        </w:rPr>
        <w:t>란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정부기관이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부과하거나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정부기관에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납부하는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국세</w:t>
      </w:r>
      <w:r w:rsidR="004A36A9" w:rsidRPr="00292999">
        <w:rPr>
          <w:szCs w:val="22"/>
        </w:rPr>
        <w:t xml:space="preserve">, </w:t>
      </w:r>
      <w:r w:rsidR="004A36A9" w:rsidRPr="00292999">
        <w:rPr>
          <w:szCs w:val="22"/>
        </w:rPr>
        <w:t>지방세</w:t>
      </w:r>
      <w:r w:rsidR="004A36A9" w:rsidRPr="00292999">
        <w:rPr>
          <w:szCs w:val="22"/>
        </w:rPr>
        <w:t xml:space="preserve">, </w:t>
      </w:r>
      <w:r w:rsidR="004A36A9" w:rsidRPr="00292999">
        <w:rPr>
          <w:szCs w:val="22"/>
        </w:rPr>
        <w:t>관세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기타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모든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종류의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세금을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말한다</w:t>
      </w:r>
      <w:r w:rsidR="004A36A9" w:rsidRPr="00292999">
        <w:rPr>
          <w:szCs w:val="22"/>
        </w:rPr>
        <w:t>.</w:t>
      </w:r>
    </w:p>
    <w:p w14:paraId="3F4C3C34" w14:textId="18D10ECF" w:rsidR="00A76EA4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A76EA4" w:rsidRPr="00292999">
        <w:rPr>
          <w:szCs w:val="22"/>
          <w:u w:val="single"/>
        </w:rPr>
        <w:t>소송</w:t>
      </w:r>
      <w:r>
        <w:rPr>
          <w:szCs w:val="22"/>
        </w:rPr>
        <w:t>”</w:t>
      </w:r>
      <w:r w:rsidR="00E07768" w:rsidRPr="00292999">
        <w:rPr>
          <w:szCs w:val="22"/>
        </w:rPr>
        <w:t>이란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정부기관에서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진행중인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소송절차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신청절차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화해</w:t>
      </w:r>
      <w:r w:rsidR="00E25EE2" w:rsidRPr="00292999">
        <w:rPr>
          <w:szCs w:val="22"/>
        </w:rPr>
        <w:t>절차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중재절차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행정심판절차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청문절차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조사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또는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수사절차를</w:t>
      </w:r>
      <w:r w:rsidR="00A76EA4" w:rsidRPr="00292999">
        <w:rPr>
          <w:szCs w:val="22"/>
        </w:rPr>
        <w:t xml:space="preserve"> </w:t>
      </w:r>
      <w:r w:rsidR="00AE1003" w:rsidRPr="00292999">
        <w:rPr>
          <w:szCs w:val="22"/>
        </w:rPr>
        <w:t>말</w:t>
      </w:r>
      <w:r w:rsidR="00A76EA4" w:rsidRPr="00292999">
        <w:rPr>
          <w:szCs w:val="22"/>
        </w:rPr>
        <w:t>한다</w:t>
      </w:r>
      <w:r w:rsidR="00A76EA4" w:rsidRPr="00292999">
        <w:rPr>
          <w:szCs w:val="22"/>
        </w:rPr>
        <w:t>.</w:t>
      </w:r>
    </w:p>
    <w:p w14:paraId="6AAE62F1" w14:textId="3BD59FE7" w:rsidR="00A76EA4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A76EA4" w:rsidRPr="00292999">
        <w:rPr>
          <w:szCs w:val="22"/>
          <w:u w:val="single"/>
        </w:rPr>
        <w:t>영업일</w:t>
      </w:r>
      <w:r>
        <w:rPr>
          <w:szCs w:val="22"/>
        </w:rPr>
        <w:t>”</w:t>
      </w:r>
      <w:r w:rsidR="00E07768" w:rsidRPr="00292999">
        <w:rPr>
          <w:szCs w:val="22"/>
        </w:rPr>
        <w:t>이란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대한민국에서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시중은행이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영업을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위하여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개점한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날</w:t>
      </w:r>
      <w:r w:rsidR="00A76EA4" w:rsidRPr="00292999">
        <w:rPr>
          <w:szCs w:val="22"/>
        </w:rPr>
        <w:t>(</w:t>
      </w:r>
      <w:r w:rsidR="00A76EA4" w:rsidRPr="00292999">
        <w:rPr>
          <w:szCs w:val="22"/>
        </w:rPr>
        <w:t>즉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대한민국의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토요일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일요일이나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공휴일</w:t>
      </w:r>
      <w:r w:rsidR="005E7B4C" w:rsidRPr="00292999">
        <w:rPr>
          <w:rFonts w:hint="eastAsia"/>
          <w:szCs w:val="22"/>
        </w:rPr>
        <w:t xml:space="preserve">, </w:t>
      </w:r>
      <w:r w:rsidR="005E7B4C" w:rsidRPr="00292999">
        <w:rPr>
          <w:rFonts w:hint="eastAsia"/>
          <w:szCs w:val="22"/>
        </w:rPr>
        <w:t>근로자의</w:t>
      </w:r>
      <w:r w:rsidR="005E7B4C" w:rsidRPr="00292999">
        <w:rPr>
          <w:rFonts w:hint="eastAsia"/>
          <w:szCs w:val="22"/>
        </w:rPr>
        <w:t xml:space="preserve"> </w:t>
      </w:r>
      <w:r w:rsidR="005E7B4C" w:rsidRPr="00292999">
        <w:rPr>
          <w:rFonts w:hint="eastAsia"/>
          <w:szCs w:val="22"/>
        </w:rPr>
        <w:t>날</w:t>
      </w:r>
      <w:r w:rsidR="00A76EA4" w:rsidRPr="00292999">
        <w:rPr>
          <w:szCs w:val="22"/>
        </w:rPr>
        <w:t>을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제외한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날</w:t>
      </w:r>
      <w:r w:rsidR="00A76EA4" w:rsidRPr="00292999">
        <w:rPr>
          <w:szCs w:val="22"/>
        </w:rPr>
        <w:t>)</w:t>
      </w:r>
      <w:r w:rsidR="00A76EA4" w:rsidRPr="00292999">
        <w:rPr>
          <w:szCs w:val="22"/>
        </w:rPr>
        <w:t>을</w:t>
      </w:r>
      <w:r w:rsidR="00A76EA4" w:rsidRPr="00292999">
        <w:rPr>
          <w:szCs w:val="22"/>
        </w:rPr>
        <w:t xml:space="preserve"> </w:t>
      </w:r>
      <w:r w:rsidR="00AE1003" w:rsidRPr="00292999">
        <w:rPr>
          <w:szCs w:val="22"/>
        </w:rPr>
        <w:t>말</w:t>
      </w:r>
      <w:r w:rsidR="00A76EA4" w:rsidRPr="00292999">
        <w:rPr>
          <w:szCs w:val="22"/>
        </w:rPr>
        <w:t>한다</w:t>
      </w:r>
      <w:r w:rsidR="00A76EA4" w:rsidRPr="00292999">
        <w:rPr>
          <w:szCs w:val="22"/>
        </w:rPr>
        <w:t>.</w:t>
      </w:r>
    </w:p>
    <w:p w14:paraId="3F169F67" w14:textId="32532345" w:rsidR="00AE5397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AE5397" w:rsidRPr="00292999">
        <w:rPr>
          <w:szCs w:val="22"/>
          <w:u w:val="single"/>
        </w:rPr>
        <w:t>우려</w:t>
      </w:r>
      <w:r>
        <w:rPr>
          <w:szCs w:val="22"/>
        </w:rPr>
        <w:t>”</w:t>
      </w:r>
      <w:r w:rsidR="00E07768" w:rsidRPr="00292999">
        <w:rPr>
          <w:szCs w:val="22"/>
        </w:rPr>
        <w:t>란</w:t>
      </w:r>
      <w:r w:rsidR="00AE5397" w:rsidRPr="00292999">
        <w:rPr>
          <w:szCs w:val="22"/>
        </w:rPr>
        <w:t xml:space="preserve"> </w:t>
      </w:r>
      <w:r w:rsidR="00AE5397" w:rsidRPr="00292999">
        <w:rPr>
          <w:szCs w:val="22"/>
        </w:rPr>
        <w:t>소송의</w:t>
      </w:r>
      <w:r w:rsidR="00AE5397" w:rsidRPr="00292999">
        <w:rPr>
          <w:szCs w:val="22"/>
        </w:rPr>
        <w:t xml:space="preserve"> </w:t>
      </w:r>
      <w:r w:rsidR="00AE5397" w:rsidRPr="00292999">
        <w:rPr>
          <w:szCs w:val="22"/>
        </w:rPr>
        <w:t>원인이나</w:t>
      </w:r>
      <w:r w:rsidR="00AE5397" w:rsidRPr="00292999">
        <w:rPr>
          <w:szCs w:val="22"/>
        </w:rPr>
        <w:t xml:space="preserve"> </w:t>
      </w:r>
      <w:r w:rsidR="00AE5397" w:rsidRPr="00292999">
        <w:rPr>
          <w:szCs w:val="22"/>
        </w:rPr>
        <w:t>기타</w:t>
      </w:r>
      <w:r w:rsidR="00AE5397" w:rsidRPr="00292999">
        <w:rPr>
          <w:szCs w:val="22"/>
        </w:rPr>
        <w:t xml:space="preserve"> </w:t>
      </w:r>
      <w:r w:rsidR="00AE5397" w:rsidRPr="00292999">
        <w:rPr>
          <w:szCs w:val="22"/>
        </w:rPr>
        <w:t>다른</w:t>
      </w:r>
      <w:r w:rsidR="00AE5397" w:rsidRPr="00292999">
        <w:rPr>
          <w:szCs w:val="22"/>
        </w:rPr>
        <w:t xml:space="preserve"> </w:t>
      </w:r>
      <w:r w:rsidR="00AE5397" w:rsidRPr="00292999">
        <w:rPr>
          <w:szCs w:val="22"/>
        </w:rPr>
        <w:t>문제들이</w:t>
      </w:r>
      <w:r w:rsidR="00AE5397" w:rsidRPr="00292999">
        <w:rPr>
          <w:szCs w:val="22"/>
        </w:rPr>
        <w:t xml:space="preserve"> </w:t>
      </w:r>
      <w:r w:rsidR="00AE5397" w:rsidRPr="00292999">
        <w:rPr>
          <w:szCs w:val="22"/>
        </w:rPr>
        <w:t>서면</w:t>
      </w:r>
      <w:r w:rsidR="00A605EE" w:rsidRPr="00292999">
        <w:rPr>
          <w:szCs w:val="22"/>
        </w:rPr>
        <w:t>(</w:t>
      </w:r>
      <w:r w:rsidR="00A605EE" w:rsidRPr="00292999">
        <w:rPr>
          <w:szCs w:val="22"/>
        </w:rPr>
        <w:t>전자우편에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의한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통지를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포함하며</w:t>
      </w:r>
      <w:r w:rsidR="00A605EE" w:rsidRPr="00292999">
        <w:rPr>
          <w:szCs w:val="22"/>
        </w:rPr>
        <w:t xml:space="preserve">, </w:t>
      </w:r>
      <w:r w:rsidR="00A605EE" w:rsidRPr="00292999">
        <w:rPr>
          <w:szCs w:val="22"/>
        </w:rPr>
        <w:t>이하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본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정의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조항에서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동일</w:t>
      </w:r>
      <w:r w:rsidR="00A605EE" w:rsidRPr="00292999">
        <w:rPr>
          <w:szCs w:val="22"/>
        </w:rPr>
        <w:t>)</w:t>
      </w:r>
      <w:r w:rsidR="00681BDA">
        <w:rPr>
          <w:rFonts w:hint="eastAsia"/>
          <w:szCs w:val="22"/>
        </w:rPr>
        <w:t>으</w:t>
      </w:r>
      <w:r w:rsidR="007622E7" w:rsidRPr="00292999">
        <w:rPr>
          <w:rFonts w:hint="eastAsia"/>
          <w:szCs w:val="22"/>
        </w:rPr>
        <w:t>로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주장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또는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제기되었거나</w:t>
      </w:r>
      <w:r w:rsidR="007622E7" w:rsidRPr="00292999">
        <w:rPr>
          <w:szCs w:val="22"/>
        </w:rPr>
        <w:t xml:space="preserve">, </w:t>
      </w:r>
      <w:r w:rsidR="007622E7" w:rsidRPr="00292999">
        <w:rPr>
          <w:szCs w:val="22"/>
        </w:rPr>
        <w:t>주장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또는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제기될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것이</w:t>
      </w:r>
      <w:r w:rsidR="00681BDA">
        <w:rPr>
          <w:rFonts w:hint="eastAsia"/>
          <w:szCs w:val="22"/>
        </w:rPr>
        <w:t>라는</w:t>
      </w:r>
      <w:r w:rsidR="00681BDA">
        <w:rPr>
          <w:rFonts w:hint="eastAsia"/>
          <w:szCs w:val="22"/>
        </w:rPr>
        <w:t xml:space="preserve"> </w:t>
      </w:r>
      <w:r w:rsidR="00681BDA">
        <w:rPr>
          <w:rFonts w:hint="eastAsia"/>
          <w:szCs w:val="22"/>
        </w:rPr>
        <w:t>점을</w:t>
      </w:r>
      <w:r w:rsidR="00681BDA">
        <w:rPr>
          <w:rFonts w:hint="eastAsia"/>
          <w:szCs w:val="22"/>
        </w:rPr>
        <w:t xml:space="preserve"> </w:t>
      </w:r>
      <w:r w:rsidR="00681BDA">
        <w:rPr>
          <w:rFonts w:hint="eastAsia"/>
          <w:szCs w:val="22"/>
        </w:rPr>
        <w:t>표시하는</w:t>
      </w:r>
      <w:r w:rsidR="00681BDA">
        <w:rPr>
          <w:rFonts w:hint="eastAsia"/>
          <w:szCs w:val="22"/>
        </w:rPr>
        <w:t xml:space="preserve"> </w:t>
      </w:r>
      <w:r w:rsidR="00681BDA">
        <w:rPr>
          <w:rFonts w:hint="eastAsia"/>
          <w:szCs w:val="22"/>
        </w:rPr>
        <w:t>서면</w:t>
      </w:r>
      <w:r w:rsidR="00681BDA">
        <w:rPr>
          <w:rFonts w:hint="eastAsia"/>
          <w:szCs w:val="22"/>
        </w:rPr>
        <w:t xml:space="preserve"> </w:t>
      </w:r>
      <w:r w:rsidR="00681BDA">
        <w:rPr>
          <w:rFonts w:hint="eastAsia"/>
          <w:szCs w:val="22"/>
        </w:rPr>
        <w:t>통지가</w:t>
      </w:r>
      <w:r w:rsidR="00681BDA">
        <w:rPr>
          <w:rFonts w:hint="eastAsia"/>
          <w:szCs w:val="22"/>
        </w:rPr>
        <w:t xml:space="preserve"> </w:t>
      </w:r>
      <w:r w:rsidR="00681BDA">
        <w:rPr>
          <w:rFonts w:hint="eastAsia"/>
          <w:szCs w:val="22"/>
        </w:rPr>
        <w:t>있는</w:t>
      </w:r>
      <w:r w:rsidR="007622E7" w:rsidRPr="00292999">
        <w:rPr>
          <w:rFonts w:hint="eastAsia"/>
          <w:szCs w:val="22"/>
        </w:rPr>
        <w:t xml:space="preserve"> </w:t>
      </w:r>
      <w:r w:rsidR="007622E7" w:rsidRPr="00292999">
        <w:rPr>
          <w:szCs w:val="22"/>
        </w:rPr>
        <w:t>경우를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말한다</w:t>
      </w:r>
      <w:r w:rsidR="007622E7" w:rsidRPr="00292999">
        <w:rPr>
          <w:szCs w:val="22"/>
        </w:rPr>
        <w:t>.</w:t>
      </w:r>
    </w:p>
    <w:p w14:paraId="61EE02D0" w14:textId="31A032DE" w:rsidR="000F0FC2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0F0FC2" w:rsidRPr="00292999">
        <w:rPr>
          <w:szCs w:val="22"/>
          <w:u w:val="single"/>
        </w:rPr>
        <w:t>인허가</w:t>
      </w:r>
      <w:r>
        <w:rPr>
          <w:szCs w:val="22"/>
        </w:rPr>
        <w:t>”</w:t>
      </w:r>
      <w:r w:rsidR="000F0FC2" w:rsidRPr="00292999">
        <w:rPr>
          <w:szCs w:val="22"/>
        </w:rPr>
        <w:t>란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정부기관이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부여하거나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정부기관에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해야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하는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각종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특허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허가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인가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면허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승인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신고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등록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동의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통보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통지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결정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등을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말한다</w:t>
      </w:r>
      <w:r w:rsidR="000F0FC2" w:rsidRPr="00292999">
        <w:rPr>
          <w:szCs w:val="22"/>
        </w:rPr>
        <w:t>.</w:t>
      </w:r>
    </w:p>
    <w:p w14:paraId="215EC879" w14:textId="53282896" w:rsidR="00A76EA4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A76EA4" w:rsidRPr="00292999">
        <w:rPr>
          <w:szCs w:val="22"/>
          <w:u w:val="single"/>
        </w:rPr>
        <w:t>정부기관</w:t>
      </w:r>
      <w:r>
        <w:rPr>
          <w:szCs w:val="22"/>
        </w:rPr>
        <w:t>”</w:t>
      </w:r>
      <w:r w:rsidR="00A76EA4" w:rsidRPr="00292999">
        <w:rPr>
          <w:szCs w:val="22"/>
        </w:rPr>
        <w:t>이</w:t>
      </w:r>
      <w:r w:rsidR="00E07768" w:rsidRPr="00292999">
        <w:rPr>
          <w:szCs w:val="22"/>
        </w:rPr>
        <w:t>란</w:t>
      </w:r>
      <w:r w:rsidR="00A76EA4" w:rsidRPr="00292999">
        <w:rPr>
          <w:szCs w:val="22"/>
        </w:rPr>
        <w:t xml:space="preserve"> </w:t>
      </w:r>
      <w:r w:rsidR="00E42BB9" w:rsidRPr="00292999">
        <w:rPr>
          <w:szCs w:val="22"/>
        </w:rPr>
        <w:t>대한민국</w:t>
      </w:r>
      <w:r w:rsidR="00E42BB9" w:rsidRPr="00292999">
        <w:rPr>
          <w:szCs w:val="22"/>
        </w:rPr>
        <w:t xml:space="preserve"> </w:t>
      </w:r>
      <w:r w:rsidR="00E42BB9" w:rsidRPr="00292999">
        <w:rPr>
          <w:szCs w:val="22"/>
        </w:rPr>
        <w:t>또는</w:t>
      </w:r>
      <w:r w:rsidR="00E42BB9" w:rsidRPr="00292999">
        <w:rPr>
          <w:szCs w:val="22"/>
        </w:rPr>
        <w:t xml:space="preserve"> </w:t>
      </w:r>
      <w:r w:rsidR="00E42BB9" w:rsidRPr="00292999">
        <w:rPr>
          <w:szCs w:val="22"/>
        </w:rPr>
        <w:t>다른</w:t>
      </w:r>
      <w:r w:rsidR="00E42BB9" w:rsidRPr="00292999">
        <w:rPr>
          <w:szCs w:val="22"/>
        </w:rPr>
        <w:t xml:space="preserve"> </w:t>
      </w:r>
      <w:r w:rsidR="00E42BB9" w:rsidRPr="00292999">
        <w:rPr>
          <w:szCs w:val="22"/>
        </w:rPr>
        <w:t>국가의</w:t>
      </w:r>
      <w:r w:rsidR="00E42BB9" w:rsidRPr="00292999">
        <w:rPr>
          <w:szCs w:val="22"/>
        </w:rPr>
        <w:t xml:space="preserve"> </w:t>
      </w:r>
      <w:r w:rsidR="00A76EA4" w:rsidRPr="00292999">
        <w:rPr>
          <w:szCs w:val="22"/>
        </w:rPr>
        <w:t>입법기관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행정기관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사법기관과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그로부터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권한을</w:t>
      </w:r>
      <w:r w:rsidR="00A76EA4" w:rsidRPr="00292999">
        <w:rPr>
          <w:szCs w:val="22"/>
        </w:rPr>
        <w:t xml:space="preserve"> </w:t>
      </w:r>
      <w:proofErr w:type="gramStart"/>
      <w:r w:rsidR="00A76EA4" w:rsidRPr="00292999">
        <w:rPr>
          <w:szCs w:val="22"/>
        </w:rPr>
        <w:t>위임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받은</w:t>
      </w:r>
      <w:proofErr w:type="gramEnd"/>
      <w:r w:rsidR="00A76EA4" w:rsidRPr="00292999">
        <w:rPr>
          <w:szCs w:val="22"/>
        </w:rPr>
        <w:t xml:space="preserve"> </w:t>
      </w:r>
      <w:r w:rsidR="008D4445" w:rsidRPr="00292999">
        <w:rPr>
          <w:rFonts w:hint="eastAsia"/>
          <w:szCs w:val="22"/>
        </w:rPr>
        <w:t>사람이</w:t>
      </w:r>
      <w:r w:rsidR="00A76EA4" w:rsidRPr="00292999">
        <w:rPr>
          <w:szCs w:val="22"/>
        </w:rPr>
        <w:t>나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이에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준하는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권한을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행사하거나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기능을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하는</w:t>
      </w:r>
      <w:r w:rsidR="00A76EA4" w:rsidRPr="00292999">
        <w:rPr>
          <w:szCs w:val="22"/>
        </w:rPr>
        <w:t xml:space="preserve"> </w:t>
      </w:r>
      <w:r w:rsidR="008D4445" w:rsidRPr="00292999">
        <w:rPr>
          <w:rFonts w:hint="eastAsia"/>
          <w:szCs w:val="22"/>
        </w:rPr>
        <w:t>사람</w:t>
      </w:r>
      <w:r w:rsidR="0085571E" w:rsidRPr="00292999">
        <w:rPr>
          <w:szCs w:val="22"/>
        </w:rPr>
        <w:t>(</w:t>
      </w:r>
      <w:r w:rsidR="0085571E" w:rsidRPr="00292999">
        <w:rPr>
          <w:szCs w:val="22"/>
        </w:rPr>
        <w:t>중재기관</w:t>
      </w:r>
      <w:r w:rsidR="0085571E" w:rsidRPr="00292999">
        <w:rPr>
          <w:szCs w:val="22"/>
        </w:rPr>
        <w:t xml:space="preserve">, </w:t>
      </w:r>
      <w:r w:rsidR="0085571E" w:rsidRPr="00292999">
        <w:rPr>
          <w:szCs w:val="22"/>
        </w:rPr>
        <w:t>증권거래소</w:t>
      </w:r>
      <w:r w:rsidR="0085571E" w:rsidRPr="00292999">
        <w:rPr>
          <w:szCs w:val="22"/>
        </w:rPr>
        <w:t xml:space="preserve"> </w:t>
      </w:r>
      <w:r w:rsidR="0085571E" w:rsidRPr="00292999">
        <w:rPr>
          <w:szCs w:val="22"/>
        </w:rPr>
        <w:t>등을</w:t>
      </w:r>
      <w:r w:rsidR="0085571E" w:rsidRPr="00292999">
        <w:rPr>
          <w:szCs w:val="22"/>
        </w:rPr>
        <w:t xml:space="preserve"> </w:t>
      </w:r>
      <w:r w:rsidR="0085571E" w:rsidRPr="00292999">
        <w:rPr>
          <w:szCs w:val="22"/>
        </w:rPr>
        <w:t>포함</w:t>
      </w:r>
      <w:r w:rsidR="0085571E" w:rsidRPr="00292999">
        <w:rPr>
          <w:szCs w:val="22"/>
        </w:rPr>
        <w:t>)</w:t>
      </w:r>
      <w:r w:rsidR="008D4445" w:rsidRPr="00292999">
        <w:rPr>
          <w:rFonts w:hint="eastAsia"/>
          <w:szCs w:val="22"/>
        </w:rPr>
        <w:t>을</w:t>
      </w:r>
      <w:r w:rsidR="00A76EA4" w:rsidRPr="00292999">
        <w:rPr>
          <w:szCs w:val="22"/>
        </w:rPr>
        <w:t xml:space="preserve"> </w:t>
      </w:r>
      <w:r w:rsidR="00AE1003" w:rsidRPr="00292999">
        <w:rPr>
          <w:szCs w:val="22"/>
        </w:rPr>
        <w:t>말</w:t>
      </w:r>
      <w:r w:rsidR="00A76EA4" w:rsidRPr="00292999">
        <w:rPr>
          <w:szCs w:val="22"/>
        </w:rPr>
        <w:t>한다</w:t>
      </w:r>
      <w:r w:rsidR="00A76EA4" w:rsidRPr="00292999">
        <w:rPr>
          <w:szCs w:val="22"/>
        </w:rPr>
        <w:t>.</w:t>
      </w:r>
    </w:p>
    <w:p w14:paraId="01DCF713" w14:textId="3117B96B" w:rsidR="00681BDA" w:rsidRPr="00681BDA" w:rsidRDefault="00681BDA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>
        <w:rPr>
          <w:rFonts w:hint="eastAsia"/>
          <w:szCs w:val="22"/>
        </w:rPr>
        <w:t>적정하게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공개된</w:t>
      </w:r>
      <w:r>
        <w:rPr>
          <w:szCs w:val="22"/>
        </w:rPr>
        <w:t>”</w:t>
      </w:r>
      <w:r>
        <w:rPr>
          <w:rFonts w:hint="eastAsia"/>
          <w:szCs w:val="22"/>
        </w:rPr>
        <w:t>이란</w:t>
      </w:r>
      <w:r w:rsidRPr="000326A8">
        <w:t xml:space="preserve">, </w:t>
      </w:r>
      <w:r w:rsidRPr="000326A8">
        <w:rPr>
          <w:szCs w:val="23"/>
        </w:rPr>
        <w:t>공개</w:t>
      </w:r>
      <w:r>
        <w:rPr>
          <w:rFonts w:hint="eastAsia"/>
          <w:szCs w:val="23"/>
        </w:rPr>
        <w:t>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사항의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의미를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합리적인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수준으로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파악할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 w:rsidRPr="000326A8">
        <w:t>으로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기재된</w:t>
      </w:r>
      <w:r w:rsidRPr="000326A8">
        <w:t xml:space="preserve"> </w:t>
      </w:r>
      <w:r w:rsidRPr="000326A8">
        <w:t>경우</w:t>
      </w:r>
      <w:r w:rsidRPr="000326A8">
        <w:t xml:space="preserve">, (ii)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거래의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proofErr w:type="spellStart"/>
      <w:r w:rsidRPr="000326A8">
        <w:t>데이터룸</w:t>
      </w:r>
      <w:proofErr w:type="spellEnd"/>
      <w:r w:rsidRPr="000326A8">
        <w:t xml:space="preserve">, </w:t>
      </w:r>
      <w:r w:rsidRPr="000326A8">
        <w:rPr>
          <w:szCs w:val="23"/>
        </w:rPr>
        <w:t>경영진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설명회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실무자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질의응답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자료요청</w:t>
      </w:r>
      <w:r w:rsidRPr="000326A8">
        <w:rPr>
          <w:szCs w:val="23"/>
        </w:rPr>
        <w:t>(RFI)</w:t>
      </w:r>
      <w:r w:rsidRPr="000326A8">
        <w:rPr>
          <w:szCs w:val="23"/>
        </w:rPr>
        <w:t>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대한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회신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기타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경로를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통하여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서면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전자적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매체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구두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등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방식을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불문하고</w:t>
      </w:r>
      <w:r>
        <w:rPr>
          <w:rFonts w:hint="eastAsia"/>
          <w:szCs w:val="23"/>
        </w:rPr>
        <w:t xml:space="preserve"> </w:t>
      </w:r>
      <w:r w:rsidRPr="000326A8">
        <w:t>매수인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대리인에게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제공된</w:t>
      </w:r>
      <w:r w:rsidRPr="000326A8">
        <w:rPr>
          <w:szCs w:val="23"/>
        </w:rPr>
        <w:t xml:space="preserve"> </w:t>
      </w:r>
      <w:proofErr w:type="spellStart"/>
      <w:r w:rsidRPr="000326A8">
        <w:rPr>
          <w:szCs w:val="23"/>
        </w:rPr>
        <w:t>여하한</w:t>
      </w:r>
      <w:proofErr w:type="spellEnd"/>
      <w:r w:rsidRPr="000326A8">
        <w:rPr>
          <w:szCs w:val="23"/>
        </w:rPr>
        <w:t xml:space="preserve"> </w:t>
      </w:r>
      <w:r w:rsidRPr="000326A8">
        <w:rPr>
          <w:szCs w:val="23"/>
        </w:rPr>
        <w:t>자료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문서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답변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회신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정보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등에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포함된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경우</w:t>
      </w:r>
      <w:r w:rsidRPr="000326A8">
        <w:rPr>
          <w:szCs w:val="23"/>
        </w:rPr>
        <w:t xml:space="preserve">, (iii) </w:t>
      </w:r>
      <w:r w:rsidRPr="0002206B">
        <w:rPr>
          <w:szCs w:val="23"/>
        </w:rPr>
        <w:t>등기</w:t>
      </w:r>
      <w:r w:rsidRPr="0002206B">
        <w:rPr>
          <w:rFonts w:hint="eastAsia"/>
          <w:szCs w:val="23"/>
        </w:rPr>
        <w:t>사항전부증명서</w:t>
      </w:r>
      <w:r w:rsidRPr="0002206B">
        <w:rPr>
          <w:rFonts w:hint="eastAsia"/>
          <w:szCs w:val="23"/>
        </w:rPr>
        <w:t xml:space="preserve">, </w:t>
      </w:r>
      <w:r w:rsidRPr="0002206B">
        <w:rPr>
          <w:rFonts w:hint="eastAsia"/>
          <w:szCs w:val="23"/>
        </w:rPr>
        <w:t>토지</w:t>
      </w:r>
      <w:r w:rsidRPr="0002206B">
        <w:rPr>
          <w:rFonts w:hint="eastAsia"/>
          <w:szCs w:val="23"/>
        </w:rPr>
        <w:t xml:space="preserve"> </w:t>
      </w:r>
      <w:r w:rsidRPr="0002206B">
        <w:rPr>
          <w:rFonts w:hint="eastAsia"/>
          <w:szCs w:val="23"/>
        </w:rPr>
        <w:t>및</w:t>
      </w:r>
      <w:r w:rsidRPr="0002206B">
        <w:rPr>
          <w:rFonts w:hint="eastAsia"/>
          <w:szCs w:val="23"/>
        </w:rPr>
        <w:t xml:space="preserve"> </w:t>
      </w:r>
      <w:r w:rsidRPr="0002206B">
        <w:rPr>
          <w:rFonts w:hint="eastAsia"/>
          <w:szCs w:val="23"/>
        </w:rPr>
        <w:t>건축물</w:t>
      </w:r>
      <w:r w:rsidRPr="0002206B">
        <w:rPr>
          <w:rFonts w:hint="eastAsia"/>
          <w:szCs w:val="23"/>
        </w:rPr>
        <w:t xml:space="preserve"> </w:t>
      </w:r>
      <w:r w:rsidRPr="0002206B">
        <w:rPr>
          <w:szCs w:val="23"/>
        </w:rPr>
        <w:t>대장</w:t>
      </w:r>
      <w:r w:rsidRPr="0002206B">
        <w:rPr>
          <w:szCs w:val="23"/>
        </w:rPr>
        <w:t xml:space="preserve"> </w:t>
      </w:r>
      <w:r w:rsidRPr="0002206B">
        <w:rPr>
          <w:szCs w:val="23"/>
        </w:rPr>
        <w:t>등</w:t>
      </w:r>
      <w:r w:rsidRPr="0002206B">
        <w:rPr>
          <w:szCs w:val="23"/>
        </w:rPr>
        <w:t xml:space="preserve"> </w:t>
      </w:r>
      <w:r w:rsidRPr="0002206B">
        <w:rPr>
          <w:szCs w:val="23"/>
        </w:rPr>
        <w:t>공적</w:t>
      </w:r>
      <w:r w:rsidRPr="0002206B">
        <w:rPr>
          <w:szCs w:val="23"/>
        </w:rPr>
        <w:t xml:space="preserve"> </w:t>
      </w:r>
      <w:r w:rsidRPr="0002206B">
        <w:rPr>
          <w:szCs w:val="23"/>
        </w:rPr>
        <w:t>문서</w:t>
      </w:r>
      <w:r w:rsidRPr="0002206B">
        <w:rPr>
          <w:szCs w:val="23"/>
        </w:rPr>
        <w:t xml:space="preserve"> </w:t>
      </w:r>
      <w:r w:rsidRPr="0002206B">
        <w:rPr>
          <w:szCs w:val="23"/>
        </w:rPr>
        <w:t>또는</w:t>
      </w:r>
      <w:r w:rsidRPr="0002206B">
        <w:rPr>
          <w:rFonts w:hint="eastAsia"/>
          <w:szCs w:val="23"/>
        </w:rPr>
        <w:t xml:space="preserve"> </w:t>
      </w:r>
      <w:r w:rsidRPr="0002206B">
        <w:rPr>
          <w:rFonts w:hint="eastAsia"/>
          <w:snapToGrid w:val="0"/>
          <w:kern w:val="2"/>
          <w:szCs w:val="22"/>
        </w:rPr>
        <w:t>공정거래위원회</w:t>
      </w:r>
      <w:r w:rsidRPr="0002206B">
        <w:rPr>
          <w:rFonts w:hint="eastAsia"/>
          <w:snapToGrid w:val="0"/>
          <w:kern w:val="2"/>
          <w:szCs w:val="22"/>
        </w:rPr>
        <w:t xml:space="preserve"> </w:t>
      </w:r>
      <w:r w:rsidRPr="0002206B">
        <w:rPr>
          <w:rFonts w:hint="eastAsia"/>
          <w:snapToGrid w:val="0"/>
          <w:kern w:val="2"/>
          <w:szCs w:val="22"/>
        </w:rPr>
        <w:t>홈페이</w:t>
      </w:r>
      <w:r w:rsidRPr="0002206B">
        <w:rPr>
          <w:rFonts w:hint="eastAsia"/>
          <w:snapToGrid w:val="0"/>
          <w:kern w:val="2"/>
          <w:szCs w:val="22"/>
        </w:rPr>
        <w:lastRenderedPageBreak/>
        <w:t>지</w:t>
      </w:r>
      <w:r w:rsidRPr="0002206B">
        <w:rPr>
          <w:rFonts w:hint="eastAsia"/>
          <w:snapToGrid w:val="0"/>
          <w:kern w:val="2"/>
          <w:szCs w:val="22"/>
        </w:rPr>
        <w:t>(</w:t>
      </w:r>
      <w:r w:rsidRPr="0002206B">
        <w:rPr>
          <w:snapToGrid w:val="0"/>
          <w:kern w:val="2"/>
          <w:szCs w:val="22"/>
        </w:rPr>
        <w:t>http://www.ftc.go.kr</w:t>
      </w:r>
      <w:r w:rsidRPr="0002206B">
        <w:rPr>
          <w:rFonts w:hint="eastAsia"/>
          <w:snapToGrid w:val="0"/>
          <w:kern w:val="2"/>
          <w:szCs w:val="22"/>
        </w:rPr>
        <w:t xml:space="preserve">), </w:t>
      </w:r>
      <w:r w:rsidRPr="0002206B">
        <w:rPr>
          <w:snapToGrid w:val="0"/>
          <w:kern w:val="2"/>
          <w:szCs w:val="22"/>
        </w:rPr>
        <w:t>금융감독원</w:t>
      </w:r>
      <w:r w:rsidRPr="0002206B">
        <w:rPr>
          <w:snapToGrid w:val="0"/>
          <w:kern w:val="2"/>
          <w:szCs w:val="22"/>
        </w:rPr>
        <w:t xml:space="preserve"> </w:t>
      </w:r>
      <w:r w:rsidRPr="0002206B">
        <w:rPr>
          <w:snapToGrid w:val="0"/>
          <w:kern w:val="2"/>
          <w:szCs w:val="22"/>
        </w:rPr>
        <w:t>전자공시</w:t>
      </w:r>
      <w:r w:rsidRPr="0002206B">
        <w:rPr>
          <w:snapToGrid w:val="0"/>
          <w:kern w:val="2"/>
          <w:szCs w:val="22"/>
        </w:rPr>
        <w:t xml:space="preserve"> </w:t>
      </w:r>
      <w:r w:rsidRPr="0002206B">
        <w:rPr>
          <w:snapToGrid w:val="0"/>
          <w:kern w:val="2"/>
          <w:szCs w:val="22"/>
        </w:rPr>
        <w:t>사이트</w:t>
      </w:r>
      <w:r w:rsidRPr="0002206B">
        <w:rPr>
          <w:snapToGrid w:val="0"/>
          <w:kern w:val="2"/>
          <w:szCs w:val="22"/>
        </w:rPr>
        <w:t>(https://dart.fss.or.kr)</w:t>
      </w:r>
      <w:r w:rsidRPr="0002206B">
        <w:rPr>
          <w:rFonts w:hint="eastAsia"/>
          <w:snapToGrid w:val="0"/>
          <w:kern w:val="2"/>
          <w:szCs w:val="22"/>
        </w:rPr>
        <w:t xml:space="preserve">, </w:t>
      </w:r>
      <w:r w:rsidRPr="0002206B">
        <w:rPr>
          <w:rFonts w:hint="eastAsia"/>
          <w:snapToGrid w:val="0"/>
          <w:kern w:val="2"/>
          <w:szCs w:val="22"/>
        </w:rPr>
        <w:t>한국거래소</w:t>
      </w:r>
      <w:r w:rsidRPr="0002206B">
        <w:rPr>
          <w:rFonts w:hint="eastAsia"/>
          <w:snapToGrid w:val="0"/>
          <w:kern w:val="2"/>
          <w:szCs w:val="22"/>
        </w:rPr>
        <w:t xml:space="preserve"> </w:t>
      </w:r>
      <w:r w:rsidRPr="0002206B">
        <w:rPr>
          <w:rFonts w:hint="eastAsia"/>
          <w:snapToGrid w:val="0"/>
          <w:kern w:val="2"/>
          <w:szCs w:val="22"/>
        </w:rPr>
        <w:t>전자공시</w:t>
      </w:r>
      <w:r w:rsidRPr="0002206B">
        <w:rPr>
          <w:rFonts w:hint="eastAsia"/>
          <w:snapToGrid w:val="0"/>
          <w:kern w:val="2"/>
          <w:szCs w:val="22"/>
        </w:rPr>
        <w:t xml:space="preserve"> </w:t>
      </w:r>
      <w:r w:rsidRPr="0002206B">
        <w:rPr>
          <w:rFonts w:hint="eastAsia"/>
          <w:snapToGrid w:val="0"/>
          <w:kern w:val="2"/>
          <w:szCs w:val="22"/>
        </w:rPr>
        <w:t>사이트</w:t>
      </w:r>
      <w:r w:rsidRPr="0002206B">
        <w:rPr>
          <w:rFonts w:hint="eastAsia"/>
          <w:snapToGrid w:val="0"/>
          <w:kern w:val="2"/>
          <w:szCs w:val="22"/>
        </w:rPr>
        <w:t>(</w:t>
      </w:r>
      <w:r w:rsidRPr="0002206B">
        <w:rPr>
          <w:snapToGrid w:val="0"/>
          <w:kern w:val="2"/>
          <w:szCs w:val="22"/>
        </w:rPr>
        <w:t>http://kind.krx.co.kr</w:t>
      </w:r>
      <w:r w:rsidRPr="0002206B">
        <w:rPr>
          <w:rFonts w:hint="eastAsia"/>
          <w:snapToGrid w:val="0"/>
          <w:kern w:val="2"/>
          <w:szCs w:val="22"/>
        </w:rPr>
        <w:t>)</w:t>
      </w:r>
      <w:r>
        <w:rPr>
          <w:rFonts w:hint="eastAsia"/>
          <w:snapToGrid w:val="0"/>
          <w:kern w:val="2"/>
          <w:szCs w:val="22"/>
        </w:rPr>
        <w:t>,</w:t>
      </w:r>
      <w:r w:rsidRPr="006A4C12">
        <w:rPr>
          <w:rFonts w:hint="eastAsia"/>
          <w:snapToGrid w:val="0"/>
          <w:kern w:val="2"/>
          <w:szCs w:val="22"/>
        </w:rPr>
        <w:t xml:space="preserve"> </w:t>
      </w:r>
      <w:r w:rsidRPr="0002206B">
        <w:rPr>
          <w:rFonts w:hint="eastAsia"/>
          <w:snapToGrid w:val="0"/>
          <w:kern w:val="2"/>
          <w:szCs w:val="22"/>
        </w:rPr>
        <w:t>대한민국</w:t>
      </w:r>
      <w:r w:rsidRPr="0002206B">
        <w:rPr>
          <w:rFonts w:hint="eastAsia"/>
          <w:snapToGrid w:val="0"/>
          <w:kern w:val="2"/>
          <w:szCs w:val="22"/>
        </w:rPr>
        <w:t xml:space="preserve"> </w:t>
      </w:r>
      <w:r w:rsidRPr="0002206B">
        <w:rPr>
          <w:rFonts w:hint="eastAsia"/>
          <w:snapToGrid w:val="0"/>
          <w:kern w:val="2"/>
          <w:szCs w:val="22"/>
        </w:rPr>
        <w:t>법원</w:t>
      </w:r>
      <w:r w:rsidRPr="0002206B">
        <w:rPr>
          <w:rFonts w:hint="eastAsia"/>
          <w:snapToGrid w:val="0"/>
          <w:kern w:val="2"/>
          <w:szCs w:val="22"/>
        </w:rPr>
        <w:t xml:space="preserve"> </w:t>
      </w:r>
      <w:r w:rsidRPr="0002206B">
        <w:rPr>
          <w:rFonts w:hint="eastAsia"/>
          <w:snapToGrid w:val="0"/>
          <w:kern w:val="2"/>
          <w:szCs w:val="22"/>
        </w:rPr>
        <w:t>나의</w:t>
      </w:r>
      <w:r w:rsidRPr="0002206B">
        <w:rPr>
          <w:rFonts w:hint="eastAsia"/>
          <w:snapToGrid w:val="0"/>
          <w:kern w:val="2"/>
          <w:szCs w:val="22"/>
        </w:rPr>
        <w:t xml:space="preserve"> </w:t>
      </w:r>
      <w:r w:rsidRPr="0002206B">
        <w:rPr>
          <w:rFonts w:hint="eastAsia"/>
          <w:snapToGrid w:val="0"/>
          <w:kern w:val="2"/>
          <w:szCs w:val="22"/>
        </w:rPr>
        <w:t>사건</w:t>
      </w:r>
      <w:r w:rsidRPr="0002206B">
        <w:rPr>
          <w:rFonts w:hint="eastAsia"/>
          <w:snapToGrid w:val="0"/>
          <w:kern w:val="2"/>
          <w:szCs w:val="22"/>
        </w:rPr>
        <w:t xml:space="preserve"> </w:t>
      </w:r>
      <w:r w:rsidRPr="0002206B">
        <w:rPr>
          <w:rFonts w:hint="eastAsia"/>
          <w:snapToGrid w:val="0"/>
          <w:kern w:val="2"/>
          <w:szCs w:val="22"/>
        </w:rPr>
        <w:t>검색</w:t>
      </w:r>
      <w:r w:rsidRPr="0002206B">
        <w:rPr>
          <w:rFonts w:hint="eastAsia"/>
          <w:snapToGrid w:val="0"/>
          <w:kern w:val="2"/>
          <w:szCs w:val="22"/>
        </w:rPr>
        <w:t xml:space="preserve"> </w:t>
      </w:r>
      <w:r w:rsidRPr="0002206B">
        <w:rPr>
          <w:rFonts w:hint="eastAsia"/>
          <w:snapToGrid w:val="0"/>
          <w:kern w:val="2"/>
          <w:szCs w:val="22"/>
        </w:rPr>
        <w:t>사이트</w:t>
      </w:r>
      <w:r w:rsidRPr="0002206B">
        <w:rPr>
          <w:rFonts w:hint="eastAsia"/>
          <w:snapToGrid w:val="0"/>
          <w:kern w:val="2"/>
          <w:szCs w:val="22"/>
        </w:rPr>
        <w:t>(</w:t>
      </w:r>
      <w:r w:rsidRPr="0002206B">
        <w:rPr>
          <w:snapToGrid w:val="0"/>
          <w:kern w:val="2"/>
          <w:szCs w:val="22"/>
        </w:rPr>
        <w:t>https://www.scourt.go.kr/portal/information/</w:t>
      </w:r>
      <w:r w:rsidRPr="0002206B">
        <w:rPr>
          <w:rFonts w:hint="eastAsia"/>
          <w:snapToGrid w:val="0"/>
          <w:kern w:val="2"/>
          <w:szCs w:val="22"/>
        </w:rPr>
        <w:t xml:space="preserve">), </w:t>
      </w:r>
      <w:r w:rsidRPr="0002206B">
        <w:rPr>
          <w:rFonts w:hint="eastAsia"/>
          <w:snapToGrid w:val="0"/>
          <w:kern w:val="2"/>
          <w:szCs w:val="22"/>
        </w:rPr>
        <w:t>특허청</w:t>
      </w:r>
      <w:r w:rsidRPr="0002206B">
        <w:rPr>
          <w:rFonts w:hint="eastAsia"/>
          <w:snapToGrid w:val="0"/>
          <w:kern w:val="2"/>
          <w:szCs w:val="22"/>
        </w:rPr>
        <w:t xml:space="preserve"> </w:t>
      </w:r>
      <w:r w:rsidRPr="0002206B">
        <w:rPr>
          <w:rFonts w:hint="eastAsia"/>
          <w:snapToGrid w:val="0"/>
          <w:kern w:val="2"/>
          <w:szCs w:val="22"/>
        </w:rPr>
        <w:t>특허정보검색시스템</w:t>
      </w:r>
      <w:r w:rsidRPr="0002206B">
        <w:rPr>
          <w:rFonts w:hint="eastAsia"/>
          <w:snapToGrid w:val="0"/>
          <w:kern w:val="2"/>
          <w:szCs w:val="22"/>
        </w:rPr>
        <w:t xml:space="preserve"> </w:t>
      </w:r>
      <w:r w:rsidRPr="0002206B">
        <w:rPr>
          <w:rFonts w:hint="eastAsia"/>
          <w:snapToGrid w:val="0"/>
          <w:kern w:val="2"/>
          <w:szCs w:val="22"/>
        </w:rPr>
        <w:t>사이트</w:t>
      </w:r>
      <w:r w:rsidRPr="0002206B">
        <w:rPr>
          <w:rFonts w:hint="eastAsia"/>
          <w:snapToGrid w:val="0"/>
          <w:kern w:val="2"/>
          <w:szCs w:val="22"/>
        </w:rPr>
        <w:t>(</w:t>
      </w:r>
      <w:r w:rsidRPr="0002206B">
        <w:rPr>
          <w:snapToGrid w:val="0"/>
          <w:kern w:val="2"/>
          <w:szCs w:val="22"/>
        </w:rPr>
        <w:t>http://www.kipris.or.kr</w:t>
      </w:r>
      <w:r w:rsidRPr="0002206B">
        <w:rPr>
          <w:rFonts w:hint="eastAsia"/>
          <w:snapToGrid w:val="0"/>
          <w:kern w:val="2"/>
          <w:szCs w:val="22"/>
        </w:rPr>
        <w:t>)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등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공시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시스템</w:t>
      </w:r>
      <w:r>
        <w:rPr>
          <w:rFonts w:hint="eastAsia"/>
          <w:szCs w:val="23"/>
        </w:rPr>
        <w:t>이나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언론보도를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통하여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확인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가능한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경우를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말</w:t>
      </w:r>
      <w:r w:rsidRPr="000326A8">
        <w:rPr>
          <w:szCs w:val="23"/>
        </w:rPr>
        <w:t>한다</w:t>
      </w:r>
      <w:r w:rsidRPr="000326A8">
        <w:rPr>
          <w:szCs w:val="23"/>
        </w:rPr>
        <w:t>.</w:t>
      </w:r>
      <w:r w:rsidR="004B5621">
        <w:rPr>
          <w:rFonts w:hint="eastAsia"/>
          <w:szCs w:val="23"/>
        </w:rPr>
        <w:t xml:space="preserve"> </w:t>
      </w:r>
      <w:r w:rsidR="001E545F" w:rsidRPr="004B5621">
        <w:rPr>
          <w:rFonts w:hint="eastAsia"/>
          <w:szCs w:val="23"/>
          <w:highlight w:val="green"/>
        </w:rPr>
        <w:t xml:space="preserve">[Note to Buyer: </w:t>
      </w:r>
      <w:r w:rsidR="001E545F">
        <w:rPr>
          <w:rFonts w:hint="eastAsia"/>
          <w:szCs w:val="23"/>
          <w:highlight w:val="green"/>
        </w:rPr>
        <w:t>작년</w:t>
      </w:r>
      <w:r w:rsidR="001E545F">
        <w:rPr>
          <w:rFonts w:hint="eastAsia"/>
          <w:szCs w:val="23"/>
          <w:highlight w:val="green"/>
        </w:rPr>
        <w:t xml:space="preserve"> </w:t>
      </w:r>
      <w:r w:rsidR="001E545F">
        <w:rPr>
          <w:rFonts w:hint="eastAsia"/>
          <w:szCs w:val="23"/>
          <w:highlight w:val="green"/>
        </w:rPr>
        <w:t>하반기</w:t>
      </w:r>
      <w:r w:rsidR="001E545F">
        <w:rPr>
          <w:rFonts w:hint="eastAsia"/>
          <w:szCs w:val="23"/>
          <w:highlight w:val="green"/>
        </w:rPr>
        <w:t xml:space="preserve"> </w:t>
      </w:r>
      <w:r w:rsidR="001E545F">
        <w:rPr>
          <w:rFonts w:hint="eastAsia"/>
          <w:szCs w:val="23"/>
          <w:highlight w:val="green"/>
        </w:rPr>
        <w:t>실사가</w:t>
      </w:r>
      <w:r w:rsidR="001E545F">
        <w:rPr>
          <w:rFonts w:hint="eastAsia"/>
          <w:szCs w:val="23"/>
          <w:highlight w:val="green"/>
        </w:rPr>
        <w:t xml:space="preserve"> </w:t>
      </w:r>
      <w:r w:rsidR="001E545F">
        <w:rPr>
          <w:rFonts w:hint="eastAsia"/>
          <w:szCs w:val="23"/>
          <w:highlight w:val="green"/>
        </w:rPr>
        <w:t>이루어지긴</w:t>
      </w:r>
      <w:r w:rsidR="001E545F">
        <w:rPr>
          <w:rFonts w:hint="eastAsia"/>
          <w:szCs w:val="23"/>
          <w:highlight w:val="green"/>
        </w:rPr>
        <w:t xml:space="preserve"> </w:t>
      </w:r>
      <w:r w:rsidR="001E545F">
        <w:rPr>
          <w:rFonts w:hint="eastAsia"/>
          <w:szCs w:val="23"/>
          <w:highlight w:val="green"/>
        </w:rPr>
        <w:t>하였고</w:t>
      </w:r>
      <w:r w:rsidR="001E545F">
        <w:rPr>
          <w:rFonts w:hint="eastAsia"/>
          <w:szCs w:val="23"/>
          <w:highlight w:val="green"/>
        </w:rPr>
        <w:t xml:space="preserve">, </w:t>
      </w:r>
      <w:r w:rsidR="001E545F">
        <w:rPr>
          <w:rFonts w:hint="eastAsia"/>
          <w:szCs w:val="23"/>
          <w:highlight w:val="green"/>
        </w:rPr>
        <w:t>이를</w:t>
      </w:r>
      <w:r w:rsidR="001E545F">
        <w:rPr>
          <w:rFonts w:hint="eastAsia"/>
          <w:szCs w:val="23"/>
          <w:highlight w:val="green"/>
        </w:rPr>
        <w:t xml:space="preserve"> </w:t>
      </w:r>
      <w:r w:rsidR="001E545F">
        <w:rPr>
          <w:rFonts w:hint="eastAsia"/>
          <w:szCs w:val="23"/>
          <w:highlight w:val="green"/>
        </w:rPr>
        <w:t>통해</w:t>
      </w:r>
      <w:r w:rsidR="001E545F">
        <w:rPr>
          <w:rFonts w:hint="eastAsia"/>
          <w:szCs w:val="23"/>
          <w:highlight w:val="green"/>
        </w:rPr>
        <w:t xml:space="preserve"> </w:t>
      </w:r>
      <w:r w:rsidR="001E545F">
        <w:rPr>
          <w:rFonts w:hint="eastAsia"/>
          <w:szCs w:val="23"/>
          <w:highlight w:val="green"/>
        </w:rPr>
        <w:t>상당</w:t>
      </w:r>
      <w:r w:rsidR="001E545F">
        <w:rPr>
          <w:rFonts w:hint="eastAsia"/>
          <w:szCs w:val="23"/>
          <w:highlight w:val="green"/>
        </w:rPr>
        <w:t xml:space="preserve"> </w:t>
      </w:r>
      <w:r w:rsidR="001E545F">
        <w:rPr>
          <w:rFonts w:hint="eastAsia"/>
          <w:szCs w:val="23"/>
          <w:highlight w:val="green"/>
        </w:rPr>
        <w:t>부분</w:t>
      </w:r>
      <w:r w:rsidR="001E545F">
        <w:rPr>
          <w:rFonts w:hint="eastAsia"/>
          <w:szCs w:val="23"/>
          <w:highlight w:val="green"/>
        </w:rPr>
        <w:t xml:space="preserve"> </w:t>
      </w:r>
      <w:r w:rsidR="001E545F">
        <w:rPr>
          <w:rFonts w:hint="eastAsia"/>
          <w:szCs w:val="23"/>
          <w:highlight w:val="green"/>
        </w:rPr>
        <w:t>정보가</w:t>
      </w:r>
      <w:r w:rsidR="001E545F">
        <w:rPr>
          <w:rFonts w:hint="eastAsia"/>
          <w:szCs w:val="23"/>
          <w:highlight w:val="green"/>
        </w:rPr>
        <w:t xml:space="preserve"> </w:t>
      </w:r>
      <w:r w:rsidR="001E545F">
        <w:rPr>
          <w:rFonts w:hint="eastAsia"/>
          <w:szCs w:val="23"/>
          <w:highlight w:val="green"/>
        </w:rPr>
        <w:t>제공</w:t>
      </w:r>
      <w:r w:rsidR="009F1882">
        <w:rPr>
          <w:rFonts w:hint="eastAsia"/>
          <w:szCs w:val="23"/>
          <w:highlight w:val="green"/>
        </w:rPr>
        <w:t>된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점</w:t>
      </w:r>
      <w:r w:rsidR="009F1882">
        <w:rPr>
          <w:rFonts w:hint="eastAsia"/>
          <w:szCs w:val="23"/>
          <w:highlight w:val="green"/>
        </w:rPr>
        <w:t xml:space="preserve">, </w:t>
      </w:r>
      <w:r w:rsidR="009F1882">
        <w:rPr>
          <w:rFonts w:hint="eastAsia"/>
          <w:szCs w:val="23"/>
          <w:highlight w:val="green"/>
        </w:rPr>
        <w:t>실사가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제한적으로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이루어졌다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하더라도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그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사정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자체는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적정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공개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컨셉이나</w:t>
      </w:r>
      <w:r w:rsidR="009F1882">
        <w:rPr>
          <w:rFonts w:hint="eastAsia"/>
          <w:szCs w:val="23"/>
          <w:highlight w:val="green"/>
        </w:rPr>
        <w:t xml:space="preserve"> anti-sandbagging </w:t>
      </w:r>
      <w:r w:rsidR="009F1882">
        <w:rPr>
          <w:rFonts w:hint="eastAsia"/>
          <w:szCs w:val="23"/>
          <w:highlight w:val="green"/>
        </w:rPr>
        <w:t>컨셉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반영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여부와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직접적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관련은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없고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공개된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범위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내에서만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진술보장의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예외가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되는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것인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점</w:t>
      </w:r>
      <w:r w:rsidR="009F1882">
        <w:rPr>
          <w:rFonts w:hint="eastAsia"/>
          <w:szCs w:val="23"/>
          <w:highlight w:val="green"/>
        </w:rPr>
        <w:t xml:space="preserve">, </w:t>
      </w:r>
      <w:r w:rsidR="009F1882">
        <w:rPr>
          <w:rFonts w:hint="eastAsia"/>
          <w:szCs w:val="23"/>
          <w:highlight w:val="green"/>
        </w:rPr>
        <w:t>대상회사는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상장회사로서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실사</w:t>
      </w:r>
      <w:r w:rsidR="009F1882">
        <w:rPr>
          <w:rFonts w:hint="eastAsia"/>
          <w:szCs w:val="23"/>
          <w:highlight w:val="green"/>
        </w:rPr>
        <w:t xml:space="preserve"> </w:t>
      </w:r>
      <w:proofErr w:type="spellStart"/>
      <w:r w:rsidR="009F1882">
        <w:rPr>
          <w:rFonts w:hint="eastAsia"/>
          <w:szCs w:val="23"/>
          <w:highlight w:val="green"/>
        </w:rPr>
        <w:t>과정에서든</w:t>
      </w:r>
      <w:proofErr w:type="spellEnd"/>
      <w:r w:rsidR="0012519E">
        <w:rPr>
          <w:rFonts w:hint="eastAsia"/>
          <w:szCs w:val="23"/>
          <w:highlight w:val="green"/>
        </w:rPr>
        <w:t>,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공시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등을</w:t>
      </w:r>
      <w:r w:rsidR="009F1882">
        <w:rPr>
          <w:rFonts w:hint="eastAsia"/>
          <w:szCs w:val="23"/>
          <w:highlight w:val="green"/>
        </w:rPr>
        <w:t xml:space="preserve"> </w:t>
      </w:r>
      <w:proofErr w:type="spellStart"/>
      <w:r w:rsidR="009F1882">
        <w:rPr>
          <w:rFonts w:hint="eastAsia"/>
          <w:szCs w:val="23"/>
          <w:highlight w:val="green"/>
        </w:rPr>
        <w:t>통해서든</w:t>
      </w:r>
      <w:proofErr w:type="spellEnd"/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공개된</w:t>
      </w:r>
      <w:r w:rsidR="009F1882">
        <w:rPr>
          <w:rFonts w:hint="eastAsia"/>
          <w:szCs w:val="23"/>
          <w:highlight w:val="green"/>
        </w:rPr>
        <w:t xml:space="preserve"> </w:t>
      </w:r>
      <w:proofErr w:type="spellStart"/>
      <w:r w:rsidR="009F1882">
        <w:rPr>
          <w:rFonts w:hint="eastAsia"/>
          <w:szCs w:val="23"/>
          <w:highlight w:val="green"/>
        </w:rPr>
        <w:t>여하한</w:t>
      </w:r>
      <w:proofErr w:type="spellEnd"/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정보를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진술보장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위반의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근거로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삼는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것은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수용하기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어려운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점에서</w:t>
      </w:r>
      <w:r w:rsidR="009F1882">
        <w:rPr>
          <w:rFonts w:hint="eastAsia"/>
          <w:szCs w:val="23"/>
          <w:highlight w:val="green"/>
        </w:rPr>
        <w:t xml:space="preserve">, </w:t>
      </w:r>
      <w:r w:rsidR="001E545F" w:rsidRPr="004B5621">
        <w:rPr>
          <w:szCs w:val="23"/>
          <w:highlight w:val="green"/>
        </w:rPr>
        <w:t>“</w:t>
      </w:r>
      <w:r w:rsidR="001E545F" w:rsidRPr="004B5621">
        <w:rPr>
          <w:rFonts w:hint="eastAsia"/>
          <w:szCs w:val="23"/>
          <w:highlight w:val="green"/>
        </w:rPr>
        <w:t>적정하게</w:t>
      </w:r>
      <w:r w:rsidR="001E545F" w:rsidRPr="004B5621">
        <w:rPr>
          <w:rFonts w:hint="eastAsia"/>
          <w:szCs w:val="23"/>
          <w:highlight w:val="green"/>
        </w:rPr>
        <w:t xml:space="preserve"> </w:t>
      </w:r>
      <w:r w:rsidR="001E545F" w:rsidRPr="004B5621">
        <w:rPr>
          <w:rFonts w:hint="eastAsia"/>
          <w:szCs w:val="23"/>
          <w:highlight w:val="green"/>
        </w:rPr>
        <w:t>공개된</w:t>
      </w:r>
      <w:r w:rsidR="001E545F" w:rsidRPr="004B5621">
        <w:rPr>
          <w:szCs w:val="23"/>
          <w:highlight w:val="green"/>
        </w:rPr>
        <w:t>”</w:t>
      </w:r>
      <w:r w:rsidR="009F1882">
        <w:rPr>
          <w:rFonts w:hint="eastAsia"/>
          <w:szCs w:val="23"/>
          <w:highlight w:val="green"/>
        </w:rPr>
        <w:t xml:space="preserve"> </w:t>
      </w:r>
      <w:r w:rsidR="009F1882">
        <w:rPr>
          <w:rFonts w:hint="eastAsia"/>
          <w:szCs w:val="23"/>
          <w:highlight w:val="green"/>
        </w:rPr>
        <w:t>정의는</w:t>
      </w:r>
      <w:r w:rsidR="001E545F" w:rsidRPr="004B5621">
        <w:rPr>
          <w:rFonts w:hint="eastAsia"/>
          <w:szCs w:val="23"/>
          <w:highlight w:val="green"/>
        </w:rPr>
        <w:t xml:space="preserve"> </w:t>
      </w:r>
      <w:proofErr w:type="spellStart"/>
      <w:r w:rsidR="001E545F" w:rsidRPr="004B5621">
        <w:rPr>
          <w:rFonts w:hint="eastAsia"/>
          <w:szCs w:val="23"/>
          <w:highlight w:val="green"/>
        </w:rPr>
        <w:t>원복하였습니다</w:t>
      </w:r>
      <w:proofErr w:type="spellEnd"/>
      <w:r w:rsidR="001E545F">
        <w:rPr>
          <w:rFonts w:hint="eastAsia"/>
          <w:szCs w:val="23"/>
          <w:highlight w:val="green"/>
        </w:rPr>
        <w:t>(</w:t>
      </w:r>
      <w:r w:rsidR="001E545F">
        <w:rPr>
          <w:rFonts w:hint="eastAsia"/>
          <w:szCs w:val="23"/>
          <w:highlight w:val="green"/>
        </w:rPr>
        <w:t>이하</w:t>
      </w:r>
      <w:r w:rsidR="001E545F">
        <w:rPr>
          <w:rFonts w:hint="eastAsia"/>
          <w:szCs w:val="23"/>
          <w:highlight w:val="green"/>
        </w:rPr>
        <w:t xml:space="preserve"> </w:t>
      </w:r>
      <w:r w:rsidR="001E545F">
        <w:rPr>
          <w:rFonts w:hint="eastAsia"/>
          <w:szCs w:val="23"/>
          <w:highlight w:val="green"/>
        </w:rPr>
        <w:t>관련된</w:t>
      </w:r>
      <w:r w:rsidR="001E545F">
        <w:rPr>
          <w:rFonts w:hint="eastAsia"/>
          <w:szCs w:val="23"/>
          <w:highlight w:val="green"/>
        </w:rPr>
        <w:t xml:space="preserve"> </w:t>
      </w:r>
      <w:r w:rsidR="001E545F">
        <w:rPr>
          <w:rFonts w:hint="eastAsia"/>
          <w:szCs w:val="23"/>
          <w:highlight w:val="green"/>
        </w:rPr>
        <w:t>부분에서</w:t>
      </w:r>
      <w:r w:rsidR="001E545F">
        <w:rPr>
          <w:rFonts w:hint="eastAsia"/>
          <w:szCs w:val="23"/>
          <w:highlight w:val="green"/>
        </w:rPr>
        <w:t xml:space="preserve"> </w:t>
      </w:r>
      <w:r w:rsidR="001E545F">
        <w:rPr>
          <w:rFonts w:hint="eastAsia"/>
          <w:szCs w:val="23"/>
          <w:highlight w:val="green"/>
        </w:rPr>
        <w:t>동일</w:t>
      </w:r>
      <w:r w:rsidR="00760CBF">
        <w:rPr>
          <w:rFonts w:hint="eastAsia"/>
          <w:szCs w:val="23"/>
          <w:highlight w:val="green"/>
        </w:rPr>
        <w:t>한</w:t>
      </w:r>
      <w:r w:rsidR="00760CBF">
        <w:rPr>
          <w:rFonts w:hint="eastAsia"/>
          <w:szCs w:val="23"/>
          <w:highlight w:val="green"/>
        </w:rPr>
        <w:t xml:space="preserve"> </w:t>
      </w:r>
      <w:r w:rsidR="00760CBF">
        <w:rPr>
          <w:rFonts w:hint="eastAsia"/>
          <w:szCs w:val="23"/>
          <w:highlight w:val="green"/>
        </w:rPr>
        <w:t>취지</w:t>
      </w:r>
      <w:r w:rsidR="001E545F">
        <w:rPr>
          <w:rFonts w:hint="eastAsia"/>
          <w:szCs w:val="23"/>
          <w:highlight w:val="green"/>
        </w:rPr>
        <w:t>)</w:t>
      </w:r>
      <w:r w:rsidR="001E545F" w:rsidRPr="004B5621">
        <w:rPr>
          <w:rFonts w:hint="eastAsia"/>
          <w:szCs w:val="23"/>
          <w:highlight w:val="green"/>
        </w:rPr>
        <w:t>.]</w:t>
      </w:r>
    </w:p>
    <w:p w14:paraId="4C3D8F58" w14:textId="77D752AB" w:rsidR="009E4BE7" w:rsidRPr="00292999" w:rsidRDefault="004050ED" w:rsidP="009E4BE7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9E4BE7" w:rsidRPr="00292999">
        <w:rPr>
          <w:szCs w:val="22"/>
          <w:u w:val="single"/>
        </w:rPr>
        <w:t>제한부담</w:t>
      </w:r>
      <w:r>
        <w:rPr>
          <w:szCs w:val="22"/>
        </w:rPr>
        <w:t>”</w:t>
      </w:r>
      <w:r w:rsidR="009E4BE7" w:rsidRPr="00292999">
        <w:rPr>
          <w:szCs w:val="22"/>
        </w:rPr>
        <w:t>이란</w:t>
      </w:r>
      <w:r w:rsidR="009E4BE7" w:rsidRPr="00292999">
        <w:rPr>
          <w:szCs w:val="22"/>
        </w:rPr>
        <w:t xml:space="preserve"> </w:t>
      </w:r>
      <w:r w:rsidR="0044679C" w:rsidRPr="0034310C">
        <w:rPr>
          <w:rFonts w:eastAsia="바탕체" w:hint="eastAsia"/>
          <w:spacing w:val="3"/>
          <w:szCs w:val="22"/>
        </w:rPr>
        <w:t>소유권</w:t>
      </w:r>
      <w:r w:rsidR="0044679C" w:rsidRPr="0034310C">
        <w:rPr>
          <w:rFonts w:eastAsia="바탕체"/>
          <w:spacing w:val="3"/>
          <w:szCs w:val="22"/>
        </w:rPr>
        <w:t xml:space="preserve">, </w:t>
      </w:r>
      <w:r w:rsidR="0044679C" w:rsidRPr="0034310C">
        <w:rPr>
          <w:rFonts w:eastAsia="바탕체" w:hint="eastAsia"/>
          <w:spacing w:val="3"/>
          <w:szCs w:val="22"/>
        </w:rPr>
        <w:t>수익권</w:t>
      </w:r>
      <w:r w:rsidR="0044679C" w:rsidRPr="0034310C">
        <w:rPr>
          <w:rFonts w:eastAsia="바탕체"/>
          <w:spacing w:val="3"/>
          <w:szCs w:val="22"/>
        </w:rPr>
        <w:t xml:space="preserve">, </w:t>
      </w:r>
      <w:r w:rsidR="0044679C" w:rsidRPr="0034310C">
        <w:rPr>
          <w:rFonts w:eastAsia="바탕체" w:hint="eastAsia"/>
          <w:spacing w:val="3"/>
          <w:szCs w:val="22"/>
        </w:rPr>
        <w:t>사용권</w:t>
      </w:r>
      <w:r w:rsidR="0044679C" w:rsidRPr="0034310C">
        <w:rPr>
          <w:rFonts w:eastAsia="바탕체"/>
          <w:spacing w:val="3"/>
          <w:szCs w:val="22"/>
        </w:rPr>
        <w:t xml:space="preserve">, </w:t>
      </w:r>
      <w:r w:rsidR="0044679C" w:rsidRPr="0034310C">
        <w:rPr>
          <w:rFonts w:eastAsia="바탕체" w:hint="eastAsia"/>
          <w:spacing w:val="3"/>
          <w:szCs w:val="22"/>
        </w:rPr>
        <w:t>의결권</w:t>
      </w:r>
      <w:r w:rsidR="0044679C" w:rsidRPr="0034310C">
        <w:rPr>
          <w:rFonts w:eastAsia="바탕체"/>
          <w:spacing w:val="3"/>
          <w:szCs w:val="22"/>
        </w:rPr>
        <w:t xml:space="preserve">, </w:t>
      </w:r>
      <w:r w:rsidR="0044679C" w:rsidRPr="0034310C">
        <w:rPr>
          <w:rFonts w:eastAsia="바탕체" w:hint="eastAsia"/>
          <w:spacing w:val="3"/>
          <w:szCs w:val="22"/>
        </w:rPr>
        <w:t>처분권</w:t>
      </w:r>
      <w:r w:rsidR="0044679C" w:rsidRPr="0034310C">
        <w:rPr>
          <w:rFonts w:eastAsia="바탕체"/>
          <w:spacing w:val="3"/>
          <w:szCs w:val="22"/>
        </w:rPr>
        <w:t xml:space="preserve"> </w:t>
      </w:r>
      <w:r w:rsidR="0044679C" w:rsidRPr="0034310C">
        <w:rPr>
          <w:rFonts w:eastAsia="바탕체" w:hint="eastAsia"/>
          <w:spacing w:val="3"/>
          <w:szCs w:val="22"/>
        </w:rPr>
        <w:t>등</w:t>
      </w:r>
      <w:r w:rsidR="0044679C" w:rsidRPr="0034310C">
        <w:rPr>
          <w:rFonts w:eastAsia="바탕체"/>
          <w:spacing w:val="3"/>
          <w:szCs w:val="22"/>
        </w:rPr>
        <w:t xml:space="preserve"> </w:t>
      </w:r>
      <w:r w:rsidR="0044679C" w:rsidRPr="0034310C">
        <w:rPr>
          <w:rFonts w:eastAsia="바탕체" w:hint="eastAsia"/>
          <w:spacing w:val="3"/>
          <w:szCs w:val="22"/>
        </w:rPr>
        <w:t>각종</w:t>
      </w:r>
      <w:r w:rsidR="0044679C" w:rsidRPr="0034310C">
        <w:rPr>
          <w:rFonts w:eastAsia="바탕체"/>
          <w:spacing w:val="3"/>
          <w:szCs w:val="22"/>
        </w:rPr>
        <w:t xml:space="preserve"> </w:t>
      </w:r>
      <w:r w:rsidR="0044679C" w:rsidRPr="0034310C">
        <w:rPr>
          <w:rFonts w:eastAsia="바탕체" w:hint="eastAsia"/>
          <w:spacing w:val="3"/>
          <w:szCs w:val="22"/>
        </w:rPr>
        <w:t>권리에</w:t>
      </w:r>
      <w:r w:rsidR="0044679C" w:rsidRPr="0034310C">
        <w:rPr>
          <w:rFonts w:eastAsia="바탕체"/>
          <w:spacing w:val="3"/>
          <w:szCs w:val="22"/>
        </w:rPr>
        <w:t xml:space="preserve"> </w:t>
      </w:r>
      <w:r w:rsidR="0044679C" w:rsidRPr="0034310C">
        <w:rPr>
          <w:rFonts w:eastAsia="바탕체" w:hint="eastAsia"/>
          <w:spacing w:val="3"/>
          <w:szCs w:val="22"/>
        </w:rPr>
        <w:t>대한</w:t>
      </w:r>
      <w:r w:rsidR="0044679C" w:rsidRPr="0034310C">
        <w:rPr>
          <w:rFonts w:eastAsia="바탕체"/>
          <w:spacing w:val="3"/>
          <w:szCs w:val="22"/>
        </w:rPr>
        <w:t xml:space="preserve"> </w:t>
      </w:r>
      <w:r w:rsidR="0044679C" w:rsidRPr="0034310C">
        <w:rPr>
          <w:rFonts w:eastAsia="바탕체" w:hint="eastAsia"/>
          <w:spacing w:val="3"/>
          <w:szCs w:val="22"/>
        </w:rPr>
        <w:t>담보권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질권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저당권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유치권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양도담보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법정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담보권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우선매수권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또는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해당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자산이나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권리의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처분이나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사용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수익을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제한하는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압류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가압류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가처분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판결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기타</w:t>
      </w:r>
      <w:r w:rsidR="0044679C" w:rsidRPr="0034310C">
        <w:rPr>
          <w:rFonts w:eastAsia="바탕체"/>
          <w:szCs w:val="22"/>
        </w:rPr>
        <w:t xml:space="preserve"> </w:t>
      </w:r>
      <w:r w:rsidR="00C138CD">
        <w:rPr>
          <w:rFonts w:eastAsia="바탕체" w:hint="eastAsia"/>
          <w:szCs w:val="22"/>
        </w:rPr>
        <w:t>이와</w:t>
      </w:r>
      <w:r w:rsidR="00C138CD">
        <w:rPr>
          <w:rFonts w:eastAsia="바탕체" w:hint="eastAsia"/>
          <w:szCs w:val="22"/>
        </w:rPr>
        <w:t xml:space="preserve"> </w:t>
      </w:r>
      <w:r w:rsidR="00C138CD">
        <w:rPr>
          <w:rFonts w:eastAsia="바탕체" w:hint="eastAsia"/>
          <w:szCs w:val="22"/>
        </w:rPr>
        <w:t>유사한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성격의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법적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또는</w:t>
      </w:r>
      <w:r w:rsidR="0044679C" w:rsidRPr="0034310C">
        <w:rPr>
          <w:rFonts w:eastAsia="바탕체"/>
          <w:szCs w:val="22"/>
        </w:rPr>
        <w:t xml:space="preserve"> </w:t>
      </w:r>
      <w:r w:rsidR="00DB5DB5">
        <w:rPr>
          <w:rFonts w:eastAsia="바탕체" w:hint="eastAsia"/>
          <w:szCs w:val="22"/>
        </w:rPr>
        <w:t>계약</w:t>
      </w:r>
      <w:r w:rsidR="0044679C" w:rsidRPr="0034310C">
        <w:rPr>
          <w:rFonts w:eastAsia="바탕체" w:hint="eastAsia"/>
          <w:szCs w:val="22"/>
        </w:rPr>
        <w:t>적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부담을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의미한다</w:t>
      </w:r>
      <w:r w:rsidR="0044679C" w:rsidRPr="0034310C">
        <w:rPr>
          <w:rFonts w:eastAsia="바탕체"/>
          <w:szCs w:val="22"/>
        </w:rPr>
        <w:t>.</w:t>
      </w:r>
      <w:r w:rsidR="0044679C" w:rsidRPr="00292999">
        <w:rPr>
          <w:szCs w:val="22"/>
        </w:rPr>
        <w:t xml:space="preserve"> </w:t>
      </w:r>
    </w:p>
    <w:p w14:paraId="70B0F516" w14:textId="4CF4E75B" w:rsidR="009E4BE7" w:rsidRPr="00292999" w:rsidRDefault="004050ED" w:rsidP="009E4BE7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9E4BE7" w:rsidRPr="00292999">
        <w:rPr>
          <w:szCs w:val="22"/>
          <w:u w:val="single"/>
        </w:rPr>
        <w:t>조직서류</w:t>
      </w:r>
      <w:r>
        <w:rPr>
          <w:szCs w:val="22"/>
        </w:rPr>
        <w:t>”</w:t>
      </w:r>
      <w:r w:rsidR="007D63BC" w:rsidRPr="00292999">
        <w:rPr>
          <w:rFonts w:hint="eastAsia"/>
          <w:szCs w:val="22"/>
        </w:rPr>
        <w:t>란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특정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사람의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설립</w:t>
      </w:r>
      <w:r w:rsidR="009E4BE7" w:rsidRPr="00292999">
        <w:rPr>
          <w:szCs w:val="22"/>
        </w:rPr>
        <w:t xml:space="preserve">, </w:t>
      </w:r>
      <w:r w:rsidR="009E4BE7" w:rsidRPr="00292999">
        <w:rPr>
          <w:szCs w:val="22"/>
        </w:rPr>
        <w:t>존속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및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운영과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관련된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정관</w:t>
      </w:r>
      <w:r w:rsidR="009E4BE7" w:rsidRPr="00292999">
        <w:rPr>
          <w:szCs w:val="22"/>
        </w:rPr>
        <w:t xml:space="preserve">, </w:t>
      </w:r>
      <w:r w:rsidR="009E4BE7" w:rsidRPr="00292999">
        <w:rPr>
          <w:szCs w:val="22"/>
        </w:rPr>
        <w:t>이사회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규정</w:t>
      </w:r>
      <w:r w:rsidR="009E4BE7" w:rsidRPr="00292999">
        <w:rPr>
          <w:rFonts w:hint="eastAsia"/>
          <w:szCs w:val="22"/>
        </w:rPr>
        <w:t>을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의미한다</w:t>
      </w:r>
      <w:r w:rsidR="009E4BE7" w:rsidRPr="00292999">
        <w:rPr>
          <w:szCs w:val="22"/>
        </w:rPr>
        <w:t>.</w:t>
      </w:r>
    </w:p>
    <w:p w14:paraId="4FB75031" w14:textId="01F0CAD3" w:rsidR="003E3B12" w:rsidRPr="00292999" w:rsidRDefault="004050ED" w:rsidP="00AC1577">
      <w:pPr>
        <w:pStyle w:val="LK2"/>
        <w:ind w:leftChars="400" w:left="800"/>
        <w:rPr>
          <w:szCs w:val="22"/>
        </w:rPr>
      </w:pPr>
      <w:bookmarkStart w:id="6" w:name="_Hlk203932783"/>
      <w:r>
        <w:rPr>
          <w:szCs w:val="22"/>
        </w:rPr>
        <w:t>“</w:t>
      </w:r>
      <w:r w:rsidR="003E3B12" w:rsidRPr="00292999">
        <w:rPr>
          <w:szCs w:val="22"/>
          <w:u w:val="single"/>
        </w:rPr>
        <w:t>중대한</w:t>
      </w:r>
      <w:r w:rsidR="003E3B12" w:rsidRPr="00292999">
        <w:rPr>
          <w:szCs w:val="22"/>
          <w:u w:val="single"/>
        </w:rPr>
        <w:t xml:space="preserve"> </w:t>
      </w:r>
      <w:r w:rsidR="003E3B12" w:rsidRPr="00292999">
        <w:rPr>
          <w:szCs w:val="22"/>
          <w:u w:val="single"/>
        </w:rPr>
        <w:t>부정적인</w:t>
      </w:r>
      <w:r w:rsidR="003E3B12" w:rsidRPr="00292999">
        <w:rPr>
          <w:szCs w:val="22"/>
          <w:u w:val="single"/>
        </w:rPr>
        <w:t xml:space="preserve"> </w:t>
      </w:r>
      <w:r w:rsidR="003E3B12" w:rsidRPr="00292999">
        <w:rPr>
          <w:szCs w:val="22"/>
          <w:u w:val="single"/>
        </w:rPr>
        <w:t>영향</w:t>
      </w:r>
      <w:r>
        <w:rPr>
          <w:szCs w:val="22"/>
        </w:rPr>
        <w:t>”</w:t>
      </w:r>
      <w:r w:rsidR="00AC7C09" w:rsidRPr="00292999">
        <w:rPr>
          <w:szCs w:val="22"/>
        </w:rPr>
        <w:t>이란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개별적으로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다른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사유와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함께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전체적으로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판단하여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대상회사의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영업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자산</w:t>
      </w:r>
      <w:r w:rsidR="00AC7C09" w:rsidRPr="00292999">
        <w:rPr>
          <w:szCs w:val="22"/>
        </w:rPr>
        <w:t xml:space="preserve">, </w:t>
      </w:r>
      <w:r w:rsidR="00AC7C09" w:rsidRPr="00292999">
        <w:rPr>
          <w:rFonts w:hint="eastAsia"/>
          <w:szCs w:val="22"/>
        </w:rPr>
        <w:t>부채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재무상태</w:t>
      </w:r>
      <w:r w:rsidR="00AC7C09" w:rsidRPr="00292999">
        <w:rPr>
          <w:szCs w:val="22"/>
        </w:rPr>
        <w:t xml:space="preserve">, </w:t>
      </w:r>
      <w:r w:rsidR="00AC7C09" w:rsidRPr="00292999">
        <w:rPr>
          <w:rFonts w:hint="eastAsia"/>
          <w:szCs w:val="22"/>
        </w:rPr>
        <w:t>경영상태</w:t>
      </w:r>
      <w:r w:rsidR="00AC7C09" w:rsidRPr="00292999">
        <w:rPr>
          <w:szCs w:val="22"/>
        </w:rPr>
        <w:t>에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중대한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부정적인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영향을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초래</w:t>
      </w:r>
      <w:r w:rsidR="00AC7C09" w:rsidRPr="00292999">
        <w:rPr>
          <w:rFonts w:hint="eastAsia"/>
          <w:szCs w:val="22"/>
        </w:rPr>
        <w:t>하거나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초래할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것으로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합리적으로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예상되</w:t>
      </w:r>
      <w:r w:rsidR="00654226">
        <w:rPr>
          <w:rFonts w:hint="eastAsia"/>
          <w:szCs w:val="22"/>
        </w:rPr>
        <w:t>고</w:t>
      </w:r>
      <w:r w:rsidR="00AC7C09" w:rsidRPr="00292999">
        <w:rPr>
          <w:szCs w:val="22"/>
        </w:rPr>
        <w:t xml:space="preserve"> </w:t>
      </w:r>
      <w:r w:rsidR="00654226">
        <w:rPr>
          <w:rFonts w:hint="eastAsia"/>
          <w:szCs w:val="22"/>
        </w:rPr>
        <w:t>그로</w:t>
      </w:r>
      <w:r w:rsidR="00654226">
        <w:rPr>
          <w:rFonts w:hint="eastAsia"/>
          <w:szCs w:val="22"/>
        </w:rPr>
        <w:t xml:space="preserve"> </w:t>
      </w:r>
      <w:r w:rsidR="00654226">
        <w:rPr>
          <w:rFonts w:hint="eastAsia"/>
          <w:szCs w:val="22"/>
        </w:rPr>
        <w:t>인해</w:t>
      </w:r>
      <w:r w:rsidR="00654226">
        <w:rPr>
          <w:rFonts w:hint="eastAsia"/>
          <w:szCs w:val="22"/>
        </w:rPr>
        <w:t xml:space="preserve"> </w:t>
      </w:r>
      <w:r w:rsidR="00BC1C91">
        <w:rPr>
          <w:rFonts w:hint="eastAsia"/>
          <w:szCs w:val="22"/>
        </w:rPr>
        <w:t>당사자들이</w:t>
      </w:r>
      <w:r w:rsidR="00BC1C91">
        <w:rPr>
          <w:rFonts w:hint="eastAsia"/>
          <w:szCs w:val="22"/>
        </w:rPr>
        <w:t xml:space="preserve"> </w:t>
      </w:r>
      <w:r w:rsidR="00BC1C91">
        <w:rPr>
          <w:rFonts w:hint="eastAsia"/>
          <w:szCs w:val="22"/>
        </w:rPr>
        <w:t>본</w:t>
      </w:r>
      <w:r w:rsidR="00BC1C91">
        <w:rPr>
          <w:rFonts w:hint="eastAsia"/>
          <w:szCs w:val="22"/>
        </w:rPr>
        <w:t xml:space="preserve"> </w:t>
      </w:r>
      <w:r w:rsidR="00BC1C91">
        <w:rPr>
          <w:rFonts w:hint="eastAsia"/>
          <w:szCs w:val="22"/>
        </w:rPr>
        <w:t>계약에</w:t>
      </w:r>
      <w:r w:rsidR="00BC1C91">
        <w:rPr>
          <w:rFonts w:hint="eastAsia"/>
          <w:szCs w:val="22"/>
        </w:rPr>
        <w:t xml:space="preserve"> </w:t>
      </w:r>
      <w:r w:rsidR="00BC1C91">
        <w:rPr>
          <w:rFonts w:hint="eastAsia"/>
          <w:szCs w:val="22"/>
        </w:rPr>
        <w:t>따라</w:t>
      </w:r>
      <w:r w:rsidR="00BC1C91">
        <w:rPr>
          <w:rFonts w:hint="eastAsia"/>
          <w:szCs w:val="22"/>
        </w:rPr>
        <w:t xml:space="preserve"> </w:t>
      </w:r>
      <w:r w:rsidR="005F2788">
        <w:rPr>
          <w:rFonts w:hint="eastAsia"/>
          <w:szCs w:val="22"/>
        </w:rPr>
        <w:t>본건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거래</w:t>
      </w:r>
      <w:r w:rsidR="00BC1C91">
        <w:rPr>
          <w:rFonts w:hint="eastAsia"/>
          <w:szCs w:val="22"/>
        </w:rPr>
        <w:t>를</w:t>
      </w:r>
      <w:r w:rsidR="00BC1C91">
        <w:rPr>
          <w:rFonts w:hint="eastAsia"/>
          <w:szCs w:val="22"/>
        </w:rPr>
        <w:t xml:space="preserve"> </w:t>
      </w:r>
      <w:r w:rsidR="00BC1C91">
        <w:rPr>
          <w:rFonts w:hint="eastAsia"/>
          <w:szCs w:val="22"/>
        </w:rPr>
        <w:t>종결할</w:t>
      </w:r>
      <w:r w:rsidR="00BC1C91">
        <w:rPr>
          <w:rFonts w:hint="eastAsia"/>
          <w:szCs w:val="22"/>
        </w:rPr>
        <w:t xml:space="preserve"> </w:t>
      </w:r>
      <w:r w:rsidR="00BC1C91">
        <w:rPr>
          <w:rFonts w:hint="eastAsia"/>
          <w:szCs w:val="22"/>
        </w:rPr>
        <w:t>경우</w:t>
      </w:r>
      <w:r w:rsidR="008C4D07">
        <w:rPr>
          <w:rFonts w:hint="eastAsia"/>
          <w:szCs w:val="22"/>
        </w:rPr>
        <w:t xml:space="preserve"> </w:t>
      </w:r>
      <w:r w:rsidR="00BC1C91">
        <w:rPr>
          <w:rFonts w:hint="eastAsia"/>
          <w:szCs w:val="22"/>
        </w:rPr>
        <w:t>중대하게</w:t>
      </w:r>
      <w:r w:rsidR="00BC1C91">
        <w:rPr>
          <w:rFonts w:hint="eastAsia"/>
          <w:szCs w:val="22"/>
        </w:rPr>
        <w:t xml:space="preserve"> </w:t>
      </w:r>
      <w:r w:rsidR="00E16225">
        <w:rPr>
          <w:rFonts w:hint="eastAsia"/>
          <w:szCs w:val="22"/>
        </w:rPr>
        <w:t>불공정한</w:t>
      </w:r>
      <w:r w:rsidR="00E16225">
        <w:rPr>
          <w:rFonts w:hint="eastAsia"/>
          <w:szCs w:val="22"/>
        </w:rPr>
        <w:t xml:space="preserve"> </w:t>
      </w:r>
      <w:r w:rsidR="00E16225">
        <w:rPr>
          <w:rFonts w:hint="eastAsia"/>
          <w:szCs w:val="22"/>
        </w:rPr>
        <w:t>결과를</w:t>
      </w:r>
      <w:r w:rsidR="00E16225">
        <w:rPr>
          <w:rFonts w:hint="eastAsia"/>
          <w:szCs w:val="22"/>
        </w:rPr>
        <w:t xml:space="preserve"> </w:t>
      </w:r>
      <w:r w:rsidR="00E16225">
        <w:rPr>
          <w:rFonts w:hint="eastAsia"/>
          <w:szCs w:val="22"/>
        </w:rPr>
        <w:t>초래할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수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있는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일체의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사유</w:t>
      </w:r>
      <w:r w:rsidR="00AC7C09" w:rsidRPr="00292999">
        <w:rPr>
          <w:szCs w:val="22"/>
        </w:rPr>
        <w:t xml:space="preserve">, </w:t>
      </w:r>
      <w:r w:rsidR="00AC7C09" w:rsidRPr="00292999">
        <w:rPr>
          <w:rFonts w:hint="eastAsia"/>
          <w:szCs w:val="22"/>
        </w:rPr>
        <w:t>사건</w:t>
      </w:r>
      <w:r w:rsidR="00AC7C09" w:rsidRPr="00292999">
        <w:rPr>
          <w:szCs w:val="22"/>
        </w:rPr>
        <w:t xml:space="preserve">, </w:t>
      </w:r>
      <w:r w:rsidR="00AC7C09" w:rsidRPr="00292999">
        <w:rPr>
          <w:rFonts w:hint="eastAsia"/>
          <w:szCs w:val="22"/>
        </w:rPr>
        <w:t>영향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변경을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의미한다</w:t>
      </w:r>
      <w:r w:rsidR="00AC7C09" w:rsidRPr="00292999">
        <w:rPr>
          <w:szCs w:val="22"/>
        </w:rPr>
        <w:t xml:space="preserve">. </w:t>
      </w:r>
      <w:r w:rsidR="00AC7C09" w:rsidRPr="00292999">
        <w:rPr>
          <w:szCs w:val="22"/>
        </w:rPr>
        <w:t>다만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다음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각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사항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다음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각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사항</w:t>
      </w:r>
      <w:r w:rsidR="00BC1C91">
        <w:rPr>
          <w:rFonts w:hint="eastAsia"/>
          <w:szCs w:val="22"/>
        </w:rPr>
        <w:t>에</w:t>
      </w:r>
      <w:r w:rsidR="00BC1C91">
        <w:rPr>
          <w:rFonts w:hint="eastAsia"/>
          <w:szCs w:val="22"/>
        </w:rPr>
        <w:t xml:space="preserve"> </w:t>
      </w:r>
      <w:proofErr w:type="spellStart"/>
      <w:r w:rsidR="00BC1C91">
        <w:rPr>
          <w:rFonts w:hint="eastAsia"/>
          <w:szCs w:val="22"/>
        </w:rPr>
        <w:t>직</w:t>
      </w:r>
      <w:r w:rsidR="00AB60AA" w:rsidRPr="00524F33">
        <w:rPr>
          <w:rFonts w:hint="eastAsia"/>
          <w:szCs w:val="22"/>
        </w:rPr>
        <w:t>·</w:t>
      </w:r>
      <w:r w:rsidR="00BC1C91">
        <w:rPr>
          <w:rFonts w:hint="eastAsia"/>
          <w:szCs w:val="22"/>
        </w:rPr>
        <w:t>간접적으로</w:t>
      </w:r>
      <w:proofErr w:type="spellEnd"/>
      <w:r w:rsidR="00BC1C91">
        <w:rPr>
          <w:rFonts w:hint="eastAsia"/>
          <w:szCs w:val="22"/>
        </w:rPr>
        <w:t xml:space="preserve"> </w:t>
      </w:r>
      <w:r w:rsidR="00BC1C91">
        <w:rPr>
          <w:rFonts w:hint="eastAsia"/>
          <w:szCs w:val="22"/>
        </w:rPr>
        <w:t>기인하는</w:t>
      </w:r>
      <w:r w:rsidR="00BC1C91">
        <w:rPr>
          <w:rFonts w:hint="eastAsia"/>
          <w:szCs w:val="22"/>
        </w:rPr>
        <w:t xml:space="preserve"> </w:t>
      </w:r>
      <w:r w:rsidR="00BC1C91">
        <w:rPr>
          <w:rFonts w:hint="eastAsia"/>
          <w:szCs w:val="22"/>
        </w:rPr>
        <w:t>사유는</w:t>
      </w:r>
      <w:r w:rsidR="00BC1C91">
        <w:rPr>
          <w:rFonts w:hint="eastAsia"/>
          <w:szCs w:val="22"/>
        </w:rPr>
        <w:t xml:space="preserve"> </w:t>
      </w:r>
      <w:r w:rsidR="00AC7C09" w:rsidRPr="00292999">
        <w:rPr>
          <w:szCs w:val="22"/>
        </w:rPr>
        <w:t>중대한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부정적인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영향에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해당하는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것으로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보지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아니하며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중대한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부정적인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변경의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발생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여부를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결정함에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있어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고려되지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아니한다</w:t>
      </w:r>
      <w:r w:rsidR="00AC7C09" w:rsidRPr="00292999">
        <w:rPr>
          <w:szCs w:val="22"/>
        </w:rPr>
        <w:t xml:space="preserve">: (a) </w:t>
      </w:r>
      <w:r w:rsidR="00AC7C09" w:rsidRPr="00292999">
        <w:rPr>
          <w:szCs w:val="22"/>
        </w:rPr>
        <w:t>대한민국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국제적인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경제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정치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사회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환경의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변화</w:t>
      </w:r>
      <w:r w:rsidR="00AC7C09" w:rsidRPr="00292999">
        <w:rPr>
          <w:szCs w:val="22"/>
        </w:rPr>
        <w:t xml:space="preserve">, (b) </w:t>
      </w:r>
      <w:r w:rsidR="00AC7C09" w:rsidRPr="00292999">
        <w:rPr>
          <w:szCs w:val="22"/>
        </w:rPr>
        <w:t>대상회사가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속한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산업분야나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시장의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일반적인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변화</w:t>
      </w:r>
      <w:r w:rsidR="00AC7C09" w:rsidRPr="00292999">
        <w:rPr>
          <w:szCs w:val="22"/>
        </w:rPr>
        <w:t xml:space="preserve">, (c) </w:t>
      </w:r>
      <w:r w:rsidR="00AC7C09" w:rsidRPr="00292999">
        <w:rPr>
          <w:szCs w:val="22"/>
        </w:rPr>
        <w:t>전쟁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천재지변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테러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내전</w:t>
      </w:r>
      <w:r w:rsidR="00AC7C09" w:rsidRPr="00292999">
        <w:rPr>
          <w:szCs w:val="22"/>
        </w:rPr>
        <w:t xml:space="preserve">, </w:t>
      </w:r>
      <w:r w:rsidR="00AC7C09" w:rsidRPr="00292999">
        <w:rPr>
          <w:rFonts w:hint="eastAsia"/>
          <w:szCs w:val="22"/>
        </w:rPr>
        <w:t>자연재해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코로나바이러스</w:t>
      </w:r>
      <w:r w:rsidR="00AC7C09" w:rsidRPr="00292999">
        <w:rPr>
          <w:szCs w:val="22"/>
        </w:rPr>
        <w:t xml:space="preserve"> </w:t>
      </w:r>
      <w:proofErr w:type="spellStart"/>
      <w:r w:rsidR="00AC7C09" w:rsidRPr="00292999">
        <w:rPr>
          <w:szCs w:val="22"/>
        </w:rPr>
        <w:t>감염증</w:t>
      </w:r>
      <w:proofErr w:type="spellEnd"/>
      <w:r w:rsidR="00AC7C09" w:rsidRPr="00292999">
        <w:rPr>
          <w:szCs w:val="22"/>
        </w:rPr>
        <w:t xml:space="preserve">-19(COVID-19) </w:t>
      </w:r>
      <w:r w:rsidR="00AC7C09" w:rsidRPr="00292999">
        <w:rPr>
          <w:szCs w:val="22"/>
        </w:rPr>
        <w:t>등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전염병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rFonts w:hint="eastAsia"/>
          <w:szCs w:val="22"/>
        </w:rPr>
        <w:t>감염병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유행병</w:t>
      </w:r>
      <w:r w:rsidR="00AC7C09" w:rsidRPr="00292999">
        <w:rPr>
          <w:rFonts w:hint="eastAsia"/>
          <w:szCs w:val="22"/>
        </w:rPr>
        <w:t>의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발생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rFonts w:hint="eastAsia"/>
          <w:szCs w:val="22"/>
        </w:rPr>
        <w:t>계속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및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악화</w:t>
      </w:r>
      <w:r w:rsidR="00AC7C09" w:rsidRPr="00292999">
        <w:rPr>
          <w:szCs w:val="22"/>
        </w:rPr>
        <w:t>, (</w:t>
      </w:r>
      <w:r w:rsidR="000A3DB4" w:rsidRPr="00292999">
        <w:rPr>
          <w:rFonts w:hint="eastAsia"/>
          <w:szCs w:val="22"/>
        </w:rPr>
        <w:t>d</w:t>
      </w:r>
      <w:r w:rsidR="00AC7C09" w:rsidRPr="00292999">
        <w:rPr>
          <w:szCs w:val="22"/>
        </w:rPr>
        <w:t xml:space="preserve">) </w:t>
      </w:r>
      <w:r w:rsidR="00ED5028">
        <w:rPr>
          <w:rFonts w:hint="eastAsia"/>
          <w:szCs w:val="22"/>
        </w:rPr>
        <w:t>금융시장</w:t>
      </w:r>
      <w:r w:rsidR="00ED5028">
        <w:rPr>
          <w:rFonts w:hint="eastAsia"/>
          <w:szCs w:val="22"/>
        </w:rPr>
        <w:t xml:space="preserve"> </w:t>
      </w:r>
      <w:r w:rsidR="00ED5028">
        <w:rPr>
          <w:rFonts w:hint="eastAsia"/>
          <w:szCs w:val="22"/>
        </w:rPr>
        <w:t>또는</w:t>
      </w:r>
      <w:r w:rsidR="00ED5028">
        <w:rPr>
          <w:rFonts w:hint="eastAsia"/>
          <w:szCs w:val="22"/>
        </w:rPr>
        <w:t xml:space="preserve"> </w:t>
      </w:r>
      <w:r w:rsidR="00ED5028">
        <w:rPr>
          <w:rFonts w:hint="eastAsia"/>
          <w:szCs w:val="22"/>
        </w:rPr>
        <w:t>증권시장의</w:t>
      </w:r>
      <w:r w:rsidR="00ED5028">
        <w:rPr>
          <w:rFonts w:hint="eastAsia"/>
          <w:szCs w:val="22"/>
        </w:rPr>
        <w:t xml:space="preserve"> </w:t>
      </w:r>
      <w:r w:rsidR="00ED5028">
        <w:rPr>
          <w:rFonts w:hint="eastAsia"/>
          <w:szCs w:val="22"/>
        </w:rPr>
        <w:t>변</w:t>
      </w:r>
      <w:r w:rsidR="00ED5028">
        <w:rPr>
          <w:rFonts w:hint="eastAsia"/>
          <w:szCs w:val="22"/>
        </w:rPr>
        <w:lastRenderedPageBreak/>
        <w:t>화</w:t>
      </w:r>
      <w:r w:rsidR="00ED5028">
        <w:rPr>
          <w:rFonts w:hint="eastAsia"/>
          <w:szCs w:val="22"/>
        </w:rPr>
        <w:t>{</w:t>
      </w:r>
      <w:r w:rsidR="00ED5028">
        <w:rPr>
          <w:rFonts w:hint="eastAsia"/>
          <w:szCs w:val="22"/>
        </w:rPr>
        <w:t>금리</w:t>
      </w:r>
      <w:r w:rsidR="00ED5028">
        <w:rPr>
          <w:rFonts w:hint="eastAsia"/>
          <w:szCs w:val="22"/>
        </w:rPr>
        <w:t>,</w:t>
      </w:r>
      <w:r w:rsidR="00677056">
        <w:rPr>
          <w:rFonts w:hint="eastAsia"/>
          <w:szCs w:val="22"/>
        </w:rPr>
        <w:t xml:space="preserve"> </w:t>
      </w:r>
      <w:r w:rsidR="00677056">
        <w:rPr>
          <w:rFonts w:hint="eastAsia"/>
          <w:szCs w:val="22"/>
        </w:rPr>
        <w:t>환율</w:t>
      </w:r>
      <w:r w:rsidR="00677056">
        <w:rPr>
          <w:rFonts w:hint="eastAsia"/>
          <w:szCs w:val="22"/>
        </w:rPr>
        <w:t xml:space="preserve">, </w:t>
      </w:r>
      <w:r w:rsidR="00677056">
        <w:rPr>
          <w:rFonts w:hint="eastAsia"/>
          <w:szCs w:val="22"/>
        </w:rPr>
        <w:t>주가</w:t>
      </w:r>
      <w:r w:rsidR="00677056">
        <w:rPr>
          <w:rFonts w:hint="eastAsia"/>
          <w:szCs w:val="22"/>
        </w:rPr>
        <w:t>(</w:t>
      </w:r>
      <w:r w:rsidR="00677056">
        <w:rPr>
          <w:rFonts w:hint="eastAsia"/>
          <w:szCs w:val="22"/>
        </w:rPr>
        <w:t>명확히</w:t>
      </w:r>
      <w:r w:rsidR="00677056">
        <w:rPr>
          <w:rFonts w:hint="eastAsia"/>
          <w:szCs w:val="22"/>
        </w:rPr>
        <w:t xml:space="preserve"> </w:t>
      </w:r>
      <w:r w:rsidR="00677056">
        <w:rPr>
          <w:rFonts w:hint="eastAsia"/>
          <w:szCs w:val="22"/>
        </w:rPr>
        <w:t>하면</w:t>
      </w:r>
      <w:r w:rsidR="00677056">
        <w:rPr>
          <w:rFonts w:hint="eastAsia"/>
          <w:szCs w:val="22"/>
        </w:rPr>
        <w:t xml:space="preserve">, </w:t>
      </w:r>
      <w:r w:rsidR="00677056">
        <w:rPr>
          <w:rFonts w:hint="eastAsia"/>
          <w:szCs w:val="22"/>
        </w:rPr>
        <w:t>대상회사의</w:t>
      </w:r>
      <w:r w:rsidR="00677056">
        <w:rPr>
          <w:rFonts w:hint="eastAsia"/>
          <w:szCs w:val="22"/>
        </w:rPr>
        <w:t xml:space="preserve"> </w:t>
      </w:r>
      <w:r w:rsidR="00677056">
        <w:rPr>
          <w:rFonts w:hint="eastAsia"/>
          <w:szCs w:val="22"/>
        </w:rPr>
        <w:t>주가를</w:t>
      </w:r>
      <w:r w:rsidR="00677056">
        <w:rPr>
          <w:rFonts w:hint="eastAsia"/>
          <w:szCs w:val="22"/>
        </w:rPr>
        <w:t xml:space="preserve"> </w:t>
      </w:r>
      <w:r w:rsidR="00677056">
        <w:rPr>
          <w:rFonts w:hint="eastAsia"/>
          <w:szCs w:val="22"/>
        </w:rPr>
        <w:t>포함함</w:t>
      </w:r>
      <w:r w:rsidR="00677056">
        <w:rPr>
          <w:rFonts w:hint="eastAsia"/>
          <w:szCs w:val="22"/>
        </w:rPr>
        <w:t xml:space="preserve">), </w:t>
      </w:r>
      <w:r w:rsidR="00677056">
        <w:rPr>
          <w:rFonts w:hint="eastAsia"/>
          <w:szCs w:val="22"/>
        </w:rPr>
        <w:t>지수의</w:t>
      </w:r>
      <w:r w:rsidR="00677056">
        <w:rPr>
          <w:rFonts w:hint="eastAsia"/>
          <w:szCs w:val="22"/>
        </w:rPr>
        <w:t xml:space="preserve"> </w:t>
      </w:r>
      <w:r w:rsidR="00677056">
        <w:rPr>
          <w:rFonts w:hint="eastAsia"/>
          <w:szCs w:val="22"/>
        </w:rPr>
        <w:t>변경을</w:t>
      </w:r>
      <w:r w:rsidR="00677056">
        <w:rPr>
          <w:rFonts w:hint="eastAsia"/>
          <w:szCs w:val="22"/>
        </w:rPr>
        <w:t xml:space="preserve"> </w:t>
      </w:r>
      <w:r w:rsidR="00677056">
        <w:rPr>
          <w:rFonts w:hint="eastAsia"/>
          <w:szCs w:val="22"/>
        </w:rPr>
        <w:t>포함함</w:t>
      </w:r>
      <w:r w:rsidR="00677056">
        <w:rPr>
          <w:rFonts w:hint="eastAsia"/>
          <w:szCs w:val="22"/>
        </w:rPr>
        <w:t>}, (e)</w:t>
      </w:r>
      <w:r w:rsidR="00ED5028">
        <w:rPr>
          <w:rFonts w:hint="eastAsia"/>
          <w:szCs w:val="22"/>
        </w:rPr>
        <w:t xml:space="preserve"> </w:t>
      </w:r>
      <w:r w:rsidR="00AC7C09" w:rsidRPr="00292999">
        <w:rPr>
          <w:szCs w:val="22"/>
        </w:rPr>
        <w:t>파업</w:t>
      </w:r>
      <w:r w:rsidR="00AC7C09" w:rsidRPr="00292999">
        <w:rPr>
          <w:rFonts w:hint="eastAsia"/>
          <w:szCs w:val="22"/>
        </w:rPr>
        <w:t>,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조업중단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rFonts w:hint="eastAsia"/>
          <w:szCs w:val="22"/>
        </w:rPr>
        <w:t>노동쟁의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기타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노사분쟁</w:t>
      </w:r>
      <w:r w:rsidR="00AC7C09" w:rsidRPr="00292999">
        <w:rPr>
          <w:szCs w:val="22"/>
        </w:rPr>
        <w:t>, (</w:t>
      </w:r>
      <w:r w:rsidR="002B5671">
        <w:rPr>
          <w:rFonts w:hint="eastAsia"/>
          <w:szCs w:val="22"/>
        </w:rPr>
        <w:t>f</w:t>
      </w:r>
      <w:r w:rsidR="00AC7C09" w:rsidRPr="00292999">
        <w:rPr>
          <w:szCs w:val="22"/>
        </w:rPr>
        <w:t xml:space="preserve">) </w:t>
      </w:r>
      <w:r w:rsidR="00AC7C09" w:rsidRPr="00292999">
        <w:rPr>
          <w:szCs w:val="22"/>
        </w:rPr>
        <w:t>법령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일반적으로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인정되는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회계원칙이나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회계기준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각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szCs w:val="22"/>
        </w:rPr>
        <w:t>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해석의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변경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szCs w:val="22"/>
        </w:rPr>
        <w:t>(</w:t>
      </w:r>
      <w:r w:rsidR="002E5BA5">
        <w:rPr>
          <w:rFonts w:hint="eastAsia"/>
          <w:szCs w:val="22"/>
        </w:rPr>
        <w:t>g</w:t>
      </w:r>
      <w:r w:rsidR="00AC7C09" w:rsidRPr="00292999">
        <w:rPr>
          <w:szCs w:val="22"/>
        </w:rPr>
        <w:t xml:space="preserve">) </w:t>
      </w:r>
      <w:r w:rsidR="00AC7C09" w:rsidRPr="00292999">
        <w:rPr>
          <w:szCs w:val="22"/>
        </w:rPr>
        <w:t>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계약이나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본건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거래</w:t>
      </w:r>
      <w:r w:rsidR="00AC7C09" w:rsidRPr="00292999">
        <w:rPr>
          <w:rFonts w:hint="eastAsia"/>
          <w:szCs w:val="22"/>
        </w:rPr>
        <w:t>에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관한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협상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rFonts w:hint="eastAsia"/>
          <w:szCs w:val="22"/>
        </w:rPr>
        <w:t>체결</w:t>
      </w:r>
      <w:r w:rsidR="00AC7C09" w:rsidRPr="00292999">
        <w:rPr>
          <w:rFonts w:hint="eastAsia"/>
          <w:szCs w:val="22"/>
        </w:rPr>
        <w:t>,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발표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보도나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공시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거래종결</w:t>
      </w:r>
      <w:r w:rsidR="00AC7C09" w:rsidRPr="00292999">
        <w:rPr>
          <w:rFonts w:hint="eastAsia"/>
          <w:szCs w:val="22"/>
        </w:rPr>
        <w:t>(</w:t>
      </w:r>
      <w:r w:rsidR="00AC7C09" w:rsidRPr="00292999">
        <w:rPr>
          <w:rFonts w:hint="eastAsia"/>
          <w:szCs w:val="22"/>
        </w:rPr>
        <w:t>이하에서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정의함</w:t>
      </w:r>
      <w:r w:rsidR="00AC7C09" w:rsidRPr="00292999">
        <w:rPr>
          <w:rFonts w:hint="eastAsia"/>
          <w:szCs w:val="22"/>
        </w:rPr>
        <w:t xml:space="preserve">) </w:t>
      </w:r>
      <w:r w:rsidR="00AC7C09" w:rsidRPr="00292999">
        <w:rPr>
          <w:rFonts w:hint="eastAsia"/>
          <w:szCs w:val="22"/>
        </w:rPr>
        <w:t>기타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szCs w:val="22"/>
        </w:rPr>
        <w:t>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계약에서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예정한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조치나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의무의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이행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및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그로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인해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발생하는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영향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또는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변화</w:t>
      </w:r>
      <w:r w:rsidR="00AC7C09" w:rsidRPr="00292999">
        <w:rPr>
          <w:szCs w:val="22"/>
        </w:rPr>
        <w:t>, (</w:t>
      </w:r>
      <w:r w:rsidR="000D7B35">
        <w:rPr>
          <w:rFonts w:hint="eastAsia"/>
          <w:szCs w:val="22"/>
        </w:rPr>
        <w:t>h</w:t>
      </w:r>
      <w:r w:rsidR="00AC7C09" w:rsidRPr="00292999">
        <w:rPr>
          <w:szCs w:val="22"/>
        </w:rPr>
        <w:t xml:space="preserve">) </w:t>
      </w:r>
      <w:r w:rsidR="00AC7C09" w:rsidRPr="00292999">
        <w:rPr>
          <w:rFonts w:hint="eastAsia"/>
          <w:szCs w:val="22"/>
        </w:rPr>
        <w:t>매수인의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조치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szCs w:val="22"/>
        </w:rPr>
        <w:t>매수인의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동의를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받거나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매수인의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요청에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따른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행위</w:t>
      </w:r>
      <w:r w:rsidR="00AC7C09" w:rsidRPr="00292999">
        <w:rPr>
          <w:szCs w:val="22"/>
        </w:rPr>
        <w:t>,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매수인의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부동의로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행해지지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못한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조치로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인해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발생하는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영향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또는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변경</w:t>
      </w:r>
      <w:r w:rsidR="00AC7C09" w:rsidRPr="00292999">
        <w:rPr>
          <w:rFonts w:hint="eastAsia"/>
          <w:szCs w:val="22"/>
        </w:rPr>
        <w:t>,</w:t>
      </w:r>
      <w:r w:rsidR="00AC7C09" w:rsidRPr="00292999">
        <w:rPr>
          <w:szCs w:val="22"/>
        </w:rPr>
        <w:t xml:space="preserve"> </w:t>
      </w:r>
      <w:r w:rsidR="000D7B35">
        <w:rPr>
          <w:rFonts w:hint="eastAsia"/>
          <w:szCs w:val="22"/>
        </w:rPr>
        <w:t>(</w:t>
      </w:r>
      <w:proofErr w:type="spellStart"/>
      <w:r w:rsidR="000D7B35">
        <w:rPr>
          <w:rFonts w:hint="eastAsia"/>
          <w:szCs w:val="22"/>
        </w:rPr>
        <w:t>i</w:t>
      </w:r>
      <w:proofErr w:type="spellEnd"/>
      <w:r w:rsidR="000D7B35">
        <w:rPr>
          <w:rFonts w:hint="eastAsia"/>
          <w:szCs w:val="22"/>
        </w:rPr>
        <w:t xml:space="preserve">) </w:t>
      </w:r>
      <w:r w:rsidR="000D7B35">
        <w:rPr>
          <w:rFonts w:hint="eastAsia"/>
          <w:szCs w:val="22"/>
        </w:rPr>
        <w:t>본</w:t>
      </w:r>
      <w:r w:rsidR="000D7B35">
        <w:rPr>
          <w:rFonts w:hint="eastAsia"/>
          <w:szCs w:val="22"/>
        </w:rPr>
        <w:t xml:space="preserve"> </w:t>
      </w:r>
      <w:r w:rsidR="000D7B35">
        <w:rPr>
          <w:rFonts w:hint="eastAsia"/>
          <w:szCs w:val="22"/>
        </w:rPr>
        <w:t>계약</w:t>
      </w:r>
      <w:r w:rsidR="000D7B35">
        <w:rPr>
          <w:rFonts w:hint="eastAsia"/>
          <w:szCs w:val="22"/>
        </w:rPr>
        <w:t xml:space="preserve"> </w:t>
      </w:r>
      <w:r w:rsidR="000D7B35">
        <w:rPr>
          <w:rFonts w:hint="eastAsia"/>
          <w:szCs w:val="22"/>
        </w:rPr>
        <w:t>체결</w:t>
      </w:r>
      <w:r w:rsidR="000D7B35">
        <w:rPr>
          <w:rFonts w:hint="eastAsia"/>
          <w:szCs w:val="22"/>
        </w:rPr>
        <w:t xml:space="preserve"> </w:t>
      </w:r>
      <w:r w:rsidR="000D7B35">
        <w:rPr>
          <w:rFonts w:hint="eastAsia"/>
          <w:szCs w:val="22"/>
        </w:rPr>
        <w:t>시점에</w:t>
      </w:r>
      <w:r w:rsidR="000D7B35">
        <w:rPr>
          <w:rFonts w:hint="eastAsia"/>
          <w:szCs w:val="22"/>
        </w:rPr>
        <w:t xml:space="preserve"> </w:t>
      </w:r>
      <w:r w:rsidR="000D7B35">
        <w:rPr>
          <w:rFonts w:hint="eastAsia"/>
          <w:szCs w:val="22"/>
        </w:rPr>
        <w:t>매수인이나</w:t>
      </w:r>
      <w:r w:rsidR="000D7B35">
        <w:rPr>
          <w:rFonts w:hint="eastAsia"/>
          <w:szCs w:val="22"/>
        </w:rPr>
        <w:t xml:space="preserve"> </w:t>
      </w:r>
      <w:r w:rsidR="000D7B35">
        <w:rPr>
          <w:rFonts w:hint="eastAsia"/>
          <w:szCs w:val="22"/>
        </w:rPr>
        <w:t>그</w:t>
      </w:r>
      <w:r w:rsidR="000D7B35">
        <w:rPr>
          <w:rFonts w:hint="eastAsia"/>
          <w:szCs w:val="22"/>
        </w:rPr>
        <w:t xml:space="preserve"> </w:t>
      </w:r>
      <w:r w:rsidR="000D7B35">
        <w:rPr>
          <w:rFonts w:hint="eastAsia"/>
          <w:szCs w:val="22"/>
        </w:rPr>
        <w:t>대리인에게</w:t>
      </w:r>
      <w:r w:rsidR="000D7B35">
        <w:rPr>
          <w:rFonts w:hint="eastAsia"/>
          <w:szCs w:val="22"/>
        </w:rPr>
        <w:t xml:space="preserve"> </w:t>
      </w:r>
      <w:r w:rsidR="000D7B35">
        <w:rPr>
          <w:rFonts w:hint="eastAsia"/>
          <w:szCs w:val="22"/>
        </w:rPr>
        <w:t>적정하게</w:t>
      </w:r>
      <w:r w:rsidR="000D7B35">
        <w:rPr>
          <w:rFonts w:hint="eastAsia"/>
          <w:szCs w:val="22"/>
        </w:rPr>
        <w:t xml:space="preserve"> </w:t>
      </w:r>
      <w:r w:rsidR="000D7B35">
        <w:rPr>
          <w:rFonts w:hint="eastAsia"/>
          <w:szCs w:val="22"/>
        </w:rPr>
        <w:t>공개된</w:t>
      </w:r>
      <w:r w:rsidR="000D7B35">
        <w:rPr>
          <w:rFonts w:hint="eastAsia"/>
          <w:szCs w:val="22"/>
        </w:rPr>
        <w:t xml:space="preserve"> </w:t>
      </w:r>
      <w:r w:rsidR="000D7B35">
        <w:rPr>
          <w:rFonts w:hint="eastAsia"/>
          <w:szCs w:val="22"/>
        </w:rPr>
        <w:t>사항</w:t>
      </w:r>
      <w:r w:rsidR="000D7B35">
        <w:rPr>
          <w:rFonts w:hint="eastAsia"/>
          <w:szCs w:val="22"/>
        </w:rPr>
        <w:t xml:space="preserve"> </w:t>
      </w:r>
      <w:r w:rsidR="000D7B35">
        <w:rPr>
          <w:rFonts w:hint="eastAsia"/>
          <w:szCs w:val="22"/>
        </w:rPr>
        <w:t>또는</w:t>
      </w:r>
      <w:r w:rsidR="000D7B35">
        <w:rPr>
          <w:rFonts w:hint="eastAsia"/>
          <w:szCs w:val="22"/>
        </w:rPr>
        <w:t xml:space="preserve"> </w:t>
      </w:r>
      <w:r w:rsidR="000D7B35">
        <w:rPr>
          <w:rFonts w:hint="eastAsia"/>
          <w:szCs w:val="22"/>
        </w:rPr>
        <w:t>매수인이</w:t>
      </w:r>
      <w:r w:rsidR="000D7B35">
        <w:rPr>
          <w:rFonts w:hint="eastAsia"/>
          <w:szCs w:val="22"/>
        </w:rPr>
        <w:t xml:space="preserve"> </w:t>
      </w:r>
      <w:r w:rsidR="000D7B35">
        <w:rPr>
          <w:rFonts w:hint="eastAsia"/>
          <w:szCs w:val="22"/>
        </w:rPr>
        <w:t>알고</w:t>
      </w:r>
      <w:r w:rsidR="000D7B35">
        <w:rPr>
          <w:rFonts w:hint="eastAsia"/>
          <w:szCs w:val="22"/>
        </w:rPr>
        <w:t xml:space="preserve"> </w:t>
      </w:r>
      <w:r w:rsidR="000D7B35">
        <w:rPr>
          <w:rFonts w:hint="eastAsia"/>
          <w:szCs w:val="22"/>
        </w:rPr>
        <w:t>있는</w:t>
      </w:r>
      <w:r w:rsidR="000D7B35">
        <w:rPr>
          <w:rFonts w:hint="eastAsia"/>
          <w:szCs w:val="22"/>
        </w:rPr>
        <w:t xml:space="preserve"> </w:t>
      </w:r>
      <w:r w:rsidR="000D7B35">
        <w:rPr>
          <w:rFonts w:hint="eastAsia"/>
          <w:szCs w:val="22"/>
        </w:rPr>
        <w:t>사항</w:t>
      </w:r>
      <w:r w:rsidR="000D7B35">
        <w:rPr>
          <w:rFonts w:hint="eastAsia"/>
          <w:szCs w:val="22"/>
        </w:rPr>
        <w:t xml:space="preserve">, </w:t>
      </w:r>
      <w:r w:rsidR="00AC7C09" w:rsidRPr="00292999">
        <w:rPr>
          <w:szCs w:val="22"/>
        </w:rPr>
        <w:t>(</w:t>
      </w:r>
      <w:r w:rsidR="000D7B35">
        <w:rPr>
          <w:rFonts w:hint="eastAsia"/>
          <w:szCs w:val="22"/>
        </w:rPr>
        <w:t>j</w:t>
      </w:r>
      <w:r w:rsidR="00AC7C09" w:rsidRPr="00292999">
        <w:rPr>
          <w:szCs w:val="22"/>
        </w:rPr>
        <w:t xml:space="preserve">) </w:t>
      </w:r>
      <w:r w:rsidR="000D7B35">
        <w:rPr>
          <w:rFonts w:hint="eastAsia"/>
          <w:szCs w:val="22"/>
        </w:rPr>
        <w:t>매도인</w:t>
      </w:r>
      <w:r w:rsidR="000D7B35">
        <w:rPr>
          <w:rFonts w:hint="eastAsia"/>
          <w:szCs w:val="22"/>
        </w:rPr>
        <w:t xml:space="preserve">, </w:t>
      </w:r>
      <w:r w:rsidR="000D7B35">
        <w:rPr>
          <w:rFonts w:hint="eastAsia"/>
          <w:szCs w:val="22"/>
        </w:rPr>
        <w:t>매수인</w:t>
      </w:r>
      <w:r w:rsidR="000D7B35">
        <w:rPr>
          <w:rFonts w:hint="eastAsia"/>
          <w:szCs w:val="22"/>
        </w:rPr>
        <w:t xml:space="preserve"> </w:t>
      </w:r>
      <w:r w:rsidR="000D7B35">
        <w:rPr>
          <w:rFonts w:hint="eastAsia"/>
          <w:szCs w:val="22"/>
        </w:rPr>
        <w:t>또는</w:t>
      </w:r>
      <w:r w:rsidR="000D7B35">
        <w:rPr>
          <w:rFonts w:hint="eastAsia"/>
          <w:szCs w:val="22"/>
        </w:rPr>
        <w:t xml:space="preserve"> </w:t>
      </w:r>
      <w:r w:rsidR="000D7B35">
        <w:rPr>
          <w:rFonts w:hint="eastAsia"/>
          <w:szCs w:val="22"/>
        </w:rPr>
        <w:t>대상회사의</w:t>
      </w:r>
      <w:r w:rsidR="000D7B35">
        <w:rPr>
          <w:rFonts w:hint="eastAsia"/>
          <w:szCs w:val="22"/>
        </w:rPr>
        <w:t xml:space="preserve"> </w:t>
      </w:r>
      <w:r w:rsidR="000D7B35">
        <w:rPr>
          <w:rFonts w:hint="eastAsia"/>
          <w:szCs w:val="22"/>
        </w:rPr>
        <w:t>내부적</w:t>
      </w:r>
      <w:r w:rsidR="000D7B35">
        <w:rPr>
          <w:rFonts w:hint="eastAsia"/>
          <w:szCs w:val="22"/>
        </w:rPr>
        <w:t xml:space="preserve"> </w:t>
      </w:r>
      <w:r w:rsidR="000D7B35">
        <w:rPr>
          <w:rFonts w:hint="eastAsia"/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공개된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전망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예산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계획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매출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이익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기타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재무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성과나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경영성과에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대한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예상의</w:t>
      </w:r>
      <w:r w:rsidR="00AC7C09" w:rsidRPr="00292999">
        <w:rPr>
          <w:szCs w:val="22"/>
        </w:rPr>
        <w:t xml:space="preserve"> </w:t>
      </w:r>
      <w:proofErr w:type="spellStart"/>
      <w:r w:rsidR="00AC7C09" w:rsidRPr="00292999">
        <w:rPr>
          <w:szCs w:val="22"/>
        </w:rPr>
        <w:t>불충족</w:t>
      </w:r>
      <w:proofErr w:type="spellEnd"/>
      <w:r w:rsidR="00AC7C09" w:rsidRPr="00292999">
        <w:rPr>
          <w:rFonts w:hint="eastAsia"/>
          <w:szCs w:val="22"/>
        </w:rPr>
        <w:t>, (</w:t>
      </w:r>
      <w:r w:rsidR="000D7B35">
        <w:rPr>
          <w:rFonts w:hint="eastAsia"/>
          <w:szCs w:val="22"/>
        </w:rPr>
        <w:t>k</w:t>
      </w:r>
      <w:r w:rsidR="00AC7C09" w:rsidRPr="00292999">
        <w:rPr>
          <w:rFonts w:hint="eastAsia"/>
          <w:szCs w:val="22"/>
        </w:rPr>
        <w:t xml:space="preserve">) </w:t>
      </w:r>
      <w:r w:rsidR="00AC7C09" w:rsidRPr="00292999">
        <w:rPr>
          <w:szCs w:val="22"/>
        </w:rPr>
        <w:t>매도인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또는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대상회사가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거래종결일</w:t>
      </w:r>
      <w:r w:rsidR="00AC7C09" w:rsidRPr="00292999">
        <w:rPr>
          <w:rFonts w:hint="eastAsia"/>
          <w:szCs w:val="22"/>
        </w:rPr>
        <w:t>(</w:t>
      </w:r>
      <w:r w:rsidR="00AC7C09" w:rsidRPr="00292999">
        <w:rPr>
          <w:rFonts w:hint="eastAsia"/>
          <w:szCs w:val="22"/>
        </w:rPr>
        <w:t>이하에서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정의함</w:t>
      </w:r>
      <w:r w:rsidR="00AC7C09" w:rsidRPr="00292999">
        <w:rPr>
          <w:rFonts w:hint="eastAsia"/>
          <w:szCs w:val="22"/>
        </w:rPr>
        <w:t>)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이전에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치유하는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사항</w:t>
      </w:r>
      <w:r w:rsidR="00AC7C09" w:rsidRPr="00292999">
        <w:rPr>
          <w:szCs w:val="22"/>
        </w:rPr>
        <w:t xml:space="preserve">. </w:t>
      </w:r>
      <w:r w:rsidR="00AA5D4C" w:rsidRPr="003207D7">
        <w:rPr>
          <w:rFonts w:eastAsia="바탕체"/>
          <w:szCs w:val="22"/>
        </w:rPr>
        <w:t>위</w:t>
      </w:r>
      <w:r w:rsidR="00AA5D4C" w:rsidRPr="003207D7">
        <w:rPr>
          <w:rFonts w:eastAsia="바탕체"/>
          <w:szCs w:val="22"/>
        </w:rPr>
        <w:t xml:space="preserve"> (</w:t>
      </w:r>
      <w:r w:rsidR="00AA5D4C">
        <w:rPr>
          <w:rFonts w:eastAsia="바탕체" w:hint="eastAsia"/>
          <w:szCs w:val="22"/>
        </w:rPr>
        <w:t>a</w:t>
      </w:r>
      <w:r w:rsidR="00AA5D4C" w:rsidRPr="003207D7">
        <w:rPr>
          <w:rFonts w:eastAsia="바탕체"/>
          <w:szCs w:val="22"/>
        </w:rPr>
        <w:t>), (</w:t>
      </w:r>
      <w:r w:rsidR="00AA5D4C">
        <w:rPr>
          <w:rFonts w:eastAsia="바탕체" w:hint="eastAsia"/>
          <w:szCs w:val="22"/>
        </w:rPr>
        <w:t>b</w:t>
      </w:r>
      <w:r w:rsidR="00AA5D4C" w:rsidRPr="003207D7">
        <w:rPr>
          <w:rFonts w:eastAsia="바탕체"/>
          <w:szCs w:val="22"/>
        </w:rPr>
        <w:t>), (</w:t>
      </w:r>
      <w:r w:rsidR="00AA5D4C">
        <w:rPr>
          <w:rFonts w:eastAsia="바탕체" w:hint="eastAsia"/>
          <w:szCs w:val="22"/>
        </w:rPr>
        <w:t>c</w:t>
      </w:r>
      <w:r w:rsidR="00AA5D4C" w:rsidRPr="003207D7">
        <w:rPr>
          <w:rFonts w:eastAsia="바탕체"/>
          <w:szCs w:val="22"/>
        </w:rPr>
        <w:t>)</w:t>
      </w:r>
      <w:r w:rsidR="00AA5D4C" w:rsidRPr="003207D7">
        <w:rPr>
          <w:rFonts w:eastAsia="바탕체"/>
          <w:szCs w:val="22"/>
        </w:rPr>
        <w:t>의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경우</w:t>
      </w:r>
      <w:r w:rsidR="00AA5D4C" w:rsidRPr="003207D7">
        <w:rPr>
          <w:rFonts w:eastAsia="바탕체"/>
          <w:szCs w:val="22"/>
        </w:rPr>
        <w:t xml:space="preserve"> </w:t>
      </w:r>
      <w:r w:rsidR="000D7B35">
        <w:rPr>
          <w:rFonts w:eastAsia="바탕체" w:hint="eastAsia"/>
          <w:szCs w:val="22"/>
        </w:rPr>
        <w:t>대상회사가</w:t>
      </w:r>
      <w:r w:rsidR="000D7B35">
        <w:rPr>
          <w:rFonts w:eastAsia="바탕체" w:hint="eastAsia"/>
          <w:szCs w:val="22"/>
        </w:rPr>
        <w:t xml:space="preserve"> </w:t>
      </w:r>
      <w:r w:rsidR="000D7B35">
        <w:rPr>
          <w:rFonts w:eastAsia="바탕체" w:hint="eastAsia"/>
          <w:szCs w:val="22"/>
        </w:rPr>
        <w:t>속한</w:t>
      </w:r>
      <w:r w:rsidR="000D7B35">
        <w:rPr>
          <w:rFonts w:eastAsia="바탕체" w:hint="eastAsia"/>
          <w:szCs w:val="22"/>
        </w:rPr>
        <w:t xml:space="preserve"> </w:t>
      </w:r>
      <w:r w:rsidR="000D7B35">
        <w:rPr>
          <w:rFonts w:eastAsia="바탕체" w:hint="eastAsia"/>
          <w:szCs w:val="22"/>
        </w:rPr>
        <w:t>산업</w:t>
      </w:r>
      <w:r w:rsidR="000D7B35">
        <w:rPr>
          <w:rFonts w:eastAsia="바탕체" w:hint="eastAsia"/>
          <w:szCs w:val="22"/>
        </w:rPr>
        <w:t xml:space="preserve"> </w:t>
      </w:r>
      <w:r w:rsidR="000D7B35">
        <w:rPr>
          <w:rFonts w:eastAsia="바탕체" w:hint="eastAsia"/>
          <w:szCs w:val="22"/>
        </w:rPr>
        <w:t>분야의</w:t>
      </w:r>
      <w:r w:rsidR="000D7B35">
        <w:rPr>
          <w:rFonts w:eastAsia="바탕체" w:hint="eastAsia"/>
          <w:szCs w:val="22"/>
        </w:rPr>
        <w:t xml:space="preserve"> </w:t>
      </w:r>
      <w:r w:rsidR="000D7B35">
        <w:rPr>
          <w:rFonts w:eastAsia="바탕체" w:hint="eastAsia"/>
          <w:szCs w:val="22"/>
        </w:rPr>
        <w:t>다른</w:t>
      </w:r>
      <w:r w:rsidR="000D7B35">
        <w:rPr>
          <w:rFonts w:eastAsia="바탕체" w:hint="eastAsia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동종</w:t>
      </w:r>
      <w:r w:rsidR="00D4312E">
        <w:rPr>
          <w:rFonts w:eastAsia="바탕체" w:hint="eastAsia"/>
          <w:szCs w:val="22"/>
        </w:rPr>
        <w:t xml:space="preserve"> </w:t>
      </w:r>
      <w:r w:rsidR="000D7B35">
        <w:rPr>
          <w:rFonts w:eastAsia="바탕체" w:hint="eastAsia"/>
          <w:szCs w:val="22"/>
        </w:rPr>
        <w:t>사</w:t>
      </w:r>
      <w:r w:rsidR="00AA5D4C" w:rsidRPr="003207D7">
        <w:rPr>
          <w:rFonts w:eastAsia="바탕체"/>
          <w:szCs w:val="22"/>
        </w:rPr>
        <w:t>업체에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비하여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대</w:t>
      </w:r>
      <w:r w:rsidR="009C32D6">
        <w:rPr>
          <w:rFonts w:eastAsia="바탕체" w:hint="eastAsia"/>
          <w:szCs w:val="22"/>
        </w:rPr>
        <w:t>상회사</w:t>
      </w:r>
      <w:r w:rsidR="00AA5D4C" w:rsidRPr="003207D7">
        <w:rPr>
          <w:rFonts w:eastAsia="바탕체"/>
          <w:szCs w:val="22"/>
        </w:rPr>
        <w:t>에</w:t>
      </w:r>
      <w:r w:rsidR="00AA5D4C" w:rsidRPr="003207D7">
        <w:rPr>
          <w:rFonts w:eastAsia="바탕체"/>
          <w:szCs w:val="22"/>
        </w:rPr>
        <w:t xml:space="preserve"> </w:t>
      </w:r>
      <w:r w:rsidR="000D7B35">
        <w:rPr>
          <w:rFonts w:eastAsia="바탕체" w:hint="eastAsia"/>
          <w:szCs w:val="22"/>
        </w:rPr>
        <w:t>대해서만</w:t>
      </w:r>
      <w:r w:rsidR="000D7B35">
        <w:rPr>
          <w:rFonts w:eastAsia="바탕체" w:hint="eastAsia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불균형적으로</w:t>
      </w:r>
      <w:r w:rsidR="00AA5D4C" w:rsidRPr="003207D7">
        <w:rPr>
          <w:rFonts w:eastAsia="바탕체"/>
          <w:szCs w:val="22"/>
        </w:rPr>
        <w:t xml:space="preserve"> </w:t>
      </w:r>
      <w:r w:rsidR="000D7B35">
        <w:rPr>
          <w:rFonts w:eastAsia="바탕체" w:hint="eastAsia"/>
          <w:szCs w:val="22"/>
        </w:rPr>
        <w:t>중대한</w:t>
      </w:r>
      <w:r w:rsidR="000D7B35">
        <w:rPr>
          <w:rFonts w:eastAsia="바탕체" w:hint="eastAsia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부정적인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영향을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미치지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않는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경우에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한하여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위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단서의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예외가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적용된다</w:t>
      </w:r>
      <w:bookmarkEnd w:id="6"/>
      <w:r w:rsidR="00DB2E21">
        <w:rPr>
          <w:rFonts w:eastAsia="바탕체" w:hint="eastAsia"/>
          <w:szCs w:val="22"/>
        </w:rPr>
        <w:t xml:space="preserve">. </w:t>
      </w:r>
      <w:r w:rsidR="00E0164B" w:rsidRPr="00D15030">
        <w:rPr>
          <w:rFonts w:hint="eastAsia"/>
          <w:szCs w:val="22"/>
          <w:highlight w:val="green"/>
        </w:rPr>
        <w:t xml:space="preserve">[Note to Buyer: </w:t>
      </w:r>
      <w:r w:rsidR="00E0164B">
        <w:rPr>
          <w:rFonts w:hint="eastAsia"/>
          <w:szCs w:val="22"/>
          <w:highlight w:val="green"/>
        </w:rPr>
        <w:t>제안주신</w:t>
      </w:r>
      <w:r w:rsidR="00E0164B" w:rsidRPr="00D15030">
        <w:rPr>
          <w:rFonts w:hint="eastAsia"/>
          <w:szCs w:val="22"/>
          <w:highlight w:val="green"/>
        </w:rPr>
        <w:t xml:space="preserve"> </w:t>
      </w:r>
      <w:r w:rsidR="00E0164B" w:rsidRPr="00D15030">
        <w:rPr>
          <w:rFonts w:hint="eastAsia"/>
          <w:szCs w:val="22"/>
          <w:highlight w:val="green"/>
        </w:rPr>
        <w:t>내용을</w:t>
      </w:r>
      <w:r w:rsidR="00E0164B" w:rsidRPr="00D15030">
        <w:rPr>
          <w:rFonts w:hint="eastAsia"/>
          <w:szCs w:val="22"/>
          <w:highlight w:val="green"/>
        </w:rPr>
        <w:t xml:space="preserve"> </w:t>
      </w:r>
      <w:r w:rsidR="00E0164B" w:rsidRPr="00D15030">
        <w:rPr>
          <w:rFonts w:hint="eastAsia"/>
          <w:szCs w:val="22"/>
          <w:highlight w:val="green"/>
        </w:rPr>
        <w:t>대체로</w:t>
      </w:r>
      <w:r w:rsidR="00E0164B" w:rsidRPr="00D15030">
        <w:rPr>
          <w:rFonts w:hint="eastAsia"/>
          <w:szCs w:val="22"/>
          <w:highlight w:val="green"/>
        </w:rPr>
        <w:t xml:space="preserve"> </w:t>
      </w:r>
      <w:r w:rsidR="00E0164B" w:rsidRPr="00D15030">
        <w:rPr>
          <w:rFonts w:hint="eastAsia"/>
          <w:szCs w:val="22"/>
          <w:highlight w:val="green"/>
        </w:rPr>
        <w:t>수용하</w:t>
      </w:r>
      <w:r w:rsidR="00E0164B">
        <w:rPr>
          <w:rFonts w:hint="eastAsia"/>
          <w:szCs w:val="22"/>
          <w:highlight w:val="green"/>
        </w:rPr>
        <w:t>였으며</w:t>
      </w:r>
      <w:r w:rsidR="00E0164B">
        <w:rPr>
          <w:rFonts w:hint="eastAsia"/>
          <w:szCs w:val="22"/>
          <w:highlight w:val="green"/>
        </w:rPr>
        <w:t xml:space="preserve">, </w:t>
      </w:r>
      <w:r w:rsidR="00E0164B" w:rsidRPr="00D15030">
        <w:rPr>
          <w:rFonts w:hint="eastAsia"/>
          <w:szCs w:val="22"/>
          <w:highlight w:val="green"/>
        </w:rPr>
        <w:t>참고로</w:t>
      </w:r>
      <w:r w:rsidR="00E0164B" w:rsidRPr="00D15030">
        <w:rPr>
          <w:rFonts w:hint="eastAsia"/>
          <w:szCs w:val="22"/>
          <w:highlight w:val="green"/>
        </w:rPr>
        <w:t xml:space="preserve"> </w:t>
      </w:r>
      <w:r w:rsidR="00E0164B" w:rsidRPr="00D15030">
        <w:rPr>
          <w:rFonts w:hint="eastAsia"/>
          <w:szCs w:val="22"/>
          <w:highlight w:val="green"/>
        </w:rPr>
        <w:t>불비례적</w:t>
      </w:r>
      <w:r w:rsidR="00E0164B" w:rsidRPr="00D15030">
        <w:rPr>
          <w:rFonts w:hint="eastAsia"/>
          <w:szCs w:val="22"/>
          <w:highlight w:val="green"/>
        </w:rPr>
        <w:t xml:space="preserve"> </w:t>
      </w:r>
      <w:r w:rsidR="00E0164B" w:rsidRPr="00D15030">
        <w:rPr>
          <w:rFonts w:hint="eastAsia"/>
          <w:szCs w:val="22"/>
          <w:highlight w:val="green"/>
        </w:rPr>
        <w:t>영향에</w:t>
      </w:r>
      <w:r w:rsidR="00E0164B" w:rsidRPr="00D15030">
        <w:rPr>
          <w:rFonts w:hint="eastAsia"/>
          <w:szCs w:val="22"/>
          <w:highlight w:val="green"/>
        </w:rPr>
        <w:t xml:space="preserve"> </w:t>
      </w:r>
      <w:r w:rsidR="00E0164B" w:rsidRPr="00D15030">
        <w:rPr>
          <w:rFonts w:hint="eastAsia"/>
          <w:szCs w:val="22"/>
          <w:highlight w:val="green"/>
        </w:rPr>
        <w:t>관한</w:t>
      </w:r>
      <w:r w:rsidR="00E0164B" w:rsidRPr="00D15030">
        <w:rPr>
          <w:rFonts w:hint="eastAsia"/>
          <w:szCs w:val="22"/>
          <w:highlight w:val="green"/>
        </w:rPr>
        <w:t xml:space="preserve"> </w:t>
      </w:r>
      <w:r w:rsidR="00E0164B" w:rsidRPr="00D15030">
        <w:rPr>
          <w:rFonts w:hint="eastAsia"/>
          <w:szCs w:val="22"/>
          <w:highlight w:val="green"/>
        </w:rPr>
        <w:t>부분은</w:t>
      </w:r>
      <w:r w:rsidR="00E0164B" w:rsidRPr="00D15030">
        <w:rPr>
          <w:rFonts w:hint="eastAsia"/>
          <w:szCs w:val="22"/>
          <w:highlight w:val="green"/>
        </w:rPr>
        <w:t xml:space="preserve"> </w:t>
      </w:r>
      <w:r w:rsidR="00E0164B" w:rsidRPr="00D15030">
        <w:rPr>
          <w:rFonts w:hint="eastAsia"/>
          <w:szCs w:val="22"/>
          <w:highlight w:val="green"/>
        </w:rPr>
        <w:t>단서에</w:t>
      </w:r>
      <w:r w:rsidR="00E0164B" w:rsidRPr="00D15030">
        <w:rPr>
          <w:rFonts w:hint="eastAsia"/>
          <w:szCs w:val="22"/>
          <w:highlight w:val="green"/>
        </w:rPr>
        <w:t xml:space="preserve"> </w:t>
      </w:r>
      <w:r w:rsidR="00E0164B" w:rsidRPr="00D15030">
        <w:rPr>
          <w:rFonts w:hint="eastAsia"/>
          <w:szCs w:val="22"/>
          <w:highlight w:val="green"/>
        </w:rPr>
        <w:t>이미</w:t>
      </w:r>
      <w:r w:rsidR="00E0164B" w:rsidRPr="00D15030">
        <w:rPr>
          <w:rFonts w:hint="eastAsia"/>
          <w:szCs w:val="22"/>
          <w:highlight w:val="green"/>
        </w:rPr>
        <w:t xml:space="preserve"> </w:t>
      </w:r>
      <w:r w:rsidR="00E0164B" w:rsidRPr="00D15030">
        <w:rPr>
          <w:rFonts w:hint="eastAsia"/>
          <w:szCs w:val="22"/>
          <w:highlight w:val="green"/>
        </w:rPr>
        <w:t>규정된</w:t>
      </w:r>
      <w:r w:rsidR="00E0164B" w:rsidRPr="00D15030">
        <w:rPr>
          <w:rFonts w:hint="eastAsia"/>
          <w:szCs w:val="22"/>
          <w:highlight w:val="green"/>
        </w:rPr>
        <w:t xml:space="preserve"> </w:t>
      </w:r>
      <w:r w:rsidR="00E0164B" w:rsidRPr="00D15030">
        <w:rPr>
          <w:rFonts w:hint="eastAsia"/>
          <w:szCs w:val="22"/>
          <w:highlight w:val="green"/>
        </w:rPr>
        <w:t>것으로</w:t>
      </w:r>
      <w:r w:rsidR="00E0164B" w:rsidRPr="00D15030">
        <w:rPr>
          <w:rFonts w:hint="eastAsia"/>
          <w:szCs w:val="22"/>
          <w:highlight w:val="green"/>
        </w:rPr>
        <w:t xml:space="preserve"> </w:t>
      </w:r>
      <w:r w:rsidR="00E0164B" w:rsidRPr="00D15030">
        <w:rPr>
          <w:rFonts w:hint="eastAsia"/>
          <w:szCs w:val="22"/>
          <w:highlight w:val="green"/>
        </w:rPr>
        <w:t>이해되어</w:t>
      </w:r>
      <w:r w:rsidR="00E0164B" w:rsidRPr="00D15030">
        <w:rPr>
          <w:rFonts w:hint="eastAsia"/>
          <w:szCs w:val="22"/>
          <w:highlight w:val="green"/>
        </w:rPr>
        <w:t xml:space="preserve"> </w:t>
      </w:r>
      <w:r w:rsidR="00E0164B" w:rsidRPr="00D15030">
        <w:rPr>
          <w:rFonts w:hint="eastAsia"/>
          <w:szCs w:val="22"/>
          <w:highlight w:val="green"/>
        </w:rPr>
        <w:t>본문에</w:t>
      </w:r>
      <w:r w:rsidR="00E0164B" w:rsidRPr="00D15030">
        <w:rPr>
          <w:rFonts w:hint="eastAsia"/>
          <w:szCs w:val="22"/>
          <w:highlight w:val="green"/>
        </w:rPr>
        <w:t xml:space="preserve"> </w:t>
      </w:r>
      <w:r w:rsidR="00E0164B" w:rsidRPr="00D15030">
        <w:rPr>
          <w:rFonts w:hint="eastAsia"/>
          <w:szCs w:val="22"/>
          <w:highlight w:val="green"/>
        </w:rPr>
        <w:t>중복적으로</w:t>
      </w:r>
      <w:r w:rsidR="00E0164B" w:rsidRPr="00D15030">
        <w:rPr>
          <w:rFonts w:hint="eastAsia"/>
          <w:szCs w:val="22"/>
          <w:highlight w:val="green"/>
        </w:rPr>
        <w:t xml:space="preserve"> </w:t>
      </w:r>
      <w:r w:rsidR="00E0164B" w:rsidRPr="00D15030">
        <w:rPr>
          <w:rFonts w:hint="eastAsia"/>
          <w:szCs w:val="22"/>
          <w:highlight w:val="green"/>
        </w:rPr>
        <w:t>규정된</w:t>
      </w:r>
      <w:r w:rsidR="00E0164B" w:rsidRPr="00D15030">
        <w:rPr>
          <w:rFonts w:hint="eastAsia"/>
          <w:szCs w:val="22"/>
          <w:highlight w:val="green"/>
        </w:rPr>
        <w:t xml:space="preserve"> </w:t>
      </w:r>
      <w:r w:rsidR="00E0164B" w:rsidRPr="00D15030">
        <w:rPr>
          <w:rFonts w:hint="eastAsia"/>
          <w:szCs w:val="22"/>
          <w:highlight w:val="green"/>
        </w:rPr>
        <w:t>부분은</w:t>
      </w:r>
      <w:r w:rsidR="00E0164B" w:rsidRPr="00D15030">
        <w:rPr>
          <w:rFonts w:hint="eastAsia"/>
          <w:szCs w:val="22"/>
          <w:highlight w:val="green"/>
        </w:rPr>
        <w:t xml:space="preserve"> </w:t>
      </w:r>
      <w:r w:rsidR="00E0164B" w:rsidRPr="00D15030">
        <w:rPr>
          <w:rFonts w:hint="eastAsia"/>
          <w:szCs w:val="22"/>
          <w:highlight w:val="green"/>
        </w:rPr>
        <w:t>삭제하였습니다</w:t>
      </w:r>
      <w:r w:rsidR="00E0164B" w:rsidRPr="00D15030">
        <w:rPr>
          <w:rFonts w:hint="eastAsia"/>
          <w:szCs w:val="22"/>
          <w:highlight w:val="green"/>
        </w:rPr>
        <w:t xml:space="preserve">. </w:t>
      </w:r>
      <w:r w:rsidR="00E0164B" w:rsidRPr="00D15030">
        <w:rPr>
          <w:rFonts w:hint="eastAsia"/>
          <w:szCs w:val="22"/>
          <w:highlight w:val="green"/>
        </w:rPr>
        <w:t>한편</w:t>
      </w:r>
      <w:r w:rsidR="00E0164B" w:rsidRPr="00D15030">
        <w:rPr>
          <w:rFonts w:hint="eastAsia"/>
          <w:szCs w:val="22"/>
          <w:highlight w:val="green"/>
        </w:rPr>
        <w:t>,</w:t>
      </w:r>
      <w:r w:rsidR="00E0164B">
        <w:rPr>
          <w:rFonts w:hint="eastAsia"/>
          <w:szCs w:val="22"/>
          <w:highlight w:val="green"/>
        </w:rPr>
        <w:t xml:space="preserve"> </w:t>
      </w:r>
      <w:r w:rsidR="00E0164B">
        <w:rPr>
          <w:rFonts w:hint="eastAsia"/>
          <w:szCs w:val="22"/>
          <w:highlight w:val="green"/>
        </w:rPr>
        <w:t>위</w:t>
      </w:r>
      <w:r w:rsidR="00E0164B">
        <w:rPr>
          <w:rFonts w:hint="eastAsia"/>
          <w:szCs w:val="22"/>
          <w:highlight w:val="green"/>
        </w:rPr>
        <w:t xml:space="preserve"> (d) </w:t>
      </w:r>
      <w:r w:rsidR="00E0164B">
        <w:rPr>
          <w:rFonts w:hint="eastAsia"/>
          <w:szCs w:val="22"/>
          <w:highlight w:val="green"/>
        </w:rPr>
        <w:t>관련</w:t>
      </w:r>
      <w:r w:rsidR="00E0164B">
        <w:rPr>
          <w:rFonts w:hint="eastAsia"/>
          <w:szCs w:val="22"/>
          <w:highlight w:val="green"/>
        </w:rPr>
        <w:t xml:space="preserve"> </w:t>
      </w:r>
      <w:r w:rsidR="00E0164B">
        <w:rPr>
          <w:rFonts w:hint="eastAsia"/>
          <w:szCs w:val="22"/>
          <w:highlight w:val="green"/>
        </w:rPr>
        <w:t>주가</w:t>
      </w:r>
      <w:r w:rsidR="00E0164B">
        <w:rPr>
          <w:rFonts w:hint="eastAsia"/>
          <w:szCs w:val="22"/>
          <w:highlight w:val="green"/>
        </w:rPr>
        <w:t xml:space="preserve"> </w:t>
      </w:r>
      <w:r w:rsidR="00E0164B">
        <w:rPr>
          <w:rFonts w:hint="eastAsia"/>
          <w:szCs w:val="22"/>
          <w:highlight w:val="green"/>
        </w:rPr>
        <w:t>변동을</w:t>
      </w:r>
      <w:r w:rsidR="00E0164B">
        <w:rPr>
          <w:rFonts w:hint="eastAsia"/>
          <w:szCs w:val="22"/>
          <w:highlight w:val="green"/>
        </w:rPr>
        <w:t xml:space="preserve"> MAC</w:t>
      </w:r>
      <w:r w:rsidR="00E0164B">
        <w:rPr>
          <w:rFonts w:hint="eastAsia"/>
          <w:szCs w:val="22"/>
          <w:highlight w:val="green"/>
        </w:rPr>
        <w:t>으로</w:t>
      </w:r>
      <w:r w:rsidR="00E0164B">
        <w:rPr>
          <w:rFonts w:hint="eastAsia"/>
          <w:szCs w:val="22"/>
          <w:highlight w:val="green"/>
        </w:rPr>
        <w:t xml:space="preserve"> </w:t>
      </w:r>
      <w:r w:rsidR="00E0164B">
        <w:rPr>
          <w:rFonts w:hint="eastAsia"/>
          <w:szCs w:val="22"/>
          <w:highlight w:val="green"/>
        </w:rPr>
        <w:t>간주하는</w:t>
      </w:r>
      <w:r w:rsidR="00E0164B">
        <w:rPr>
          <w:rFonts w:hint="eastAsia"/>
          <w:szCs w:val="22"/>
          <w:highlight w:val="green"/>
        </w:rPr>
        <w:t xml:space="preserve"> </w:t>
      </w:r>
      <w:r w:rsidR="00E0164B">
        <w:rPr>
          <w:rFonts w:hint="eastAsia"/>
          <w:szCs w:val="22"/>
          <w:highlight w:val="green"/>
        </w:rPr>
        <w:t>것</w:t>
      </w:r>
      <w:r w:rsidR="0068780F">
        <w:rPr>
          <w:rFonts w:hint="eastAsia"/>
          <w:szCs w:val="22"/>
          <w:highlight w:val="green"/>
        </w:rPr>
        <w:t>이나</w:t>
      </w:r>
      <w:r w:rsidR="00CA7631">
        <w:rPr>
          <w:rFonts w:hint="eastAsia"/>
          <w:szCs w:val="22"/>
          <w:highlight w:val="green"/>
        </w:rPr>
        <w:t>,</w:t>
      </w:r>
      <w:r w:rsidR="0068780F">
        <w:rPr>
          <w:rFonts w:hint="eastAsia"/>
          <w:szCs w:val="22"/>
          <w:highlight w:val="green"/>
        </w:rPr>
        <w:t xml:space="preserve"> </w:t>
      </w:r>
      <w:r w:rsidR="00E0164B">
        <w:rPr>
          <w:rFonts w:hint="eastAsia"/>
          <w:szCs w:val="22"/>
          <w:highlight w:val="green"/>
        </w:rPr>
        <w:t>매수인이</w:t>
      </w:r>
      <w:r w:rsidR="00E0164B">
        <w:rPr>
          <w:rFonts w:hint="eastAsia"/>
          <w:szCs w:val="22"/>
          <w:highlight w:val="green"/>
        </w:rPr>
        <w:t xml:space="preserve"> </w:t>
      </w:r>
      <w:r w:rsidR="00E0164B">
        <w:rPr>
          <w:rFonts w:hint="eastAsia"/>
          <w:szCs w:val="22"/>
          <w:highlight w:val="green"/>
        </w:rPr>
        <w:t>알고</w:t>
      </w:r>
      <w:r w:rsidR="00E0164B">
        <w:rPr>
          <w:rFonts w:hint="eastAsia"/>
          <w:szCs w:val="22"/>
          <w:highlight w:val="green"/>
        </w:rPr>
        <w:t xml:space="preserve"> </w:t>
      </w:r>
      <w:r w:rsidR="00E0164B">
        <w:rPr>
          <w:rFonts w:hint="eastAsia"/>
          <w:szCs w:val="22"/>
          <w:highlight w:val="green"/>
        </w:rPr>
        <w:t>있는</w:t>
      </w:r>
      <w:r w:rsidR="00E0164B">
        <w:rPr>
          <w:rFonts w:hint="eastAsia"/>
          <w:szCs w:val="22"/>
          <w:highlight w:val="green"/>
        </w:rPr>
        <w:t xml:space="preserve"> </w:t>
      </w:r>
      <w:r w:rsidR="00E0164B">
        <w:rPr>
          <w:rFonts w:hint="eastAsia"/>
          <w:szCs w:val="22"/>
          <w:highlight w:val="green"/>
        </w:rPr>
        <w:t>사항을</w:t>
      </w:r>
      <w:r w:rsidR="00E0164B">
        <w:rPr>
          <w:rFonts w:hint="eastAsia"/>
          <w:szCs w:val="22"/>
          <w:highlight w:val="green"/>
        </w:rPr>
        <w:t xml:space="preserve"> MAC</w:t>
      </w:r>
      <w:r w:rsidR="00E0164B">
        <w:rPr>
          <w:rFonts w:hint="eastAsia"/>
          <w:szCs w:val="22"/>
          <w:highlight w:val="green"/>
        </w:rPr>
        <w:t>으로</w:t>
      </w:r>
      <w:r w:rsidR="00E0164B">
        <w:rPr>
          <w:rFonts w:hint="eastAsia"/>
          <w:szCs w:val="22"/>
          <w:highlight w:val="green"/>
        </w:rPr>
        <w:t xml:space="preserve"> </w:t>
      </w:r>
      <w:r w:rsidR="00E0164B">
        <w:rPr>
          <w:rFonts w:hint="eastAsia"/>
          <w:szCs w:val="22"/>
          <w:highlight w:val="green"/>
        </w:rPr>
        <w:t>보아</w:t>
      </w:r>
      <w:r w:rsidR="00E0164B">
        <w:rPr>
          <w:rFonts w:hint="eastAsia"/>
          <w:szCs w:val="22"/>
          <w:highlight w:val="green"/>
        </w:rPr>
        <w:t xml:space="preserve"> </w:t>
      </w:r>
      <w:r w:rsidR="00E0164B">
        <w:rPr>
          <w:rFonts w:hint="eastAsia"/>
          <w:szCs w:val="22"/>
          <w:highlight w:val="green"/>
        </w:rPr>
        <w:t>추후</w:t>
      </w:r>
      <w:r w:rsidR="00E0164B">
        <w:rPr>
          <w:rFonts w:hint="eastAsia"/>
          <w:szCs w:val="22"/>
          <w:highlight w:val="green"/>
        </w:rPr>
        <w:t xml:space="preserve"> </w:t>
      </w:r>
      <w:r w:rsidR="00E0164B">
        <w:rPr>
          <w:rFonts w:hint="eastAsia"/>
          <w:szCs w:val="22"/>
          <w:highlight w:val="green"/>
        </w:rPr>
        <w:t>손해배상</w:t>
      </w:r>
      <w:r w:rsidR="00E0164B">
        <w:rPr>
          <w:rFonts w:hint="eastAsia"/>
          <w:szCs w:val="22"/>
          <w:highlight w:val="green"/>
        </w:rPr>
        <w:t xml:space="preserve">/CP </w:t>
      </w:r>
      <w:r w:rsidR="00E0164B">
        <w:rPr>
          <w:rFonts w:hint="eastAsia"/>
          <w:szCs w:val="22"/>
          <w:highlight w:val="green"/>
        </w:rPr>
        <w:t>불충족</w:t>
      </w:r>
      <w:r w:rsidR="00E0164B">
        <w:rPr>
          <w:rFonts w:hint="eastAsia"/>
          <w:szCs w:val="22"/>
          <w:highlight w:val="green"/>
        </w:rPr>
        <w:t xml:space="preserve"> </w:t>
      </w:r>
      <w:r w:rsidR="00E0164B">
        <w:rPr>
          <w:rFonts w:hint="eastAsia"/>
          <w:szCs w:val="22"/>
          <w:highlight w:val="green"/>
        </w:rPr>
        <w:t>사유로</w:t>
      </w:r>
      <w:r w:rsidR="00E0164B">
        <w:rPr>
          <w:rFonts w:hint="eastAsia"/>
          <w:szCs w:val="22"/>
          <w:highlight w:val="green"/>
        </w:rPr>
        <w:t xml:space="preserve"> </w:t>
      </w:r>
      <w:r w:rsidR="00E0164B">
        <w:rPr>
          <w:rFonts w:hint="eastAsia"/>
          <w:szCs w:val="22"/>
          <w:highlight w:val="green"/>
        </w:rPr>
        <w:t>삼는</w:t>
      </w:r>
      <w:r w:rsidR="00E0164B">
        <w:rPr>
          <w:rFonts w:hint="eastAsia"/>
          <w:szCs w:val="22"/>
          <w:highlight w:val="green"/>
        </w:rPr>
        <w:t xml:space="preserve"> </w:t>
      </w:r>
      <w:r w:rsidR="00E0164B">
        <w:rPr>
          <w:rFonts w:hint="eastAsia"/>
          <w:szCs w:val="22"/>
          <w:highlight w:val="green"/>
        </w:rPr>
        <w:t>것</w:t>
      </w:r>
      <w:r w:rsidR="0068780F">
        <w:rPr>
          <w:rFonts w:hint="eastAsia"/>
          <w:szCs w:val="22"/>
          <w:highlight w:val="green"/>
        </w:rPr>
        <w:t>은</w:t>
      </w:r>
      <w:r w:rsidR="00E0164B">
        <w:rPr>
          <w:rFonts w:hint="eastAsia"/>
          <w:szCs w:val="22"/>
          <w:highlight w:val="green"/>
        </w:rPr>
        <w:t xml:space="preserve"> </w:t>
      </w:r>
      <w:r w:rsidR="00E0164B">
        <w:rPr>
          <w:rFonts w:hint="eastAsia"/>
          <w:szCs w:val="22"/>
          <w:highlight w:val="green"/>
        </w:rPr>
        <w:t>수용하기</w:t>
      </w:r>
      <w:r w:rsidR="00E0164B">
        <w:rPr>
          <w:rFonts w:hint="eastAsia"/>
          <w:szCs w:val="22"/>
          <w:highlight w:val="green"/>
        </w:rPr>
        <w:t xml:space="preserve"> </w:t>
      </w:r>
      <w:r w:rsidR="00E0164B">
        <w:rPr>
          <w:rFonts w:hint="eastAsia"/>
          <w:szCs w:val="22"/>
          <w:highlight w:val="green"/>
        </w:rPr>
        <w:t>어려워</w:t>
      </w:r>
      <w:r w:rsidR="00E0164B">
        <w:rPr>
          <w:rFonts w:hint="eastAsia"/>
          <w:szCs w:val="22"/>
          <w:highlight w:val="green"/>
        </w:rPr>
        <w:t xml:space="preserve"> </w:t>
      </w:r>
      <w:proofErr w:type="spellStart"/>
      <w:r w:rsidR="00E0164B">
        <w:rPr>
          <w:rFonts w:hint="eastAsia"/>
          <w:szCs w:val="22"/>
          <w:highlight w:val="green"/>
        </w:rPr>
        <w:t>원복하였습니다</w:t>
      </w:r>
      <w:proofErr w:type="spellEnd"/>
      <w:r w:rsidR="00E0164B">
        <w:rPr>
          <w:rFonts w:hint="eastAsia"/>
          <w:szCs w:val="22"/>
          <w:highlight w:val="green"/>
        </w:rPr>
        <w:t>.</w:t>
      </w:r>
      <w:r w:rsidR="00E0164B" w:rsidRPr="00D15030">
        <w:rPr>
          <w:rFonts w:hint="eastAsia"/>
          <w:szCs w:val="22"/>
          <w:highlight w:val="green"/>
        </w:rPr>
        <w:t>]</w:t>
      </w:r>
    </w:p>
    <w:p w14:paraId="468C43BD" w14:textId="57F91CD4" w:rsidR="006D4A40" w:rsidRPr="00292999" w:rsidRDefault="004050ED" w:rsidP="002A1826">
      <w:pPr>
        <w:pStyle w:val="LK2"/>
        <w:ind w:leftChars="400" w:left="800"/>
        <w:rPr>
          <w:szCs w:val="22"/>
        </w:rPr>
      </w:pPr>
      <w:bookmarkStart w:id="7" w:name="_Hlk203987640"/>
      <w:r>
        <w:rPr>
          <w:szCs w:val="22"/>
        </w:rPr>
        <w:t>“</w:t>
      </w:r>
      <w:r w:rsidR="006D4A40" w:rsidRPr="00292999">
        <w:rPr>
          <w:szCs w:val="22"/>
          <w:u w:val="single"/>
        </w:rPr>
        <w:t>중요계약</w:t>
      </w:r>
      <w:r>
        <w:rPr>
          <w:szCs w:val="22"/>
        </w:rPr>
        <w:t>”</w:t>
      </w:r>
      <w:r w:rsidR="0028080F" w:rsidRPr="00292999">
        <w:rPr>
          <w:szCs w:val="22"/>
        </w:rPr>
        <w:t>이란</w:t>
      </w:r>
      <w:r w:rsidR="0028080F" w:rsidRPr="00292999">
        <w:rPr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본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계약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체결일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또는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거래종결일</w:t>
      </w:r>
      <w:r w:rsidR="0028080F" w:rsidRPr="0034310C">
        <w:rPr>
          <w:rFonts w:eastAsia="바탕체"/>
          <w:szCs w:val="22"/>
        </w:rPr>
        <w:t>(</w:t>
      </w:r>
      <w:r w:rsidR="0028080F" w:rsidRPr="0034310C">
        <w:rPr>
          <w:rFonts w:eastAsia="바탕체" w:hint="eastAsia"/>
          <w:szCs w:val="22"/>
        </w:rPr>
        <w:t>이하에서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정의됨</w:t>
      </w:r>
      <w:r w:rsidR="0028080F" w:rsidRPr="0034310C">
        <w:rPr>
          <w:rFonts w:eastAsia="바탕체"/>
          <w:szCs w:val="22"/>
        </w:rPr>
        <w:t xml:space="preserve">) </w:t>
      </w:r>
      <w:r w:rsidR="0028080F" w:rsidRPr="0034310C">
        <w:rPr>
          <w:rFonts w:eastAsia="바탕체" w:hint="eastAsia"/>
          <w:szCs w:val="22"/>
        </w:rPr>
        <w:t>현재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유효한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대상회사가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당사자인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다음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각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호의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어느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하나와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같은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계약을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의미한다</w:t>
      </w:r>
      <w:r w:rsidR="00BC460A">
        <w:rPr>
          <w:rFonts w:eastAsia="바탕체" w:hint="eastAsia"/>
          <w:szCs w:val="22"/>
        </w:rPr>
        <w:t>.</w:t>
      </w:r>
      <w:r w:rsidR="00DB2E21">
        <w:rPr>
          <w:rFonts w:eastAsia="바탕체" w:hint="eastAsia"/>
          <w:szCs w:val="22"/>
        </w:rPr>
        <w:t xml:space="preserve"> </w:t>
      </w:r>
      <w:r w:rsidR="00F019F2" w:rsidRPr="00831C14">
        <w:rPr>
          <w:rFonts w:hint="eastAsia"/>
          <w:szCs w:val="22"/>
          <w:highlight w:val="green"/>
        </w:rPr>
        <w:t xml:space="preserve">[Note to Buyer: </w:t>
      </w:r>
      <w:r w:rsidR="00F019F2">
        <w:rPr>
          <w:rFonts w:hint="eastAsia"/>
          <w:szCs w:val="22"/>
          <w:highlight w:val="green"/>
        </w:rPr>
        <w:t>계약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종류를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불문하고</w:t>
      </w:r>
      <w:r w:rsidR="00F019F2">
        <w:rPr>
          <w:rFonts w:hint="eastAsia"/>
          <w:szCs w:val="22"/>
          <w:highlight w:val="green"/>
        </w:rPr>
        <w:t xml:space="preserve"> 1</w:t>
      </w:r>
      <w:r w:rsidR="00F019F2">
        <w:rPr>
          <w:rFonts w:hint="eastAsia"/>
          <w:szCs w:val="22"/>
          <w:highlight w:val="green"/>
        </w:rPr>
        <w:t>개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사업연도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기준</w:t>
      </w:r>
      <w:r w:rsidR="00F019F2">
        <w:rPr>
          <w:rFonts w:hint="eastAsia"/>
          <w:szCs w:val="22"/>
          <w:highlight w:val="green"/>
        </w:rPr>
        <w:t>/</w:t>
      </w:r>
      <w:r w:rsidR="00F019F2">
        <w:rPr>
          <w:rFonts w:hint="eastAsia"/>
          <w:szCs w:val="22"/>
          <w:highlight w:val="green"/>
        </w:rPr>
        <w:t>경제적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부담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및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일련의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계약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합산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기준을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두는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것은</w:t>
      </w:r>
      <w:r w:rsidR="00F019F2">
        <w:rPr>
          <w:rFonts w:hint="eastAsia"/>
          <w:szCs w:val="22"/>
          <w:highlight w:val="green"/>
        </w:rPr>
        <w:t xml:space="preserve"> </w:t>
      </w:r>
      <w:proofErr w:type="spellStart"/>
      <w:r w:rsidR="00F019F2">
        <w:rPr>
          <w:rFonts w:hint="eastAsia"/>
          <w:szCs w:val="22"/>
          <w:highlight w:val="green"/>
        </w:rPr>
        <w:t>이례적인바</w:t>
      </w:r>
      <w:proofErr w:type="spellEnd"/>
      <w:r w:rsidR="00F019F2">
        <w:rPr>
          <w:rFonts w:hint="eastAsia"/>
          <w:szCs w:val="22"/>
          <w:highlight w:val="green"/>
        </w:rPr>
        <w:t xml:space="preserve">, </w:t>
      </w:r>
      <w:r w:rsidR="00F019F2">
        <w:rPr>
          <w:rFonts w:hint="eastAsia"/>
          <w:szCs w:val="22"/>
          <w:highlight w:val="green"/>
        </w:rPr>
        <w:t>특정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계약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유형에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관하여만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동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기준을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규정하는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것을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전제로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수용할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수</w:t>
      </w:r>
      <w:r w:rsidR="00F019F2">
        <w:rPr>
          <w:rFonts w:hint="eastAsia"/>
          <w:szCs w:val="22"/>
          <w:highlight w:val="green"/>
        </w:rPr>
        <w:t xml:space="preserve"> </w:t>
      </w:r>
      <w:r w:rsidR="00F019F2">
        <w:rPr>
          <w:rFonts w:hint="eastAsia"/>
          <w:szCs w:val="22"/>
          <w:highlight w:val="green"/>
        </w:rPr>
        <w:t>있습니다</w:t>
      </w:r>
      <w:r w:rsidR="00F019F2">
        <w:rPr>
          <w:rFonts w:hint="eastAsia"/>
          <w:szCs w:val="22"/>
          <w:highlight w:val="green"/>
        </w:rPr>
        <w:t xml:space="preserve">. </w:t>
      </w:r>
      <w:r w:rsidR="00F019F2">
        <w:rPr>
          <w:rFonts w:hint="eastAsia"/>
          <w:szCs w:val="22"/>
          <w:highlight w:val="green"/>
        </w:rPr>
        <w:t>한편</w:t>
      </w:r>
      <w:r w:rsidR="00F019F2">
        <w:rPr>
          <w:rFonts w:hint="eastAsia"/>
          <w:szCs w:val="22"/>
          <w:highlight w:val="green"/>
        </w:rPr>
        <w:t xml:space="preserve">, </w:t>
      </w:r>
      <w:r w:rsidR="00F019F2" w:rsidRPr="00831C14">
        <w:rPr>
          <w:rFonts w:hint="eastAsia"/>
          <w:szCs w:val="22"/>
          <w:highlight w:val="green"/>
        </w:rPr>
        <w:t>본</w:t>
      </w:r>
      <w:r w:rsidR="00F019F2" w:rsidRPr="00831C14">
        <w:rPr>
          <w:rFonts w:hint="eastAsia"/>
          <w:szCs w:val="22"/>
          <w:highlight w:val="green"/>
        </w:rPr>
        <w:t xml:space="preserve"> </w:t>
      </w:r>
      <w:r w:rsidR="00F019F2" w:rsidRPr="00831C14">
        <w:rPr>
          <w:rFonts w:hint="eastAsia"/>
          <w:szCs w:val="22"/>
          <w:highlight w:val="green"/>
        </w:rPr>
        <w:t>중요계약상</w:t>
      </w:r>
      <w:r w:rsidR="00F019F2" w:rsidRPr="00831C14">
        <w:rPr>
          <w:rFonts w:hint="eastAsia"/>
          <w:szCs w:val="22"/>
          <w:highlight w:val="green"/>
        </w:rPr>
        <w:t xml:space="preserve"> </w:t>
      </w:r>
      <w:r w:rsidR="00F019F2" w:rsidRPr="00831C14">
        <w:rPr>
          <w:rFonts w:hint="eastAsia"/>
          <w:szCs w:val="22"/>
          <w:highlight w:val="green"/>
        </w:rPr>
        <w:t>정의</w:t>
      </w:r>
      <w:r w:rsidR="00F019F2">
        <w:rPr>
          <w:rFonts w:hint="eastAsia"/>
          <w:szCs w:val="22"/>
          <w:highlight w:val="green"/>
        </w:rPr>
        <w:t xml:space="preserve"> </w:t>
      </w:r>
      <w:r w:rsidR="00F019F2" w:rsidRPr="00831C14">
        <w:rPr>
          <w:rFonts w:hint="eastAsia"/>
          <w:szCs w:val="22"/>
          <w:highlight w:val="green"/>
        </w:rPr>
        <w:t>규정이</w:t>
      </w:r>
      <w:r w:rsidR="00F019F2" w:rsidRPr="00831C14">
        <w:rPr>
          <w:rFonts w:hint="eastAsia"/>
          <w:szCs w:val="22"/>
          <w:highlight w:val="green"/>
        </w:rPr>
        <w:t xml:space="preserve"> </w:t>
      </w:r>
      <w:r w:rsidR="00F019F2" w:rsidRPr="00831C14">
        <w:rPr>
          <w:rFonts w:hint="eastAsia"/>
          <w:szCs w:val="22"/>
          <w:highlight w:val="green"/>
        </w:rPr>
        <w:t>수용되는</w:t>
      </w:r>
      <w:r w:rsidR="00F019F2" w:rsidRPr="00831C14">
        <w:rPr>
          <w:rFonts w:hint="eastAsia"/>
          <w:szCs w:val="22"/>
          <w:highlight w:val="green"/>
        </w:rPr>
        <w:t xml:space="preserve"> </w:t>
      </w:r>
      <w:r w:rsidR="00F019F2" w:rsidRPr="00831C14">
        <w:rPr>
          <w:rFonts w:hint="eastAsia"/>
          <w:szCs w:val="22"/>
          <w:highlight w:val="green"/>
        </w:rPr>
        <w:t>것을</w:t>
      </w:r>
      <w:r w:rsidR="00F019F2" w:rsidRPr="00831C14">
        <w:rPr>
          <w:rFonts w:hint="eastAsia"/>
          <w:szCs w:val="22"/>
          <w:highlight w:val="green"/>
        </w:rPr>
        <w:t xml:space="preserve"> </w:t>
      </w:r>
      <w:r w:rsidR="00F019F2" w:rsidRPr="00831C14">
        <w:rPr>
          <w:rFonts w:hint="eastAsia"/>
          <w:szCs w:val="22"/>
          <w:highlight w:val="green"/>
        </w:rPr>
        <w:t>전제로</w:t>
      </w:r>
      <w:r w:rsidR="00F019F2" w:rsidRPr="00831C14">
        <w:rPr>
          <w:rFonts w:hint="eastAsia"/>
          <w:szCs w:val="22"/>
          <w:highlight w:val="green"/>
        </w:rPr>
        <w:t xml:space="preserve">, </w:t>
      </w:r>
      <w:r w:rsidR="00F019F2" w:rsidRPr="00831C14">
        <w:rPr>
          <w:rFonts w:hint="eastAsia"/>
          <w:szCs w:val="22"/>
          <w:highlight w:val="green"/>
        </w:rPr>
        <w:t>중요계약의</w:t>
      </w:r>
      <w:r w:rsidR="00F019F2" w:rsidRPr="00831C14">
        <w:rPr>
          <w:rFonts w:hint="eastAsia"/>
          <w:szCs w:val="22"/>
          <w:highlight w:val="green"/>
        </w:rPr>
        <w:t xml:space="preserve"> </w:t>
      </w:r>
      <w:r w:rsidR="00F019F2" w:rsidRPr="00831C14">
        <w:rPr>
          <w:rFonts w:hint="eastAsia"/>
          <w:szCs w:val="22"/>
          <w:highlight w:val="green"/>
        </w:rPr>
        <w:t>체결을</w:t>
      </w:r>
      <w:r w:rsidR="00F019F2" w:rsidRPr="00831C14">
        <w:rPr>
          <w:rFonts w:hint="eastAsia"/>
          <w:szCs w:val="22"/>
          <w:highlight w:val="green"/>
        </w:rPr>
        <w:t xml:space="preserve"> </w:t>
      </w:r>
      <w:r w:rsidR="00F019F2" w:rsidRPr="00831C14">
        <w:rPr>
          <w:rFonts w:hint="eastAsia"/>
          <w:szCs w:val="22"/>
          <w:highlight w:val="green"/>
        </w:rPr>
        <w:t>거래종결</w:t>
      </w:r>
      <w:r w:rsidR="00F019F2" w:rsidRPr="00831C14">
        <w:rPr>
          <w:rFonts w:hint="eastAsia"/>
          <w:szCs w:val="22"/>
          <w:highlight w:val="green"/>
        </w:rPr>
        <w:t xml:space="preserve"> </w:t>
      </w:r>
      <w:r w:rsidR="00F019F2" w:rsidRPr="00831C14">
        <w:rPr>
          <w:rFonts w:hint="eastAsia"/>
          <w:szCs w:val="22"/>
          <w:highlight w:val="green"/>
        </w:rPr>
        <w:t>전</w:t>
      </w:r>
      <w:r w:rsidR="00F019F2" w:rsidRPr="00831C14">
        <w:rPr>
          <w:rFonts w:hint="eastAsia"/>
          <w:szCs w:val="22"/>
          <w:highlight w:val="green"/>
        </w:rPr>
        <w:t xml:space="preserve"> </w:t>
      </w:r>
      <w:r w:rsidR="00F019F2" w:rsidRPr="00831C14">
        <w:rPr>
          <w:rFonts w:hint="eastAsia"/>
          <w:szCs w:val="22"/>
          <w:highlight w:val="green"/>
        </w:rPr>
        <w:t>사전</w:t>
      </w:r>
      <w:r w:rsidR="004A746C">
        <w:rPr>
          <w:rFonts w:hint="eastAsia"/>
          <w:szCs w:val="22"/>
          <w:highlight w:val="green"/>
        </w:rPr>
        <w:t xml:space="preserve"> </w:t>
      </w:r>
      <w:r w:rsidR="00F019F2" w:rsidRPr="00831C14">
        <w:rPr>
          <w:rFonts w:hint="eastAsia"/>
          <w:szCs w:val="22"/>
          <w:highlight w:val="green"/>
        </w:rPr>
        <w:t>동의</w:t>
      </w:r>
      <w:r w:rsidR="004A746C">
        <w:rPr>
          <w:rFonts w:hint="eastAsia"/>
          <w:szCs w:val="22"/>
          <w:highlight w:val="green"/>
        </w:rPr>
        <w:t xml:space="preserve"> </w:t>
      </w:r>
      <w:r w:rsidR="00F019F2" w:rsidRPr="00831C14">
        <w:rPr>
          <w:rFonts w:hint="eastAsia"/>
          <w:szCs w:val="22"/>
          <w:highlight w:val="green"/>
        </w:rPr>
        <w:t>사항으로</w:t>
      </w:r>
      <w:r w:rsidR="00F019F2" w:rsidRPr="00831C14">
        <w:rPr>
          <w:rFonts w:hint="eastAsia"/>
          <w:szCs w:val="22"/>
          <w:highlight w:val="green"/>
        </w:rPr>
        <w:t xml:space="preserve"> </w:t>
      </w:r>
      <w:r w:rsidR="00F019F2" w:rsidRPr="00831C14">
        <w:rPr>
          <w:rFonts w:hint="eastAsia"/>
          <w:szCs w:val="22"/>
          <w:highlight w:val="green"/>
        </w:rPr>
        <w:t>규정하는</w:t>
      </w:r>
      <w:r w:rsidR="00F019F2" w:rsidRPr="00831C14">
        <w:rPr>
          <w:rFonts w:hint="eastAsia"/>
          <w:szCs w:val="22"/>
          <w:highlight w:val="green"/>
        </w:rPr>
        <w:t xml:space="preserve"> </w:t>
      </w:r>
      <w:r w:rsidR="00F019F2" w:rsidRPr="00831C14">
        <w:rPr>
          <w:rFonts w:hint="eastAsia"/>
          <w:szCs w:val="22"/>
          <w:highlight w:val="green"/>
        </w:rPr>
        <w:t>것을</w:t>
      </w:r>
      <w:r w:rsidR="00F019F2" w:rsidRPr="00831C14">
        <w:rPr>
          <w:rFonts w:hint="eastAsia"/>
          <w:szCs w:val="22"/>
          <w:highlight w:val="green"/>
        </w:rPr>
        <w:t xml:space="preserve"> </w:t>
      </w:r>
      <w:r w:rsidR="00F019F2" w:rsidRPr="00831C14">
        <w:rPr>
          <w:rFonts w:hint="eastAsia"/>
          <w:szCs w:val="22"/>
          <w:highlight w:val="green"/>
        </w:rPr>
        <w:t>수용합니다</w:t>
      </w:r>
      <w:r w:rsidR="00F019F2" w:rsidRPr="00831C14">
        <w:rPr>
          <w:rFonts w:hint="eastAsia"/>
          <w:szCs w:val="22"/>
          <w:highlight w:val="green"/>
        </w:rPr>
        <w:t>.]</w:t>
      </w:r>
    </w:p>
    <w:p w14:paraId="3F5F00D3" w14:textId="2A6C0D7F" w:rsidR="00503279" w:rsidRPr="00524F33" w:rsidRDefault="00503279" w:rsidP="005A00B3">
      <w:pPr>
        <w:pStyle w:val="LKLevel3"/>
        <w:rPr>
          <w:szCs w:val="22"/>
        </w:rPr>
      </w:pPr>
      <w:r>
        <w:rPr>
          <w:rFonts w:hint="eastAsia"/>
        </w:rPr>
        <w:t>금</w:t>
      </w:r>
      <w:r>
        <w:rPr>
          <w:rFonts w:hint="eastAsia"/>
        </w:rPr>
        <w:t xml:space="preserve"> </w:t>
      </w:r>
      <w:r w:rsidR="00E74EC7">
        <w:rPr>
          <w:rFonts w:hint="eastAsia"/>
        </w:rPr>
        <w:t>오십억</w:t>
      </w:r>
      <w:r>
        <w:rPr>
          <w:rFonts w:hint="eastAsia"/>
        </w:rPr>
        <w:t>(</w:t>
      </w:r>
      <w:r w:rsidR="00E74EC7">
        <w:rPr>
          <w:rFonts w:hint="eastAsia"/>
        </w:rPr>
        <w:t>5,000,000,000</w:t>
      </w:r>
      <w:r>
        <w:rPr>
          <w:rFonts w:hint="eastAsia"/>
        </w:rPr>
        <w:t>)</w:t>
      </w:r>
      <w:r>
        <w:rPr>
          <w:rFonts w:hint="eastAsia"/>
        </w:rPr>
        <w:t>원을</w:t>
      </w:r>
      <w:r>
        <w:rPr>
          <w:rFonts w:hint="eastAsia"/>
        </w:rPr>
        <w:t xml:space="preserve"> </w:t>
      </w:r>
      <w:r>
        <w:rPr>
          <w:rFonts w:hint="eastAsia"/>
        </w:rPr>
        <w:t>초과하는</w:t>
      </w:r>
      <w:r>
        <w:rPr>
          <w:rFonts w:hint="eastAsia"/>
        </w:rPr>
        <w:t xml:space="preserve"> </w:t>
      </w:r>
      <w:r>
        <w:rPr>
          <w:rFonts w:hint="eastAsia"/>
        </w:rPr>
        <w:t>영상</w:t>
      </w:r>
      <w:r>
        <w:rPr>
          <w:rFonts w:hint="eastAsia"/>
        </w:rPr>
        <w:t xml:space="preserve"> </w:t>
      </w:r>
      <w:r>
        <w:rPr>
          <w:rFonts w:hint="eastAsia"/>
        </w:rPr>
        <w:t>콘텐츠</w:t>
      </w:r>
      <w:r>
        <w:rPr>
          <w:rFonts w:hint="eastAsia"/>
        </w:rPr>
        <w:t xml:space="preserve"> </w:t>
      </w:r>
      <w:r>
        <w:rPr>
          <w:rFonts w:hint="eastAsia"/>
        </w:rPr>
        <w:t>제작계약</w:t>
      </w:r>
      <w:r>
        <w:rPr>
          <w:rFonts w:hint="eastAsia"/>
        </w:rPr>
        <w:t>(</w:t>
      </w:r>
      <w:r>
        <w:rPr>
          <w:rFonts w:hint="eastAsia"/>
        </w:rPr>
        <w:t>명확히</w:t>
      </w:r>
      <w:r>
        <w:rPr>
          <w:rFonts w:hint="eastAsia"/>
        </w:rPr>
        <w:t xml:space="preserve"> </w:t>
      </w:r>
      <w:r>
        <w:rPr>
          <w:rFonts w:hint="eastAsia"/>
        </w:rPr>
        <w:t>하자면</w:t>
      </w:r>
      <w:r>
        <w:rPr>
          <w:rFonts w:hint="eastAsia"/>
        </w:rPr>
        <w:t xml:space="preserve">, </w:t>
      </w:r>
      <w:r>
        <w:rPr>
          <w:rFonts w:hint="eastAsia"/>
        </w:rPr>
        <w:t>드라마</w:t>
      </w:r>
      <w:r>
        <w:rPr>
          <w:rFonts w:hint="eastAsia"/>
        </w:rPr>
        <w:t xml:space="preserve">, </w:t>
      </w:r>
      <w:r>
        <w:rPr>
          <w:rFonts w:hint="eastAsia"/>
        </w:rPr>
        <w:t>예능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계약으로</w:t>
      </w:r>
      <w:r>
        <w:rPr>
          <w:rFonts w:hint="eastAsia"/>
        </w:rPr>
        <w:t xml:space="preserve"> </w:t>
      </w:r>
      <w:r>
        <w:rPr>
          <w:rFonts w:hint="eastAsia"/>
        </w:rPr>
        <w:t>제작하는</w:t>
      </w:r>
      <w:r>
        <w:rPr>
          <w:rFonts w:hint="eastAsia"/>
        </w:rPr>
        <w:t xml:space="preserve"> </w:t>
      </w:r>
      <w:r>
        <w:rPr>
          <w:rFonts w:hint="eastAsia"/>
        </w:rPr>
        <w:t>영상</w:t>
      </w:r>
      <w:r>
        <w:rPr>
          <w:rFonts w:hint="eastAsia"/>
        </w:rPr>
        <w:t xml:space="preserve"> </w:t>
      </w:r>
      <w:r>
        <w:rPr>
          <w:rFonts w:hint="eastAsia"/>
        </w:rPr>
        <w:t>콘텐츠의</w:t>
      </w:r>
      <w:r>
        <w:rPr>
          <w:rFonts w:hint="eastAsia"/>
        </w:rPr>
        <w:t xml:space="preserve"> </w:t>
      </w:r>
      <w:r>
        <w:rPr>
          <w:rFonts w:hint="eastAsia"/>
        </w:rPr>
        <w:t>종</w:t>
      </w:r>
      <w:r>
        <w:rPr>
          <w:rFonts w:hint="eastAsia"/>
        </w:rPr>
        <w:lastRenderedPageBreak/>
        <w:t>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단독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공동</w:t>
      </w:r>
      <w:r>
        <w:rPr>
          <w:rFonts w:hint="eastAsia"/>
        </w:rPr>
        <w:t xml:space="preserve"> </w:t>
      </w:r>
      <w:r>
        <w:rPr>
          <w:rFonts w:hint="eastAsia"/>
        </w:rPr>
        <w:t>제작에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계약인지</w:t>
      </w:r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불문함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호의</w:t>
      </w:r>
      <w:r>
        <w:rPr>
          <w:rFonts w:hint="eastAsia"/>
        </w:rPr>
        <w:t xml:space="preserve"> </w:t>
      </w:r>
      <w:r>
        <w:rPr>
          <w:rFonts w:hint="eastAsia"/>
        </w:rPr>
        <w:t>금액</w:t>
      </w:r>
      <w:r>
        <w:rPr>
          <w:rFonts w:hint="eastAsia"/>
        </w:rPr>
        <w:t xml:space="preserve"> </w:t>
      </w:r>
      <w:r>
        <w:rPr>
          <w:rFonts w:hint="eastAsia"/>
        </w:rPr>
        <w:t>기준의</w:t>
      </w:r>
      <w:r>
        <w:rPr>
          <w:rFonts w:hint="eastAsia"/>
        </w:rPr>
        <w:t xml:space="preserve"> </w:t>
      </w:r>
      <w:r>
        <w:rPr>
          <w:rFonts w:hint="eastAsia"/>
        </w:rPr>
        <w:t>산정에</w:t>
      </w:r>
      <w:r>
        <w:rPr>
          <w:rFonts w:hint="eastAsia"/>
        </w:rPr>
        <w:t xml:space="preserve"> </w:t>
      </w:r>
      <w:r w:rsidR="00697F5B">
        <w:rPr>
          <w:rFonts w:hint="eastAsia"/>
        </w:rPr>
        <w:t>한해</w:t>
      </w:r>
      <w:r>
        <w:rPr>
          <w:rFonts w:hint="eastAsia"/>
        </w:rPr>
        <w:t>서는</w:t>
      </w:r>
      <w:r>
        <w:rPr>
          <w:rFonts w:hint="eastAsia"/>
        </w:rPr>
        <w:t xml:space="preserve"> </w:t>
      </w:r>
      <w:r>
        <w:rPr>
          <w:rFonts w:hint="eastAsia"/>
        </w:rPr>
        <w:t>대상회사가</w:t>
      </w:r>
      <w:r>
        <w:rPr>
          <w:rFonts w:hint="eastAsia"/>
        </w:rPr>
        <w:t xml:space="preserve"> 1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사업연도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</w:t>
      </w:r>
      <w:r>
        <w:rPr>
          <w:rFonts w:hint="eastAsia"/>
        </w:rPr>
        <w:t>부</w:t>
      </w:r>
      <w:r w:rsidR="00CA63AE">
        <w:rPr>
          <w:rFonts w:hint="eastAsia"/>
        </w:rPr>
        <w:t>담하는</w:t>
      </w:r>
      <w:r w:rsidR="00CA63AE">
        <w:rPr>
          <w:rFonts w:hint="eastAsia"/>
        </w:rPr>
        <w:t xml:space="preserve"> </w:t>
      </w:r>
      <w:r w:rsidR="00CA63AE">
        <w:rPr>
          <w:rFonts w:hint="eastAsia"/>
        </w:rPr>
        <w:t>지급금액</w:t>
      </w:r>
      <w:r w:rsidR="00CA63AE">
        <w:rPr>
          <w:rFonts w:hint="eastAsia"/>
        </w:rPr>
        <w:t>/</w:t>
      </w:r>
      <w:r w:rsidR="00CA63AE">
        <w:rPr>
          <w:rFonts w:hint="eastAsia"/>
        </w:rPr>
        <w:t>채무액을</w:t>
      </w:r>
      <w:r w:rsidR="00CA63AE">
        <w:rPr>
          <w:rFonts w:hint="eastAsia"/>
        </w:rPr>
        <w:t xml:space="preserve"> </w:t>
      </w:r>
      <w:r w:rsidR="00CA63AE">
        <w:rPr>
          <w:rFonts w:hint="eastAsia"/>
        </w:rPr>
        <w:t>기준으로</w:t>
      </w:r>
      <w:r w:rsidR="00CA63AE">
        <w:rPr>
          <w:rFonts w:hint="eastAsia"/>
        </w:rPr>
        <w:t xml:space="preserve"> </w:t>
      </w:r>
      <w:r w:rsidR="00CA63AE">
        <w:rPr>
          <w:rFonts w:hint="eastAsia"/>
        </w:rPr>
        <w:t>하며</w:t>
      </w:r>
      <w:r>
        <w:rPr>
          <w:rFonts w:hint="eastAsia"/>
        </w:rPr>
        <w:t xml:space="preserve">, </w:t>
      </w:r>
      <w:r w:rsidR="00CA63AE">
        <w:rPr>
          <w:rFonts w:hint="eastAsia"/>
        </w:rPr>
        <w:t>동일한</w:t>
      </w:r>
      <w:r w:rsidR="00CA63AE">
        <w:rPr>
          <w:rFonts w:hint="eastAsia"/>
        </w:rPr>
        <w:t xml:space="preserve"> </w:t>
      </w:r>
      <w:r w:rsidR="00CA63AE">
        <w:rPr>
          <w:rFonts w:hint="eastAsia"/>
        </w:rPr>
        <w:t>영상</w:t>
      </w:r>
      <w:r w:rsidR="00CA63AE">
        <w:rPr>
          <w:rFonts w:hint="eastAsia"/>
        </w:rPr>
        <w:t xml:space="preserve"> </w:t>
      </w:r>
      <w:r w:rsidR="00CA63AE">
        <w:rPr>
          <w:rFonts w:hint="eastAsia"/>
        </w:rPr>
        <w:t>콘텐츠를</w:t>
      </w:r>
      <w:r w:rsidR="00CA63AE">
        <w:rPr>
          <w:rFonts w:hint="eastAsia"/>
        </w:rPr>
        <w:t xml:space="preserve"> </w:t>
      </w:r>
      <w:r w:rsidR="00CA63AE">
        <w:rPr>
          <w:rFonts w:hint="eastAsia"/>
        </w:rPr>
        <w:t>제작하기</w:t>
      </w:r>
      <w:r w:rsidR="00CA63AE">
        <w:rPr>
          <w:rFonts w:hint="eastAsia"/>
        </w:rPr>
        <w:t xml:space="preserve"> </w:t>
      </w:r>
      <w:r w:rsidR="00CA63AE">
        <w:rPr>
          <w:rFonts w:hint="eastAsia"/>
        </w:rPr>
        <w:t>위한</w:t>
      </w:r>
      <w:r w:rsidR="00CA63AE">
        <w:rPr>
          <w:rFonts w:hint="eastAsia"/>
        </w:rPr>
        <w:t xml:space="preserve"> </w:t>
      </w:r>
      <w:r w:rsidR="00CA63AE">
        <w:rPr>
          <w:rFonts w:hint="eastAsia"/>
        </w:rPr>
        <w:t>관련된</w:t>
      </w:r>
      <w:r w:rsidR="00CA63AE">
        <w:rPr>
          <w:rFonts w:hint="eastAsia"/>
        </w:rPr>
        <w:t xml:space="preserve"> </w:t>
      </w:r>
      <w:r w:rsidR="00583CC7">
        <w:rPr>
          <w:rFonts w:hint="eastAsia"/>
        </w:rPr>
        <w:t>일련의</w:t>
      </w:r>
      <w:r w:rsidR="00583CC7">
        <w:rPr>
          <w:rFonts w:hint="eastAsia"/>
        </w:rPr>
        <w:t xml:space="preserve"> </w:t>
      </w:r>
      <w:r w:rsidR="00CA63AE">
        <w:rPr>
          <w:rFonts w:hint="eastAsia"/>
        </w:rPr>
        <w:t>계약</w:t>
      </w:r>
      <w:r w:rsidR="00C27B55">
        <w:rPr>
          <w:rFonts w:hint="eastAsia"/>
        </w:rPr>
        <w:t>이</w:t>
      </w:r>
      <w:r w:rsidR="00C27B55">
        <w:rPr>
          <w:rFonts w:hint="eastAsia"/>
        </w:rPr>
        <w:t xml:space="preserve"> </w:t>
      </w:r>
      <w:r w:rsidR="00C27B55">
        <w:rPr>
          <w:rFonts w:hint="eastAsia"/>
        </w:rPr>
        <w:t>있는</w:t>
      </w:r>
      <w:r w:rsidR="00C27B55">
        <w:rPr>
          <w:rFonts w:hint="eastAsia"/>
        </w:rPr>
        <w:t xml:space="preserve"> </w:t>
      </w:r>
      <w:r w:rsidR="00C27B55">
        <w:rPr>
          <w:rFonts w:hint="eastAsia"/>
        </w:rPr>
        <w:t>경우</w:t>
      </w:r>
      <w:r w:rsidR="00C27B55">
        <w:rPr>
          <w:rFonts w:hint="eastAsia"/>
        </w:rPr>
        <w:t xml:space="preserve"> </w:t>
      </w:r>
      <w:r w:rsidR="00C27B55">
        <w:rPr>
          <w:rFonts w:hint="eastAsia"/>
        </w:rPr>
        <w:t>해당</w:t>
      </w:r>
      <w:r w:rsidR="00C27B55">
        <w:rPr>
          <w:rFonts w:hint="eastAsia"/>
        </w:rPr>
        <w:t xml:space="preserve"> </w:t>
      </w:r>
      <w:r w:rsidR="00C27B55">
        <w:rPr>
          <w:rFonts w:hint="eastAsia"/>
        </w:rPr>
        <w:t>계약</w:t>
      </w:r>
      <w:r w:rsidR="00CA63AE">
        <w:rPr>
          <w:rFonts w:hint="eastAsia"/>
        </w:rPr>
        <w:t xml:space="preserve"> </w:t>
      </w:r>
      <w:r w:rsidR="00CA63AE">
        <w:rPr>
          <w:rFonts w:hint="eastAsia"/>
        </w:rPr>
        <w:t>전체를</w:t>
      </w:r>
      <w:r w:rsidR="00CA63AE">
        <w:rPr>
          <w:rFonts w:hint="eastAsia"/>
        </w:rPr>
        <w:t xml:space="preserve"> </w:t>
      </w:r>
      <w:r w:rsidR="00CA63AE">
        <w:rPr>
          <w:rFonts w:hint="eastAsia"/>
        </w:rPr>
        <w:t>합산한</w:t>
      </w:r>
      <w:r w:rsidR="00CA63AE">
        <w:rPr>
          <w:rFonts w:hint="eastAsia"/>
        </w:rPr>
        <w:t xml:space="preserve"> </w:t>
      </w:r>
      <w:r w:rsidR="00CA63AE">
        <w:rPr>
          <w:rFonts w:hint="eastAsia"/>
        </w:rPr>
        <w:t>기준으로</w:t>
      </w:r>
      <w:r w:rsidR="00CA63AE">
        <w:rPr>
          <w:rFonts w:hint="eastAsia"/>
        </w:rPr>
        <w:t xml:space="preserve"> </w:t>
      </w:r>
      <w:r w:rsidR="00F87792">
        <w:rPr>
          <w:rFonts w:hint="eastAsia"/>
        </w:rPr>
        <w:t>함</w:t>
      </w:r>
      <w:r>
        <w:rPr>
          <w:rFonts w:hint="eastAsia"/>
        </w:rPr>
        <w:t>).</w:t>
      </w:r>
    </w:p>
    <w:p w14:paraId="5B5C0654" w14:textId="06A1F788" w:rsidR="006C232B" w:rsidRPr="003151C9" w:rsidRDefault="006C232B" w:rsidP="009C4B7B">
      <w:pPr>
        <w:pStyle w:val="LKLevel3"/>
        <w:rPr>
          <w:szCs w:val="22"/>
        </w:rPr>
      </w:pPr>
      <w:r w:rsidRPr="00595D3C">
        <w:rPr>
          <w:rFonts w:hint="eastAsia"/>
        </w:rPr>
        <w:t>건당</w:t>
      </w:r>
      <w:r>
        <w:rPr>
          <w:rFonts w:hint="eastAsia"/>
        </w:rPr>
        <w:t xml:space="preserve"> </w:t>
      </w:r>
      <w:r w:rsidRPr="002D1616">
        <w:t>연</w:t>
      </w:r>
      <w:r w:rsidRPr="002D1616">
        <w:t xml:space="preserve"> </w:t>
      </w:r>
      <w:r w:rsidRPr="002D1616">
        <w:t>임</w:t>
      </w:r>
      <w:r w:rsidRPr="002D1616">
        <w:rPr>
          <w:rFonts w:hint="eastAsia"/>
        </w:rPr>
        <w:t>대</w:t>
      </w:r>
      <w:r w:rsidRPr="002D1616">
        <w:t>료</w:t>
      </w:r>
      <w:r w:rsidRPr="002D1616">
        <w:t>(</w:t>
      </w:r>
      <w:r w:rsidRPr="002D1616">
        <w:t>또는</w:t>
      </w:r>
      <w:r w:rsidRPr="002D1616">
        <w:t xml:space="preserve"> </w:t>
      </w:r>
      <w:r w:rsidRPr="002D1616">
        <w:t>연</w:t>
      </w:r>
      <w:r w:rsidRPr="002D1616">
        <w:t xml:space="preserve"> </w:t>
      </w:r>
      <w:proofErr w:type="spellStart"/>
      <w:r w:rsidRPr="002D1616">
        <w:t>리스료</w:t>
      </w:r>
      <w:proofErr w:type="spellEnd"/>
      <w:r w:rsidRPr="002D1616">
        <w:t xml:space="preserve">) </w:t>
      </w:r>
      <w:r w:rsidRPr="002D1616">
        <w:t>금액이</w:t>
      </w:r>
      <w:r w:rsidRPr="002D1616">
        <w:t xml:space="preserve"> </w:t>
      </w:r>
      <w:r w:rsidRPr="002D1616">
        <w:t>금</w:t>
      </w:r>
      <w:r w:rsidRPr="002D1616">
        <w:t xml:space="preserve"> </w:t>
      </w:r>
      <w:r>
        <w:rPr>
          <w:rFonts w:hint="eastAsia"/>
        </w:rPr>
        <w:t>오억</w:t>
      </w:r>
      <w:r>
        <w:rPr>
          <w:rFonts w:hint="eastAsia"/>
        </w:rPr>
        <w:t>(500,000,000)</w:t>
      </w:r>
      <w:r w:rsidRPr="002D1616">
        <w:t>원을</w:t>
      </w:r>
      <w:r w:rsidRPr="002D1616">
        <w:t xml:space="preserve"> </w:t>
      </w:r>
      <w:r w:rsidRPr="002D1616">
        <w:t>초과하는</w:t>
      </w:r>
      <w:r w:rsidRPr="002D1616">
        <w:t xml:space="preserve"> </w:t>
      </w:r>
      <w:r w:rsidRPr="002D1616">
        <w:t>부동산</w:t>
      </w:r>
      <w:r w:rsidRPr="002D1616">
        <w:t xml:space="preserve">, </w:t>
      </w:r>
      <w:r w:rsidRPr="002D1616">
        <w:t>동산</w:t>
      </w:r>
      <w:r w:rsidRPr="002D1616">
        <w:t xml:space="preserve">, </w:t>
      </w:r>
      <w:r w:rsidRPr="002D1616">
        <w:t>기타</w:t>
      </w:r>
      <w:r w:rsidRPr="002D1616">
        <w:t xml:space="preserve"> </w:t>
      </w:r>
      <w:r w:rsidRPr="002D1616">
        <w:t>자산의</w:t>
      </w:r>
      <w:r w:rsidRPr="002D1616">
        <w:t xml:space="preserve"> </w:t>
      </w:r>
      <w:r w:rsidRPr="002D1616">
        <w:t>임대차</w:t>
      </w:r>
      <w:r w:rsidRPr="002D1616">
        <w:t xml:space="preserve"> </w:t>
      </w:r>
      <w:r w:rsidRPr="002D1616">
        <w:t>또는</w:t>
      </w:r>
      <w:r w:rsidRPr="002D1616">
        <w:t xml:space="preserve"> </w:t>
      </w:r>
      <w:r w:rsidRPr="002D1616">
        <w:t>리스에</w:t>
      </w:r>
      <w:r w:rsidRPr="002D1616">
        <w:t xml:space="preserve"> </w:t>
      </w:r>
      <w:r w:rsidRPr="002D1616">
        <w:t>관한</w:t>
      </w:r>
      <w:r w:rsidRPr="002D1616">
        <w:t xml:space="preserve"> </w:t>
      </w:r>
      <w:r w:rsidRPr="002D1616">
        <w:t>계약</w:t>
      </w:r>
      <w:r w:rsidRPr="002D1616">
        <w:t>.</w:t>
      </w:r>
    </w:p>
    <w:p w14:paraId="4F8FDD12" w14:textId="0515822F" w:rsidR="003151C9" w:rsidRPr="000A1A86" w:rsidRDefault="003151C9" w:rsidP="002A1826">
      <w:pPr>
        <w:pStyle w:val="LKLevel3"/>
        <w:rPr>
          <w:szCs w:val="22"/>
        </w:rPr>
      </w:pPr>
      <w:r w:rsidRPr="00595D3C">
        <w:rPr>
          <w:rFonts w:hint="eastAsia"/>
        </w:rPr>
        <w:t>건당</w:t>
      </w:r>
      <w:r>
        <w:rPr>
          <w:rFonts w:hint="eastAsia"/>
        </w:rPr>
        <w:t xml:space="preserve"> </w:t>
      </w:r>
      <w:r w:rsidRPr="002D1616">
        <w:t>약정금액</w:t>
      </w:r>
      <w:r w:rsidRPr="002D1616">
        <w:rPr>
          <w:rFonts w:hint="eastAsia"/>
        </w:rPr>
        <w:t>이</w:t>
      </w:r>
      <w:r w:rsidRPr="002D1616">
        <w:t xml:space="preserve"> </w:t>
      </w:r>
      <w:r w:rsidRPr="002D1616">
        <w:t>금</w:t>
      </w:r>
      <w:r w:rsidRPr="002D1616">
        <w:t xml:space="preserve"> </w:t>
      </w:r>
      <w:r w:rsidR="00D76506">
        <w:rPr>
          <w:rFonts w:hint="eastAsia"/>
        </w:rPr>
        <w:t>오억</w:t>
      </w:r>
      <w:r w:rsidR="00D76506">
        <w:rPr>
          <w:rFonts w:hint="eastAsia"/>
        </w:rPr>
        <w:t>(500,000,000)</w:t>
      </w:r>
      <w:r w:rsidR="00D76506" w:rsidRPr="002D1616">
        <w:t>원</w:t>
      </w:r>
      <w:r w:rsidRPr="002D1616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초과하는</w:t>
      </w:r>
      <w:r w:rsidRPr="00BB3FDC">
        <w:t xml:space="preserve"> </w:t>
      </w:r>
      <w:r w:rsidRPr="00BB3FDC">
        <w:t>금전의</w:t>
      </w:r>
      <w:r w:rsidRPr="00BB3FDC">
        <w:t xml:space="preserve"> </w:t>
      </w:r>
      <w:r w:rsidRPr="00BB3FDC">
        <w:t>차입계약</w:t>
      </w:r>
      <w:r w:rsidRPr="00BB3FDC">
        <w:t xml:space="preserve">, </w:t>
      </w:r>
      <w:r w:rsidRPr="00BB3FDC">
        <w:t>보증계약</w:t>
      </w:r>
      <w:r w:rsidRPr="00BB3FDC">
        <w:t xml:space="preserve"> </w:t>
      </w:r>
      <w:r w:rsidRPr="00BB3FDC">
        <w:t>또는</w:t>
      </w:r>
      <w:r w:rsidRPr="00BB3FDC">
        <w:t xml:space="preserve"> </w:t>
      </w:r>
      <w:r w:rsidRPr="00BB3FDC">
        <w:t>파생거래계약</w:t>
      </w:r>
      <w:r w:rsidRPr="00BB3FDC">
        <w:t>.</w:t>
      </w:r>
    </w:p>
    <w:p w14:paraId="4398D660" w14:textId="3DCCDD51" w:rsidR="000A1A86" w:rsidRDefault="000A1A86" w:rsidP="002A1826">
      <w:pPr>
        <w:pStyle w:val="LKLevel3"/>
        <w:rPr>
          <w:szCs w:val="22"/>
        </w:rPr>
      </w:pPr>
      <w:r>
        <w:rPr>
          <w:rFonts w:eastAsia="바탕체" w:hint="eastAsia"/>
          <w:spacing w:val="3"/>
          <w:szCs w:val="22"/>
        </w:rPr>
        <w:t>위</w:t>
      </w:r>
      <w:r>
        <w:rPr>
          <w:rFonts w:eastAsia="바탕체" w:hint="eastAsia"/>
          <w:spacing w:val="3"/>
          <w:szCs w:val="22"/>
        </w:rPr>
        <w:t xml:space="preserve"> </w:t>
      </w:r>
      <w:r w:rsidRPr="00FB5D9C">
        <w:rPr>
          <w:rFonts w:eastAsia="바탕체" w:hint="eastAsia"/>
          <w:spacing w:val="3"/>
          <w:szCs w:val="22"/>
          <w:u w:val="single"/>
        </w:rPr>
        <w:t>제</w:t>
      </w:r>
      <w:r w:rsidRPr="00FB5D9C">
        <w:rPr>
          <w:rFonts w:eastAsia="바탕체" w:hint="eastAsia"/>
          <w:spacing w:val="3"/>
          <w:szCs w:val="22"/>
          <w:u w:val="single"/>
        </w:rPr>
        <w:t>(1)</w:t>
      </w:r>
      <w:r w:rsidRPr="00FB5D9C">
        <w:rPr>
          <w:rFonts w:eastAsia="바탕체" w:hint="eastAsia"/>
          <w:spacing w:val="3"/>
          <w:szCs w:val="22"/>
          <w:u w:val="single"/>
        </w:rPr>
        <w:t>항</w:t>
      </w:r>
      <w:r>
        <w:rPr>
          <w:rFonts w:eastAsia="바탕체" w:hint="eastAsia"/>
          <w:spacing w:val="3"/>
          <w:szCs w:val="22"/>
        </w:rPr>
        <w:t xml:space="preserve"> </w:t>
      </w:r>
      <w:r>
        <w:rPr>
          <w:rFonts w:eastAsia="바탕체" w:hint="eastAsia"/>
          <w:spacing w:val="3"/>
          <w:szCs w:val="22"/>
        </w:rPr>
        <w:t>내지</w:t>
      </w:r>
      <w:r>
        <w:rPr>
          <w:rFonts w:eastAsia="바탕체" w:hint="eastAsia"/>
          <w:spacing w:val="3"/>
          <w:szCs w:val="22"/>
        </w:rPr>
        <w:t xml:space="preserve"> </w:t>
      </w:r>
      <w:r w:rsidRPr="00FB5D9C">
        <w:rPr>
          <w:rFonts w:eastAsia="바탕체" w:hint="eastAsia"/>
          <w:spacing w:val="3"/>
          <w:szCs w:val="22"/>
          <w:u w:val="single"/>
        </w:rPr>
        <w:t>제</w:t>
      </w:r>
      <w:r w:rsidRPr="00FB5D9C">
        <w:rPr>
          <w:rFonts w:eastAsia="바탕체" w:hint="eastAsia"/>
          <w:spacing w:val="3"/>
          <w:szCs w:val="22"/>
          <w:u w:val="single"/>
        </w:rPr>
        <w:t>(3)</w:t>
      </w:r>
      <w:r w:rsidRPr="00FB5D9C">
        <w:rPr>
          <w:rFonts w:eastAsia="바탕체" w:hint="eastAsia"/>
          <w:spacing w:val="3"/>
          <w:szCs w:val="22"/>
          <w:u w:val="single"/>
        </w:rPr>
        <w:t>항</w:t>
      </w:r>
      <w:r w:rsidR="00DD4265">
        <w:rPr>
          <w:rFonts w:eastAsia="바탕체" w:hint="eastAsia"/>
          <w:spacing w:val="3"/>
          <w:szCs w:val="22"/>
        </w:rPr>
        <w:t>의</w:t>
      </w:r>
      <w:r w:rsidR="00DD4265">
        <w:rPr>
          <w:rFonts w:eastAsia="바탕체" w:hint="eastAsia"/>
          <w:spacing w:val="3"/>
          <w:szCs w:val="22"/>
        </w:rPr>
        <w:t xml:space="preserve"> </w:t>
      </w:r>
      <w:r w:rsidR="00DD4265">
        <w:rPr>
          <w:rFonts w:eastAsia="바탕체" w:hint="eastAsia"/>
          <w:spacing w:val="3"/>
          <w:szCs w:val="22"/>
        </w:rPr>
        <w:t>계약</w:t>
      </w:r>
      <w:r w:rsidR="00DD4265">
        <w:rPr>
          <w:rFonts w:eastAsia="바탕체" w:hint="eastAsia"/>
          <w:spacing w:val="3"/>
          <w:szCs w:val="22"/>
        </w:rPr>
        <w:t xml:space="preserve"> </w:t>
      </w:r>
      <w:r w:rsidR="00DD4265">
        <w:rPr>
          <w:rFonts w:eastAsia="바탕체" w:hint="eastAsia"/>
          <w:spacing w:val="3"/>
          <w:szCs w:val="22"/>
        </w:rPr>
        <w:t>유형</w:t>
      </w:r>
      <w:r w:rsidR="00DD4265">
        <w:rPr>
          <w:rFonts w:eastAsia="바탕체" w:hint="eastAsia"/>
          <w:spacing w:val="3"/>
          <w:szCs w:val="22"/>
        </w:rPr>
        <w:t>(</w:t>
      </w:r>
      <w:r w:rsidR="00DD4265">
        <w:rPr>
          <w:rFonts w:eastAsia="바탕체" w:hint="eastAsia"/>
          <w:spacing w:val="3"/>
          <w:szCs w:val="22"/>
        </w:rPr>
        <w:t>명확히</w:t>
      </w:r>
      <w:r w:rsidR="00DD4265">
        <w:rPr>
          <w:rFonts w:eastAsia="바탕체" w:hint="eastAsia"/>
          <w:spacing w:val="3"/>
          <w:szCs w:val="22"/>
        </w:rPr>
        <w:t xml:space="preserve"> </w:t>
      </w:r>
      <w:r w:rsidR="00DD4265">
        <w:rPr>
          <w:rFonts w:eastAsia="바탕체" w:hint="eastAsia"/>
          <w:spacing w:val="3"/>
          <w:szCs w:val="22"/>
        </w:rPr>
        <w:t>하면</w:t>
      </w:r>
      <w:r w:rsidR="00DD4265">
        <w:rPr>
          <w:rFonts w:eastAsia="바탕체" w:hint="eastAsia"/>
          <w:spacing w:val="3"/>
          <w:szCs w:val="22"/>
        </w:rPr>
        <w:t xml:space="preserve">, </w:t>
      </w:r>
      <w:r w:rsidR="00DD4265">
        <w:rPr>
          <w:rFonts w:eastAsia="바탕체" w:hint="eastAsia"/>
          <w:spacing w:val="3"/>
          <w:szCs w:val="22"/>
        </w:rPr>
        <w:t>위</w:t>
      </w:r>
      <w:r w:rsidR="00DD4265">
        <w:rPr>
          <w:rFonts w:eastAsia="바탕체" w:hint="eastAsia"/>
          <w:spacing w:val="3"/>
          <w:szCs w:val="22"/>
        </w:rPr>
        <w:t xml:space="preserve"> </w:t>
      </w:r>
      <w:r w:rsidR="00DD4265">
        <w:rPr>
          <w:rFonts w:eastAsia="바탕체" w:hint="eastAsia"/>
          <w:spacing w:val="3"/>
          <w:szCs w:val="22"/>
        </w:rPr>
        <w:t>각</w:t>
      </w:r>
      <w:r w:rsidR="00DD4265">
        <w:rPr>
          <w:rFonts w:eastAsia="바탕체" w:hint="eastAsia"/>
          <w:spacing w:val="3"/>
          <w:szCs w:val="22"/>
        </w:rPr>
        <w:t xml:space="preserve"> </w:t>
      </w:r>
      <w:r w:rsidR="00DD4265">
        <w:rPr>
          <w:rFonts w:eastAsia="바탕체" w:hint="eastAsia"/>
          <w:spacing w:val="3"/>
          <w:szCs w:val="22"/>
        </w:rPr>
        <w:t>항의</w:t>
      </w:r>
      <w:r w:rsidR="00DD4265">
        <w:rPr>
          <w:rFonts w:eastAsia="바탕체" w:hint="eastAsia"/>
          <w:spacing w:val="3"/>
          <w:szCs w:val="22"/>
        </w:rPr>
        <w:t xml:space="preserve"> </w:t>
      </w:r>
      <w:r w:rsidR="00DD4265">
        <w:rPr>
          <w:rFonts w:eastAsia="바탕체" w:hint="eastAsia"/>
          <w:spacing w:val="3"/>
          <w:szCs w:val="22"/>
        </w:rPr>
        <w:t>금액</w:t>
      </w:r>
      <w:r w:rsidR="00DD4265">
        <w:rPr>
          <w:rFonts w:eastAsia="바탕체" w:hint="eastAsia"/>
          <w:spacing w:val="3"/>
          <w:szCs w:val="22"/>
        </w:rPr>
        <w:t xml:space="preserve"> </w:t>
      </w:r>
      <w:r w:rsidR="00DD4265">
        <w:rPr>
          <w:rFonts w:eastAsia="바탕체" w:hint="eastAsia"/>
          <w:spacing w:val="3"/>
          <w:szCs w:val="22"/>
        </w:rPr>
        <w:t>기준은</w:t>
      </w:r>
      <w:r w:rsidR="00DD4265">
        <w:rPr>
          <w:rFonts w:eastAsia="바탕체" w:hint="eastAsia"/>
          <w:spacing w:val="3"/>
          <w:szCs w:val="22"/>
        </w:rPr>
        <w:t xml:space="preserve"> </w:t>
      </w:r>
      <w:r w:rsidR="00DD4265">
        <w:rPr>
          <w:rFonts w:eastAsia="바탕체" w:hint="eastAsia"/>
          <w:spacing w:val="3"/>
          <w:szCs w:val="22"/>
        </w:rPr>
        <w:t>고려하지</w:t>
      </w:r>
      <w:r w:rsidR="00DD4265">
        <w:rPr>
          <w:rFonts w:eastAsia="바탕체" w:hint="eastAsia"/>
          <w:spacing w:val="3"/>
          <w:szCs w:val="22"/>
        </w:rPr>
        <w:t xml:space="preserve"> </w:t>
      </w:r>
      <w:r w:rsidR="00DD4265">
        <w:rPr>
          <w:rFonts w:eastAsia="바탕체" w:hint="eastAsia"/>
          <w:spacing w:val="3"/>
          <w:szCs w:val="22"/>
        </w:rPr>
        <w:t>않음</w:t>
      </w:r>
      <w:r w:rsidR="00DD4265">
        <w:rPr>
          <w:rFonts w:eastAsia="바탕체" w:hint="eastAsia"/>
          <w:spacing w:val="3"/>
          <w:szCs w:val="22"/>
        </w:rPr>
        <w:t>)</w:t>
      </w:r>
      <w:r>
        <w:rPr>
          <w:rFonts w:eastAsia="바탕체" w:hint="eastAsia"/>
          <w:spacing w:val="3"/>
          <w:szCs w:val="22"/>
        </w:rPr>
        <w:t>에</w:t>
      </w:r>
      <w:r>
        <w:rPr>
          <w:rFonts w:eastAsia="바탕체" w:hint="eastAsia"/>
          <w:spacing w:val="3"/>
          <w:szCs w:val="22"/>
        </w:rPr>
        <w:t xml:space="preserve"> </w:t>
      </w:r>
      <w:r>
        <w:rPr>
          <w:rFonts w:eastAsia="바탕체" w:hint="eastAsia"/>
          <w:spacing w:val="3"/>
          <w:szCs w:val="22"/>
        </w:rPr>
        <w:t>해당하지</w:t>
      </w:r>
      <w:r>
        <w:rPr>
          <w:rFonts w:eastAsia="바탕체" w:hint="eastAsia"/>
          <w:spacing w:val="3"/>
          <w:szCs w:val="22"/>
        </w:rPr>
        <w:t xml:space="preserve"> </w:t>
      </w:r>
      <w:r>
        <w:rPr>
          <w:rFonts w:eastAsia="바탕체" w:hint="eastAsia"/>
          <w:spacing w:val="3"/>
          <w:szCs w:val="22"/>
        </w:rPr>
        <w:t>않는</w:t>
      </w:r>
      <w:r>
        <w:rPr>
          <w:rFonts w:eastAsia="바탕체" w:hint="eastAsia"/>
          <w:spacing w:val="3"/>
          <w:szCs w:val="22"/>
        </w:rPr>
        <w:t xml:space="preserve"> </w:t>
      </w:r>
      <w:r>
        <w:rPr>
          <w:rFonts w:eastAsia="바탕체" w:hint="eastAsia"/>
          <w:spacing w:val="3"/>
          <w:szCs w:val="22"/>
        </w:rPr>
        <w:t>것으로서</w:t>
      </w:r>
      <w:r>
        <w:rPr>
          <w:rFonts w:eastAsia="바탕체" w:hint="eastAsia"/>
          <w:spacing w:val="3"/>
          <w:szCs w:val="22"/>
        </w:rPr>
        <w:t xml:space="preserve">, </w:t>
      </w:r>
      <w:r>
        <w:rPr>
          <w:rFonts w:eastAsia="바탕체" w:hint="eastAsia"/>
          <w:spacing w:val="3"/>
          <w:szCs w:val="22"/>
        </w:rPr>
        <w:t>건당</w:t>
      </w:r>
      <w:r>
        <w:rPr>
          <w:rFonts w:eastAsia="바탕체" w:hint="eastAsia"/>
          <w:spacing w:val="3"/>
          <w:szCs w:val="22"/>
        </w:rPr>
        <w:t xml:space="preserve"> </w:t>
      </w:r>
      <w:r>
        <w:rPr>
          <w:rFonts w:eastAsia="바탕체" w:hint="eastAsia"/>
          <w:spacing w:val="3"/>
          <w:szCs w:val="22"/>
        </w:rPr>
        <w:t>계약금액이</w:t>
      </w:r>
      <w:r>
        <w:rPr>
          <w:rFonts w:eastAsia="바탕체" w:hint="eastAsia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금</w:t>
      </w:r>
      <w:r w:rsidRPr="0034310C">
        <w:rPr>
          <w:rFonts w:eastAsia="바탕체"/>
          <w:spacing w:val="3"/>
          <w:szCs w:val="22"/>
        </w:rPr>
        <w:t xml:space="preserve"> </w:t>
      </w:r>
      <w:r w:rsidR="00F3218D" w:rsidRPr="00CD4A94">
        <w:rPr>
          <w:rFonts w:eastAsia="바탕체" w:hint="eastAsia"/>
          <w:spacing w:val="3"/>
          <w:szCs w:val="22"/>
        </w:rPr>
        <w:t>일십억</w:t>
      </w:r>
      <w:r w:rsidR="00F3218D" w:rsidRPr="00CD4A94">
        <w:rPr>
          <w:rFonts w:eastAsia="바탕체" w:hint="eastAsia"/>
          <w:spacing w:val="3"/>
          <w:szCs w:val="22"/>
        </w:rPr>
        <w:t>(1,000,000,000)</w:t>
      </w:r>
      <w:r w:rsidRPr="0034310C">
        <w:rPr>
          <w:rFonts w:eastAsia="바탕체" w:hint="eastAsia"/>
          <w:spacing w:val="3"/>
          <w:szCs w:val="22"/>
        </w:rPr>
        <w:t>원을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초과하는</w:t>
      </w:r>
      <w:r>
        <w:rPr>
          <w:rFonts w:eastAsia="바탕체" w:hint="eastAsia"/>
          <w:spacing w:val="3"/>
          <w:szCs w:val="22"/>
        </w:rPr>
        <w:t xml:space="preserve"> </w:t>
      </w:r>
      <w:r>
        <w:rPr>
          <w:rFonts w:eastAsia="바탕체" w:hint="eastAsia"/>
          <w:spacing w:val="3"/>
          <w:szCs w:val="22"/>
        </w:rPr>
        <w:t>대상회사의</w:t>
      </w:r>
      <w:r>
        <w:rPr>
          <w:rFonts w:eastAsia="바탕체" w:hint="eastAsia"/>
          <w:spacing w:val="3"/>
          <w:szCs w:val="22"/>
        </w:rPr>
        <w:t xml:space="preserve"> </w:t>
      </w:r>
      <w:r>
        <w:rPr>
          <w:rFonts w:eastAsia="바탕체" w:hint="eastAsia"/>
          <w:spacing w:val="3"/>
          <w:szCs w:val="22"/>
        </w:rPr>
        <w:t>아티스트</w:t>
      </w:r>
      <w:r>
        <w:rPr>
          <w:rFonts w:eastAsia="바탕체" w:hint="eastAsia"/>
          <w:spacing w:val="3"/>
          <w:szCs w:val="22"/>
        </w:rPr>
        <w:t xml:space="preserve"> </w:t>
      </w:r>
      <w:r>
        <w:rPr>
          <w:rFonts w:eastAsia="바탕체" w:hint="eastAsia"/>
          <w:spacing w:val="3"/>
          <w:szCs w:val="22"/>
        </w:rPr>
        <w:t>매니지먼트</w:t>
      </w:r>
      <w:r>
        <w:rPr>
          <w:rFonts w:eastAsia="바탕체" w:hint="eastAsia"/>
          <w:spacing w:val="3"/>
          <w:szCs w:val="22"/>
        </w:rPr>
        <w:t xml:space="preserve"> </w:t>
      </w:r>
      <w:r>
        <w:rPr>
          <w:rFonts w:eastAsia="바탕체" w:hint="eastAsia"/>
          <w:spacing w:val="3"/>
          <w:szCs w:val="22"/>
        </w:rPr>
        <w:t>사업에</w:t>
      </w:r>
      <w:r>
        <w:rPr>
          <w:rFonts w:eastAsia="바탕체" w:hint="eastAsia"/>
          <w:spacing w:val="3"/>
          <w:szCs w:val="22"/>
        </w:rPr>
        <w:t xml:space="preserve"> </w:t>
      </w:r>
      <w:r>
        <w:rPr>
          <w:rFonts w:eastAsia="바탕체" w:hint="eastAsia"/>
          <w:spacing w:val="3"/>
          <w:szCs w:val="22"/>
        </w:rPr>
        <w:t>관한</w:t>
      </w:r>
      <w:r>
        <w:rPr>
          <w:rFonts w:eastAsia="바탕체" w:hint="eastAsia"/>
          <w:spacing w:val="3"/>
          <w:szCs w:val="22"/>
        </w:rPr>
        <w:t xml:space="preserve"> </w:t>
      </w:r>
      <w:r>
        <w:rPr>
          <w:rFonts w:eastAsia="바탕체" w:hint="eastAsia"/>
          <w:spacing w:val="3"/>
          <w:szCs w:val="22"/>
        </w:rPr>
        <w:t>영업</w:t>
      </w:r>
      <w:r>
        <w:rPr>
          <w:rFonts w:eastAsia="바탕체" w:hint="eastAsia"/>
          <w:spacing w:val="3"/>
          <w:szCs w:val="22"/>
        </w:rPr>
        <w:t xml:space="preserve"> </w:t>
      </w:r>
      <w:r>
        <w:rPr>
          <w:rFonts w:eastAsia="바탕체" w:hint="eastAsia"/>
          <w:spacing w:val="3"/>
          <w:szCs w:val="22"/>
        </w:rPr>
        <w:t>계약</w:t>
      </w:r>
      <w:r w:rsidRPr="005A00B3">
        <w:rPr>
          <w:spacing w:val="3"/>
        </w:rPr>
        <w:t>.</w:t>
      </w:r>
    </w:p>
    <w:p w14:paraId="0E0F7EA2" w14:textId="3C5D1E31" w:rsidR="00B10975" w:rsidRPr="00292999" w:rsidRDefault="00B10975" w:rsidP="002A1826">
      <w:pPr>
        <w:pStyle w:val="LKLevel3"/>
        <w:rPr>
          <w:szCs w:val="22"/>
        </w:rPr>
      </w:pPr>
      <w:r w:rsidRPr="00292999">
        <w:rPr>
          <w:rFonts w:hint="eastAsia"/>
          <w:szCs w:val="22"/>
        </w:rPr>
        <w:t>합병</w:t>
      </w:r>
      <w:r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분할</w:t>
      </w:r>
      <w:r w:rsidRPr="00292999">
        <w:rPr>
          <w:rFonts w:hint="eastAsia"/>
          <w:szCs w:val="22"/>
        </w:rPr>
        <w:t xml:space="preserve">, </w:t>
      </w:r>
      <w:r w:rsidR="006E74BB" w:rsidRPr="00292999">
        <w:rPr>
          <w:rFonts w:hint="eastAsia"/>
          <w:szCs w:val="22"/>
        </w:rPr>
        <w:t>분할합병</w:t>
      </w:r>
      <w:r w:rsidR="006E74BB"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주식의</w:t>
      </w:r>
      <w:r w:rsidR="006E74BB" w:rsidRPr="00292999">
        <w:rPr>
          <w:rFonts w:hint="eastAsia"/>
          <w:szCs w:val="22"/>
        </w:rPr>
        <w:t xml:space="preserve"> </w:t>
      </w:r>
      <w:r w:rsidR="006E74BB" w:rsidRPr="00292999">
        <w:rPr>
          <w:rFonts w:hint="eastAsia"/>
          <w:szCs w:val="22"/>
        </w:rPr>
        <w:t>포괄적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교환</w:t>
      </w:r>
      <w:r w:rsidR="006E74BB" w:rsidRPr="00292999">
        <w:rPr>
          <w:rFonts w:hint="eastAsia"/>
          <w:szCs w:val="22"/>
        </w:rPr>
        <w:t xml:space="preserve"> </w:t>
      </w:r>
      <w:r w:rsidR="006E74BB" w:rsidRPr="00292999">
        <w:rPr>
          <w:rFonts w:hint="eastAsia"/>
          <w:szCs w:val="22"/>
        </w:rPr>
        <w:t>또는</w:t>
      </w:r>
      <w:r w:rsidR="006E74BB" w:rsidRPr="00292999">
        <w:rPr>
          <w:rFonts w:hint="eastAsia"/>
          <w:szCs w:val="22"/>
        </w:rPr>
        <w:t xml:space="preserve"> </w:t>
      </w:r>
      <w:r w:rsidR="006E74BB" w:rsidRPr="00292999">
        <w:rPr>
          <w:rFonts w:hint="eastAsia"/>
          <w:szCs w:val="22"/>
        </w:rPr>
        <w:t>이전</w:t>
      </w:r>
      <w:r w:rsidRPr="00292999">
        <w:rPr>
          <w:rFonts w:hint="eastAsia"/>
          <w:szCs w:val="22"/>
        </w:rPr>
        <w:t>,</w:t>
      </w:r>
      <w:r w:rsidR="00BE346D" w:rsidRPr="00292999">
        <w:rPr>
          <w:rFonts w:hint="eastAsia"/>
          <w:szCs w:val="22"/>
        </w:rPr>
        <w:t xml:space="preserve"> </w:t>
      </w:r>
      <w:r w:rsidR="00BE346D" w:rsidRPr="00292999">
        <w:rPr>
          <w:rFonts w:hint="eastAsia"/>
          <w:szCs w:val="22"/>
        </w:rPr>
        <w:t>영업</w:t>
      </w:r>
      <w:r w:rsidR="00BE346D" w:rsidRPr="00292999">
        <w:rPr>
          <w:rFonts w:hint="eastAsia"/>
          <w:szCs w:val="22"/>
        </w:rPr>
        <w:t xml:space="preserve"> </w:t>
      </w:r>
      <w:r w:rsidR="00BE346D" w:rsidRPr="00292999">
        <w:rPr>
          <w:rFonts w:hint="eastAsia"/>
          <w:szCs w:val="22"/>
        </w:rPr>
        <w:t>전부</w:t>
      </w:r>
      <w:r w:rsidR="00BE346D" w:rsidRPr="00292999">
        <w:rPr>
          <w:rFonts w:hint="eastAsia"/>
          <w:szCs w:val="22"/>
        </w:rPr>
        <w:t xml:space="preserve"> </w:t>
      </w:r>
      <w:r w:rsidR="00BE346D" w:rsidRPr="00292999">
        <w:rPr>
          <w:rFonts w:hint="eastAsia"/>
          <w:szCs w:val="22"/>
        </w:rPr>
        <w:t>또는</w:t>
      </w:r>
      <w:r w:rsidR="00BE346D" w:rsidRPr="00292999">
        <w:rPr>
          <w:rFonts w:hint="eastAsia"/>
          <w:szCs w:val="22"/>
        </w:rPr>
        <w:t xml:space="preserve"> </w:t>
      </w:r>
      <w:r w:rsidR="00BE346D" w:rsidRPr="00292999">
        <w:rPr>
          <w:rFonts w:hint="eastAsia"/>
          <w:szCs w:val="22"/>
        </w:rPr>
        <w:t>중요한</w:t>
      </w:r>
      <w:r w:rsidR="00BE346D" w:rsidRPr="00292999">
        <w:rPr>
          <w:rFonts w:hint="eastAsia"/>
          <w:szCs w:val="22"/>
        </w:rPr>
        <w:t xml:space="preserve"> </w:t>
      </w:r>
      <w:r w:rsidR="00BE346D" w:rsidRPr="00292999">
        <w:rPr>
          <w:rFonts w:hint="eastAsia"/>
          <w:szCs w:val="22"/>
        </w:rPr>
        <w:t>일부의</w:t>
      </w:r>
      <w:r w:rsidR="00BE346D" w:rsidRPr="00292999">
        <w:rPr>
          <w:rFonts w:hint="eastAsia"/>
          <w:szCs w:val="22"/>
        </w:rPr>
        <w:t xml:space="preserve"> </w:t>
      </w:r>
      <w:r w:rsidR="00BE346D" w:rsidRPr="00292999">
        <w:rPr>
          <w:rFonts w:hint="eastAsia"/>
          <w:szCs w:val="22"/>
        </w:rPr>
        <w:t>양도</w:t>
      </w:r>
      <w:r w:rsidR="00D50F0C" w:rsidRPr="00292999">
        <w:rPr>
          <w:rFonts w:hint="eastAsia"/>
          <w:szCs w:val="22"/>
        </w:rPr>
        <w:t>에</w:t>
      </w:r>
      <w:r w:rsidR="00D50F0C" w:rsidRPr="00292999">
        <w:rPr>
          <w:rFonts w:hint="eastAsia"/>
          <w:szCs w:val="22"/>
        </w:rPr>
        <w:t xml:space="preserve"> </w:t>
      </w:r>
      <w:r w:rsidR="00D50F0C" w:rsidRPr="00292999">
        <w:rPr>
          <w:rFonts w:hint="eastAsia"/>
          <w:szCs w:val="22"/>
        </w:rPr>
        <w:t>관한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계약</w:t>
      </w:r>
      <w:r w:rsidR="00B15AA9" w:rsidRPr="00292999">
        <w:rPr>
          <w:rFonts w:hint="eastAsia"/>
          <w:szCs w:val="22"/>
        </w:rPr>
        <w:t>.</w:t>
      </w:r>
    </w:p>
    <w:p w14:paraId="6042A6F1" w14:textId="273A16EB" w:rsidR="009C4273" w:rsidRPr="00292999" w:rsidRDefault="00B15AA9" w:rsidP="002A1826">
      <w:pPr>
        <w:pStyle w:val="LKLevel3"/>
        <w:rPr>
          <w:szCs w:val="22"/>
        </w:rPr>
      </w:pPr>
      <w:r w:rsidRPr="00292999">
        <w:rPr>
          <w:rFonts w:hint="eastAsia"/>
          <w:szCs w:val="22"/>
        </w:rPr>
        <w:t>아티스트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전속계약</w:t>
      </w:r>
      <w:r w:rsidR="009923FF" w:rsidRPr="00292999">
        <w:rPr>
          <w:rFonts w:hint="eastAsia"/>
          <w:szCs w:val="22"/>
        </w:rPr>
        <w:t>.</w:t>
      </w:r>
    </w:p>
    <w:p w14:paraId="10030D66" w14:textId="59A93970" w:rsidR="005B0D41" w:rsidRPr="00292999" w:rsidRDefault="00B63DEA" w:rsidP="00427976">
      <w:pPr>
        <w:pStyle w:val="LKLevel3"/>
        <w:rPr>
          <w:szCs w:val="22"/>
        </w:rPr>
      </w:pPr>
      <w:bookmarkStart w:id="8" w:name="_DV_C75"/>
      <w:r>
        <w:rPr>
          <w:rFonts w:eastAsia="바탕체" w:hint="eastAsia"/>
          <w:spacing w:val="3"/>
          <w:szCs w:val="22"/>
        </w:rPr>
        <w:t>위</w:t>
      </w:r>
      <w:r>
        <w:rPr>
          <w:rFonts w:eastAsia="바탕체" w:hint="eastAsia"/>
          <w:spacing w:val="3"/>
          <w:szCs w:val="22"/>
        </w:rPr>
        <w:t xml:space="preserve"> </w:t>
      </w:r>
      <w:r w:rsidRPr="00FB5D9C">
        <w:rPr>
          <w:rFonts w:eastAsia="바탕체" w:hint="eastAsia"/>
          <w:spacing w:val="3"/>
          <w:szCs w:val="22"/>
          <w:u w:val="single"/>
        </w:rPr>
        <w:t>제</w:t>
      </w:r>
      <w:r w:rsidRPr="00FB5D9C">
        <w:rPr>
          <w:rFonts w:eastAsia="바탕체" w:hint="eastAsia"/>
          <w:spacing w:val="3"/>
          <w:szCs w:val="22"/>
          <w:u w:val="single"/>
        </w:rPr>
        <w:t>(1)</w:t>
      </w:r>
      <w:r w:rsidRPr="00FB5D9C">
        <w:rPr>
          <w:rFonts w:eastAsia="바탕체" w:hint="eastAsia"/>
          <w:spacing w:val="3"/>
          <w:szCs w:val="22"/>
          <w:u w:val="single"/>
        </w:rPr>
        <w:t>항</w:t>
      </w:r>
      <w:r w:rsidR="00922567">
        <w:rPr>
          <w:rFonts w:eastAsia="바탕체" w:hint="eastAsia"/>
          <w:spacing w:val="3"/>
          <w:szCs w:val="22"/>
        </w:rPr>
        <w:t>의</w:t>
      </w:r>
      <w:r w:rsidR="00922567">
        <w:rPr>
          <w:rFonts w:eastAsia="바탕체" w:hint="eastAsia"/>
          <w:spacing w:val="3"/>
          <w:szCs w:val="22"/>
        </w:rPr>
        <w:t xml:space="preserve"> </w:t>
      </w:r>
      <w:r w:rsidR="00922567">
        <w:rPr>
          <w:rFonts w:eastAsia="바탕체" w:hint="eastAsia"/>
          <w:spacing w:val="3"/>
          <w:szCs w:val="22"/>
        </w:rPr>
        <w:t>계약</w:t>
      </w:r>
      <w:r w:rsidR="00922567">
        <w:rPr>
          <w:rFonts w:eastAsia="바탕체" w:hint="eastAsia"/>
          <w:spacing w:val="3"/>
          <w:szCs w:val="22"/>
        </w:rPr>
        <w:t xml:space="preserve"> </w:t>
      </w:r>
      <w:r w:rsidR="00922567">
        <w:rPr>
          <w:rFonts w:eastAsia="바탕체" w:hint="eastAsia"/>
          <w:spacing w:val="3"/>
          <w:szCs w:val="22"/>
        </w:rPr>
        <w:t>유형</w:t>
      </w:r>
      <w:r w:rsidR="00FA26D6">
        <w:rPr>
          <w:rFonts w:eastAsia="바탕체" w:hint="eastAsia"/>
          <w:spacing w:val="3"/>
          <w:szCs w:val="22"/>
        </w:rPr>
        <w:t>(</w:t>
      </w:r>
      <w:r w:rsidR="00FA26D6">
        <w:rPr>
          <w:rFonts w:eastAsia="바탕체" w:hint="eastAsia"/>
          <w:spacing w:val="3"/>
          <w:szCs w:val="22"/>
        </w:rPr>
        <w:t>명확히</w:t>
      </w:r>
      <w:r w:rsidR="00FA26D6">
        <w:rPr>
          <w:rFonts w:eastAsia="바탕체" w:hint="eastAsia"/>
          <w:spacing w:val="3"/>
          <w:szCs w:val="22"/>
        </w:rPr>
        <w:t xml:space="preserve"> </w:t>
      </w:r>
      <w:r w:rsidR="00FA26D6">
        <w:rPr>
          <w:rFonts w:eastAsia="바탕체" w:hint="eastAsia"/>
          <w:spacing w:val="3"/>
          <w:szCs w:val="22"/>
        </w:rPr>
        <w:t>하면</w:t>
      </w:r>
      <w:r w:rsidR="00FA26D6">
        <w:rPr>
          <w:rFonts w:eastAsia="바탕체" w:hint="eastAsia"/>
          <w:spacing w:val="3"/>
          <w:szCs w:val="22"/>
        </w:rPr>
        <w:t xml:space="preserve">, </w:t>
      </w:r>
      <w:r w:rsidR="00FA26D6">
        <w:rPr>
          <w:rFonts w:eastAsia="바탕체" w:hint="eastAsia"/>
          <w:spacing w:val="3"/>
          <w:szCs w:val="22"/>
        </w:rPr>
        <w:t>위</w:t>
      </w:r>
      <w:r w:rsidR="00FA26D6">
        <w:rPr>
          <w:rFonts w:eastAsia="바탕체" w:hint="eastAsia"/>
          <w:spacing w:val="3"/>
          <w:szCs w:val="22"/>
        </w:rPr>
        <w:t xml:space="preserve"> </w:t>
      </w:r>
      <w:r w:rsidR="00FA26D6" w:rsidRPr="00FB5D9C">
        <w:rPr>
          <w:rFonts w:eastAsia="바탕체" w:hint="eastAsia"/>
          <w:spacing w:val="3"/>
          <w:szCs w:val="22"/>
          <w:u w:val="single"/>
        </w:rPr>
        <w:t>제</w:t>
      </w:r>
      <w:r w:rsidR="00FA26D6" w:rsidRPr="00FB5D9C">
        <w:rPr>
          <w:rFonts w:eastAsia="바탕체" w:hint="eastAsia"/>
          <w:spacing w:val="3"/>
          <w:szCs w:val="22"/>
          <w:u w:val="single"/>
        </w:rPr>
        <w:t>(1)</w:t>
      </w:r>
      <w:r w:rsidR="00FA26D6" w:rsidRPr="00FB5D9C">
        <w:rPr>
          <w:rFonts w:eastAsia="바탕체" w:hint="eastAsia"/>
          <w:spacing w:val="3"/>
          <w:szCs w:val="22"/>
          <w:u w:val="single"/>
        </w:rPr>
        <w:t>항</w:t>
      </w:r>
      <w:r w:rsidR="00FA26D6">
        <w:rPr>
          <w:rFonts w:eastAsia="바탕체" w:hint="eastAsia"/>
          <w:spacing w:val="3"/>
          <w:szCs w:val="22"/>
        </w:rPr>
        <w:t>의</w:t>
      </w:r>
      <w:r w:rsidR="00FA26D6">
        <w:rPr>
          <w:rFonts w:eastAsia="바탕체" w:hint="eastAsia"/>
          <w:spacing w:val="3"/>
          <w:szCs w:val="22"/>
        </w:rPr>
        <w:t xml:space="preserve"> </w:t>
      </w:r>
      <w:r w:rsidR="00FA26D6">
        <w:rPr>
          <w:rFonts w:eastAsia="바탕체" w:hint="eastAsia"/>
          <w:spacing w:val="3"/>
          <w:szCs w:val="22"/>
        </w:rPr>
        <w:t>금액</w:t>
      </w:r>
      <w:r w:rsidR="00FA26D6">
        <w:rPr>
          <w:rFonts w:eastAsia="바탕체" w:hint="eastAsia"/>
          <w:spacing w:val="3"/>
          <w:szCs w:val="22"/>
        </w:rPr>
        <w:t xml:space="preserve"> </w:t>
      </w:r>
      <w:r w:rsidR="00FA26D6">
        <w:rPr>
          <w:rFonts w:eastAsia="바탕체" w:hint="eastAsia"/>
          <w:spacing w:val="3"/>
          <w:szCs w:val="22"/>
        </w:rPr>
        <w:t>기준은</w:t>
      </w:r>
      <w:r w:rsidR="00FA26D6">
        <w:rPr>
          <w:rFonts w:eastAsia="바탕체" w:hint="eastAsia"/>
          <w:spacing w:val="3"/>
          <w:szCs w:val="22"/>
        </w:rPr>
        <w:t xml:space="preserve"> </w:t>
      </w:r>
      <w:r w:rsidR="00FA26D6">
        <w:rPr>
          <w:rFonts w:eastAsia="바탕체" w:hint="eastAsia"/>
          <w:spacing w:val="3"/>
          <w:szCs w:val="22"/>
        </w:rPr>
        <w:t>고려하지</w:t>
      </w:r>
      <w:r w:rsidR="00FA26D6">
        <w:rPr>
          <w:rFonts w:eastAsia="바탕체" w:hint="eastAsia"/>
          <w:spacing w:val="3"/>
          <w:szCs w:val="22"/>
        </w:rPr>
        <w:t xml:space="preserve"> </w:t>
      </w:r>
      <w:r w:rsidR="00FA26D6">
        <w:rPr>
          <w:rFonts w:eastAsia="바탕체" w:hint="eastAsia"/>
          <w:spacing w:val="3"/>
          <w:szCs w:val="22"/>
        </w:rPr>
        <w:t>않음</w:t>
      </w:r>
      <w:r w:rsidR="00922567">
        <w:rPr>
          <w:rFonts w:eastAsia="바탕체" w:hint="eastAsia"/>
          <w:spacing w:val="3"/>
          <w:szCs w:val="22"/>
        </w:rPr>
        <w:t>)</w:t>
      </w:r>
      <w:r>
        <w:rPr>
          <w:rFonts w:eastAsia="바탕체" w:hint="eastAsia"/>
          <w:spacing w:val="3"/>
          <w:szCs w:val="22"/>
        </w:rPr>
        <w:t>에</w:t>
      </w:r>
      <w:r>
        <w:rPr>
          <w:rFonts w:eastAsia="바탕체" w:hint="eastAsia"/>
          <w:spacing w:val="3"/>
          <w:szCs w:val="22"/>
        </w:rPr>
        <w:t xml:space="preserve"> </w:t>
      </w:r>
      <w:r>
        <w:rPr>
          <w:rFonts w:eastAsia="바탕체" w:hint="eastAsia"/>
          <w:spacing w:val="3"/>
          <w:szCs w:val="22"/>
        </w:rPr>
        <w:t>해당하지</w:t>
      </w:r>
      <w:r>
        <w:rPr>
          <w:rFonts w:eastAsia="바탕체" w:hint="eastAsia"/>
          <w:spacing w:val="3"/>
          <w:szCs w:val="22"/>
        </w:rPr>
        <w:t xml:space="preserve"> </w:t>
      </w:r>
      <w:r w:rsidRPr="00F4553E">
        <w:rPr>
          <w:rFonts w:eastAsia="바탕체" w:hint="eastAsia"/>
          <w:spacing w:val="3"/>
          <w:szCs w:val="22"/>
        </w:rPr>
        <w:t>않는</w:t>
      </w:r>
      <w:r w:rsidRPr="00F4553E">
        <w:rPr>
          <w:rFonts w:eastAsia="바탕체" w:hint="eastAsia"/>
          <w:spacing w:val="3"/>
          <w:szCs w:val="22"/>
        </w:rPr>
        <w:t xml:space="preserve"> </w:t>
      </w:r>
      <w:r w:rsidRPr="00F4553E">
        <w:rPr>
          <w:rFonts w:eastAsia="바탕체" w:hint="eastAsia"/>
          <w:spacing w:val="3"/>
          <w:szCs w:val="22"/>
        </w:rPr>
        <w:t>것으로서</w:t>
      </w:r>
      <w:r w:rsidRPr="00F4553E">
        <w:rPr>
          <w:rFonts w:eastAsia="바탕체" w:hint="eastAsia"/>
          <w:spacing w:val="3"/>
          <w:szCs w:val="22"/>
        </w:rPr>
        <w:t xml:space="preserve">, </w:t>
      </w:r>
      <w:r w:rsidR="005B0D41" w:rsidRPr="00F4553E">
        <w:rPr>
          <w:rFonts w:hint="eastAsia"/>
          <w:szCs w:val="22"/>
        </w:rPr>
        <w:t>주주간계약</w:t>
      </w:r>
      <w:r w:rsidR="005B0D41" w:rsidRPr="00F4553E">
        <w:rPr>
          <w:szCs w:val="22"/>
        </w:rPr>
        <w:t xml:space="preserve"> </w:t>
      </w:r>
      <w:r w:rsidR="005B0D41" w:rsidRPr="00F4553E">
        <w:rPr>
          <w:szCs w:val="22"/>
        </w:rPr>
        <w:t>및</w:t>
      </w:r>
      <w:r w:rsidR="005B0D41" w:rsidRPr="00F4553E">
        <w:rPr>
          <w:szCs w:val="22"/>
        </w:rPr>
        <w:t xml:space="preserve"> </w:t>
      </w:r>
      <w:r w:rsidR="005B0D41" w:rsidRPr="00F4553E">
        <w:rPr>
          <w:szCs w:val="22"/>
        </w:rPr>
        <w:t>기타</w:t>
      </w:r>
      <w:r w:rsidR="005B0D41" w:rsidRPr="00F4553E">
        <w:rPr>
          <w:szCs w:val="22"/>
        </w:rPr>
        <w:t xml:space="preserve"> </w:t>
      </w:r>
      <w:r w:rsidR="005B0D41" w:rsidRPr="00F4553E">
        <w:rPr>
          <w:szCs w:val="22"/>
        </w:rPr>
        <w:t>대상회사가</w:t>
      </w:r>
      <w:r w:rsidR="005B0D41" w:rsidRPr="00F4553E">
        <w:rPr>
          <w:szCs w:val="22"/>
        </w:rPr>
        <w:t xml:space="preserve"> </w:t>
      </w:r>
      <w:r w:rsidR="005B0D41" w:rsidRPr="00F4553E">
        <w:rPr>
          <w:szCs w:val="22"/>
        </w:rPr>
        <w:t>부담하는</w:t>
      </w:r>
      <w:r w:rsidR="005B0D41" w:rsidRPr="00F4553E">
        <w:rPr>
          <w:szCs w:val="22"/>
        </w:rPr>
        <w:t xml:space="preserve"> </w:t>
      </w:r>
      <w:r w:rsidR="005B0D41" w:rsidRPr="00F4553E">
        <w:rPr>
          <w:szCs w:val="22"/>
        </w:rPr>
        <w:t>경제적인</w:t>
      </w:r>
      <w:r w:rsidR="005B0D41" w:rsidRPr="00F4553E">
        <w:rPr>
          <w:szCs w:val="22"/>
        </w:rPr>
        <w:t xml:space="preserve"> </w:t>
      </w:r>
      <w:r w:rsidR="005B0D41" w:rsidRPr="00F4553E">
        <w:rPr>
          <w:szCs w:val="22"/>
        </w:rPr>
        <w:t>부담이</w:t>
      </w:r>
      <w:r w:rsidR="005B0D41" w:rsidRPr="00F4553E">
        <w:rPr>
          <w:szCs w:val="22"/>
        </w:rPr>
        <w:t xml:space="preserve"> </w:t>
      </w:r>
      <w:r w:rsidR="005B0D41" w:rsidRPr="00F4553E">
        <w:rPr>
          <w:szCs w:val="22"/>
        </w:rPr>
        <w:t>금</w:t>
      </w:r>
      <w:r w:rsidR="00AA1A72" w:rsidRPr="00524F33">
        <w:rPr>
          <w:rFonts w:eastAsia="바탕체"/>
          <w:spacing w:val="3"/>
          <w:szCs w:val="22"/>
        </w:rPr>
        <w:t xml:space="preserve"> </w:t>
      </w:r>
      <w:r w:rsidR="009476C9" w:rsidRPr="00524F33">
        <w:rPr>
          <w:rFonts w:eastAsia="바탕체"/>
          <w:spacing w:val="3"/>
          <w:szCs w:val="22"/>
        </w:rPr>
        <w:t>[</w:t>
      </w:r>
      <w:r w:rsidR="009476C9" w:rsidRPr="00524F33">
        <w:rPr>
          <w:rFonts w:eastAsia="바탕체" w:hint="eastAsia"/>
          <w:spacing w:val="3"/>
          <w:szCs w:val="22"/>
        </w:rPr>
        <w:t>일십억</w:t>
      </w:r>
      <w:r w:rsidR="009476C9" w:rsidRPr="00524F33">
        <w:rPr>
          <w:rFonts w:eastAsia="바탕체"/>
          <w:spacing w:val="3"/>
          <w:szCs w:val="22"/>
        </w:rPr>
        <w:t>(1,000,000,000)]</w:t>
      </w:r>
      <w:r w:rsidR="005B0D41" w:rsidRPr="00F4553E">
        <w:rPr>
          <w:szCs w:val="22"/>
        </w:rPr>
        <w:t>원을</w:t>
      </w:r>
      <w:r w:rsidR="005B0D41" w:rsidRPr="00292999">
        <w:rPr>
          <w:szCs w:val="22"/>
        </w:rPr>
        <w:t xml:space="preserve"> </w:t>
      </w:r>
      <w:r w:rsidR="005B0D41" w:rsidRPr="00292999">
        <w:rPr>
          <w:szCs w:val="22"/>
        </w:rPr>
        <w:t>초과하는</w:t>
      </w:r>
      <w:r w:rsidR="005B0D41" w:rsidRPr="00292999">
        <w:rPr>
          <w:szCs w:val="22"/>
        </w:rPr>
        <w:t xml:space="preserve"> </w:t>
      </w:r>
      <w:r w:rsidR="005B0D41" w:rsidRPr="00292999">
        <w:rPr>
          <w:szCs w:val="22"/>
        </w:rPr>
        <w:t>타인과의</w:t>
      </w:r>
      <w:r w:rsidR="005B0D41" w:rsidRPr="00292999">
        <w:rPr>
          <w:szCs w:val="22"/>
        </w:rPr>
        <w:t xml:space="preserve"> </w:t>
      </w:r>
      <w:r w:rsidR="005B0D41" w:rsidRPr="00292999">
        <w:rPr>
          <w:szCs w:val="22"/>
        </w:rPr>
        <w:t>투자</w:t>
      </w:r>
      <w:r w:rsidR="005B0D41" w:rsidRPr="00292999">
        <w:rPr>
          <w:szCs w:val="22"/>
        </w:rPr>
        <w:t xml:space="preserve">, </w:t>
      </w:r>
      <w:r w:rsidR="005B0D41" w:rsidRPr="00292999">
        <w:rPr>
          <w:szCs w:val="22"/>
        </w:rPr>
        <w:t>손익</w:t>
      </w:r>
      <w:r w:rsidR="005B0D41" w:rsidRPr="00292999">
        <w:rPr>
          <w:szCs w:val="22"/>
        </w:rPr>
        <w:t xml:space="preserve">, </w:t>
      </w:r>
      <w:r w:rsidR="005B0D41" w:rsidRPr="00292999">
        <w:rPr>
          <w:szCs w:val="22"/>
        </w:rPr>
        <w:t>매출</w:t>
      </w:r>
      <w:r w:rsidR="005B0D41" w:rsidRPr="00292999">
        <w:rPr>
          <w:szCs w:val="22"/>
        </w:rPr>
        <w:t xml:space="preserve">, </w:t>
      </w:r>
      <w:r w:rsidR="005B0D41" w:rsidRPr="00292999">
        <w:rPr>
          <w:szCs w:val="22"/>
        </w:rPr>
        <w:t>비용이나</w:t>
      </w:r>
      <w:r w:rsidR="005B0D41" w:rsidRPr="00292999">
        <w:rPr>
          <w:szCs w:val="22"/>
        </w:rPr>
        <w:t xml:space="preserve"> </w:t>
      </w:r>
      <w:r w:rsidR="005B0D41" w:rsidRPr="00292999">
        <w:rPr>
          <w:szCs w:val="22"/>
        </w:rPr>
        <w:t>채무를</w:t>
      </w:r>
      <w:r w:rsidR="005B0D41" w:rsidRPr="00292999">
        <w:rPr>
          <w:szCs w:val="22"/>
        </w:rPr>
        <w:t xml:space="preserve"> </w:t>
      </w:r>
      <w:r w:rsidR="005B0D41" w:rsidRPr="00292999">
        <w:rPr>
          <w:szCs w:val="22"/>
        </w:rPr>
        <w:t>분담하는</w:t>
      </w:r>
      <w:r w:rsidR="005B0D41" w:rsidRPr="00292999">
        <w:rPr>
          <w:szCs w:val="22"/>
        </w:rPr>
        <w:t xml:space="preserve"> </w:t>
      </w:r>
      <w:r w:rsidR="005B0D41" w:rsidRPr="00292999">
        <w:rPr>
          <w:szCs w:val="22"/>
        </w:rPr>
        <w:t>내용의</w:t>
      </w:r>
      <w:r w:rsidR="005B0D41" w:rsidRPr="00292999">
        <w:rPr>
          <w:szCs w:val="22"/>
        </w:rPr>
        <w:t xml:space="preserve"> </w:t>
      </w:r>
      <w:r w:rsidR="005B0D41" w:rsidRPr="00292999">
        <w:rPr>
          <w:szCs w:val="22"/>
        </w:rPr>
        <w:t>제휴계약</w:t>
      </w:r>
      <w:r w:rsidR="005B0D41" w:rsidRPr="00292999">
        <w:rPr>
          <w:szCs w:val="22"/>
        </w:rPr>
        <w:t xml:space="preserve">, </w:t>
      </w:r>
      <w:r w:rsidR="005B0D41" w:rsidRPr="00292999">
        <w:rPr>
          <w:szCs w:val="22"/>
        </w:rPr>
        <w:t>협력계약</w:t>
      </w:r>
      <w:r w:rsidR="005B0D41" w:rsidRPr="00292999">
        <w:rPr>
          <w:szCs w:val="22"/>
        </w:rPr>
        <w:t xml:space="preserve">, </w:t>
      </w:r>
      <w:r w:rsidR="005B0D41" w:rsidRPr="00292999">
        <w:rPr>
          <w:szCs w:val="22"/>
        </w:rPr>
        <w:t>공동마케팅계약</w:t>
      </w:r>
      <w:r w:rsidR="005B0D41" w:rsidRPr="00292999">
        <w:rPr>
          <w:szCs w:val="22"/>
        </w:rPr>
        <w:t xml:space="preserve">, </w:t>
      </w:r>
      <w:r w:rsidR="005B0D41" w:rsidRPr="00292999">
        <w:rPr>
          <w:szCs w:val="22"/>
        </w:rPr>
        <w:t>합작계약</w:t>
      </w:r>
      <w:r w:rsidR="005B0D41" w:rsidRPr="00292999">
        <w:rPr>
          <w:szCs w:val="22"/>
        </w:rPr>
        <w:t xml:space="preserve"> </w:t>
      </w:r>
      <w:r w:rsidR="005B0D41" w:rsidRPr="00292999">
        <w:rPr>
          <w:szCs w:val="22"/>
        </w:rPr>
        <w:t>또는</w:t>
      </w:r>
      <w:r w:rsidR="005B0D41" w:rsidRPr="00292999">
        <w:rPr>
          <w:szCs w:val="22"/>
        </w:rPr>
        <w:t xml:space="preserve"> </w:t>
      </w:r>
      <w:r w:rsidR="005B0D41" w:rsidRPr="00292999">
        <w:rPr>
          <w:szCs w:val="22"/>
        </w:rPr>
        <w:t>동업계약</w:t>
      </w:r>
      <w:r w:rsidR="005B0D41" w:rsidRPr="00292999">
        <w:rPr>
          <w:szCs w:val="22"/>
        </w:rPr>
        <w:t>.</w:t>
      </w:r>
      <w:r w:rsidR="00EA5960" w:rsidRPr="00EA5960">
        <w:rPr>
          <w:rFonts w:hint="eastAsia"/>
          <w:szCs w:val="22"/>
        </w:rPr>
        <w:t xml:space="preserve"> </w:t>
      </w:r>
      <w:r w:rsidR="00EA5960" w:rsidRPr="00EC2576">
        <w:rPr>
          <w:rFonts w:hint="eastAsia"/>
          <w:szCs w:val="22"/>
          <w:highlight w:val="green"/>
        </w:rPr>
        <w:t xml:space="preserve">[Note to Buyer: </w:t>
      </w:r>
      <w:r w:rsidR="00EA5960" w:rsidRPr="00EC2576">
        <w:rPr>
          <w:rFonts w:hint="eastAsia"/>
          <w:szCs w:val="22"/>
          <w:highlight w:val="green"/>
        </w:rPr>
        <w:t>대상회사가</w:t>
      </w:r>
      <w:r w:rsidR="00EA5960" w:rsidRPr="00EC2576">
        <w:rPr>
          <w:rFonts w:hint="eastAsia"/>
          <w:szCs w:val="22"/>
          <w:highlight w:val="green"/>
        </w:rPr>
        <w:t xml:space="preserve"> </w:t>
      </w:r>
      <w:r w:rsidR="00EA5960" w:rsidRPr="00EC2576">
        <w:rPr>
          <w:rFonts w:hint="eastAsia"/>
          <w:szCs w:val="22"/>
          <w:highlight w:val="green"/>
        </w:rPr>
        <w:t>체결한</w:t>
      </w:r>
      <w:r w:rsidR="00EA5960" w:rsidRPr="00EC2576">
        <w:rPr>
          <w:rFonts w:hint="eastAsia"/>
          <w:szCs w:val="22"/>
          <w:highlight w:val="green"/>
        </w:rPr>
        <w:t xml:space="preserve"> </w:t>
      </w:r>
      <w:r w:rsidR="00EA5960" w:rsidRPr="00EC2576">
        <w:rPr>
          <w:rFonts w:hint="eastAsia"/>
          <w:szCs w:val="22"/>
          <w:highlight w:val="green"/>
        </w:rPr>
        <w:t>대부분의</w:t>
      </w:r>
      <w:r w:rsidR="00EA5960" w:rsidRPr="00EC2576">
        <w:rPr>
          <w:rFonts w:hint="eastAsia"/>
          <w:szCs w:val="22"/>
          <w:highlight w:val="green"/>
        </w:rPr>
        <w:t xml:space="preserve"> </w:t>
      </w:r>
      <w:r w:rsidR="00EA5960" w:rsidRPr="00EC2576">
        <w:rPr>
          <w:rFonts w:hint="eastAsia"/>
          <w:szCs w:val="22"/>
          <w:highlight w:val="green"/>
        </w:rPr>
        <w:t>계약이</w:t>
      </w:r>
      <w:r w:rsidR="00EA5960" w:rsidRPr="00EC2576">
        <w:rPr>
          <w:rFonts w:hint="eastAsia"/>
          <w:szCs w:val="22"/>
          <w:highlight w:val="green"/>
        </w:rPr>
        <w:t xml:space="preserve"> </w:t>
      </w:r>
      <w:r w:rsidR="00EA5960" w:rsidRPr="00EC2576">
        <w:rPr>
          <w:rFonts w:hint="eastAsia"/>
          <w:szCs w:val="22"/>
          <w:highlight w:val="green"/>
        </w:rPr>
        <w:t>지식재산권</w:t>
      </w:r>
      <w:r w:rsidR="00EA5960" w:rsidRPr="00EC2576">
        <w:rPr>
          <w:rFonts w:hint="eastAsia"/>
          <w:szCs w:val="22"/>
          <w:highlight w:val="green"/>
        </w:rPr>
        <w:t xml:space="preserve"> </w:t>
      </w:r>
      <w:r w:rsidR="00EA5960" w:rsidRPr="00EC2576">
        <w:rPr>
          <w:rFonts w:hint="eastAsia"/>
          <w:szCs w:val="22"/>
          <w:highlight w:val="green"/>
        </w:rPr>
        <w:t>관련</w:t>
      </w:r>
      <w:r w:rsidR="00EA5960" w:rsidRPr="00EC2576">
        <w:rPr>
          <w:rFonts w:hint="eastAsia"/>
          <w:szCs w:val="22"/>
          <w:highlight w:val="green"/>
        </w:rPr>
        <w:t xml:space="preserve"> </w:t>
      </w:r>
      <w:r w:rsidR="00EA5960" w:rsidRPr="00EC2576">
        <w:rPr>
          <w:rFonts w:hint="eastAsia"/>
          <w:szCs w:val="22"/>
          <w:highlight w:val="green"/>
        </w:rPr>
        <w:t>계약에</w:t>
      </w:r>
      <w:r w:rsidR="00EA5960" w:rsidRPr="00EC2576">
        <w:rPr>
          <w:rFonts w:hint="eastAsia"/>
          <w:szCs w:val="22"/>
          <w:highlight w:val="green"/>
        </w:rPr>
        <w:t xml:space="preserve"> </w:t>
      </w:r>
      <w:r w:rsidR="00EA5960" w:rsidRPr="00EC2576">
        <w:rPr>
          <w:rFonts w:hint="eastAsia"/>
          <w:szCs w:val="22"/>
          <w:highlight w:val="green"/>
        </w:rPr>
        <w:t>해당할</w:t>
      </w:r>
      <w:r w:rsidR="00EA5960" w:rsidRPr="00EC2576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수</w:t>
      </w:r>
      <w:r w:rsidR="00EA5960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있어</w:t>
      </w:r>
      <w:r w:rsidR="00EA5960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보이므로</w:t>
      </w:r>
      <w:r w:rsidR="00EA5960">
        <w:rPr>
          <w:rFonts w:hint="eastAsia"/>
          <w:szCs w:val="22"/>
          <w:highlight w:val="green"/>
        </w:rPr>
        <w:t xml:space="preserve"> </w:t>
      </w:r>
      <w:r w:rsidR="00EA5960" w:rsidRPr="00EC2576">
        <w:rPr>
          <w:rFonts w:hint="eastAsia"/>
          <w:szCs w:val="22"/>
          <w:highlight w:val="green"/>
        </w:rPr>
        <w:t>수용이</w:t>
      </w:r>
      <w:r w:rsidR="00EA5960" w:rsidRPr="00EC2576">
        <w:rPr>
          <w:rFonts w:hint="eastAsia"/>
          <w:szCs w:val="22"/>
          <w:highlight w:val="green"/>
        </w:rPr>
        <w:t xml:space="preserve"> </w:t>
      </w:r>
      <w:r w:rsidR="00EA5960" w:rsidRPr="00EC2576">
        <w:rPr>
          <w:rFonts w:hint="eastAsia"/>
          <w:szCs w:val="22"/>
          <w:highlight w:val="green"/>
        </w:rPr>
        <w:t>어렵습니다</w:t>
      </w:r>
      <w:r w:rsidR="00EA5960" w:rsidRPr="00EC2576">
        <w:rPr>
          <w:rFonts w:hint="eastAsia"/>
          <w:szCs w:val="22"/>
          <w:highlight w:val="green"/>
        </w:rPr>
        <w:t>.]</w:t>
      </w:r>
    </w:p>
    <w:p w14:paraId="22E13670" w14:textId="7DDBD809" w:rsidR="005B0D41" w:rsidRPr="00292999" w:rsidRDefault="005B0D41" w:rsidP="005B0D41">
      <w:pPr>
        <w:pStyle w:val="LKLevel3"/>
        <w:rPr>
          <w:szCs w:val="22"/>
        </w:rPr>
      </w:pPr>
      <w:r w:rsidRPr="00292999">
        <w:rPr>
          <w:rFonts w:hint="eastAsia"/>
          <w:szCs w:val="22"/>
        </w:rPr>
        <w:t>제</w:t>
      </w:r>
      <w:r w:rsidRPr="00292999">
        <w:rPr>
          <w:rFonts w:hint="eastAsia"/>
          <w:szCs w:val="22"/>
        </w:rPr>
        <w:t>3</w:t>
      </w:r>
      <w:r w:rsidRPr="00292999">
        <w:rPr>
          <w:rFonts w:hint="eastAsia"/>
          <w:szCs w:val="22"/>
        </w:rPr>
        <w:t>자에게</w:t>
      </w:r>
      <w:r w:rsidRPr="00292999">
        <w:rPr>
          <w:rFonts w:hint="eastAsia"/>
          <w:szCs w:val="22"/>
        </w:rPr>
        <w:t xml:space="preserve"> </w:t>
      </w:r>
      <w:r w:rsidRPr="00292999">
        <w:rPr>
          <w:szCs w:val="22"/>
        </w:rPr>
        <w:t>대상회사</w:t>
      </w:r>
      <w:r w:rsidRPr="00292999">
        <w:rPr>
          <w:rFonts w:hint="eastAsia"/>
          <w:szCs w:val="22"/>
        </w:rPr>
        <w:t>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의사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결정에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대한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거부권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동의권을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부여하거</w:t>
      </w:r>
      <w:r w:rsidRPr="00292999">
        <w:rPr>
          <w:rFonts w:hint="eastAsia"/>
          <w:szCs w:val="22"/>
        </w:rPr>
        <w:lastRenderedPageBreak/>
        <w:t>나</w:t>
      </w:r>
      <w:r w:rsidRPr="00292999">
        <w:rPr>
          <w:rFonts w:hint="eastAsia"/>
          <w:szCs w:val="22"/>
        </w:rPr>
        <w:t>,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이사회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구성원의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지명권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추천권을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부여하는</w:t>
      </w:r>
      <w:r w:rsidRPr="00292999">
        <w:rPr>
          <w:rFonts w:hint="eastAsia"/>
          <w:szCs w:val="22"/>
        </w:rPr>
        <w:t xml:space="preserve"> </w:t>
      </w:r>
      <w:r w:rsidRPr="00292999">
        <w:rPr>
          <w:szCs w:val="22"/>
        </w:rPr>
        <w:t>계약</w:t>
      </w:r>
      <w:r w:rsidRPr="00292999">
        <w:rPr>
          <w:szCs w:val="22"/>
        </w:rPr>
        <w:t>.</w:t>
      </w:r>
      <w:r w:rsidR="00F747D6">
        <w:rPr>
          <w:rFonts w:hint="eastAsia"/>
          <w:szCs w:val="22"/>
        </w:rPr>
        <w:t xml:space="preserve"> </w:t>
      </w:r>
      <w:r w:rsidR="00EA5960" w:rsidRPr="00EC2576">
        <w:rPr>
          <w:rFonts w:hint="eastAsia"/>
          <w:szCs w:val="22"/>
          <w:highlight w:val="green"/>
        </w:rPr>
        <w:t xml:space="preserve">[Note to Buyer: </w:t>
      </w:r>
      <w:r w:rsidR="00EA5960">
        <w:rPr>
          <w:rFonts w:hint="eastAsia"/>
          <w:szCs w:val="22"/>
          <w:highlight w:val="green"/>
        </w:rPr>
        <w:t>본</w:t>
      </w:r>
      <w:r w:rsidR="00EA5960">
        <w:rPr>
          <w:rFonts w:hint="eastAsia"/>
          <w:szCs w:val="22"/>
          <w:highlight w:val="green"/>
        </w:rPr>
        <w:t xml:space="preserve"> markup </w:t>
      </w:r>
      <w:r w:rsidR="00EA5960">
        <w:rPr>
          <w:rFonts w:hint="eastAsia"/>
          <w:szCs w:val="22"/>
          <w:highlight w:val="green"/>
        </w:rPr>
        <w:t>기준</w:t>
      </w:r>
      <w:r w:rsidR="00EA5960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제</w:t>
      </w:r>
      <w:r w:rsidR="00EA5960">
        <w:rPr>
          <w:rFonts w:hint="eastAsia"/>
          <w:szCs w:val="22"/>
          <w:highlight w:val="green"/>
        </w:rPr>
        <w:t>(9)</w:t>
      </w:r>
      <w:r w:rsidR="00EA5960">
        <w:rPr>
          <w:rFonts w:hint="eastAsia"/>
          <w:szCs w:val="22"/>
          <w:highlight w:val="green"/>
        </w:rPr>
        <w:t>항에</w:t>
      </w:r>
      <w:r w:rsidR="00EA5960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중복적으로</w:t>
      </w:r>
      <w:r w:rsidR="00EA5960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규정되어</w:t>
      </w:r>
      <w:r w:rsidR="00EA5960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있어</w:t>
      </w:r>
      <w:r w:rsidR="00EA5960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본</w:t>
      </w:r>
      <w:r w:rsidR="00EA5960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항에서는</w:t>
      </w:r>
      <w:r w:rsidR="00EA5960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삭제하였</w:t>
      </w:r>
      <w:r w:rsidR="00EA5960" w:rsidRPr="00EC2576">
        <w:rPr>
          <w:rFonts w:hint="eastAsia"/>
          <w:szCs w:val="22"/>
          <w:highlight w:val="green"/>
        </w:rPr>
        <w:t>습니다</w:t>
      </w:r>
      <w:r w:rsidR="00EA5960" w:rsidRPr="00EC2576">
        <w:rPr>
          <w:rFonts w:hint="eastAsia"/>
          <w:szCs w:val="22"/>
          <w:highlight w:val="green"/>
        </w:rPr>
        <w:t>.]</w:t>
      </w:r>
      <w:r w:rsidR="00EA5960" w:rsidRPr="00EA5960">
        <w:rPr>
          <w:rFonts w:hint="eastAsia"/>
          <w:szCs w:val="22"/>
        </w:rPr>
        <w:t xml:space="preserve"> </w:t>
      </w:r>
      <w:r w:rsidR="00EA5960" w:rsidRPr="00EC2576">
        <w:rPr>
          <w:rFonts w:hint="eastAsia"/>
          <w:szCs w:val="22"/>
          <w:highlight w:val="green"/>
        </w:rPr>
        <w:t xml:space="preserve">[Note to Buyer: </w:t>
      </w:r>
      <w:r w:rsidR="00EA5960">
        <w:rPr>
          <w:rFonts w:hint="eastAsia"/>
          <w:szCs w:val="22"/>
          <w:highlight w:val="green"/>
        </w:rPr>
        <w:t>본</w:t>
      </w:r>
      <w:r w:rsidR="00EA5960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호에</w:t>
      </w:r>
      <w:r w:rsidR="00EA5960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해당하는</w:t>
      </w:r>
      <w:r w:rsidR="00EA5960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계약</w:t>
      </w:r>
      <w:r w:rsidR="00EA5960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범위가</w:t>
      </w:r>
      <w:r w:rsidR="00EA5960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상당히</w:t>
      </w:r>
      <w:r w:rsidR="00EA5960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넓어질</w:t>
      </w:r>
      <w:r w:rsidR="00EA5960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수</w:t>
      </w:r>
      <w:r w:rsidR="00EA5960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있어</w:t>
      </w:r>
      <w:r w:rsidR="00EA5960">
        <w:rPr>
          <w:rFonts w:hint="eastAsia"/>
          <w:szCs w:val="22"/>
          <w:highlight w:val="green"/>
        </w:rPr>
        <w:t xml:space="preserve"> </w:t>
      </w:r>
      <w:r w:rsidR="00EA5960">
        <w:rPr>
          <w:rFonts w:hint="eastAsia"/>
          <w:szCs w:val="22"/>
          <w:highlight w:val="green"/>
        </w:rPr>
        <w:t>보이므로</w:t>
      </w:r>
      <w:r w:rsidR="00EA5960" w:rsidRPr="00EC2576">
        <w:rPr>
          <w:rFonts w:hint="eastAsia"/>
          <w:szCs w:val="22"/>
          <w:highlight w:val="green"/>
        </w:rPr>
        <w:t xml:space="preserve"> </w:t>
      </w:r>
      <w:r w:rsidR="00EA5960" w:rsidRPr="00EC2576">
        <w:rPr>
          <w:rFonts w:hint="eastAsia"/>
          <w:szCs w:val="22"/>
          <w:highlight w:val="green"/>
        </w:rPr>
        <w:t>수용이</w:t>
      </w:r>
      <w:r w:rsidR="00EA5960" w:rsidRPr="00EC2576">
        <w:rPr>
          <w:rFonts w:hint="eastAsia"/>
          <w:szCs w:val="22"/>
          <w:highlight w:val="green"/>
        </w:rPr>
        <w:t xml:space="preserve"> </w:t>
      </w:r>
      <w:r w:rsidR="00EA5960" w:rsidRPr="00EC2576">
        <w:rPr>
          <w:rFonts w:hint="eastAsia"/>
          <w:szCs w:val="22"/>
          <w:highlight w:val="green"/>
        </w:rPr>
        <w:t>어렵습니다</w:t>
      </w:r>
      <w:r w:rsidR="00EA5960" w:rsidRPr="00EC2576">
        <w:rPr>
          <w:rFonts w:hint="eastAsia"/>
          <w:szCs w:val="22"/>
          <w:highlight w:val="green"/>
        </w:rPr>
        <w:t>.]</w:t>
      </w:r>
    </w:p>
    <w:p w14:paraId="10585F13" w14:textId="14633FDA" w:rsidR="005B0D41" w:rsidRPr="00292999" w:rsidRDefault="005B0D41" w:rsidP="005B0D41">
      <w:pPr>
        <w:pStyle w:val="LKLevel3"/>
        <w:rPr>
          <w:szCs w:val="22"/>
        </w:rPr>
      </w:pPr>
      <w:r w:rsidRPr="00292999">
        <w:rPr>
          <w:szCs w:val="22"/>
        </w:rPr>
        <w:t>단체협약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기타</w:t>
      </w:r>
      <w:r w:rsidRPr="00292999">
        <w:rPr>
          <w:rFonts w:hint="eastAsia"/>
          <w:szCs w:val="22"/>
        </w:rPr>
        <w:t xml:space="preserve"> </w:t>
      </w:r>
      <w:r w:rsidRPr="00292999">
        <w:rPr>
          <w:szCs w:val="22"/>
        </w:rPr>
        <w:t>노동조합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근로자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단체와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집단적으로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체결하는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계약</w:t>
      </w:r>
    </w:p>
    <w:p w14:paraId="0606EE1B" w14:textId="004A2C87" w:rsidR="00F672F5" w:rsidRPr="00292999" w:rsidRDefault="00F672F5" w:rsidP="00DB2E21">
      <w:pPr>
        <w:pStyle w:val="LKLevel3"/>
        <w:rPr>
          <w:szCs w:val="22"/>
        </w:rPr>
      </w:pPr>
      <w:r w:rsidRPr="00292999">
        <w:rPr>
          <w:rFonts w:hint="eastAsia"/>
          <w:szCs w:val="22"/>
        </w:rPr>
        <w:t>대상회사의</w:t>
      </w:r>
      <w:r w:rsidRPr="00292999">
        <w:rPr>
          <w:rFonts w:hint="eastAsia"/>
          <w:szCs w:val="22"/>
        </w:rPr>
        <w:t xml:space="preserve"> </w:t>
      </w:r>
      <w:r w:rsidR="001047DA" w:rsidRPr="00292999">
        <w:rPr>
          <w:rFonts w:hint="eastAsia"/>
          <w:szCs w:val="22"/>
        </w:rPr>
        <w:t>최대주주의</w:t>
      </w:r>
      <w:r w:rsidR="001047DA" w:rsidRPr="00292999">
        <w:rPr>
          <w:rFonts w:hint="eastAsia"/>
          <w:szCs w:val="22"/>
        </w:rPr>
        <w:t xml:space="preserve"> </w:t>
      </w:r>
      <w:r w:rsidR="001047DA" w:rsidRPr="00292999">
        <w:rPr>
          <w:rFonts w:hint="eastAsia"/>
          <w:szCs w:val="22"/>
        </w:rPr>
        <w:t>변경</w:t>
      </w:r>
      <w:r w:rsidR="001047DA" w:rsidRPr="00292999">
        <w:rPr>
          <w:rFonts w:hint="eastAsia"/>
          <w:szCs w:val="22"/>
        </w:rPr>
        <w:t xml:space="preserve"> </w:t>
      </w:r>
      <w:r w:rsidR="001047DA" w:rsidRPr="00292999">
        <w:rPr>
          <w:rFonts w:hint="eastAsia"/>
          <w:szCs w:val="22"/>
        </w:rPr>
        <w:t>및</w:t>
      </w:r>
      <w:r w:rsidR="001047DA"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경영권에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변동이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있을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경우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상대방이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해지할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있거나</w:t>
      </w:r>
      <w:r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상대방에게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동의권이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있거나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상대방에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대한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협의의무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통지의무</w:t>
      </w:r>
      <w:r w:rsidR="00F85657" w:rsidRPr="00292999">
        <w:rPr>
          <w:rFonts w:hint="eastAsia"/>
          <w:szCs w:val="22"/>
        </w:rPr>
        <w:t>가</w:t>
      </w:r>
      <w:r w:rsidR="00F85657" w:rsidRPr="00292999">
        <w:rPr>
          <w:rFonts w:hint="eastAsia"/>
          <w:szCs w:val="22"/>
        </w:rPr>
        <w:t xml:space="preserve"> </w:t>
      </w:r>
      <w:r w:rsidR="00F85657" w:rsidRPr="00292999">
        <w:rPr>
          <w:rFonts w:hint="eastAsia"/>
          <w:szCs w:val="22"/>
        </w:rPr>
        <w:t>존재하는</w:t>
      </w:r>
      <w:r w:rsidR="00F85657" w:rsidRPr="00292999">
        <w:rPr>
          <w:rFonts w:hint="eastAsia"/>
          <w:szCs w:val="22"/>
        </w:rPr>
        <w:t xml:space="preserve"> </w:t>
      </w:r>
      <w:r w:rsidR="00F85657" w:rsidRPr="00292999">
        <w:rPr>
          <w:rFonts w:hint="eastAsia"/>
          <w:szCs w:val="22"/>
        </w:rPr>
        <w:t>계약</w:t>
      </w:r>
      <w:r w:rsidR="00F85657" w:rsidRPr="00292999">
        <w:rPr>
          <w:rFonts w:hint="eastAsia"/>
          <w:szCs w:val="22"/>
        </w:rPr>
        <w:t>.</w:t>
      </w:r>
    </w:p>
    <w:p w14:paraId="6B4AF66F" w14:textId="07804EF5" w:rsidR="00B15AA9" w:rsidRPr="00292999" w:rsidRDefault="00B15AA9" w:rsidP="002A1826">
      <w:pPr>
        <w:pStyle w:val="LKLevel3"/>
        <w:rPr>
          <w:szCs w:val="22"/>
        </w:rPr>
      </w:pPr>
      <w:r w:rsidRPr="00292999">
        <w:rPr>
          <w:rFonts w:hint="eastAsia"/>
          <w:szCs w:val="22"/>
        </w:rPr>
        <w:t>대상회사와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그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특수관계인간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거래에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관한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계약</w:t>
      </w:r>
      <w:r w:rsidRPr="00292999">
        <w:rPr>
          <w:rFonts w:hint="eastAsia"/>
          <w:szCs w:val="22"/>
        </w:rPr>
        <w:t>.</w:t>
      </w:r>
      <w:bookmarkEnd w:id="7"/>
    </w:p>
    <w:bookmarkEnd w:id="8"/>
    <w:p w14:paraId="4A5A65EA" w14:textId="1DEF4E5B" w:rsidR="00A016F9" w:rsidRPr="00292999" w:rsidRDefault="004050ED" w:rsidP="00AC1577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A016F9" w:rsidRPr="00292999">
        <w:rPr>
          <w:szCs w:val="22"/>
          <w:u w:val="single"/>
        </w:rPr>
        <w:t>지식재산권</w:t>
      </w:r>
      <w:r>
        <w:rPr>
          <w:szCs w:val="22"/>
        </w:rPr>
        <w:t>”</w:t>
      </w:r>
      <w:r w:rsidR="007D63BC" w:rsidRPr="00292999">
        <w:rPr>
          <w:rFonts w:hint="eastAsia"/>
          <w:szCs w:val="22"/>
        </w:rPr>
        <w:t>이란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등록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여부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또는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등록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가능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여부를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불문하고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상표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서비스표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상호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발명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특허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영업비밀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저작권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연구개발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결과물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노하우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인터넷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도메인이나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기타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유사한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종류의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지식재산권과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그에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대한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등록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및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출원을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총칭한다</w:t>
      </w:r>
      <w:r w:rsidR="003F442E" w:rsidRPr="00292999">
        <w:rPr>
          <w:szCs w:val="22"/>
        </w:rPr>
        <w:t>.</w:t>
      </w:r>
    </w:p>
    <w:p w14:paraId="48CB44C6" w14:textId="722BC1E9" w:rsidR="006E3B1C" w:rsidRDefault="004050ED" w:rsidP="00AC1577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5B468F" w:rsidRPr="00292999">
        <w:rPr>
          <w:szCs w:val="22"/>
          <w:u w:val="single"/>
        </w:rPr>
        <w:t>통상적인</w:t>
      </w:r>
      <w:r w:rsidR="005B468F" w:rsidRPr="00292999">
        <w:rPr>
          <w:szCs w:val="22"/>
          <w:u w:val="single"/>
        </w:rPr>
        <w:t xml:space="preserve"> </w:t>
      </w:r>
      <w:r w:rsidR="005B468F" w:rsidRPr="00292999">
        <w:rPr>
          <w:szCs w:val="22"/>
          <w:u w:val="single"/>
        </w:rPr>
        <w:t>사업과정</w:t>
      </w:r>
      <w:r>
        <w:rPr>
          <w:szCs w:val="22"/>
        </w:rPr>
        <w:t>”</w:t>
      </w:r>
      <w:r w:rsidR="007D63BC" w:rsidRPr="00292999">
        <w:rPr>
          <w:rFonts w:hint="eastAsia"/>
          <w:szCs w:val="22"/>
        </w:rPr>
        <w:t>이란</w:t>
      </w:r>
      <w:r w:rsidR="005B468F" w:rsidRPr="00292999">
        <w:rPr>
          <w:szCs w:val="22"/>
        </w:rPr>
        <w:t xml:space="preserve"> </w:t>
      </w:r>
      <w:r w:rsidR="0066372B" w:rsidRPr="00292999">
        <w:rPr>
          <w:szCs w:val="22"/>
        </w:rPr>
        <w:t>전체적으로</w:t>
      </w:r>
      <w:r w:rsidR="0066372B" w:rsidRPr="00292999">
        <w:rPr>
          <w:szCs w:val="22"/>
        </w:rPr>
        <w:t xml:space="preserve"> </w:t>
      </w:r>
      <w:r w:rsidR="0066372B" w:rsidRPr="00292999">
        <w:rPr>
          <w:szCs w:val="22"/>
        </w:rPr>
        <w:t>과거의</w:t>
      </w:r>
      <w:r w:rsidR="0066372B" w:rsidRPr="00292999">
        <w:rPr>
          <w:szCs w:val="22"/>
        </w:rPr>
        <w:t xml:space="preserve"> </w:t>
      </w:r>
      <w:r w:rsidR="0066372B" w:rsidRPr="00292999">
        <w:rPr>
          <w:szCs w:val="22"/>
        </w:rPr>
        <w:t>사업관행에</w:t>
      </w:r>
      <w:r w:rsidR="0066372B" w:rsidRPr="00292999">
        <w:rPr>
          <w:szCs w:val="22"/>
        </w:rPr>
        <w:t xml:space="preserve"> </w:t>
      </w:r>
      <w:r w:rsidR="0066372B" w:rsidRPr="00292999">
        <w:rPr>
          <w:szCs w:val="22"/>
        </w:rPr>
        <w:t>부합하는</w:t>
      </w:r>
      <w:r w:rsidR="0066372B" w:rsidRPr="00292999">
        <w:rPr>
          <w:szCs w:val="22"/>
        </w:rPr>
        <w:t xml:space="preserve"> </w:t>
      </w:r>
      <w:r w:rsidR="0066372B" w:rsidRPr="00292999">
        <w:rPr>
          <w:szCs w:val="22"/>
        </w:rPr>
        <w:t>사업과정</w:t>
      </w:r>
      <w:r w:rsidR="0066372B" w:rsidRPr="00292999">
        <w:rPr>
          <w:rFonts w:hint="eastAsia"/>
          <w:szCs w:val="22"/>
        </w:rPr>
        <w:t xml:space="preserve"> </w:t>
      </w:r>
      <w:r w:rsidR="0066372B" w:rsidRPr="00292999">
        <w:rPr>
          <w:rFonts w:hint="eastAsia"/>
          <w:szCs w:val="22"/>
        </w:rPr>
        <w:t>내지</w:t>
      </w:r>
      <w:r w:rsidR="0066372B" w:rsidRPr="00292999">
        <w:rPr>
          <w:rFonts w:hint="eastAsia"/>
          <w:szCs w:val="22"/>
        </w:rPr>
        <w:t xml:space="preserve"> </w:t>
      </w:r>
      <w:r w:rsidR="0066372B" w:rsidRPr="00292999">
        <w:rPr>
          <w:rFonts w:hint="eastAsia"/>
          <w:szCs w:val="22"/>
        </w:rPr>
        <w:t>활동</w:t>
      </w:r>
      <w:r w:rsidR="0066372B" w:rsidRPr="00292999">
        <w:rPr>
          <w:szCs w:val="22"/>
        </w:rPr>
        <w:t>을</w:t>
      </w:r>
      <w:r w:rsidR="0066372B" w:rsidRPr="00292999">
        <w:rPr>
          <w:szCs w:val="22"/>
        </w:rPr>
        <w:t xml:space="preserve"> </w:t>
      </w:r>
      <w:r w:rsidR="0066372B" w:rsidRPr="00292999">
        <w:rPr>
          <w:rFonts w:hint="eastAsia"/>
          <w:szCs w:val="22"/>
        </w:rPr>
        <w:t>말</w:t>
      </w:r>
      <w:r w:rsidR="0066372B" w:rsidRPr="00292999">
        <w:rPr>
          <w:szCs w:val="22"/>
        </w:rPr>
        <w:t>한다</w:t>
      </w:r>
      <w:r w:rsidR="006E3B1C">
        <w:rPr>
          <w:rFonts w:hint="eastAsia"/>
          <w:szCs w:val="22"/>
        </w:rPr>
        <w:t>.</w:t>
      </w:r>
      <w:r w:rsidR="0066372B" w:rsidRPr="00292999" w:rsidDel="0066372B">
        <w:rPr>
          <w:szCs w:val="22"/>
        </w:rPr>
        <w:t xml:space="preserve"> </w:t>
      </w:r>
    </w:p>
    <w:p w14:paraId="0ED63CC9" w14:textId="6DD553A5" w:rsidR="002F4277" w:rsidRDefault="001A0366" w:rsidP="00AC1577">
      <w:pPr>
        <w:pStyle w:val="LK2"/>
        <w:ind w:leftChars="400" w:left="800"/>
        <w:rPr>
          <w:szCs w:val="22"/>
        </w:rPr>
      </w:pPr>
      <w:r>
        <w:rPr>
          <w:rFonts w:hint="eastAsia"/>
          <w:szCs w:val="22"/>
        </w:rPr>
        <w:t>[</w:t>
      </w:r>
      <w:r w:rsidR="004050ED">
        <w:rPr>
          <w:szCs w:val="22"/>
        </w:rPr>
        <w:t>“</w:t>
      </w:r>
      <w:r w:rsidR="002F4277" w:rsidRPr="00292999">
        <w:rPr>
          <w:szCs w:val="22"/>
          <w:u w:val="single"/>
        </w:rPr>
        <w:t>필요적</w:t>
      </w:r>
      <w:r w:rsidR="002F4277" w:rsidRPr="00292999">
        <w:rPr>
          <w:szCs w:val="22"/>
          <w:u w:val="single"/>
        </w:rPr>
        <w:t xml:space="preserve"> </w:t>
      </w:r>
      <w:r w:rsidR="002F4277" w:rsidRPr="00292999">
        <w:rPr>
          <w:szCs w:val="22"/>
          <w:u w:val="single"/>
        </w:rPr>
        <w:t>승인</w:t>
      </w:r>
      <w:r w:rsidR="004050ED">
        <w:rPr>
          <w:szCs w:val="22"/>
        </w:rPr>
        <w:t>”</w:t>
      </w:r>
      <w:r w:rsidR="00E65D7B" w:rsidRPr="00292999">
        <w:rPr>
          <w:szCs w:val="22"/>
        </w:rPr>
        <w:t>이란</w:t>
      </w:r>
      <w:r w:rsidR="00E65D7B" w:rsidRPr="00292999">
        <w:rPr>
          <w:szCs w:val="22"/>
        </w:rPr>
        <w:t xml:space="preserve"> </w:t>
      </w:r>
      <w:r w:rsidR="00A24CB9">
        <w:rPr>
          <w:rFonts w:hint="eastAsia"/>
          <w:szCs w:val="22"/>
        </w:rPr>
        <w:t>[</w:t>
      </w:r>
      <w:r w:rsidR="00D17616">
        <w:rPr>
          <w:rFonts w:hint="eastAsia"/>
          <w:szCs w:val="22"/>
        </w:rPr>
        <w:t>*</w:t>
      </w:r>
      <w:r w:rsidR="00D17616">
        <w:rPr>
          <w:rFonts w:hint="eastAsia"/>
          <w:bCs/>
          <w:iCs/>
        </w:rPr>
        <w:t>를</w:t>
      </w:r>
      <w:r w:rsidR="00D17616">
        <w:rPr>
          <w:rFonts w:hint="eastAsia"/>
          <w:bCs/>
          <w:iCs/>
        </w:rPr>
        <w:t xml:space="preserve"> </w:t>
      </w:r>
      <w:r w:rsidR="00A24CB9" w:rsidRPr="00203E84">
        <w:rPr>
          <w:bCs/>
          <w:iCs/>
        </w:rPr>
        <w:t>포함하여</w:t>
      </w:r>
      <w:r w:rsidR="00A24CB9">
        <w:rPr>
          <w:rFonts w:hint="eastAsia"/>
          <w:bCs/>
          <w:iCs/>
        </w:rPr>
        <w:t>]</w:t>
      </w:r>
      <w:r w:rsidR="00A24CB9" w:rsidRPr="00B561DC">
        <w:t xml:space="preserve"> </w:t>
      </w:r>
      <w:r w:rsidR="00A24CB9" w:rsidRPr="000326A8">
        <w:t>거래종결을</w:t>
      </w:r>
      <w:r w:rsidR="00A24CB9" w:rsidRPr="000326A8">
        <w:t xml:space="preserve"> </w:t>
      </w:r>
      <w:r w:rsidR="00A24CB9" w:rsidRPr="000326A8">
        <w:t>위하여</w:t>
      </w:r>
      <w:r w:rsidR="00A24CB9" w:rsidRPr="000326A8">
        <w:t xml:space="preserve"> </w:t>
      </w:r>
      <w:r w:rsidR="00A24CB9" w:rsidRPr="000326A8">
        <w:t>매수인이</w:t>
      </w:r>
      <w:r w:rsidR="00A24CB9" w:rsidRPr="000326A8">
        <w:t xml:space="preserve"> </w:t>
      </w:r>
      <w:r w:rsidR="00A24CB9" w:rsidRPr="000326A8">
        <w:t>거래종결일</w:t>
      </w:r>
      <w:r w:rsidR="00A24CB9" w:rsidRPr="000326A8">
        <w:t xml:space="preserve"> </w:t>
      </w:r>
      <w:r w:rsidR="00A24CB9" w:rsidRPr="000326A8">
        <w:t>전에</w:t>
      </w:r>
      <w:r w:rsidR="00A24CB9" w:rsidRPr="000326A8">
        <w:t xml:space="preserve"> </w:t>
      </w:r>
      <w:r w:rsidR="00A24CB9" w:rsidRPr="000326A8">
        <w:t>정부기관으로부터</w:t>
      </w:r>
      <w:r w:rsidR="00A24CB9" w:rsidRPr="000326A8">
        <w:t xml:space="preserve"> </w:t>
      </w:r>
      <w:r w:rsidR="00A24CB9" w:rsidRPr="000326A8">
        <w:t>취득하여야</w:t>
      </w:r>
      <w:r w:rsidR="00A24CB9" w:rsidRPr="000326A8">
        <w:t xml:space="preserve"> </w:t>
      </w:r>
      <w:r w:rsidR="00A24CB9" w:rsidRPr="000326A8">
        <w:t>하는</w:t>
      </w:r>
      <w:r w:rsidR="00A24CB9" w:rsidRPr="000326A8">
        <w:t xml:space="preserve"> </w:t>
      </w:r>
      <w:r w:rsidR="00A24CB9" w:rsidRPr="000326A8">
        <w:t>인허가</w:t>
      </w:r>
      <w:r w:rsidR="00A24CB9">
        <w:rPr>
          <w:rFonts w:hint="eastAsia"/>
        </w:rPr>
        <w:t>나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승인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또는</w:t>
      </w:r>
      <w:r w:rsidR="00A24CB9">
        <w:rPr>
          <w:rFonts w:hint="eastAsia"/>
        </w:rPr>
        <w:t xml:space="preserve"> </w:t>
      </w:r>
      <w:proofErr w:type="spellStart"/>
      <w:r w:rsidR="00A24CB9">
        <w:rPr>
          <w:rFonts w:hint="eastAsia"/>
        </w:rPr>
        <w:t>경료하여야</w:t>
      </w:r>
      <w:proofErr w:type="spellEnd"/>
      <w:r w:rsidR="00A24CB9">
        <w:rPr>
          <w:rFonts w:hint="eastAsia"/>
        </w:rPr>
        <w:t xml:space="preserve"> </w:t>
      </w:r>
      <w:r w:rsidR="00A24CB9">
        <w:rPr>
          <w:rFonts w:hint="eastAsia"/>
        </w:rPr>
        <w:t>하는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신고를</w:t>
      </w:r>
      <w:r w:rsidR="00A24CB9" w:rsidRPr="000326A8">
        <w:t xml:space="preserve"> </w:t>
      </w:r>
      <w:r w:rsidR="00A24CB9">
        <w:rPr>
          <w:rFonts w:hint="eastAsia"/>
        </w:rPr>
        <w:t>말</w:t>
      </w:r>
      <w:r w:rsidR="00A24CB9" w:rsidRPr="000326A8">
        <w:t>한다</w:t>
      </w:r>
      <w:r w:rsidR="00A24CB9" w:rsidRPr="000326A8">
        <w:t>.</w:t>
      </w:r>
      <w:r w:rsidR="00E65D7B" w:rsidRPr="0034310C">
        <w:rPr>
          <w:rFonts w:eastAsia="바탕체"/>
          <w:szCs w:val="22"/>
        </w:rPr>
        <w:t xml:space="preserve"> </w:t>
      </w:r>
      <w:r w:rsidR="00EC46DB">
        <w:rPr>
          <w:rFonts w:hint="eastAsia"/>
          <w:szCs w:val="22"/>
          <w:highlight w:val="green"/>
        </w:rPr>
        <w:t>[</w:t>
      </w:r>
      <w:r w:rsidR="00EC46DB" w:rsidRPr="00617D33">
        <w:rPr>
          <w:rFonts w:hint="eastAsia"/>
          <w:szCs w:val="22"/>
          <w:highlight w:val="green"/>
        </w:rPr>
        <w:t>Note to Buyer:</w:t>
      </w:r>
      <w:r w:rsidR="00EC46DB">
        <w:rPr>
          <w:rFonts w:hint="eastAsia"/>
          <w:szCs w:val="22"/>
          <w:highlight w:val="green"/>
        </w:rPr>
        <w:t xml:space="preserve"> </w:t>
      </w:r>
      <w:proofErr w:type="spellStart"/>
      <w:r w:rsidR="00EC46DB">
        <w:rPr>
          <w:rFonts w:hint="eastAsia"/>
          <w:szCs w:val="22"/>
          <w:highlight w:val="green"/>
        </w:rPr>
        <w:t>스튜디오스의</w:t>
      </w:r>
      <w:proofErr w:type="spellEnd"/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경우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본건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거래를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위한</w:t>
      </w:r>
      <w:r w:rsidR="00EC46DB">
        <w:rPr>
          <w:rFonts w:hint="eastAsia"/>
          <w:szCs w:val="22"/>
          <w:highlight w:val="green"/>
        </w:rPr>
        <w:t xml:space="preserve"> </w:t>
      </w:r>
      <w:r w:rsidR="00AC637D">
        <w:rPr>
          <w:szCs w:val="22"/>
          <w:highlight w:val="green"/>
        </w:rPr>
        <w:t>‘</w:t>
      </w:r>
      <w:r w:rsidR="00EC46DB">
        <w:rPr>
          <w:rFonts w:hint="eastAsia"/>
          <w:szCs w:val="22"/>
          <w:highlight w:val="green"/>
        </w:rPr>
        <w:t>필요적</w:t>
      </w:r>
      <w:r w:rsidR="00EC46DB">
        <w:rPr>
          <w:rFonts w:hint="eastAsia"/>
          <w:szCs w:val="22"/>
          <w:highlight w:val="green"/>
        </w:rPr>
        <w:t xml:space="preserve"> </w:t>
      </w:r>
      <w:r w:rsidR="005818DE">
        <w:rPr>
          <w:rFonts w:hint="eastAsia"/>
          <w:szCs w:val="22"/>
          <w:highlight w:val="green"/>
        </w:rPr>
        <w:t>정부</w:t>
      </w:r>
      <w:r w:rsidR="00EC46DB">
        <w:rPr>
          <w:rFonts w:hint="eastAsia"/>
          <w:szCs w:val="22"/>
          <w:highlight w:val="green"/>
        </w:rPr>
        <w:t>승인</w:t>
      </w:r>
      <w:r w:rsidR="00AC637D">
        <w:rPr>
          <w:szCs w:val="22"/>
          <w:highlight w:val="green"/>
        </w:rPr>
        <w:t>’</w:t>
      </w:r>
      <w:r w:rsidR="005818DE">
        <w:rPr>
          <w:rFonts w:hint="eastAsia"/>
          <w:szCs w:val="22"/>
          <w:highlight w:val="green"/>
        </w:rPr>
        <w:t xml:space="preserve"> </w:t>
      </w:r>
      <w:r w:rsidR="005818DE">
        <w:rPr>
          <w:rFonts w:hint="eastAsia"/>
          <w:szCs w:val="22"/>
          <w:highlight w:val="green"/>
        </w:rPr>
        <w:t>및</w:t>
      </w:r>
      <w:r w:rsidR="005818DE">
        <w:rPr>
          <w:rFonts w:hint="eastAsia"/>
          <w:szCs w:val="22"/>
          <w:highlight w:val="green"/>
        </w:rPr>
        <w:t xml:space="preserve"> </w:t>
      </w:r>
      <w:r w:rsidR="00AC637D">
        <w:rPr>
          <w:szCs w:val="22"/>
          <w:highlight w:val="green"/>
        </w:rPr>
        <w:t>‘</w:t>
      </w:r>
      <w:r w:rsidR="005818DE">
        <w:rPr>
          <w:rFonts w:hint="eastAsia"/>
          <w:szCs w:val="22"/>
          <w:highlight w:val="green"/>
        </w:rPr>
        <w:t>필요적</w:t>
      </w:r>
      <w:r w:rsidR="005818DE">
        <w:rPr>
          <w:rFonts w:hint="eastAsia"/>
          <w:szCs w:val="22"/>
          <w:highlight w:val="green"/>
        </w:rPr>
        <w:t xml:space="preserve"> </w:t>
      </w:r>
      <w:r w:rsidR="005818DE">
        <w:rPr>
          <w:rFonts w:hint="eastAsia"/>
          <w:szCs w:val="22"/>
          <w:highlight w:val="green"/>
        </w:rPr>
        <w:t>제</w:t>
      </w:r>
      <w:r w:rsidR="005818DE">
        <w:rPr>
          <w:rFonts w:hint="eastAsia"/>
          <w:szCs w:val="22"/>
          <w:highlight w:val="green"/>
        </w:rPr>
        <w:t>3</w:t>
      </w:r>
      <w:r w:rsidR="005818DE">
        <w:rPr>
          <w:rFonts w:hint="eastAsia"/>
          <w:szCs w:val="22"/>
          <w:highlight w:val="green"/>
        </w:rPr>
        <w:t>자</w:t>
      </w:r>
      <w:r w:rsidR="005818DE">
        <w:rPr>
          <w:rFonts w:hint="eastAsia"/>
          <w:szCs w:val="22"/>
          <w:highlight w:val="green"/>
        </w:rPr>
        <w:t xml:space="preserve"> </w:t>
      </w:r>
      <w:r w:rsidR="005818DE">
        <w:rPr>
          <w:rFonts w:hint="eastAsia"/>
          <w:szCs w:val="22"/>
          <w:highlight w:val="green"/>
        </w:rPr>
        <w:t>승인</w:t>
      </w:r>
      <w:r w:rsidR="00AC637D">
        <w:rPr>
          <w:szCs w:val="22"/>
          <w:highlight w:val="green"/>
        </w:rPr>
        <w:t>’</w:t>
      </w:r>
      <w:r w:rsidR="00EC46DB">
        <w:rPr>
          <w:rFonts w:hint="eastAsia"/>
          <w:szCs w:val="22"/>
          <w:highlight w:val="green"/>
        </w:rPr>
        <w:t>은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존재하지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않습니다</w:t>
      </w:r>
      <w:r w:rsidR="00EC46DB">
        <w:rPr>
          <w:rFonts w:hint="eastAsia"/>
          <w:szCs w:val="22"/>
          <w:highlight w:val="green"/>
        </w:rPr>
        <w:t xml:space="preserve">. </w:t>
      </w:r>
      <w:r w:rsidR="00C27DBF">
        <w:rPr>
          <w:rFonts w:hint="eastAsia"/>
          <w:szCs w:val="22"/>
          <w:highlight w:val="green"/>
        </w:rPr>
        <w:t>이에</w:t>
      </w:r>
      <w:r w:rsidR="00C27DBF">
        <w:rPr>
          <w:rFonts w:hint="eastAsia"/>
          <w:szCs w:val="22"/>
          <w:highlight w:val="green"/>
        </w:rPr>
        <w:t xml:space="preserve"> </w:t>
      </w:r>
      <w:r w:rsidR="00C27DBF">
        <w:rPr>
          <w:rFonts w:hint="eastAsia"/>
          <w:szCs w:val="22"/>
          <w:highlight w:val="green"/>
        </w:rPr>
        <w:t>우선</w:t>
      </w:r>
      <w:r w:rsidR="00C27DBF">
        <w:rPr>
          <w:rFonts w:hint="eastAsia"/>
          <w:szCs w:val="22"/>
          <w:highlight w:val="green"/>
        </w:rPr>
        <w:t xml:space="preserve"> </w:t>
      </w:r>
      <w:r w:rsidR="00C27DBF">
        <w:rPr>
          <w:rFonts w:hint="eastAsia"/>
          <w:szCs w:val="22"/>
          <w:highlight w:val="green"/>
        </w:rPr>
        <w:t>기존</w:t>
      </w:r>
      <w:r w:rsidR="00C27DBF">
        <w:rPr>
          <w:rFonts w:hint="eastAsia"/>
          <w:szCs w:val="22"/>
          <w:highlight w:val="green"/>
        </w:rPr>
        <w:t xml:space="preserve"> </w:t>
      </w:r>
      <w:r w:rsidR="00C27DBF">
        <w:rPr>
          <w:rFonts w:hint="eastAsia"/>
          <w:szCs w:val="22"/>
          <w:highlight w:val="green"/>
        </w:rPr>
        <w:t>조항으로</w:t>
      </w:r>
      <w:r w:rsidR="00C27DBF">
        <w:rPr>
          <w:rFonts w:hint="eastAsia"/>
          <w:szCs w:val="22"/>
          <w:highlight w:val="green"/>
        </w:rPr>
        <w:t xml:space="preserve"> </w:t>
      </w:r>
      <w:proofErr w:type="spellStart"/>
      <w:r w:rsidR="00C27DBF">
        <w:rPr>
          <w:rFonts w:hint="eastAsia"/>
          <w:szCs w:val="22"/>
          <w:highlight w:val="green"/>
        </w:rPr>
        <w:t>원복해두었습니다</w:t>
      </w:r>
      <w:proofErr w:type="spellEnd"/>
      <w:r w:rsidR="00C27DBF">
        <w:rPr>
          <w:rFonts w:hint="eastAsia"/>
          <w:szCs w:val="22"/>
          <w:highlight w:val="green"/>
        </w:rPr>
        <w:t>.</w:t>
      </w:r>
      <w:r w:rsidR="00C27DBF">
        <w:rPr>
          <w:rFonts w:hint="eastAsia"/>
          <w:szCs w:val="22"/>
          <w:highlight w:val="green"/>
        </w:rPr>
        <w:t xml:space="preserve"> </w:t>
      </w:r>
      <w:r w:rsidR="00C27DBF">
        <w:rPr>
          <w:rFonts w:hint="eastAsia"/>
          <w:szCs w:val="22"/>
          <w:highlight w:val="green"/>
        </w:rPr>
        <w:t>다만</w:t>
      </w:r>
      <w:r w:rsidR="00C27DBF">
        <w:rPr>
          <w:rFonts w:hint="eastAsia"/>
          <w:szCs w:val="22"/>
          <w:highlight w:val="green"/>
        </w:rPr>
        <w:t xml:space="preserve">, </w:t>
      </w:r>
      <w:r w:rsidR="00EC46DB">
        <w:rPr>
          <w:rFonts w:hint="eastAsia"/>
          <w:szCs w:val="22"/>
          <w:highlight w:val="green"/>
        </w:rPr>
        <w:t>매수인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측에서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본건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거래를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위해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득하여야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하는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필요적</w:t>
      </w:r>
      <w:r w:rsidR="00EC46DB">
        <w:rPr>
          <w:rFonts w:hint="eastAsia"/>
          <w:szCs w:val="22"/>
          <w:highlight w:val="green"/>
        </w:rPr>
        <w:t xml:space="preserve"> </w:t>
      </w:r>
      <w:r w:rsidR="00A24CB9">
        <w:rPr>
          <w:rFonts w:hint="eastAsia"/>
          <w:szCs w:val="22"/>
          <w:highlight w:val="green"/>
        </w:rPr>
        <w:t>정부승인의</w:t>
      </w:r>
      <w:r w:rsidR="00EC46DB">
        <w:rPr>
          <w:rFonts w:hint="eastAsia"/>
          <w:szCs w:val="22"/>
          <w:highlight w:val="green"/>
        </w:rPr>
        <w:t xml:space="preserve"> </w:t>
      </w:r>
      <w:proofErr w:type="spellStart"/>
      <w:r w:rsidR="00EC46DB">
        <w:rPr>
          <w:rFonts w:hint="eastAsia"/>
          <w:szCs w:val="22"/>
          <w:highlight w:val="green"/>
        </w:rPr>
        <w:t>존부</w:t>
      </w:r>
      <w:proofErr w:type="spellEnd"/>
      <w:r w:rsidR="00340949">
        <w:rPr>
          <w:rFonts w:hint="eastAsia"/>
          <w:szCs w:val="22"/>
          <w:highlight w:val="green"/>
        </w:rPr>
        <w:t xml:space="preserve"> </w:t>
      </w:r>
      <w:r w:rsidR="00340949">
        <w:rPr>
          <w:rFonts w:hint="eastAsia"/>
          <w:szCs w:val="22"/>
          <w:highlight w:val="green"/>
        </w:rPr>
        <w:t>및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그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내역을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알려주시기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바라며</w:t>
      </w:r>
      <w:r w:rsidR="00EC46DB">
        <w:rPr>
          <w:rFonts w:hint="eastAsia"/>
          <w:szCs w:val="22"/>
          <w:highlight w:val="green"/>
        </w:rPr>
        <w:t xml:space="preserve">, </w:t>
      </w:r>
      <w:r w:rsidR="00EC46DB">
        <w:rPr>
          <w:rFonts w:hint="eastAsia"/>
          <w:szCs w:val="22"/>
          <w:highlight w:val="green"/>
        </w:rPr>
        <w:t>그</w:t>
      </w:r>
      <w:r w:rsidR="00C27DBF">
        <w:rPr>
          <w:rFonts w:hint="eastAsia"/>
          <w:szCs w:val="22"/>
          <w:highlight w:val="green"/>
        </w:rPr>
        <w:t xml:space="preserve"> </w:t>
      </w:r>
      <w:r w:rsidR="00C27DBF">
        <w:rPr>
          <w:rFonts w:hint="eastAsia"/>
          <w:szCs w:val="22"/>
          <w:highlight w:val="green"/>
        </w:rPr>
        <w:t>내용에</w:t>
      </w:r>
      <w:r w:rsidR="00C27DBF">
        <w:rPr>
          <w:rFonts w:hint="eastAsia"/>
          <w:szCs w:val="22"/>
          <w:highlight w:val="green"/>
        </w:rPr>
        <w:t xml:space="preserve"> </w:t>
      </w:r>
      <w:r w:rsidR="00C27DBF">
        <w:rPr>
          <w:rFonts w:hint="eastAsia"/>
          <w:szCs w:val="22"/>
          <w:highlight w:val="green"/>
        </w:rPr>
        <w:t>따라서는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szCs w:val="22"/>
          <w:highlight w:val="green"/>
        </w:rPr>
        <w:lastRenderedPageBreak/>
        <w:t>“</w:t>
      </w:r>
      <w:r w:rsidR="00EC46DB">
        <w:rPr>
          <w:rFonts w:hint="eastAsia"/>
          <w:szCs w:val="22"/>
          <w:highlight w:val="green"/>
        </w:rPr>
        <w:t>필요적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승인</w:t>
      </w:r>
      <w:r w:rsidR="00EC46DB">
        <w:rPr>
          <w:szCs w:val="22"/>
          <w:highlight w:val="green"/>
        </w:rPr>
        <w:t>”</w:t>
      </w:r>
      <w:r w:rsidR="00686A7A">
        <w:rPr>
          <w:rFonts w:hint="eastAsia"/>
          <w:szCs w:val="22"/>
          <w:highlight w:val="green"/>
        </w:rPr>
        <w:t>의</w:t>
      </w:r>
      <w:r w:rsidR="00686A7A">
        <w:rPr>
          <w:rFonts w:hint="eastAsia"/>
          <w:szCs w:val="22"/>
          <w:highlight w:val="green"/>
        </w:rPr>
        <w:t xml:space="preserve"> </w:t>
      </w:r>
      <w:r w:rsidR="00686A7A">
        <w:rPr>
          <w:rFonts w:hint="eastAsia"/>
          <w:szCs w:val="22"/>
          <w:highlight w:val="green"/>
        </w:rPr>
        <w:t>정의를</w:t>
      </w:r>
      <w:r w:rsidR="00686A7A">
        <w:rPr>
          <w:rFonts w:hint="eastAsia"/>
          <w:szCs w:val="22"/>
          <w:highlight w:val="green"/>
        </w:rPr>
        <w:t xml:space="preserve"> </w:t>
      </w:r>
      <w:r w:rsidR="00686A7A">
        <w:rPr>
          <w:rFonts w:hint="eastAsia"/>
          <w:szCs w:val="22"/>
          <w:highlight w:val="green"/>
        </w:rPr>
        <w:t>포함하여</w:t>
      </w:r>
      <w:r w:rsidR="00686A7A">
        <w:rPr>
          <w:rFonts w:hint="eastAsia"/>
          <w:szCs w:val="22"/>
          <w:highlight w:val="green"/>
        </w:rPr>
        <w:t>(</w:t>
      </w:r>
      <w:r w:rsidR="00686A7A">
        <w:rPr>
          <w:szCs w:val="22"/>
          <w:highlight w:val="green"/>
        </w:rPr>
        <w:t>“</w:t>
      </w:r>
      <w:r w:rsidR="00686A7A">
        <w:rPr>
          <w:rFonts w:hint="eastAsia"/>
          <w:szCs w:val="22"/>
          <w:highlight w:val="green"/>
        </w:rPr>
        <w:t>필요적</w:t>
      </w:r>
      <w:r w:rsidR="00686A7A">
        <w:rPr>
          <w:rFonts w:hint="eastAsia"/>
          <w:szCs w:val="22"/>
          <w:highlight w:val="green"/>
        </w:rPr>
        <w:t xml:space="preserve"> </w:t>
      </w:r>
      <w:r w:rsidR="00686A7A">
        <w:rPr>
          <w:rFonts w:hint="eastAsia"/>
          <w:szCs w:val="22"/>
          <w:highlight w:val="green"/>
        </w:rPr>
        <w:t>정부승인</w:t>
      </w:r>
      <w:r w:rsidR="00686A7A">
        <w:rPr>
          <w:szCs w:val="22"/>
          <w:highlight w:val="green"/>
        </w:rPr>
        <w:t>”</w:t>
      </w:r>
      <w:r w:rsidR="00686A7A">
        <w:rPr>
          <w:rFonts w:hint="eastAsia"/>
          <w:szCs w:val="22"/>
          <w:highlight w:val="green"/>
        </w:rPr>
        <w:t>과</w:t>
      </w:r>
      <w:r w:rsidR="00686A7A">
        <w:rPr>
          <w:rFonts w:hint="eastAsia"/>
          <w:szCs w:val="22"/>
          <w:highlight w:val="green"/>
        </w:rPr>
        <w:t xml:space="preserve"> </w:t>
      </w:r>
      <w:r w:rsidR="00686A7A">
        <w:rPr>
          <w:szCs w:val="22"/>
          <w:highlight w:val="green"/>
        </w:rPr>
        <w:t>“</w:t>
      </w:r>
      <w:r w:rsidR="00686A7A">
        <w:rPr>
          <w:rFonts w:hint="eastAsia"/>
          <w:szCs w:val="22"/>
          <w:highlight w:val="green"/>
        </w:rPr>
        <w:t>필요적</w:t>
      </w:r>
      <w:r w:rsidR="00686A7A">
        <w:rPr>
          <w:rFonts w:hint="eastAsia"/>
          <w:szCs w:val="22"/>
          <w:highlight w:val="green"/>
        </w:rPr>
        <w:t xml:space="preserve"> </w:t>
      </w:r>
      <w:r w:rsidR="00686A7A">
        <w:rPr>
          <w:rFonts w:hint="eastAsia"/>
          <w:szCs w:val="22"/>
          <w:highlight w:val="green"/>
        </w:rPr>
        <w:t>제</w:t>
      </w:r>
      <w:r w:rsidR="00686A7A">
        <w:rPr>
          <w:rFonts w:hint="eastAsia"/>
          <w:szCs w:val="22"/>
          <w:highlight w:val="green"/>
        </w:rPr>
        <w:t>3</w:t>
      </w:r>
      <w:r w:rsidR="00686A7A">
        <w:rPr>
          <w:rFonts w:hint="eastAsia"/>
          <w:szCs w:val="22"/>
          <w:highlight w:val="green"/>
        </w:rPr>
        <w:t>자</w:t>
      </w:r>
      <w:r w:rsidR="00686A7A">
        <w:rPr>
          <w:rFonts w:hint="eastAsia"/>
          <w:szCs w:val="22"/>
          <w:highlight w:val="green"/>
        </w:rPr>
        <w:t xml:space="preserve"> </w:t>
      </w:r>
      <w:r w:rsidR="00686A7A">
        <w:rPr>
          <w:rFonts w:hint="eastAsia"/>
          <w:szCs w:val="22"/>
          <w:highlight w:val="green"/>
        </w:rPr>
        <w:t>승인</w:t>
      </w:r>
      <w:r w:rsidR="00686A7A">
        <w:rPr>
          <w:szCs w:val="22"/>
          <w:highlight w:val="green"/>
        </w:rPr>
        <w:t>”</w:t>
      </w:r>
      <w:proofErr w:type="spellStart"/>
      <w:r w:rsidR="00686A7A">
        <w:rPr>
          <w:rFonts w:hint="eastAsia"/>
          <w:szCs w:val="22"/>
          <w:highlight w:val="green"/>
        </w:rPr>
        <w:t>으로</w:t>
      </w:r>
      <w:proofErr w:type="spellEnd"/>
      <w:r w:rsidR="00686A7A">
        <w:rPr>
          <w:rFonts w:hint="eastAsia"/>
          <w:szCs w:val="22"/>
          <w:highlight w:val="green"/>
        </w:rPr>
        <w:t xml:space="preserve"> </w:t>
      </w:r>
      <w:r w:rsidR="00686A7A">
        <w:rPr>
          <w:rFonts w:hint="eastAsia"/>
          <w:szCs w:val="22"/>
          <w:highlight w:val="green"/>
        </w:rPr>
        <w:t>구분</w:t>
      </w:r>
      <w:r w:rsidR="00EF63B3">
        <w:rPr>
          <w:rFonts w:hint="eastAsia"/>
          <w:szCs w:val="22"/>
          <w:highlight w:val="green"/>
        </w:rPr>
        <w:t>할</w:t>
      </w:r>
      <w:r w:rsidR="00EF63B3">
        <w:rPr>
          <w:rFonts w:hint="eastAsia"/>
          <w:szCs w:val="22"/>
          <w:highlight w:val="green"/>
        </w:rPr>
        <w:t xml:space="preserve"> </w:t>
      </w:r>
      <w:r w:rsidR="00EF63B3">
        <w:rPr>
          <w:rFonts w:hint="eastAsia"/>
          <w:szCs w:val="22"/>
          <w:highlight w:val="green"/>
        </w:rPr>
        <w:t>필요성</w:t>
      </w:r>
      <w:r w:rsidR="00EF63B3">
        <w:rPr>
          <w:rFonts w:hint="eastAsia"/>
          <w:szCs w:val="22"/>
          <w:highlight w:val="green"/>
        </w:rPr>
        <w:t xml:space="preserve"> </w:t>
      </w:r>
      <w:r w:rsidR="00EF63B3">
        <w:rPr>
          <w:rFonts w:hint="eastAsia"/>
          <w:szCs w:val="22"/>
          <w:highlight w:val="green"/>
        </w:rPr>
        <w:t>판단</w:t>
      </w:r>
      <w:r w:rsidR="00EF63B3">
        <w:rPr>
          <w:rFonts w:hint="eastAsia"/>
          <w:szCs w:val="22"/>
          <w:highlight w:val="green"/>
        </w:rPr>
        <w:t xml:space="preserve"> </w:t>
      </w:r>
      <w:r w:rsidR="00EF63B3">
        <w:rPr>
          <w:rFonts w:hint="eastAsia"/>
          <w:szCs w:val="22"/>
          <w:highlight w:val="green"/>
        </w:rPr>
        <w:t>포함</w:t>
      </w:r>
      <w:r w:rsidR="00686A7A">
        <w:rPr>
          <w:rFonts w:hint="eastAsia"/>
          <w:szCs w:val="22"/>
          <w:highlight w:val="green"/>
        </w:rPr>
        <w:t>)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관련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제반</w:t>
      </w:r>
      <w:r w:rsidR="00EC46DB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규정들을</w:t>
      </w:r>
      <w:r w:rsidR="00EC46DB">
        <w:rPr>
          <w:rFonts w:hint="eastAsia"/>
          <w:szCs w:val="22"/>
          <w:highlight w:val="green"/>
        </w:rPr>
        <w:t xml:space="preserve"> </w:t>
      </w:r>
      <w:r w:rsidR="00C27DBF">
        <w:rPr>
          <w:rFonts w:hint="eastAsia"/>
          <w:szCs w:val="22"/>
          <w:highlight w:val="green"/>
        </w:rPr>
        <w:t>추가로</w:t>
      </w:r>
      <w:r w:rsidR="00C27DBF">
        <w:rPr>
          <w:rFonts w:hint="eastAsia"/>
          <w:szCs w:val="22"/>
          <w:highlight w:val="green"/>
        </w:rPr>
        <w:t xml:space="preserve"> </w:t>
      </w:r>
      <w:r w:rsidR="00EC46DB">
        <w:rPr>
          <w:rFonts w:hint="eastAsia"/>
          <w:szCs w:val="22"/>
          <w:highlight w:val="green"/>
        </w:rPr>
        <w:t>수정</w:t>
      </w:r>
      <w:r w:rsidR="00FD2D64">
        <w:rPr>
          <w:rFonts w:hint="eastAsia"/>
          <w:szCs w:val="22"/>
          <w:highlight w:val="green"/>
        </w:rPr>
        <w:t>하는</w:t>
      </w:r>
      <w:r w:rsidR="00FD2D64">
        <w:rPr>
          <w:rFonts w:hint="eastAsia"/>
          <w:szCs w:val="22"/>
          <w:highlight w:val="green"/>
        </w:rPr>
        <w:t xml:space="preserve"> </w:t>
      </w:r>
      <w:r w:rsidR="00FD2D64">
        <w:rPr>
          <w:rFonts w:hint="eastAsia"/>
          <w:szCs w:val="22"/>
          <w:highlight w:val="green"/>
        </w:rPr>
        <w:t>방안을</w:t>
      </w:r>
      <w:r w:rsidR="00FD2D64">
        <w:rPr>
          <w:rFonts w:hint="eastAsia"/>
          <w:szCs w:val="22"/>
          <w:highlight w:val="green"/>
        </w:rPr>
        <w:t xml:space="preserve"> </w:t>
      </w:r>
      <w:r w:rsidR="00FD2D64">
        <w:rPr>
          <w:rFonts w:hint="eastAsia"/>
          <w:szCs w:val="22"/>
          <w:highlight w:val="green"/>
        </w:rPr>
        <w:t>고려</w:t>
      </w:r>
      <w:r w:rsidR="00EC46DB">
        <w:rPr>
          <w:rFonts w:hint="eastAsia"/>
          <w:szCs w:val="22"/>
          <w:highlight w:val="green"/>
        </w:rPr>
        <w:t>할</w:t>
      </w:r>
      <w:r w:rsidR="00EC46DB">
        <w:rPr>
          <w:rFonts w:hint="eastAsia"/>
          <w:szCs w:val="22"/>
          <w:highlight w:val="green"/>
        </w:rPr>
        <w:t xml:space="preserve"> </w:t>
      </w:r>
      <w:r w:rsidR="00C27DBF">
        <w:rPr>
          <w:rFonts w:hint="eastAsia"/>
          <w:szCs w:val="22"/>
          <w:highlight w:val="green"/>
        </w:rPr>
        <w:t>수</w:t>
      </w:r>
      <w:r w:rsidR="00C27DBF">
        <w:rPr>
          <w:rFonts w:hint="eastAsia"/>
          <w:szCs w:val="22"/>
          <w:highlight w:val="green"/>
        </w:rPr>
        <w:t xml:space="preserve"> </w:t>
      </w:r>
      <w:r w:rsidR="00C27DBF">
        <w:rPr>
          <w:rFonts w:hint="eastAsia"/>
          <w:szCs w:val="22"/>
          <w:highlight w:val="green"/>
        </w:rPr>
        <w:t>있습</w:t>
      </w:r>
      <w:r w:rsidR="00EC46DB">
        <w:rPr>
          <w:rFonts w:hint="eastAsia"/>
          <w:szCs w:val="22"/>
          <w:highlight w:val="green"/>
        </w:rPr>
        <w:t>니다</w:t>
      </w:r>
      <w:r w:rsidR="00EC46DB">
        <w:rPr>
          <w:rFonts w:hint="eastAsia"/>
          <w:szCs w:val="22"/>
          <w:highlight w:val="green"/>
        </w:rPr>
        <w:t>.</w:t>
      </w:r>
      <w:r w:rsidR="00EC46DB" w:rsidRPr="00617D33">
        <w:rPr>
          <w:rFonts w:hint="eastAsia"/>
          <w:szCs w:val="22"/>
          <w:highlight w:val="green"/>
        </w:rPr>
        <w:t>]</w:t>
      </w:r>
    </w:p>
    <w:p w14:paraId="60883D34" w14:textId="7F7123C6" w:rsidR="00E40306" w:rsidRPr="00292999" w:rsidRDefault="00416F0F" w:rsidP="00AC1577">
      <w:pPr>
        <w:pStyle w:val="LK2"/>
        <w:ind w:leftChars="400" w:left="800"/>
        <w:rPr>
          <w:szCs w:val="22"/>
        </w:rPr>
      </w:pPr>
      <w:r w:rsidRPr="000326A8">
        <w:t>“</w:t>
      </w:r>
      <w:r w:rsidRPr="000326A8">
        <w:rPr>
          <w:u w:val="single"/>
        </w:rPr>
        <w:t>허용된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제한부담</w:t>
      </w:r>
      <w:r w:rsidRPr="000326A8">
        <w:t>”</w:t>
      </w:r>
      <w:r w:rsidRPr="000326A8">
        <w:t>이란</w:t>
      </w:r>
      <w:r w:rsidRPr="000326A8">
        <w:t xml:space="preserve"> </w:t>
      </w:r>
      <w:r w:rsidRPr="000326A8">
        <w:t>통상적인</w:t>
      </w:r>
      <w:r w:rsidRPr="000326A8">
        <w:t xml:space="preserve"> </w:t>
      </w:r>
      <w:r w:rsidRPr="000326A8">
        <w:t>사업과정에서</w:t>
      </w:r>
      <w:r w:rsidRPr="000326A8">
        <w:t xml:space="preserve"> </w:t>
      </w:r>
      <w:r w:rsidRPr="000326A8">
        <w:t>체결된</w:t>
      </w:r>
      <w:r w:rsidRPr="000326A8">
        <w:t xml:space="preserve"> </w:t>
      </w:r>
      <w:r w:rsidRPr="000326A8">
        <w:t>관련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>
        <w:rPr>
          <w:rFonts w:hint="eastAsia"/>
        </w:rPr>
        <w:t>계약</w:t>
      </w:r>
      <w:r w:rsidRPr="000326A8">
        <w:t>상대방에게</w:t>
      </w:r>
      <w:r w:rsidRPr="000326A8">
        <w:t xml:space="preserve"> </w:t>
      </w:r>
      <w:r w:rsidRPr="000326A8">
        <w:t>제공한</w:t>
      </w:r>
      <w:r w:rsidRPr="000326A8">
        <w:t xml:space="preserve"> </w:t>
      </w:r>
      <w:r w:rsidRPr="000326A8">
        <w:t>제한부담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통상적인</w:t>
      </w:r>
      <w:r>
        <w:rPr>
          <w:rFonts w:hint="eastAsia"/>
        </w:rPr>
        <w:t xml:space="preserve"> </w:t>
      </w:r>
      <w:r>
        <w:rPr>
          <w:rFonts w:hint="eastAsia"/>
        </w:rPr>
        <w:t>사업과정에서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영업에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미치지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유치권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제한부담</w:t>
      </w:r>
      <w:r w:rsidRPr="000326A8">
        <w:t>을</w:t>
      </w:r>
      <w:r w:rsidRPr="000326A8">
        <w:t xml:space="preserve"> </w:t>
      </w:r>
      <w:r>
        <w:rPr>
          <w:rFonts w:hint="eastAsia"/>
        </w:rPr>
        <w:t>말</w:t>
      </w:r>
      <w:r w:rsidRPr="000326A8">
        <w:t>한다</w:t>
      </w:r>
      <w:r w:rsidRPr="000326A8">
        <w:t>.</w:t>
      </w:r>
      <w:r w:rsidR="00F803D2">
        <w:rPr>
          <w:rFonts w:hint="eastAsia"/>
        </w:rPr>
        <w:t xml:space="preserve"> </w:t>
      </w:r>
      <w:r w:rsidR="00F803D2" w:rsidRPr="00617D33">
        <w:rPr>
          <w:rFonts w:hint="eastAsia"/>
          <w:szCs w:val="22"/>
          <w:highlight w:val="green"/>
        </w:rPr>
        <w:t>[Note to Buyer:</w:t>
      </w:r>
      <w:r w:rsidR="00F803D2">
        <w:rPr>
          <w:rFonts w:hint="eastAsia"/>
          <w:szCs w:val="22"/>
          <w:highlight w:val="green"/>
        </w:rPr>
        <w:t xml:space="preserve"> </w:t>
      </w:r>
      <w:r w:rsidR="00F803D2">
        <w:rPr>
          <w:rFonts w:hint="eastAsia"/>
          <w:szCs w:val="22"/>
          <w:highlight w:val="green"/>
        </w:rPr>
        <w:t>허용된</w:t>
      </w:r>
      <w:r w:rsidR="00F803D2">
        <w:rPr>
          <w:rFonts w:hint="eastAsia"/>
          <w:szCs w:val="22"/>
          <w:highlight w:val="green"/>
        </w:rPr>
        <w:t xml:space="preserve"> </w:t>
      </w:r>
      <w:r w:rsidR="00F803D2">
        <w:rPr>
          <w:rFonts w:hint="eastAsia"/>
          <w:szCs w:val="22"/>
          <w:highlight w:val="green"/>
        </w:rPr>
        <w:t>제한부담의</w:t>
      </w:r>
      <w:r w:rsidR="00F803D2">
        <w:rPr>
          <w:rFonts w:hint="eastAsia"/>
          <w:szCs w:val="22"/>
          <w:highlight w:val="green"/>
        </w:rPr>
        <w:t xml:space="preserve"> </w:t>
      </w:r>
      <w:r w:rsidR="00F803D2">
        <w:rPr>
          <w:rFonts w:hint="eastAsia"/>
          <w:szCs w:val="22"/>
          <w:highlight w:val="green"/>
        </w:rPr>
        <w:t>정의를</w:t>
      </w:r>
      <w:r w:rsidR="00F803D2">
        <w:rPr>
          <w:rFonts w:hint="eastAsia"/>
          <w:szCs w:val="22"/>
          <w:highlight w:val="green"/>
        </w:rPr>
        <w:t xml:space="preserve"> </w:t>
      </w:r>
      <w:r w:rsidR="00F803D2">
        <w:rPr>
          <w:rFonts w:hint="eastAsia"/>
          <w:szCs w:val="22"/>
          <w:highlight w:val="green"/>
        </w:rPr>
        <w:t>상당히</w:t>
      </w:r>
      <w:r w:rsidR="00F803D2">
        <w:rPr>
          <w:rFonts w:hint="eastAsia"/>
          <w:szCs w:val="22"/>
          <w:highlight w:val="green"/>
        </w:rPr>
        <w:t xml:space="preserve"> </w:t>
      </w:r>
      <w:r w:rsidR="00F803D2">
        <w:rPr>
          <w:rFonts w:hint="eastAsia"/>
          <w:szCs w:val="22"/>
          <w:highlight w:val="green"/>
        </w:rPr>
        <w:t>제한적</w:t>
      </w:r>
      <w:r w:rsidR="00E27944">
        <w:rPr>
          <w:rFonts w:hint="eastAsia"/>
          <w:szCs w:val="22"/>
          <w:highlight w:val="green"/>
        </w:rPr>
        <w:t>/</w:t>
      </w:r>
      <w:r w:rsidR="00E27944">
        <w:rPr>
          <w:rFonts w:hint="eastAsia"/>
          <w:szCs w:val="22"/>
          <w:highlight w:val="green"/>
        </w:rPr>
        <w:t>구체적</w:t>
      </w:r>
      <w:r w:rsidR="00F803D2">
        <w:rPr>
          <w:rFonts w:hint="eastAsia"/>
          <w:szCs w:val="22"/>
          <w:highlight w:val="green"/>
        </w:rPr>
        <w:t>으로만</w:t>
      </w:r>
      <w:r w:rsidR="00F803D2">
        <w:rPr>
          <w:rFonts w:hint="eastAsia"/>
          <w:szCs w:val="22"/>
          <w:highlight w:val="green"/>
        </w:rPr>
        <w:t xml:space="preserve"> </w:t>
      </w:r>
      <w:r w:rsidR="00F803D2">
        <w:rPr>
          <w:rFonts w:hint="eastAsia"/>
          <w:szCs w:val="22"/>
          <w:highlight w:val="green"/>
        </w:rPr>
        <w:t>반영했습니다</w:t>
      </w:r>
      <w:r w:rsidR="00F803D2">
        <w:rPr>
          <w:rFonts w:hint="eastAsia"/>
          <w:szCs w:val="22"/>
          <w:highlight w:val="green"/>
        </w:rPr>
        <w:t>.</w:t>
      </w:r>
      <w:r w:rsidR="00F803D2" w:rsidRPr="00617D33">
        <w:rPr>
          <w:rFonts w:hint="eastAsia"/>
          <w:szCs w:val="22"/>
          <w:highlight w:val="green"/>
        </w:rPr>
        <w:t>]</w:t>
      </w:r>
    </w:p>
    <w:p w14:paraId="6B386A57" w14:textId="77777777" w:rsidR="002420C0" w:rsidRPr="000326A8" w:rsidRDefault="006237E1" w:rsidP="00877E3D">
      <w:pPr>
        <w:pStyle w:val="LKLevel2"/>
      </w:pPr>
      <w:bookmarkStart w:id="9" w:name="_Toc176821170"/>
      <w:r w:rsidRPr="000326A8">
        <w:t>해석</w:t>
      </w:r>
      <w:r w:rsidRPr="000326A8">
        <w:rPr>
          <w:u w:val="none"/>
        </w:rPr>
        <w:t>.</w:t>
      </w:r>
      <w:bookmarkEnd w:id="9"/>
      <w:r w:rsidRPr="000326A8">
        <w:rPr>
          <w:u w:val="none"/>
        </w:rPr>
        <w:t xml:space="preserve"> </w:t>
      </w:r>
    </w:p>
    <w:p w14:paraId="6E546B70" w14:textId="6986AC92" w:rsidR="006237E1" w:rsidRPr="000326A8" w:rsidRDefault="006237E1" w:rsidP="00877E3D">
      <w:pPr>
        <w:pStyle w:val="LK2"/>
        <w:ind w:left="794"/>
      </w:pP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규정된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제외하고</w:t>
      </w:r>
      <w:r w:rsidR="00754544" w:rsidRPr="000326A8">
        <w:t>, (</w:t>
      </w:r>
      <w:proofErr w:type="spellStart"/>
      <w:r w:rsidR="00754544" w:rsidRPr="000326A8">
        <w:t>i</w:t>
      </w:r>
      <w:proofErr w:type="spellEnd"/>
      <w:r w:rsidRPr="000326A8">
        <w:t xml:space="preserve">) </w:t>
      </w:r>
      <w:r w:rsidR="00CA5FEC">
        <w:rPr>
          <w:rFonts w:hint="eastAsia"/>
        </w:rPr>
        <w:t>본</w:t>
      </w:r>
      <w:r w:rsidR="00CA5FEC">
        <w:rPr>
          <w:rFonts w:hint="eastAsia"/>
        </w:rPr>
        <w:t xml:space="preserve"> </w:t>
      </w:r>
      <w:r w:rsidR="00CA5FEC">
        <w:rPr>
          <w:rFonts w:hint="eastAsia"/>
        </w:rPr>
        <w:t>계약에서</w:t>
      </w:r>
      <w:r w:rsidR="00CA5FEC">
        <w:rPr>
          <w:rFonts w:hint="eastAsia"/>
        </w:rPr>
        <w:t xml:space="preserve"> </w:t>
      </w:r>
      <w:r w:rsidR="00CA5FEC">
        <w:rPr>
          <w:rFonts w:hint="eastAsia"/>
        </w:rPr>
        <w:t>언급된</w:t>
      </w:r>
      <w:r w:rsidR="00CA5FEC">
        <w:rPr>
          <w:rFonts w:hint="eastAsia"/>
        </w:rPr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, </w:t>
      </w:r>
      <w:r w:rsidRPr="000326A8">
        <w:t>기타</w:t>
      </w:r>
      <w:r w:rsidRPr="000326A8">
        <w:t xml:space="preserve"> </w:t>
      </w:r>
      <w:r w:rsidRPr="000326A8">
        <w:t>합의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서류</w:t>
      </w:r>
      <w:r w:rsidR="00CA5FEC">
        <w:rPr>
          <w:rFonts w:hint="eastAsia"/>
        </w:rPr>
        <w:t>는</w:t>
      </w:r>
      <w:r w:rsidRPr="000326A8">
        <w:t xml:space="preserve"> </w:t>
      </w:r>
      <w:r w:rsidRPr="000326A8">
        <w:t>그것들이</w:t>
      </w:r>
      <w:r w:rsidRPr="000326A8">
        <w:t xml:space="preserve"> </w:t>
      </w:r>
      <w:r w:rsidR="00CA5FEC">
        <w:rPr>
          <w:rFonts w:hint="eastAsia"/>
        </w:rPr>
        <w:t>유효하게</w:t>
      </w:r>
      <w:r w:rsidR="00CA5FEC">
        <w:rPr>
          <w:rFonts w:hint="eastAsia"/>
        </w:rPr>
        <w:t xml:space="preserve"> </w:t>
      </w:r>
      <w:r w:rsidRPr="000326A8">
        <w:t>변경</w:t>
      </w:r>
      <w:r w:rsidRPr="000326A8">
        <w:t xml:space="preserve">, </w:t>
      </w:r>
      <w:r w:rsidRPr="000326A8">
        <w:t>수정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보완된</w:t>
      </w:r>
      <w:r w:rsidRPr="000326A8">
        <w:t xml:space="preserve"> </w:t>
      </w:r>
      <w:r w:rsidRPr="000326A8">
        <w:t>상태를</w:t>
      </w:r>
      <w:r w:rsidRPr="000326A8">
        <w:t xml:space="preserve"> </w:t>
      </w:r>
      <w:r w:rsidRPr="000326A8">
        <w:t>의미하는</w:t>
      </w:r>
      <w:r w:rsidRPr="000326A8">
        <w:t xml:space="preserve"> </w:t>
      </w:r>
      <w:r w:rsidRPr="000326A8">
        <w:t>것이고</w:t>
      </w:r>
      <w:r w:rsidR="00754544" w:rsidRPr="000326A8">
        <w:t>, (ii</w:t>
      </w:r>
      <w:r w:rsidRPr="000326A8">
        <w:t xml:space="preserve">) </w:t>
      </w: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="004050ED">
        <w:t>“</w:t>
      </w:r>
      <w:r w:rsidRPr="000326A8">
        <w:t>포함한다</w:t>
      </w:r>
      <w:r w:rsidR="004050ED">
        <w:t>”</w:t>
      </w:r>
      <w:r w:rsidRPr="000326A8">
        <w:t>는</w:t>
      </w:r>
      <w:r w:rsidRPr="000326A8">
        <w:t xml:space="preserve"> </w:t>
      </w:r>
      <w:r w:rsidRPr="000326A8">
        <w:t>취지의</w:t>
      </w:r>
      <w:r w:rsidRPr="000326A8">
        <w:t xml:space="preserve"> </w:t>
      </w:r>
      <w:r w:rsidRPr="000326A8">
        <w:t>용어가</w:t>
      </w:r>
      <w:r w:rsidRPr="000326A8">
        <w:t xml:space="preserve"> </w:t>
      </w:r>
      <w:r w:rsidRPr="000326A8">
        <w:t>사용된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="004050ED">
        <w:t>“</w:t>
      </w:r>
      <w:r w:rsidRPr="000326A8">
        <w:t>포함하되</w:t>
      </w:r>
      <w:r w:rsidRPr="000326A8">
        <w:t xml:space="preserve"> </w:t>
      </w:r>
      <w:r w:rsidRPr="000326A8">
        <w:t>이에</w:t>
      </w:r>
      <w:r w:rsidRPr="000326A8">
        <w:t xml:space="preserve"> </w:t>
      </w:r>
      <w:r w:rsidRPr="000326A8">
        <w:t>한정하지</w:t>
      </w:r>
      <w:r w:rsidRPr="000326A8">
        <w:t xml:space="preserve"> </w:t>
      </w:r>
      <w:r w:rsidRPr="000326A8">
        <w:t>아니한다</w:t>
      </w:r>
      <w:r w:rsidR="004050ED">
        <w:t>”</w:t>
      </w:r>
      <w:r w:rsidRPr="000326A8">
        <w:t>는</w:t>
      </w:r>
      <w:r w:rsidRPr="000326A8">
        <w:t xml:space="preserve"> </w:t>
      </w:r>
      <w:r w:rsidRPr="000326A8">
        <w:t>취지가</w:t>
      </w:r>
      <w:r w:rsidRPr="000326A8">
        <w:t xml:space="preserve"> </w:t>
      </w:r>
      <w:r w:rsidRPr="000326A8">
        <w:t>병기되어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것과</w:t>
      </w:r>
      <w:r w:rsidRPr="000326A8">
        <w:t xml:space="preserve"> </w:t>
      </w:r>
      <w:r w:rsidRPr="000326A8">
        <w:t>마찬가지로</w:t>
      </w:r>
      <w:r w:rsidRPr="000326A8">
        <w:t xml:space="preserve"> </w:t>
      </w:r>
      <w:r w:rsidRPr="000326A8">
        <w:t>간주되며</w:t>
      </w:r>
      <w:r w:rsidR="00754544" w:rsidRPr="000326A8">
        <w:t>, (iii</w:t>
      </w:r>
      <w:r w:rsidRPr="000326A8">
        <w:t xml:space="preserve">) </w:t>
      </w:r>
      <w:r w:rsidRPr="000326A8">
        <w:t>단수로</w:t>
      </w:r>
      <w:r w:rsidRPr="000326A8">
        <w:t xml:space="preserve"> </w:t>
      </w:r>
      <w:r w:rsidRPr="000326A8">
        <w:t>쓰인</w:t>
      </w:r>
      <w:r w:rsidRPr="000326A8">
        <w:t xml:space="preserve"> </w:t>
      </w:r>
      <w:r w:rsidRPr="000326A8">
        <w:t>용어는</w:t>
      </w:r>
      <w:r w:rsidRPr="000326A8">
        <w:t xml:space="preserve"> </w:t>
      </w:r>
      <w:r w:rsidRPr="000326A8">
        <w:t>복수를</w:t>
      </w:r>
      <w:r w:rsidRPr="000326A8">
        <w:t xml:space="preserve"> </w:t>
      </w:r>
      <w:r w:rsidRPr="000326A8">
        <w:t>포함하는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간주되고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반대도</w:t>
      </w:r>
      <w:r w:rsidRPr="000326A8">
        <w:t xml:space="preserve"> </w:t>
      </w:r>
      <w:r w:rsidRPr="000326A8">
        <w:t>또한</w:t>
      </w:r>
      <w:r w:rsidRPr="000326A8">
        <w:t xml:space="preserve"> </w:t>
      </w:r>
      <w:r w:rsidRPr="000326A8">
        <w:t>같으며</w:t>
      </w:r>
      <w:r w:rsidRPr="000326A8">
        <w:t>, (</w:t>
      </w:r>
      <w:r w:rsidR="00754544" w:rsidRPr="000326A8">
        <w:t>iv</w:t>
      </w:r>
      <w:r w:rsidRPr="000326A8">
        <w:t xml:space="preserve">) </w:t>
      </w: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언급된</w:t>
      </w:r>
      <w:r w:rsidRPr="000326A8">
        <w:t xml:space="preserve"> </w:t>
      </w:r>
      <w:r w:rsidRPr="000326A8">
        <w:t>일수는</w:t>
      </w:r>
      <w:r w:rsidRPr="000326A8">
        <w:t xml:space="preserve"> </w:t>
      </w:r>
      <w:r w:rsidRPr="000326A8">
        <w:t>명시적으로</w:t>
      </w:r>
      <w:r w:rsidRPr="000326A8">
        <w:t xml:space="preserve"> </w:t>
      </w:r>
      <w:r w:rsidR="004050ED">
        <w:t>“</w:t>
      </w:r>
      <w:r w:rsidRPr="000326A8">
        <w:t>영업일</w:t>
      </w:r>
      <w:r w:rsidR="004050ED">
        <w:t>”</w:t>
      </w:r>
      <w:r w:rsidRPr="000326A8">
        <w:t>이라</w:t>
      </w:r>
      <w:r w:rsidRPr="000326A8">
        <w:t xml:space="preserve"> </w:t>
      </w:r>
      <w:r w:rsidRPr="000326A8">
        <w:t>표시하지</w:t>
      </w:r>
      <w:r w:rsidRPr="000326A8">
        <w:t xml:space="preserve"> </w:t>
      </w:r>
      <w:r w:rsidRPr="000326A8">
        <w:t>않는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="007A7606" w:rsidRPr="000326A8">
        <w:t>달력</w:t>
      </w:r>
      <w:r w:rsidR="00300E80" w:rsidRPr="000326A8">
        <w:t xml:space="preserve"> </w:t>
      </w:r>
      <w:r w:rsidR="00300E80" w:rsidRPr="000326A8">
        <w:t>상의</w:t>
      </w:r>
      <w:r w:rsidR="00300E80" w:rsidRPr="000326A8">
        <w:t xml:space="preserve"> </w:t>
      </w:r>
      <w:r w:rsidR="00FC6767" w:rsidRPr="000326A8">
        <w:t>일수</w:t>
      </w:r>
      <w:r w:rsidR="00FE27D5" w:rsidRPr="000326A8">
        <w:t>를</w:t>
      </w:r>
      <w:r w:rsidRPr="000326A8">
        <w:t xml:space="preserve"> </w:t>
      </w:r>
      <w:r w:rsidRPr="000326A8">
        <w:t>의미한다</w:t>
      </w:r>
      <w:r w:rsidRPr="000326A8">
        <w:t xml:space="preserve">.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언급된</w:t>
      </w:r>
      <w:r w:rsidRPr="000326A8">
        <w:t xml:space="preserve"> </w:t>
      </w:r>
      <w:r w:rsidRPr="000326A8">
        <w:t>별지</w:t>
      </w:r>
      <w:r w:rsidR="00A07D76">
        <w:rPr>
          <w:rFonts w:hint="eastAsia"/>
        </w:rPr>
        <w:t>와</w:t>
      </w:r>
      <w:r w:rsidR="00B603CC">
        <w:rPr>
          <w:rFonts w:hint="eastAsia"/>
        </w:rPr>
        <w:t xml:space="preserve"> </w:t>
      </w:r>
      <w:r w:rsidRPr="000326A8">
        <w:t>별첨은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내용이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그대로</w:t>
      </w:r>
      <w:r w:rsidRPr="000326A8">
        <w:t xml:space="preserve"> </w:t>
      </w:r>
      <w:r w:rsidRPr="000326A8">
        <w:t>서술된</w:t>
      </w:r>
      <w:r w:rsidRPr="000326A8">
        <w:t xml:space="preserve"> </w:t>
      </w:r>
      <w:r w:rsidRPr="000326A8">
        <w:t>것</w:t>
      </w:r>
      <w:r w:rsidR="002458CA" w:rsidRPr="000326A8">
        <w:t xml:space="preserve"> </w:t>
      </w:r>
      <w:r w:rsidRPr="000326A8">
        <w:t>같이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일부로</w:t>
      </w:r>
      <w:r w:rsidRPr="000326A8">
        <w:t xml:space="preserve"> </w:t>
      </w:r>
      <w:r w:rsidR="00583F90" w:rsidRPr="000326A8">
        <w:t>간주되고</w:t>
      </w:r>
      <w:r w:rsidR="00583F90" w:rsidRPr="000326A8">
        <w:t xml:space="preserve">, </w:t>
      </w:r>
      <w:r w:rsidR="00583F90" w:rsidRPr="000326A8">
        <w:t>본</w:t>
      </w:r>
      <w:r w:rsidR="00583F90" w:rsidRPr="000326A8">
        <w:t xml:space="preserve"> </w:t>
      </w:r>
      <w:r w:rsidR="00583F90" w:rsidRPr="000326A8">
        <w:t>계약</w:t>
      </w:r>
      <w:r w:rsidR="00583F90" w:rsidRPr="000326A8">
        <w:t xml:space="preserve"> </w:t>
      </w:r>
      <w:r w:rsidR="00583F90" w:rsidRPr="000326A8">
        <w:t>상</w:t>
      </w:r>
      <w:r w:rsidR="00583F90" w:rsidRPr="000326A8">
        <w:t xml:space="preserve"> </w:t>
      </w:r>
      <w:r w:rsidR="00583F90" w:rsidRPr="000326A8">
        <w:t>각</w:t>
      </w:r>
      <w:r w:rsidR="00583F90" w:rsidRPr="000326A8">
        <w:t xml:space="preserve"> </w:t>
      </w:r>
      <w:r w:rsidR="00583F90" w:rsidRPr="000326A8">
        <w:t>조항의</w:t>
      </w:r>
      <w:r w:rsidR="00583F90" w:rsidRPr="000326A8">
        <w:t xml:space="preserve"> </w:t>
      </w:r>
      <w:r w:rsidR="00583F90" w:rsidRPr="000326A8">
        <w:t>표제는</w:t>
      </w:r>
      <w:r w:rsidR="00583F90" w:rsidRPr="000326A8">
        <w:t xml:space="preserve"> </w:t>
      </w:r>
      <w:r w:rsidR="00583F90" w:rsidRPr="000326A8">
        <w:t>오로지</w:t>
      </w:r>
      <w:r w:rsidR="00583F90" w:rsidRPr="000326A8">
        <w:t xml:space="preserve"> </w:t>
      </w:r>
      <w:r w:rsidR="00583F90" w:rsidRPr="000326A8">
        <w:t>편의의</w:t>
      </w:r>
      <w:r w:rsidR="00583F90" w:rsidRPr="000326A8">
        <w:t xml:space="preserve"> </w:t>
      </w:r>
      <w:r w:rsidR="00583F90" w:rsidRPr="000326A8">
        <w:t>목적을</w:t>
      </w:r>
      <w:r w:rsidR="00583F90" w:rsidRPr="000326A8">
        <w:t xml:space="preserve"> </w:t>
      </w:r>
      <w:r w:rsidR="00583F90" w:rsidRPr="000326A8">
        <w:t>위한</w:t>
      </w:r>
      <w:r w:rsidR="00583F90" w:rsidRPr="000326A8">
        <w:t xml:space="preserve"> </w:t>
      </w:r>
      <w:r w:rsidR="00583F90" w:rsidRPr="000326A8">
        <w:t>것으로</w:t>
      </w:r>
      <w:r w:rsidR="00583F90" w:rsidRPr="000326A8">
        <w:t xml:space="preserve"> </w:t>
      </w:r>
      <w:r w:rsidR="00583F90" w:rsidRPr="000326A8">
        <w:t>본</w:t>
      </w:r>
      <w:r w:rsidR="00583F90" w:rsidRPr="000326A8">
        <w:t xml:space="preserve"> </w:t>
      </w:r>
      <w:r w:rsidR="00583F90" w:rsidRPr="000326A8">
        <w:t>계약의</w:t>
      </w:r>
      <w:r w:rsidR="00583F90" w:rsidRPr="000326A8">
        <w:t xml:space="preserve"> </w:t>
      </w:r>
      <w:r w:rsidR="00CA5FEC">
        <w:rPr>
          <w:rFonts w:hint="eastAsia"/>
        </w:rPr>
        <w:t>해석</w:t>
      </w:r>
      <w:r w:rsidR="00583F90" w:rsidRPr="000326A8">
        <w:t>에</w:t>
      </w:r>
      <w:r w:rsidR="00583F90" w:rsidRPr="000326A8">
        <w:t xml:space="preserve"> </w:t>
      </w:r>
      <w:r w:rsidR="00583F90" w:rsidRPr="000326A8">
        <w:t>영향을</w:t>
      </w:r>
      <w:r w:rsidR="00583F90" w:rsidRPr="000326A8">
        <w:t xml:space="preserve"> </w:t>
      </w:r>
      <w:r w:rsidR="00583F90" w:rsidRPr="000326A8">
        <w:t>미치지</w:t>
      </w:r>
      <w:r w:rsidR="00583F90" w:rsidRPr="000326A8">
        <w:t xml:space="preserve"> </w:t>
      </w:r>
      <w:r w:rsidR="00583F90" w:rsidRPr="000326A8">
        <w:t>아니한다</w:t>
      </w:r>
      <w:r w:rsidR="00931E33" w:rsidRPr="000326A8">
        <w:t>.</w:t>
      </w:r>
    </w:p>
    <w:p w14:paraId="250F5495" w14:textId="14F54C6F" w:rsidR="00BA5E07" w:rsidRPr="00EF2635" w:rsidRDefault="00A76EA4" w:rsidP="00EF2635">
      <w:pPr>
        <w:pStyle w:val="LKLevel1"/>
      </w:pPr>
      <w:bookmarkStart w:id="10" w:name="_Toc56430851"/>
      <w:bookmarkStart w:id="11" w:name="_Toc325125166"/>
      <w:bookmarkStart w:id="12" w:name="_Toc515548439"/>
      <w:bookmarkStart w:id="13" w:name="_Toc176821171"/>
      <w:bookmarkEnd w:id="10"/>
      <w:r w:rsidRPr="000326A8">
        <w:t>대상주식의</w:t>
      </w:r>
      <w:r w:rsidRPr="000326A8">
        <w:t xml:space="preserve"> </w:t>
      </w:r>
      <w:r w:rsidRPr="000326A8">
        <w:t>매매</w:t>
      </w:r>
      <w:bookmarkEnd w:id="11"/>
      <w:bookmarkEnd w:id="12"/>
      <w:bookmarkEnd w:id="13"/>
    </w:p>
    <w:p w14:paraId="582CA0CF" w14:textId="77777777" w:rsidR="009F1087" w:rsidRPr="000326A8" w:rsidRDefault="00F620CD" w:rsidP="00877E3D">
      <w:pPr>
        <w:pStyle w:val="LKLevel2"/>
      </w:pPr>
      <w:r w:rsidRPr="00AC1577">
        <w:tab/>
      </w:r>
      <w:bookmarkStart w:id="14" w:name="_Toc176821172"/>
      <w:r w:rsidR="003E2C48" w:rsidRPr="00AC1577">
        <w:rPr>
          <w:rFonts w:hint="eastAsia"/>
        </w:rPr>
        <w:t>대상주식의</w:t>
      </w:r>
      <w:r w:rsidR="003E2C48" w:rsidRPr="00AC1577">
        <w:t xml:space="preserve"> </w:t>
      </w:r>
      <w:r w:rsidR="004D0B62" w:rsidRPr="003E2C48">
        <w:t>매</w:t>
      </w:r>
      <w:r w:rsidR="004D0B62" w:rsidRPr="000326A8">
        <w:t>매</w:t>
      </w:r>
      <w:r w:rsidR="002E0120" w:rsidRPr="000326A8">
        <w:t>.</w:t>
      </w:r>
      <w:bookmarkEnd w:id="14"/>
    </w:p>
    <w:p w14:paraId="43220662" w14:textId="41C0255B" w:rsidR="00C301A5" w:rsidRPr="000326A8" w:rsidRDefault="004D0B62" w:rsidP="00877E3D">
      <w:pPr>
        <w:pStyle w:val="LK2"/>
        <w:ind w:left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정하는</w:t>
      </w:r>
      <w:r w:rsidRPr="000326A8">
        <w:t xml:space="preserve"> </w:t>
      </w:r>
      <w:r w:rsidRPr="000326A8">
        <w:rPr>
          <w:szCs w:val="22"/>
        </w:rPr>
        <w:t>조건에</w:t>
      </w:r>
      <w:r w:rsidRPr="000326A8">
        <w:t xml:space="preserve"> </w:t>
      </w:r>
      <w:r w:rsidRPr="000326A8">
        <w:t>따라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대상주식을</w:t>
      </w:r>
      <w:r w:rsidRPr="000326A8">
        <w:t xml:space="preserve"> </w:t>
      </w:r>
      <w:r w:rsidRPr="000326A8">
        <w:t>매도하고</w:t>
      </w:r>
      <w:r w:rsidRPr="000326A8">
        <w:t xml:space="preserve">, </w:t>
      </w:r>
      <w:r w:rsidRPr="000326A8">
        <w:t>매수인은</w:t>
      </w:r>
      <w:r w:rsidRPr="000326A8">
        <w:t xml:space="preserve"> </w:t>
      </w:r>
      <w:r w:rsidRPr="000326A8">
        <w:t>매도인</w:t>
      </w:r>
      <w:r w:rsidR="00DC63E2">
        <w:rPr>
          <w:rFonts w:hint="eastAsia"/>
        </w:rPr>
        <w:t>으</w:t>
      </w:r>
      <w:r w:rsidRPr="000326A8">
        <w:t>로부터</w:t>
      </w:r>
      <w:r w:rsidRPr="000326A8">
        <w:t xml:space="preserve"> </w:t>
      </w:r>
      <w:r w:rsidR="000E411C">
        <w:rPr>
          <w:rFonts w:hint="eastAsia"/>
        </w:rPr>
        <w:t>이를</w:t>
      </w:r>
      <w:r w:rsidRPr="000326A8">
        <w:t xml:space="preserve"> </w:t>
      </w:r>
      <w:r w:rsidRPr="000326A8">
        <w:t>매수하기로</w:t>
      </w:r>
      <w:r w:rsidRPr="000326A8">
        <w:t xml:space="preserve"> </w:t>
      </w:r>
      <w:r w:rsidRPr="000326A8">
        <w:t>한다</w:t>
      </w:r>
      <w:r w:rsidR="00C301A5" w:rsidRPr="000326A8">
        <w:t>.</w:t>
      </w:r>
    </w:p>
    <w:p w14:paraId="0B5BA7A2" w14:textId="77777777" w:rsidR="009F1087" w:rsidRPr="000326A8" w:rsidRDefault="00F620CD" w:rsidP="00877E3D">
      <w:pPr>
        <w:pStyle w:val="LKLevel2"/>
      </w:pPr>
      <w:r w:rsidRPr="000326A8">
        <w:rPr>
          <w:u w:val="none"/>
        </w:rPr>
        <w:tab/>
      </w:r>
      <w:bookmarkStart w:id="15" w:name="_Ref105673271"/>
      <w:bookmarkStart w:id="16" w:name="_Toc176821173"/>
      <w:r w:rsidR="004A5DD6" w:rsidRPr="000326A8">
        <w:t>매매대금</w:t>
      </w:r>
      <w:r w:rsidR="00EE1F74" w:rsidRPr="000326A8">
        <w:t>.</w:t>
      </w:r>
      <w:bookmarkEnd w:id="15"/>
      <w:bookmarkEnd w:id="16"/>
    </w:p>
    <w:p w14:paraId="563AB702" w14:textId="3C462EB6" w:rsidR="00A129A9" w:rsidRDefault="00ED593B" w:rsidP="002958FB">
      <w:pPr>
        <w:pStyle w:val="LKLevel3"/>
      </w:pPr>
      <w:bookmarkStart w:id="17" w:name="_Ref105673408"/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r w:rsidRPr="000326A8">
        <w:t>매도인에게</w:t>
      </w:r>
      <w:r w:rsidRPr="000326A8">
        <w:t xml:space="preserve"> </w:t>
      </w:r>
      <w:r w:rsidRPr="000326A8">
        <w:t>지급해야</w:t>
      </w:r>
      <w:r w:rsidRPr="000326A8">
        <w:t xml:space="preserve"> </w:t>
      </w:r>
      <w:r w:rsidRPr="000326A8">
        <w:t>할</w:t>
      </w:r>
      <w:r w:rsidRPr="000326A8">
        <w:t xml:space="preserve"> </w:t>
      </w:r>
      <w:r w:rsidRPr="000326A8">
        <w:t>대상주식의</w:t>
      </w:r>
      <w:r w:rsidRPr="000326A8">
        <w:t xml:space="preserve"> </w:t>
      </w:r>
      <w:r w:rsidRPr="000326A8">
        <w:t>매매대금</w:t>
      </w:r>
      <w:r w:rsidR="00993E3F" w:rsidRPr="00DC322A">
        <w:rPr>
          <w:rFonts w:hint="eastAsia"/>
        </w:rPr>
        <w:t>(</w:t>
      </w:r>
      <w:r w:rsidR="004050ED">
        <w:t>“</w:t>
      </w:r>
      <w:r w:rsidR="00993E3F" w:rsidRPr="00DC322A">
        <w:rPr>
          <w:rFonts w:hint="eastAsia"/>
          <w:u w:val="single"/>
        </w:rPr>
        <w:t>매매대금</w:t>
      </w:r>
      <w:r w:rsidR="004050ED">
        <w:t>”</w:t>
      </w:r>
      <w:r w:rsidR="00993E3F" w:rsidRPr="00DC322A">
        <w:rPr>
          <w:rFonts w:hint="eastAsia"/>
        </w:rPr>
        <w:t>)</w:t>
      </w:r>
      <w:r w:rsidR="00C20E00" w:rsidRPr="00DC322A">
        <w:t>은</w:t>
      </w:r>
      <w:r w:rsidRPr="00DC322A">
        <w:t xml:space="preserve"> </w:t>
      </w:r>
      <w:r w:rsidR="00807F9F" w:rsidRPr="00DC322A">
        <w:t>금</w:t>
      </w:r>
      <w:r w:rsidR="00C62281" w:rsidRPr="00DC322A">
        <w:rPr>
          <w:rFonts w:hint="eastAsia"/>
        </w:rPr>
        <w:t xml:space="preserve"> </w:t>
      </w:r>
      <w:r w:rsidR="00B23F61">
        <w:rPr>
          <w:rFonts w:hint="eastAsia"/>
        </w:rPr>
        <w:t>[</w:t>
      </w:r>
      <w:r w:rsidR="00B23F61">
        <w:t>*]</w:t>
      </w:r>
      <w:r w:rsidR="00C62281" w:rsidRPr="00DC322A">
        <w:rPr>
          <w:rFonts w:hint="eastAsia"/>
        </w:rPr>
        <w:t>(</w:t>
      </w:r>
      <w:r w:rsidR="00B23F61">
        <w:t>[*]</w:t>
      </w:r>
      <w:r w:rsidR="00C62281" w:rsidRPr="00DC322A">
        <w:rPr>
          <w:rFonts w:hint="eastAsia"/>
        </w:rPr>
        <w:t>)</w:t>
      </w:r>
      <w:r w:rsidR="00807F9F" w:rsidRPr="00DC322A">
        <w:t>원</w:t>
      </w:r>
      <w:r w:rsidRPr="00DC322A">
        <w:t>으로</w:t>
      </w:r>
      <w:r w:rsidR="00BB457F" w:rsidRPr="00DC322A">
        <w:rPr>
          <w:rFonts w:hint="eastAsia"/>
        </w:rPr>
        <w:t xml:space="preserve"> </w:t>
      </w:r>
      <w:r w:rsidR="00BB457F" w:rsidRPr="00DC322A">
        <w:rPr>
          <w:rFonts w:hint="eastAsia"/>
        </w:rPr>
        <w:t>한다</w:t>
      </w:r>
      <w:r w:rsidR="00C5517C" w:rsidRPr="00DC322A">
        <w:rPr>
          <w:rFonts w:hint="eastAsia"/>
        </w:rPr>
        <w:t>.</w:t>
      </w:r>
      <w:bookmarkEnd w:id="17"/>
      <w:r w:rsidR="00541A09">
        <w:rPr>
          <w:rFonts w:hint="eastAsia"/>
        </w:rPr>
        <w:t xml:space="preserve"> </w:t>
      </w:r>
    </w:p>
    <w:p w14:paraId="3E6E92A0" w14:textId="77777777" w:rsidR="00C301A5" w:rsidRPr="000326A8" w:rsidRDefault="00955A8B" w:rsidP="002F38DB">
      <w:pPr>
        <w:pStyle w:val="LKLevel3"/>
        <w:spacing w:before="240"/>
      </w:pPr>
      <w:r w:rsidRPr="000326A8">
        <w:rPr>
          <w:rFonts w:hint="eastAsia"/>
        </w:rPr>
        <w:t>매수인은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상계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기타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어떠한</w:t>
      </w:r>
      <w:r w:rsidR="002F76C3" w:rsidRPr="000326A8">
        <w:rPr>
          <w:rFonts w:hint="eastAsia"/>
        </w:rPr>
        <w:t xml:space="preserve"> </w:t>
      </w:r>
      <w:r w:rsidR="007948EC" w:rsidRPr="000326A8">
        <w:rPr>
          <w:rFonts w:hint="eastAsia"/>
        </w:rPr>
        <w:t>명</w:t>
      </w:r>
      <w:r w:rsidR="002F76C3" w:rsidRPr="000326A8">
        <w:rPr>
          <w:rFonts w:hint="eastAsia"/>
        </w:rPr>
        <w:t>목으로도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매매대금의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공제</w:t>
      </w:r>
      <w:r w:rsidR="00B11205">
        <w:rPr>
          <w:rFonts w:hint="eastAsia"/>
        </w:rPr>
        <w:t xml:space="preserve">, </w:t>
      </w:r>
      <w:r w:rsidR="00B11205">
        <w:rPr>
          <w:rFonts w:hint="eastAsia"/>
        </w:rPr>
        <w:t>조정</w:t>
      </w:r>
      <w:r w:rsidR="002F76C3" w:rsidRPr="000326A8">
        <w:rPr>
          <w:rFonts w:hint="eastAsia"/>
        </w:rPr>
        <w:t xml:space="preserve"> </w:t>
      </w:r>
      <w:r w:rsidR="006D6F61" w:rsidRPr="000326A8">
        <w:rPr>
          <w:rFonts w:hint="eastAsia"/>
        </w:rPr>
        <w:t>기타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감액을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주장할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수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없다</w:t>
      </w:r>
      <w:r w:rsidR="002F76C3" w:rsidRPr="000326A8">
        <w:rPr>
          <w:rFonts w:hint="eastAsia"/>
        </w:rPr>
        <w:t>.</w:t>
      </w:r>
      <w:r w:rsidR="002F76C3" w:rsidRPr="000326A8">
        <w:t xml:space="preserve"> </w:t>
      </w:r>
    </w:p>
    <w:p w14:paraId="32FBCC6F" w14:textId="3E230B6F" w:rsidR="007F22A1" w:rsidRPr="00DC322A" w:rsidRDefault="00BC396E" w:rsidP="00877E3D">
      <w:pPr>
        <w:pStyle w:val="LKLevel2"/>
      </w:pPr>
      <w:r w:rsidRPr="000326A8">
        <w:rPr>
          <w:u w:val="none"/>
        </w:rPr>
        <w:tab/>
      </w:r>
      <w:bookmarkStart w:id="18" w:name="_Toc176821174"/>
      <w:r w:rsidR="004850E7" w:rsidRPr="00777B9B">
        <w:rPr>
          <w:rFonts w:hint="eastAsia"/>
        </w:rPr>
        <w:t>계약금</w:t>
      </w:r>
      <w:r w:rsidR="00420472" w:rsidRPr="00777B9B">
        <w:rPr>
          <w:rFonts w:hint="eastAsia"/>
        </w:rPr>
        <w:t>의</w:t>
      </w:r>
      <w:r w:rsidR="00420472" w:rsidRPr="00777B9B">
        <w:rPr>
          <w:rFonts w:hint="eastAsia"/>
        </w:rPr>
        <w:t xml:space="preserve"> </w:t>
      </w:r>
      <w:r w:rsidR="00420472" w:rsidRPr="00777B9B">
        <w:rPr>
          <w:rFonts w:hint="eastAsia"/>
        </w:rPr>
        <w:t>지급</w:t>
      </w:r>
      <w:r w:rsidR="004A1A5F" w:rsidRPr="00777B9B">
        <w:rPr>
          <w:rFonts w:hint="eastAsia"/>
        </w:rPr>
        <w:t>.</w:t>
      </w:r>
      <w:bookmarkEnd w:id="18"/>
    </w:p>
    <w:p w14:paraId="00DE7CAB" w14:textId="22F27F60" w:rsidR="007D1A63" w:rsidRPr="00DC322A" w:rsidRDefault="007F22A1" w:rsidP="000E484C">
      <w:pPr>
        <w:pStyle w:val="LKLevel3"/>
      </w:pPr>
      <w:bookmarkStart w:id="19" w:name="_Ref105673370"/>
      <w:r w:rsidRPr="00DC322A">
        <w:lastRenderedPageBreak/>
        <w:t>매수인은</w:t>
      </w:r>
      <w:r w:rsidRPr="00DC322A">
        <w:t xml:space="preserve"> </w:t>
      </w:r>
      <w:r w:rsidRPr="00DC322A">
        <w:t>본</w:t>
      </w:r>
      <w:r w:rsidRPr="00DC322A">
        <w:t xml:space="preserve"> </w:t>
      </w:r>
      <w:r w:rsidRPr="00DC322A">
        <w:t>계약</w:t>
      </w:r>
      <w:r w:rsidRPr="00DC322A">
        <w:t xml:space="preserve"> </w:t>
      </w:r>
      <w:r w:rsidRPr="00DC322A">
        <w:t>체결일에</w:t>
      </w:r>
      <w:r w:rsidRPr="00DC322A">
        <w:t xml:space="preserve"> </w:t>
      </w:r>
      <w:r w:rsidRPr="00DC322A">
        <w:t>금</w:t>
      </w:r>
      <w:r w:rsidRPr="00DC322A">
        <w:t xml:space="preserve"> </w:t>
      </w:r>
      <w:r w:rsidR="00B23F61">
        <w:rPr>
          <w:rFonts w:hint="eastAsia"/>
        </w:rPr>
        <w:t>[</w:t>
      </w:r>
      <w:r w:rsidR="00B23F61">
        <w:t>*]</w:t>
      </w:r>
      <w:r w:rsidRPr="00DC322A">
        <w:t>(</w:t>
      </w:r>
      <w:r w:rsidR="00B23F61">
        <w:rPr>
          <w:szCs w:val="22"/>
        </w:rPr>
        <w:t>[*]</w:t>
      </w:r>
      <w:r w:rsidRPr="00DC322A">
        <w:t>)</w:t>
      </w:r>
      <w:r w:rsidRPr="00DC322A">
        <w:t>원</w:t>
      </w:r>
      <w:r w:rsidRPr="00DC322A">
        <w:t>(</w:t>
      </w:r>
      <w:r w:rsidR="004050ED">
        <w:t>“</w:t>
      </w:r>
      <w:r w:rsidRPr="00DC322A">
        <w:rPr>
          <w:u w:val="single"/>
        </w:rPr>
        <w:t>계약금</w:t>
      </w:r>
      <w:r w:rsidR="004050ED">
        <w:t>”</w:t>
      </w:r>
      <w:r w:rsidRPr="00DC322A">
        <w:t>)</w:t>
      </w:r>
      <w:r w:rsidRPr="00DC322A">
        <w:t>을</w:t>
      </w:r>
      <w:r w:rsidRPr="00DC322A">
        <w:t xml:space="preserve"> </w:t>
      </w:r>
      <w:r w:rsidRPr="00DC322A">
        <w:t>매도인</w:t>
      </w:r>
      <w:r w:rsidR="00B34265" w:rsidRPr="00DC322A">
        <w:rPr>
          <w:rFonts w:hint="eastAsia"/>
        </w:rPr>
        <w:t>이</w:t>
      </w:r>
      <w:r w:rsidR="00566220" w:rsidRPr="00DC322A">
        <w:rPr>
          <w:rFonts w:hint="eastAsia"/>
        </w:rPr>
        <w:t xml:space="preserve"> </w:t>
      </w:r>
      <w:r w:rsidR="00566220" w:rsidRPr="00DC322A">
        <w:rPr>
          <w:rFonts w:hint="eastAsia"/>
        </w:rPr>
        <w:t>지정하는</w:t>
      </w:r>
      <w:r w:rsidR="00566220" w:rsidRPr="00DC322A">
        <w:rPr>
          <w:rFonts w:hint="eastAsia"/>
        </w:rPr>
        <w:t xml:space="preserve"> </w:t>
      </w:r>
      <w:r w:rsidR="00566220" w:rsidRPr="00DC322A">
        <w:rPr>
          <w:rFonts w:hint="eastAsia"/>
        </w:rPr>
        <w:t>매도인</w:t>
      </w:r>
      <w:r w:rsidR="00566220" w:rsidRPr="00DC322A">
        <w:rPr>
          <w:rFonts w:hint="eastAsia"/>
        </w:rPr>
        <w:t xml:space="preserve"> </w:t>
      </w:r>
      <w:r w:rsidRPr="00DC322A">
        <w:t>명의의</w:t>
      </w:r>
      <w:r w:rsidRPr="00DC322A">
        <w:t xml:space="preserve"> </w:t>
      </w:r>
      <w:r w:rsidRPr="00DC322A">
        <w:t>은행계좌에</w:t>
      </w:r>
      <w:r w:rsidRPr="00DC322A">
        <w:t xml:space="preserve"> </w:t>
      </w:r>
      <w:r w:rsidRPr="00DC322A">
        <w:t>즉시</w:t>
      </w:r>
      <w:r w:rsidRPr="00DC322A">
        <w:t xml:space="preserve"> </w:t>
      </w:r>
      <w:r w:rsidRPr="00DC322A">
        <w:t>결제</w:t>
      </w:r>
      <w:r w:rsidRPr="00DC322A">
        <w:t xml:space="preserve"> </w:t>
      </w:r>
      <w:r w:rsidRPr="00DC322A">
        <w:t>가능한</w:t>
      </w:r>
      <w:r w:rsidRPr="00DC322A">
        <w:t xml:space="preserve"> </w:t>
      </w:r>
      <w:r w:rsidRPr="00DC322A">
        <w:t>원화로</w:t>
      </w:r>
      <w:r w:rsidRPr="00DC322A">
        <w:t xml:space="preserve"> </w:t>
      </w:r>
      <w:r w:rsidRPr="00DC322A">
        <w:t>지급하여야</w:t>
      </w:r>
      <w:r w:rsidRPr="00DC322A">
        <w:t xml:space="preserve"> </w:t>
      </w:r>
      <w:r w:rsidRPr="00DC322A">
        <w:t>한다</w:t>
      </w:r>
      <w:r w:rsidRPr="00DC322A">
        <w:t>.</w:t>
      </w:r>
      <w:bookmarkEnd w:id="19"/>
      <w:r w:rsidRPr="00DC322A">
        <w:t xml:space="preserve"> </w:t>
      </w:r>
      <w:r w:rsidR="00FE16EF" w:rsidRPr="00845E3F">
        <w:rPr>
          <w:highlight w:val="green"/>
        </w:rPr>
        <w:t xml:space="preserve">[Note to Buyer: </w:t>
      </w:r>
      <w:r w:rsidR="00FE16EF">
        <w:rPr>
          <w:rFonts w:hint="eastAsia"/>
          <w:highlight w:val="green"/>
        </w:rPr>
        <w:t>계약</w:t>
      </w:r>
      <w:r w:rsidR="00FE16EF">
        <w:rPr>
          <w:rFonts w:hint="eastAsia"/>
          <w:highlight w:val="green"/>
        </w:rPr>
        <w:t xml:space="preserve"> </w:t>
      </w:r>
      <w:r w:rsidR="00FE16EF">
        <w:rPr>
          <w:rFonts w:hint="eastAsia"/>
          <w:highlight w:val="green"/>
        </w:rPr>
        <w:t>체결일로부터</w:t>
      </w:r>
      <w:r w:rsidR="00FE16EF">
        <w:rPr>
          <w:rFonts w:hint="eastAsia"/>
          <w:highlight w:val="green"/>
        </w:rPr>
        <w:t xml:space="preserve"> 3</w:t>
      </w:r>
      <w:r w:rsidR="00FE16EF">
        <w:rPr>
          <w:rFonts w:hint="eastAsia"/>
          <w:highlight w:val="green"/>
        </w:rPr>
        <w:t>영업일</w:t>
      </w:r>
      <w:r w:rsidR="00FE16EF">
        <w:rPr>
          <w:rFonts w:hint="eastAsia"/>
          <w:highlight w:val="green"/>
        </w:rPr>
        <w:t xml:space="preserve"> </w:t>
      </w:r>
      <w:r w:rsidR="00FE16EF">
        <w:rPr>
          <w:rFonts w:hint="eastAsia"/>
          <w:highlight w:val="green"/>
        </w:rPr>
        <w:t>내</w:t>
      </w:r>
      <w:r w:rsidR="00FE16EF">
        <w:rPr>
          <w:rFonts w:hint="eastAsia"/>
          <w:highlight w:val="green"/>
        </w:rPr>
        <w:t xml:space="preserve"> </w:t>
      </w:r>
      <w:r w:rsidR="00FE16EF">
        <w:rPr>
          <w:rFonts w:hint="eastAsia"/>
          <w:highlight w:val="green"/>
        </w:rPr>
        <w:t>계약금을</w:t>
      </w:r>
      <w:r w:rsidR="00FE16EF">
        <w:rPr>
          <w:rFonts w:hint="eastAsia"/>
          <w:highlight w:val="green"/>
        </w:rPr>
        <w:t xml:space="preserve"> </w:t>
      </w:r>
      <w:r w:rsidR="00FE16EF">
        <w:rPr>
          <w:rFonts w:hint="eastAsia"/>
          <w:highlight w:val="green"/>
        </w:rPr>
        <w:t>수령하는</w:t>
      </w:r>
      <w:r w:rsidR="00FE16EF">
        <w:rPr>
          <w:rFonts w:hint="eastAsia"/>
          <w:highlight w:val="green"/>
        </w:rPr>
        <w:t xml:space="preserve"> </w:t>
      </w:r>
      <w:r w:rsidR="00FE16EF">
        <w:rPr>
          <w:rFonts w:hint="eastAsia"/>
          <w:highlight w:val="green"/>
        </w:rPr>
        <w:t>구조는</w:t>
      </w:r>
      <w:r w:rsidR="00FE16EF">
        <w:rPr>
          <w:rFonts w:hint="eastAsia"/>
          <w:highlight w:val="green"/>
        </w:rPr>
        <w:t xml:space="preserve"> </w:t>
      </w:r>
      <w:r w:rsidR="00FE16EF">
        <w:rPr>
          <w:rFonts w:hint="eastAsia"/>
          <w:highlight w:val="green"/>
        </w:rPr>
        <w:t>매도인이</w:t>
      </w:r>
      <w:r w:rsidR="00FE16EF" w:rsidRPr="00845E3F">
        <w:rPr>
          <w:highlight w:val="green"/>
        </w:rPr>
        <w:t xml:space="preserve"> </w:t>
      </w:r>
      <w:r w:rsidR="00FE16EF" w:rsidRPr="00845E3F">
        <w:rPr>
          <w:rFonts w:hint="eastAsia"/>
          <w:highlight w:val="green"/>
        </w:rPr>
        <w:t>중도금</w:t>
      </w:r>
      <w:r w:rsidR="00FE16EF">
        <w:rPr>
          <w:rFonts w:hint="eastAsia"/>
          <w:highlight w:val="green"/>
        </w:rPr>
        <w:t>을</w:t>
      </w:r>
      <w:r w:rsidR="00FE16EF">
        <w:rPr>
          <w:rFonts w:hint="eastAsia"/>
          <w:highlight w:val="green"/>
        </w:rPr>
        <w:t xml:space="preserve"> </w:t>
      </w:r>
      <w:r w:rsidR="00FE16EF">
        <w:rPr>
          <w:rFonts w:hint="eastAsia"/>
          <w:highlight w:val="green"/>
        </w:rPr>
        <w:t>수령하는</w:t>
      </w:r>
      <w:r w:rsidR="00FE16EF">
        <w:rPr>
          <w:rFonts w:hint="eastAsia"/>
          <w:highlight w:val="green"/>
        </w:rPr>
        <w:t xml:space="preserve"> </w:t>
      </w:r>
      <w:r w:rsidR="00FE16EF">
        <w:rPr>
          <w:rFonts w:hint="eastAsia"/>
          <w:highlight w:val="green"/>
        </w:rPr>
        <w:t>경우를</w:t>
      </w:r>
      <w:r w:rsidR="00FE16EF">
        <w:rPr>
          <w:rFonts w:hint="eastAsia"/>
          <w:highlight w:val="green"/>
        </w:rPr>
        <w:t xml:space="preserve"> </w:t>
      </w:r>
      <w:r w:rsidR="00FE16EF">
        <w:rPr>
          <w:rFonts w:hint="eastAsia"/>
          <w:highlight w:val="green"/>
        </w:rPr>
        <w:t>전제하였던</w:t>
      </w:r>
      <w:r w:rsidR="00FE16EF">
        <w:rPr>
          <w:rFonts w:hint="eastAsia"/>
          <w:highlight w:val="green"/>
        </w:rPr>
        <w:t xml:space="preserve"> </w:t>
      </w:r>
      <w:r w:rsidR="00FE16EF">
        <w:rPr>
          <w:rFonts w:hint="eastAsia"/>
          <w:highlight w:val="green"/>
        </w:rPr>
        <w:t>것으로</w:t>
      </w:r>
      <w:r w:rsidR="00FE16EF">
        <w:rPr>
          <w:rFonts w:hint="eastAsia"/>
          <w:highlight w:val="green"/>
        </w:rPr>
        <w:t xml:space="preserve">, </w:t>
      </w:r>
      <w:r w:rsidR="00FE16EF">
        <w:rPr>
          <w:rFonts w:hint="eastAsia"/>
          <w:highlight w:val="green"/>
        </w:rPr>
        <w:t>중도금을</w:t>
      </w:r>
      <w:r w:rsidR="00FE16EF">
        <w:rPr>
          <w:rFonts w:hint="eastAsia"/>
          <w:highlight w:val="green"/>
        </w:rPr>
        <w:t xml:space="preserve"> </w:t>
      </w:r>
      <w:r w:rsidR="00FE16EF">
        <w:rPr>
          <w:rFonts w:hint="eastAsia"/>
          <w:highlight w:val="green"/>
        </w:rPr>
        <w:t>생략하는</w:t>
      </w:r>
      <w:r w:rsidR="00FE16EF">
        <w:rPr>
          <w:rFonts w:hint="eastAsia"/>
          <w:highlight w:val="green"/>
        </w:rPr>
        <w:t xml:space="preserve"> </w:t>
      </w:r>
      <w:r w:rsidR="00FE16EF">
        <w:rPr>
          <w:rFonts w:hint="eastAsia"/>
          <w:highlight w:val="green"/>
        </w:rPr>
        <w:t>것으로</w:t>
      </w:r>
      <w:r w:rsidR="00FE16EF">
        <w:rPr>
          <w:rFonts w:hint="eastAsia"/>
          <w:highlight w:val="green"/>
        </w:rPr>
        <w:t xml:space="preserve"> </w:t>
      </w:r>
      <w:r w:rsidR="00FE16EF">
        <w:rPr>
          <w:rFonts w:hint="eastAsia"/>
          <w:highlight w:val="green"/>
        </w:rPr>
        <w:t>진행하는</w:t>
      </w:r>
      <w:r w:rsidR="00FE16EF">
        <w:rPr>
          <w:rFonts w:hint="eastAsia"/>
          <w:highlight w:val="green"/>
        </w:rPr>
        <w:t xml:space="preserve"> </w:t>
      </w:r>
      <w:r w:rsidR="00FE16EF">
        <w:rPr>
          <w:rFonts w:hint="eastAsia"/>
          <w:highlight w:val="green"/>
        </w:rPr>
        <w:t>이상</w:t>
      </w:r>
      <w:r w:rsidR="00FE16EF">
        <w:rPr>
          <w:rFonts w:hint="eastAsia"/>
          <w:highlight w:val="green"/>
        </w:rPr>
        <w:t xml:space="preserve"> </w:t>
      </w:r>
      <w:r w:rsidR="00FE16EF" w:rsidRPr="00845E3F">
        <w:rPr>
          <w:rFonts w:hint="eastAsia"/>
          <w:highlight w:val="green"/>
        </w:rPr>
        <w:t>통상의</w:t>
      </w:r>
      <w:r w:rsidR="00FE16EF" w:rsidRPr="00845E3F">
        <w:rPr>
          <w:highlight w:val="green"/>
        </w:rPr>
        <w:t xml:space="preserve"> </w:t>
      </w:r>
      <w:r w:rsidR="00FE16EF" w:rsidRPr="00845E3F">
        <w:rPr>
          <w:rFonts w:hint="eastAsia"/>
          <w:highlight w:val="green"/>
        </w:rPr>
        <w:t>경우와</w:t>
      </w:r>
      <w:r w:rsidR="00FE16EF" w:rsidRPr="00845E3F">
        <w:rPr>
          <w:highlight w:val="green"/>
        </w:rPr>
        <w:t xml:space="preserve"> </w:t>
      </w:r>
      <w:r w:rsidR="00FE16EF" w:rsidRPr="00845E3F">
        <w:rPr>
          <w:rFonts w:hint="eastAsia"/>
          <w:highlight w:val="green"/>
        </w:rPr>
        <w:t>같이</w:t>
      </w:r>
      <w:r w:rsidR="00FE16EF" w:rsidRPr="00845E3F">
        <w:rPr>
          <w:highlight w:val="green"/>
        </w:rPr>
        <w:t xml:space="preserve"> </w:t>
      </w:r>
      <w:r w:rsidR="00FE16EF" w:rsidRPr="00845E3F">
        <w:rPr>
          <w:rFonts w:hint="eastAsia"/>
          <w:highlight w:val="green"/>
        </w:rPr>
        <w:t>계약</w:t>
      </w:r>
      <w:r w:rsidR="00FE16EF" w:rsidRPr="00845E3F">
        <w:rPr>
          <w:highlight w:val="green"/>
        </w:rPr>
        <w:t xml:space="preserve"> </w:t>
      </w:r>
      <w:r w:rsidR="00FE16EF" w:rsidRPr="00845E3F">
        <w:rPr>
          <w:rFonts w:hint="eastAsia"/>
          <w:highlight w:val="green"/>
        </w:rPr>
        <w:t>체결일</w:t>
      </w:r>
      <w:r w:rsidR="00FE16EF" w:rsidRPr="00845E3F">
        <w:rPr>
          <w:highlight w:val="green"/>
        </w:rPr>
        <w:t xml:space="preserve"> </w:t>
      </w:r>
      <w:r w:rsidR="00FE16EF" w:rsidRPr="00845E3F">
        <w:rPr>
          <w:rFonts w:hint="eastAsia"/>
          <w:highlight w:val="green"/>
        </w:rPr>
        <w:t>당일에</w:t>
      </w:r>
      <w:r w:rsidR="00FE16EF">
        <w:rPr>
          <w:rFonts w:hint="eastAsia"/>
          <w:highlight w:val="green"/>
        </w:rPr>
        <w:t xml:space="preserve"> </w:t>
      </w:r>
      <w:r w:rsidR="00FE16EF">
        <w:rPr>
          <w:rFonts w:hint="eastAsia"/>
          <w:highlight w:val="green"/>
        </w:rPr>
        <w:t>계약금을</w:t>
      </w:r>
      <w:r w:rsidR="00FE16EF">
        <w:rPr>
          <w:rFonts w:hint="eastAsia"/>
          <w:highlight w:val="green"/>
        </w:rPr>
        <w:t xml:space="preserve"> </w:t>
      </w:r>
      <w:r w:rsidR="00FE16EF">
        <w:rPr>
          <w:rFonts w:hint="eastAsia"/>
          <w:highlight w:val="green"/>
        </w:rPr>
        <w:t>지급</w:t>
      </w:r>
      <w:r w:rsidR="00FE16EF">
        <w:rPr>
          <w:rFonts w:hint="eastAsia"/>
          <w:highlight w:val="green"/>
        </w:rPr>
        <w:t>/</w:t>
      </w:r>
      <w:r w:rsidR="00FE16EF">
        <w:rPr>
          <w:rFonts w:hint="eastAsia"/>
          <w:highlight w:val="green"/>
        </w:rPr>
        <w:t>수령하는</w:t>
      </w:r>
      <w:r w:rsidR="00FE16EF">
        <w:rPr>
          <w:rFonts w:hint="eastAsia"/>
          <w:highlight w:val="green"/>
        </w:rPr>
        <w:t xml:space="preserve"> </w:t>
      </w:r>
      <w:r w:rsidR="00FE16EF">
        <w:rPr>
          <w:rFonts w:hint="eastAsia"/>
          <w:highlight w:val="green"/>
        </w:rPr>
        <w:t>것으로</w:t>
      </w:r>
      <w:r w:rsidR="00FE16EF">
        <w:rPr>
          <w:rFonts w:hint="eastAsia"/>
          <w:highlight w:val="green"/>
        </w:rPr>
        <w:t xml:space="preserve"> </w:t>
      </w:r>
      <w:r w:rsidR="00FE16EF">
        <w:rPr>
          <w:rFonts w:hint="eastAsia"/>
          <w:highlight w:val="green"/>
        </w:rPr>
        <w:t>수정하였습니다</w:t>
      </w:r>
      <w:r w:rsidR="00FE16EF">
        <w:rPr>
          <w:rFonts w:hint="eastAsia"/>
          <w:highlight w:val="green"/>
        </w:rPr>
        <w:t>.</w:t>
      </w:r>
      <w:r w:rsidR="00FE16EF" w:rsidRPr="00845E3F">
        <w:rPr>
          <w:highlight w:val="green"/>
        </w:rPr>
        <w:t>]</w:t>
      </w:r>
    </w:p>
    <w:p w14:paraId="72616464" w14:textId="08FAF0D1" w:rsidR="007D1A63" w:rsidRPr="000326A8" w:rsidRDefault="007D1A63" w:rsidP="009A1F0F">
      <w:pPr>
        <w:pStyle w:val="LKLevel3"/>
        <w:spacing w:before="240"/>
      </w:pPr>
      <w:r w:rsidRPr="000326A8">
        <w:t>계약금은</w:t>
      </w:r>
      <w:r w:rsidRPr="000326A8">
        <w:t xml:space="preserve"> </w:t>
      </w:r>
      <w:r w:rsidRPr="000326A8">
        <w:rPr>
          <w:szCs w:val="23"/>
        </w:rPr>
        <w:t>민법</w:t>
      </w:r>
      <w:r w:rsidRPr="000326A8">
        <w:t xml:space="preserve"> </w:t>
      </w:r>
      <w:r w:rsidRPr="000326A8">
        <w:t>제</w:t>
      </w:r>
      <w:r w:rsidRPr="000326A8">
        <w:rPr>
          <w:szCs w:val="23"/>
        </w:rPr>
        <w:t>565</w:t>
      </w:r>
      <w:r w:rsidRPr="000326A8">
        <w:t>조에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해약금으로</w:t>
      </w:r>
      <w:r w:rsidRPr="000326A8">
        <w:t xml:space="preserve"> </w:t>
      </w:r>
      <w:r w:rsidRPr="000326A8">
        <w:t>해석되지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1D5539FB" w14:textId="77777777" w:rsidR="00A76EA4" w:rsidRPr="000326A8" w:rsidRDefault="002615CA" w:rsidP="00877E3D">
      <w:pPr>
        <w:pStyle w:val="LKLevel1"/>
      </w:pPr>
      <w:bookmarkStart w:id="20" w:name="_Toc325125168"/>
      <w:bookmarkStart w:id="21" w:name="_Toc515548440"/>
      <w:bookmarkStart w:id="22" w:name="_Ref105666231"/>
      <w:bookmarkStart w:id="23" w:name="_Ref105666246"/>
      <w:bookmarkStart w:id="24" w:name="_Toc176821175"/>
      <w:r w:rsidRPr="000326A8">
        <w:t>거래의</w:t>
      </w:r>
      <w:r w:rsidRPr="000326A8">
        <w:t xml:space="preserve"> </w:t>
      </w:r>
      <w:r w:rsidRPr="000326A8">
        <w:t>종결</w:t>
      </w:r>
      <w:bookmarkEnd w:id="20"/>
      <w:bookmarkEnd w:id="21"/>
      <w:bookmarkEnd w:id="22"/>
      <w:bookmarkEnd w:id="23"/>
      <w:bookmarkEnd w:id="24"/>
    </w:p>
    <w:p w14:paraId="699E158B" w14:textId="77777777" w:rsidR="008008DC" w:rsidRPr="000326A8" w:rsidRDefault="00C830A0" w:rsidP="00877E3D">
      <w:pPr>
        <w:pStyle w:val="LKLevel2"/>
      </w:pPr>
      <w:bookmarkStart w:id="25" w:name="_Ref105673345"/>
      <w:bookmarkStart w:id="26" w:name="_Toc176821176"/>
      <w:r w:rsidRPr="000326A8">
        <w:t>거</w:t>
      </w:r>
      <w:r w:rsidR="00A76EA4" w:rsidRPr="000326A8">
        <w:t>래종결</w:t>
      </w:r>
      <w:r w:rsidR="00AF72B5" w:rsidRPr="000326A8">
        <w:t>.</w:t>
      </w:r>
      <w:bookmarkEnd w:id="25"/>
      <w:bookmarkEnd w:id="26"/>
    </w:p>
    <w:p w14:paraId="70AD5AA6" w14:textId="16BD149D" w:rsidR="00A76EA4" w:rsidRPr="000326A8" w:rsidRDefault="00155AE8" w:rsidP="00877E3D">
      <w:pPr>
        <w:pStyle w:val="LK2"/>
        <w:ind w:left="794"/>
        <w:rPr>
          <w:u w:val="single"/>
        </w:rPr>
      </w:pPr>
      <w:r>
        <w:rPr>
          <w:rFonts w:hint="eastAsia"/>
        </w:rPr>
        <w:t>본건</w:t>
      </w:r>
      <w:r w:rsidR="00A76EA4" w:rsidRPr="00155AE8">
        <w:t xml:space="preserve"> </w:t>
      </w:r>
      <w:r w:rsidR="00A76EA4" w:rsidRPr="00155AE8">
        <w:t>거래의</w:t>
      </w:r>
      <w:r w:rsidR="00A76EA4" w:rsidRPr="00155AE8">
        <w:t xml:space="preserve"> </w:t>
      </w:r>
      <w:r w:rsidR="00DE2C39" w:rsidRPr="00155AE8">
        <w:t>종</w:t>
      </w:r>
      <w:r w:rsidR="00A76EA4" w:rsidRPr="00155AE8">
        <w:t>결</w:t>
      </w:r>
      <w:r w:rsidR="00A76EA4" w:rsidRPr="00155AE8">
        <w:t>(</w:t>
      </w:r>
      <w:r w:rsidR="004050ED">
        <w:t>“</w:t>
      </w:r>
      <w:r w:rsidR="00A76EA4" w:rsidRPr="00155AE8">
        <w:rPr>
          <w:szCs w:val="22"/>
          <w:u w:val="single"/>
        </w:rPr>
        <w:t>거래종결</w:t>
      </w:r>
      <w:r w:rsidR="004050ED">
        <w:t>”</w:t>
      </w:r>
      <w:r w:rsidR="00A76EA4" w:rsidRPr="00155AE8">
        <w:t>)</w:t>
      </w:r>
      <w:r w:rsidR="00A76EA4" w:rsidRPr="00155AE8">
        <w:t>은</w:t>
      </w:r>
      <w:r w:rsidR="00A76EA4" w:rsidRPr="000326A8">
        <w:t xml:space="preserve">,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REF _Ref105666281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CE16BB">
        <w:rPr>
          <w:rFonts w:hint="eastAsia"/>
          <w:u w:val="single"/>
        </w:rPr>
        <w:t>제</w:t>
      </w:r>
      <w:r w:rsidR="00CE16BB">
        <w:rPr>
          <w:rFonts w:hint="eastAsia"/>
          <w:u w:val="single"/>
        </w:rPr>
        <w:t>6</w:t>
      </w:r>
      <w:r w:rsidR="00CE16BB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A76EA4" w:rsidRPr="00F15F4C">
        <w:t>에서</w:t>
      </w:r>
      <w:r w:rsidR="00A76EA4" w:rsidRPr="00F15F4C">
        <w:t xml:space="preserve"> </w:t>
      </w:r>
      <w:r w:rsidR="00A76EA4" w:rsidRPr="00F15F4C">
        <w:t>정한</w:t>
      </w:r>
      <w:r w:rsidR="00A76EA4" w:rsidRPr="000326A8">
        <w:t xml:space="preserve"> </w:t>
      </w:r>
      <w:r w:rsidR="00A76EA4" w:rsidRPr="000326A8">
        <w:t>거래종결의</w:t>
      </w:r>
      <w:r w:rsidR="00A76EA4" w:rsidRPr="000326A8">
        <w:t xml:space="preserve"> </w:t>
      </w:r>
      <w:r w:rsidR="00A76EA4" w:rsidRPr="000326A8">
        <w:t>선행조건이</w:t>
      </w:r>
      <w:r w:rsidR="00A76EA4" w:rsidRPr="000326A8">
        <w:t xml:space="preserve"> </w:t>
      </w:r>
      <w:r w:rsidR="00A76EA4" w:rsidRPr="000A1602">
        <w:t>모두</w:t>
      </w:r>
      <w:r w:rsidR="00A76EA4" w:rsidRPr="000A1602">
        <w:t xml:space="preserve"> </w:t>
      </w:r>
      <w:r w:rsidR="00A76EA4" w:rsidRPr="000A1602">
        <w:t>충족</w:t>
      </w:r>
      <w:r w:rsidR="00A76EA4" w:rsidRPr="000A1602">
        <w:t>(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REF _Ref105666294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CE16BB">
        <w:rPr>
          <w:rFonts w:hint="eastAsia"/>
          <w:u w:val="single"/>
        </w:rPr>
        <w:t>제</w:t>
      </w:r>
      <w:r w:rsidR="00CE16BB">
        <w:rPr>
          <w:rFonts w:hint="eastAsia"/>
          <w:u w:val="single"/>
        </w:rPr>
        <w:t>6</w:t>
      </w:r>
      <w:r w:rsidR="00CE16BB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A76EA4" w:rsidRPr="000A1602">
        <w:t>에서</w:t>
      </w:r>
      <w:r w:rsidR="00A76EA4" w:rsidRPr="000A1602">
        <w:t xml:space="preserve"> </w:t>
      </w:r>
      <w:r w:rsidR="00A76EA4" w:rsidRPr="000A1602">
        <w:t>정한</w:t>
      </w:r>
      <w:r w:rsidR="00A76EA4" w:rsidRPr="000A1602">
        <w:t xml:space="preserve"> </w:t>
      </w:r>
      <w:r w:rsidR="00A76EA4" w:rsidRPr="000A1602">
        <w:t>바에</w:t>
      </w:r>
      <w:r w:rsidR="00A76EA4" w:rsidRPr="000A1602">
        <w:t xml:space="preserve"> </w:t>
      </w:r>
      <w:r w:rsidR="00A76EA4" w:rsidRPr="000A1602">
        <w:t>따라</w:t>
      </w:r>
      <w:r w:rsidR="00A76EA4" w:rsidRPr="000326A8">
        <w:t xml:space="preserve"> </w:t>
      </w:r>
      <w:r w:rsidR="00A76EA4" w:rsidRPr="000326A8">
        <w:t>일방</w:t>
      </w:r>
      <w:r w:rsidR="00A76EA4" w:rsidRPr="000326A8">
        <w:t xml:space="preserve"> </w:t>
      </w:r>
      <w:r w:rsidR="00A76EA4" w:rsidRPr="000326A8">
        <w:t>당사자가</w:t>
      </w:r>
      <w:r w:rsidR="00A76EA4" w:rsidRPr="000326A8">
        <w:t xml:space="preserve"> </w:t>
      </w:r>
      <w:r w:rsidR="00A76EA4" w:rsidRPr="000326A8">
        <w:t>거래종결의</w:t>
      </w:r>
      <w:r w:rsidR="00A76EA4" w:rsidRPr="000326A8">
        <w:t xml:space="preserve"> </w:t>
      </w:r>
      <w:r w:rsidR="00A76EA4" w:rsidRPr="000326A8">
        <w:t>선행조건의</w:t>
      </w:r>
      <w:r w:rsidR="00A76EA4" w:rsidRPr="000326A8">
        <w:t xml:space="preserve"> </w:t>
      </w:r>
      <w:r w:rsidR="00A76EA4" w:rsidRPr="000326A8">
        <w:t>충족을</w:t>
      </w:r>
      <w:r w:rsidR="00A76EA4" w:rsidRPr="000326A8">
        <w:t xml:space="preserve"> </w:t>
      </w:r>
      <w:r w:rsidR="00A76EA4" w:rsidRPr="000326A8">
        <w:t>면제한</w:t>
      </w:r>
      <w:r w:rsidR="00A76EA4" w:rsidRPr="000326A8">
        <w:t xml:space="preserve"> </w:t>
      </w:r>
      <w:r w:rsidR="00A76EA4" w:rsidRPr="000326A8">
        <w:t>경우를</w:t>
      </w:r>
      <w:r w:rsidR="00A76EA4" w:rsidRPr="000326A8">
        <w:t xml:space="preserve"> </w:t>
      </w:r>
      <w:r w:rsidR="00A76EA4" w:rsidRPr="000326A8">
        <w:t>포함한다</w:t>
      </w:r>
      <w:r w:rsidR="002E1A9D" w:rsidRPr="000326A8">
        <w:t xml:space="preserve">. </w:t>
      </w:r>
      <w:r w:rsidR="002E1A9D" w:rsidRPr="000326A8">
        <w:t>이하</w:t>
      </w:r>
      <w:r w:rsidR="002E1A9D" w:rsidRPr="000326A8">
        <w:t xml:space="preserve"> </w:t>
      </w:r>
      <w:r w:rsidR="002E1A9D" w:rsidRPr="000326A8">
        <w:t>본</w:t>
      </w:r>
      <w:r w:rsidR="002E1A9D" w:rsidRPr="000326A8">
        <w:t xml:space="preserve"> </w:t>
      </w:r>
      <w:r w:rsidR="002E1A9D" w:rsidRPr="00BA40A6">
        <w:t>조에서</w:t>
      </w:r>
      <w:r w:rsidR="002E1A9D" w:rsidRPr="00BA40A6">
        <w:t xml:space="preserve"> </w:t>
      </w:r>
      <w:r w:rsidR="002E1A9D" w:rsidRPr="00BA40A6">
        <w:t>같다</w:t>
      </w:r>
      <w:r w:rsidR="00A76EA4" w:rsidRPr="00BA40A6">
        <w:t>)</w:t>
      </w:r>
      <w:r w:rsidR="00A76EA4" w:rsidRPr="00BA40A6">
        <w:t>되는</w:t>
      </w:r>
      <w:r w:rsidR="00A76EA4" w:rsidRPr="00BA40A6">
        <w:t xml:space="preserve"> </w:t>
      </w:r>
      <w:r w:rsidR="00A76EA4" w:rsidRPr="00BA40A6">
        <w:t>것을</w:t>
      </w:r>
      <w:r w:rsidR="00A76EA4" w:rsidRPr="00BA40A6">
        <w:t xml:space="preserve"> </w:t>
      </w:r>
      <w:r w:rsidR="000C5762" w:rsidRPr="00DC322A">
        <w:t>전제로</w:t>
      </w:r>
      <w:r w:rsidR="00A76EA4" w:rsidRPr="00DC322A">
        <w:t>,</w:t>
      </w:r>
      <w:r w:rsidR="00E835CB" w:rsidRPr="00DC322A">
        <w:rPr>
          <w:rFonts w:hint="eastAsia"/>
        </w:rPr>
        <w:t xml:space="preserve"> </w:t>
      </w:r>
      <w:r w:rsidR="00F44221" w:rsidRPr="00CE4FB7">
        <w:t>2025</w:t>
      </w:r>
      <w:r w:rsidR="009B3802" w:rsidRPr="00CE4FB7">
        <w:t xml:space="preserve">. </w:t>
      </w:r>
      <w:r w:rsidR="00B23F61">
        <w:t>[*]</w:t>
      </w:r>
      <w:r w:rsidR="009B3802" w:rsidRPr="00CE4FB7">
        <w:t xml:space="preserve">. </w:t>
      </w:r>
      <w:r w:rsidR="00B23F61">
        <w:t>[*]</w:t>
      </w:r>
      <w:r w:rsidR="009B3802" w:rsidRPr="00DC322A">
        <w:t>.</w:t>
      </w:r>
      <w:r w:rsidR="00E835CB" w:rsidRPr="00DC322A">
        <w:rPr>
          <w:rFonts w:hint="eastAsia"/>
        </w:rPr>
        <w:t xml:space="preserve"> </w:t>
      </w:r>
      <w:r w:rsidR="00F15F4C" w:rsidRPr="00DC322A">
        <w:rPr>
          <w:rFonts w:hint="eastAsia"/>
        </w:rPr>
        <w:t>오전</w:t>
      </w:r>
      <w:r w:rsidR="00F15F4C" w:rsidRPr="00BA40A6">
        <w:rPr>
          <w:rFonts w:hint="eastAsia"/>
        </w:rPr>
        <w:t xml:space="preserve"> </w:t>
      </w:r>
      <w:r w:rsidR="00FD438D" w:rsidRPr="00DC322A">
        <w:t>10</w:t>
      </w:r>
      <w:r w:rsidR="00F15F4C" w:rsidRPr="00BA40A6">
        <w:rPr>
          <w:rFonts w:hint="eastAsia"/>
        </w:rPr>
        <w:t>시</w:t>
      </w:r>
      <w:r w:rsidR="00430AFB" w:rsidRPr="00BA40A6">
        <w:t xml:space="preserve"> </w:t>
      </w:r>
      <w:r w:rsidR="00430AFB" w:rsidRPr="00BA40A6">
        <w:t>또는</w:t>
      </w:r>
      <w:r w:rsidR="00430AFB" w:rsidRPr="00BA40A6">
        <w:t xml:space="preserve"> </w:t>
      </w:r>
      <w:r w:rsidR="00430AFB" w:rsidRPr="00BA40A6">
        <w:t>당사자들이</w:t>
      </w:r>
      <w:r w:rsidR="00430AFB" w:rsidRPr="00BA40A6">
        <w:t xml:space="preserve"> </w:t>
      </w:r>
      <w:r w:rsidR="00430AFB" w:rsidRPr="00BA40A6">
        <w:t>달리</w:t>
      </w:r>
      <w:r w:rsidR="00430AFB" w:rsidRPr="00BA40A6">
        <w:t xml:space="preserve"> </w:t>
      </w:r>
      <w:r w:rsidR="00430AFB" w:rsidRPr="00BA40A6">
        <w:t>합의하는</w:t>
      </w:r>
      <w:r w:rsidR="00430AFB" w:rsidRPr="00BA40A6">
        <w:t xml:space="preserve"> </w:t>
      </w:r>
      <w:r w:rsidR="00F15F4C" w:rsidRPr="00BA40A6">
        <w:rPr>
          <w:rFonts w:hint="eastAsia"/>
        </w:rPr>
        <w:t>일시</w:t>
      </w:r>
      <w:r w:rsidR="00430AFB" w:rsidRPr="00BA40A6">
        <w:t>(</w:t>
      </w:r>
      <w:r w:rsidR="004050ED">
        <w:t>“</w:t>
      </w:r>
      <w:r w:rsidR="00430AFB" w:rsidRPr="00BA40A6">
        <w:rPr>
          <w:szCs w:val="22"/>
          <w:u w:val="single"/>
        </w:rPr>
        <w:t>거래종결일</w:t>
      </w:r>
      <w:r w:rsidR="004050ED">
        <w:t>”</w:t>
      </w:r>
      <w:r w:rsidR="00430AFB" w:rsidRPr="00BA40A6">
        <w:t>)</w:t>
      </w:r>
      <w:r w:rsidR="00C7725F" w:rsidRPr="00BA40A6">
        <w:t>에</w:t>
      </w:r>
      <w:r w:rsidR="00A76EA4" w:rsidRPr="00BA40A6">
        <w:t xml:space="preserve"> </w:t>
      </w:r>
      <w:r w:rsidR="000C5762" w:rsidRPr="00BA40A6">
        <w:rPr>
          <w:rFonts w:hint="eastAsia"/>
        </w:rPr>
        <w:t>서울</w:t>
      </w:r>
      <w:r w:rsidR="000C5762" w:rsidRPr="00BA40A6">
        <w:t xml:space="preserve"> </w:t>
      </w:r>
      <w:r w:rsidR="000C5762" w:rsidRPr="00BA40A6">
        <w:rPr>
          <w:rFonts w:hint="eastAsia"/>
        </w:rPr>
        <w:t>중구</w:t>
      </w:r>
      <w:r w:rsidR="000C5762" w:rsidRPr="00BA40A6">
        <w:t xml:space="preserve"> </w:t>
      </w:r>
      <w:r w:rsidR="000C5762" w:rsidRPr="00BA40A6">
        <w:rPr>
          <w:rFonts w:hint="eastAsia"/>
        </w:rPr>
        <w:t>남대문로</w:t>
      </w:r>
      <w:r w:rsidR="000C5762" w:rsidRPr="00BA40A6">
        <w:t xml:space="preserve"> </w:t>
      </w:r>
      <w:r w:rsidR="00125033" w:rsidRPr="00BA40A6">
        <w:t xml:space="preserve">63 </w:t>
      </w:r>
      <w:r w:rsidR="000C5762" w:rsidRPr="00BA40A6">
        <w:rPr>
          <w:rFonts w:hint="eastAsia"/>
        </w:rPr>
        <w:t>한진빌딩</w:t>
      </w:r>
      <w:r w:rsidR="000C5762" w:rsidRPr="00BA40A6">
        <w:t xml:space="preserve"> </w:t>
      </w:r>
      <w:r w:rsidR="00276665" w:rsidRPr="00BA40A6">
        <w:rPr>
          <w:rFonts w:hint="eastAsia"/>
        </w:rPr>
        <w:t>신</w:t>
      </w:r>
      <w:r w:rsidR="00707317" w:rsidRPr="00BA40A6">
        <w:rPr>
          <w:rFonts w:hint="eastAsia"/>
        </w:rPr>
        <w:t>관</w:t>
      </w:r>
      <w:r w:rsidR="00707317" w:rsidRPr="00BA40A6">
        <w:t xml:space="preserve"> </w:t>
      </w:r>
      <w:r w:rsidR="00276665" w:rsidRPr="00BA40A6">
        <w:t>1</w:t>
      </w:r>
      <w:r w:rsidR="00707317" w:rsidRPr="00BA40A6">
        <w:rPr>
          <w:rFonts w:hint="eastAsia"/>
        </w:rPr>
        <w:t>층</w:t>
      </w:r>
      <w:r w:rsidR="00707317" w:rsidRPr="00BA40A6">
        <w:t xml:space="preserve"> </w:t>
      </w:r>
      <w:r w:rsidR="000C5762" w:rsidRPr="00BA40A6">
        <w:rPr>
          <w:rFonts w:hint="eastAsia"/>
        </w:rPr>
        <w:t>법무법인</w:t>
      </w:r>
      <w:r w:rsidR="00F15F4C" w:rsidRPr="00BA40A6">
        <w:t>(</w:t>
      </w:r>
      <w:r w:rsidR="00F15F4C" w:rsidRPr="00BA40A6">
        <w:rPr>
          <w:rFonts w:hint="eastAsia"/>
        </w:rPr>
        <w:t>유</w:t>
      </w:r>
      <w:r w:rsidR="00F15F4C" w:rsidRPr="00BA40A6">
        <w:t>)</w:t>
      </w:r>
      <w:r w:rsidR="000C5762" w:rsidRPr="00BA40A6">
        <w:t xml:space="preserve"> </w:t>
      </w:r>
      <w:r w:rsidR="000C5762" w:rsidRPr="00BA40A6">
        <w:rPr>
          <w:rFonts w:hint="eastAsia"/>
        </w:rPr>
        <w:t>광장</w:t>
      </w:r>
      <w:r w:rsidR="000C5762" w:rsidRPr="00BA40A6">
        <w:t xml:space="preserve"> </w:t>
      </w:r>
      <w:r w:rsidR="000C5762" w:rsidRPr="00BA40A6">
        <w:rPr>
          <w:rFonts w:hint="eastAsia"/>
        </w:rPr>
        <w:t>회의실</w:t>
      </w:r>
      <w:r w:rsidR="008008DC" w:rsidRPr="00BA40A6">
        <w:t xml:space="preserve"> </w:t>
      </w:r>
      <w:r w:rsidR="008008DC" w:rsidRPr="00BA40A6">
        <w:t>또는</w:t>
      </w:r>
      <w:r w:rsidR="008008DC" w:rsidRPr="00BA40A6">
        <w:t xml:space="preserve"> </w:t>
      </w:r>
      <w:r w:rsidR="00A76EA4" w:rsidRPr="00BA40A6">
        <w:t>당사자들이</w:t>
      </w:r>
      <w:r w:rsidR="00A76EA4" w:rsidRPr="000326A8">
        <w:t xml:space="preserve"> </w:t>
      </w:r>
      <w:r w:rsidR="00A76EA4" w:rsidRPr="000326A8">
        <w:t>달리</w:t>
      </w:r>
      <w:r w:rsidR="00A76EA4" w:rsidRPr="000326A8">
        <w:t xml:space="preserve"> </w:t>
      </w:r>
      <w:r w:rsidR="00A76EA4" w:rsidRPr="000326A8">
        <w:t>합의하는</w:t>
      </w:r>
      <w:r w:rsidR="00A76EA4" w:rsidRPr="000326A8">
        <w:t xml:space="preserve"> </w:t>
      </w:r>
      <w:r w:rsidR="00A76EA4" w:rsidRPr="000326A8">
        <w:t>장소에서</w:t>
      </w:r>
      <w:r w:rsidR="00A76EA4" w:rsidRPr="000326A8">
        <w:t xml:space="preserve"> </w:t>
      </w:r>
      <w:r w:rsidR="00A76EA4" w:rsidRPr="000326A8">
        <w:t>이루어진다</w:t>
      </w:r>
      <w:r w:rsidR="00A76EA4" w:rsidRPr="000326A8">
        <w:t>.</w:t>
      </w:r>
    </w:p>
    <w:p w14:paraId="457B7463" w14:textId="77777777" w:rsidR="001178FA" w:rsidRPr="000326A8" w:rsidRDefault="00A76EA4" w:rsidP="00877E3D">
      <w:pPr>
        <w:pStyle w:val="LKLevel2"/>
      </w:pPr>
      <w:bookmarkStart w:id="27" w:name="_Ref105666964"/>
      <w:bookmarkStart w:id="28" w:name="_Toc176821177"/>
      <w:r w:rsidRPr="000326A8">
        <w:t>거래종결시</w:t>
      </w:r>
      <w:r w:rsidR="008C0BE9" w:rsidRPr="000326A8">
        <w:t xml:space="preserve"> </w:t>
      </w:r>
      <w:r w:rsidR="008C0BE9" w:rsidRPr="000326A8">
        <w:t>매도인</w:t>
      </w:r>
      <w:r w:rsidRPr="000326A8">
        <w:t>의</w:t>
      </w:r>
      <w:r w:rsidRPr="000326A8">
        <w:t xml:space="preserve"> </w:t>
      </w:r>
      <w:r w:rsidRPr="000326A8">
        <w:t>이행사항</w:t>
      </w:r>
      <w:r w:rsidR="00C830A0" w:rsidRPr="000326A8">
        <w:t>.</w:t>
      </w:r>
      <w:bookmarkEnd w:id="27"/>
      <w:bookmarkEnd w:id="28"/>
    </w:p>
    <w:p w14:paraId="2C2CCAF7" w14:textId="13BA6A7D" w:rsidR="008C0BE9" w:rsidRPr="000326A8" w:rsidRDefault="009B1523" w:rsidP="00877E3D">
      <w:pPr>
        <w:pStyle w:val="LK2"/>
        <w:ind w:left="794"/>
        <w:rPr>
          <w:u w:val="single"/>
        </w:rPr>
      </w:pPr>
      <w:r w:rsidRPr="000326A8">
        <w:t>매도인</w:t>
      </w:r>
      <w:r w:rsidR="0035437B" w:rsidRPr="000326A8">
        <w:t>은</w:t>
      </w:r>
      <w:r w:rsidR="0035437B" w:rsidRPr="000326A8">
        <w:t xml:space="preserve"> </w:t>
      </w:r>
      <w:r w:rsidR="0035437B" w:rsidRPr="000326A8">
        <w:t>거래종결일에</w:t>
      </w:r>
      <w:r w:rsidR="0035437B" w:rsidRPr="000326A8">
        <w:t xml:space="preserve"> </w:t>
      </w:r>
      <w:r w:rsidR="0035437B" w:rsidRPr="00912A37">
        <w:t>매수인이</w:t>
      </w:r>
      <w:r w:rsidR="0035437B" w:rsidRPr="00912A37">
        <w:t xml:space="preserve"> </w:t>
      </w:r>
      <w:r w:rsidR="0035437B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_Ref105666997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CE16BB">
        <w:rPr>
          <w:u w:val="single"/>
        </w:rPr>
        <w:t>3.3</w:t>
      </w:r>
      <w:r w:rsidR="009204FE" w:rsidRPr="009204FE">
        <w:rPr>
          <w:u w:val="single"/>
        </w:rPr>
        <w:fldChar w:fldCharType="end"/>
      </w:r>
      <w:r w:rsidR="0035437B" w:rsidRPr="009204FE">
        <w:rPr>
          <w:rFonts w:hint="eastAsia"/>
          <w:u w:val="single"/>
        </w:rPr>
        <w:t>조</w:t>
      </w:r>
      <w:r w:rsidRPr="00912A37">
        <w:t>의</w:t>
      </w:r>
      <w:r w:rsidRPr="00912A37">
        <w:t xml:space="preserve"> </w:t>
      </w:r>
      <w:r w:rsidRPr="00912A37">
        <w:t>의무를</w:t>
      </w:r>
      <w:r w:rsidRPr="00912A37">
        <w:t xml:space="preserve"> </w:t>
      </w:r>
      <w:r w:rsidRPr="00912A37">
        <w:t>이행하는</w:t>
      </w:r>
      <w:r w:rsidRPr="000326A8">
        <w:t xml:space="preserve"> </w:t>
      </w:r>
      <w:r w:rsidRPr="000326A8">
        <w:t>것과</w:t>
      </w:r>
      <w:r w:rsidRPr="000326A8">
        <w:t xml:space="preserve"> </w:t>
      </w:r>
      <w:r w:rsidRPr="000326A8">
        <w:t>동시에</w:t>
      </w:r>
      <w:r w:rsidRPr="000326A8">
        <w:t xml:space="preserve"> </w:t>
      </w:r>
      <w:r w:rsidR="0035437B" w:rsidRPr="000326A8">
        <w:t>다음</w:t>
      </w:r>
      <w:r w:rsidR="0035437B" w:rsidRPr="000326A8">
        <w:t xml:space="preserve"> </w:t>
      </w:r>
      <w:r w:rsidR="0035437B" w:rsidRPr="000326A8">
        <w:t>사항을</w:t>
      </w:r>
      <w:r w:rsidR="0035437B" w:rsidRPr="000326A8">
        <w:t xml:space="preserve"> </w:t>
      </w:r>
      <w:r w:rsidR="0035437B" w:rsidRPr="000326A8">
        <w:t>이행해야</w:t>
      </w:r>
      <w:r w:rsidR="0035437B" w:rsidRPr="000326A8">
        <w:t xml:space="preserve"> </w:t>
      </w:r>
      <w:r w:rsidR="0035437B" w:rsidRPr="000326A8">
        <w:t>한다</w:t>
      </w:r>
      <w:r w:rsidR="0035437B" w:rsidRPr="000326A8">
        <w:t>.</w:t>
      </w:r>
    </w:p>
    <w:p w14:paraId="4D7326C5" w14:textId="238DE44A" w:rsidR="00A76EA4" w:rsidRPr="000326A8" w:rsidRDefault="00510D91" w:rsidP="00877E3D">
      <w:pPr>
        <w:pStyle w:val="LKLevel3"/>
        <w:rPr>
          <w:szCs w:val="23"/>
        </w:rPr>
      </w:pPr>
      <w:r w:rsidRPr="004A1A5F">
        <w:t>대상주식을</w:t>
      </w:r>
      <w:r w:rsidRPr="004A1A5F">
        <w:t xml:space="preserve"> </w:t>
      </w:r>
      <w:r w:rsidRPr="004A1A5F">
        <w:t>계좌</w:t>
      </w:r>
      <w:r w:rsidR="00C969B6">
        <w:rPr>
          <w:rFonts w:hint="eastAsia"/>
        </w:rPr>
        <w:t>간</w:t>
      </w:r>
      <w:r w:rsidR="00C969B6">
        <w:rPr>
          <w:rFonts w:hint="eastAsia"/>
        </w:rPr>
        <w:t xml:space="preserve"> </w:t>
      </w:r>
      <w:r w:rsidRPr="004A1A5F">
        <w:t>대체</w:t>
      </w:r>
      <w:r w:rsidR="00C969B6">
        <w:rPr>
          <w:rFonts w:hint="eastAsia"/>
        </w:rPr>
        <w:t>의</w:t>
      </w:r>
      <w:r w:rsidR="00C969B6">
        <w:rPr>
          <w:rFonts w:hint="eastAsia"/>
        </w:rPr>
        <w:t xml:space="preserve"> </w:t>
      </w:r>
      <w:r w:rsidR="00C969B6">
        <w:rPr>
          <w:rFonts w:hint="eastAsia"/>
        </w:rPr>
        <w:t>전자등록</w:t>
      </w:r>
      <w:r w:rsidRPr="004A1A5F">
        <w:t xml:space="preserve"> </w:t>
      </w:r>
      <w:r w:rsidRPr="004A1A5F">
        <w:t>방식으로</w:t>
      </w:r>
      <w:r w:rsidRPr="004A1A5F">
        <w:t xml:space="preserve"> </w:t>
      </w:r>
      <w:r w:rsidRPr="004A1A5F">
        <w:t>매수인이</w:t>
      </w:r>
      <w:r w:rsidRPr="004A1A5F">
        <w:t xml:space="preserve"> </w:t>
      </w:r>
      <w:r w:rsidRPr="004A1A5F">
        <w:t>지정하는</w:t>
      </w:r>
      <w:r w:rsidRPr="004A1A5F">
        <w:t xml:space="preserve"> </w:t>
      </w:r>
      <w:r w:rsidR="002209C3">
        <w:rPr>
          <w:rFonts w:hint="eastAsia"/>
        </w:rPr>
        <w:t>전자등록</w:t>
      </w:r>
      <w:r w:rsidRPr="004A1A5F">
        <w:t>계좌로</w:t>
      </w:r>
      <w:r w:rsidRPr="004A1A5F">
        <w:t xml:space="preserve"> </w:t>
      </w:r>
      <w:r w:rsidRPr="004A1A5F">
        <w:t>이전</w:t>
      </w:r>
      <w:r w:rsidRPr="004A1A5F">
        <w:t>(</w:t>
      </w:r>
      <w:r w:rsidRPr="004A1A5F">
        <w:t>매수인은</w:t>
      </w:r>
      <w:r w:rsidRPr="004A1A5F">
        <w:t xml:space="preserve"> </w:t>
      </w:r>
      <w:r w:rsidRPr="004A1A5F">
        <w:t>거래종결일</w:t>
      </w:r>
      <w:r w:rsidRPr="004A1A5F">
        <w:t xml:space="preserve"> </w:t>
      </w:r>
      <w:r w:rsidR="000B30E7" w:rsidRPr="00316D27">
        <w:rPr>
          <w:rFonts w:hint="eastAsia"/>
        </w:rPr>
        <w:t>5</w:t>
      </w:r>
      <w:r w:rsidRPr="004A1A5F">
        <w:t xml:space="preserve"> </w:t>
      </w:r>
      <w:r w:rsidRPr="004A1A5F">
        <w:t>영업일</w:t>
      </w:r>
      <w:r w:rsidRPr="004A1A5F">
        <w:t xml:space="preserve"> </w:t>
      </w:r>
      <w:r w:rsidRPr="004A1A5F">
        <w:t>전까지</w:t>
      </w:r>
      <w:r w:rsidRPr="004A1A5F">
        <w:t xml:space="preserve"> </w:t>
      </w:r>
      <w:r w:rsidR="003835DB" w:rsidRPr="004A1A5F">
        <w:t>매도인</w:t>
      </w:r>
      <w:r w:rsidRPr="004A1A5F">
        <w:t>에게</w:t>
      </w:r>
      <w:r w:rsidRPr="004A1A5F">
        <w:t xml:space="preserve"> </w:t>
      </w:r>
      <w:r w:rsidR="00BC5122">
        <w:rPr>
          <w:rFonts w:hint="eastAsia"/>
        </w:rPr>
        <w:t>대상주식을</w:t>
      </w:r>
      <w:r w:rsidR="00BC5122">
        <w:rPr>
          <w:rFonts w:hint="eastAsia"/>
        </w:rPr>
        <w:t xml:space="preserve"> </w:t>
      </w:r>
      <w:r w:rsidR="00BC5122">
        <w:rPr>
          <w:rFonts w:hint="eastAsia"/>
        </w:rPr>
        <w:t>이전</w:t>
      </w:r>
      <w:r w:rsidR="00BC5122">
        <w:rPr>
          <w:rFonts w:hint="eastAsia"/>
        </w:rPr>
        <w:t xml:space="preserve"> </w:t>
      </w:r>
      <w:r w:rsidR="00BC5122">
        <w:rPr>
          <w:rFonts w:hint="eastAsia"/>
        </w:rPr>
        <w:t>받을</w:t>
      </w:r>
      <w:r w:rsidR="00BC5122">
        <w:rPr>
          <w:rFonts w:hint="eastAsia"/>
        </w:rPr>
        <w:t xml:space="preserve"> </w:t>
      </w:r>
      <w:r w:rsidR="008A3001">
        <w:rPr>
          <w:rFonts w:hint="eastAsia"/>
        </w:rPr>
        <w:t>전자등록</w:t>
      </w:r>
      <w:r w:rsidRPr="004A1A5F">
        <w:t>계좌를</w:t>
      </w:r>
      <w:r w:rsidRPr="004A1A5F">
        <w:t xml:space="preserve"> </w:t>
      </w:r>
      <w:r w:rsidRPr="004A1A5F">
        <w:t>통지해야</w:t>
      </w:r>
      <w:r w:rsidRPr="004A1A5F">
        <w:t xml:space="preserve"> </w:t>
      </w:r>
      <w:r w:rsidRPr="004A1A5F">
        <w:t>함</w:t>
      </w:r>
      <w:r w:rsidRPr="004A1A5F">
        <w:t>)</w:t>
      </w:r>
      <w:r w:rsidR="00E635A7" w:rsidRPr="000326A8">
        <w:rPr>
          <w:szCs w:val="22"/>
        </w:rPr>
        <w:t>.</w:t>
      </w:r>
    </w:p>
    <w:p w14:paraId="55A32084" w14:textId="04BBA6BE" w:rsidR="001422F6" w:rsidRPr="000326A8" w:rsidRDefault="005A5C35" w:rsidP="00877E3D">
      <w:pPr>
        <w:pStyle w:val="LKLevel3"/>
      </w:pPr>
      <w:r w:rsidRPr="00F00001">
        <w:t>대상회사</w:t>
      </w:r>
      <w:r w:rsidRPr="00F00001">
        <w:t xml:space="preserve"> </w:t>
      </w:r>
      <w:r w:rsidRPr="00F00001">
        <w:t>등기임원들의</w:t>
      </w:r>
      <w:r w:rsidR="00DA10D7">
        <w:rPr>
          <w:rFonts w:hint="eastAsia"/>
        </w:rPr>
        <w:t xml:space="preserve"> </w:t>
      </w:r>
      <w:r w:rsidRPr="00F00001">
        <w:t>사임서</w:t>
      </w:r>
      <w:r w:rsidRPr="00F00001">
        <w:t>(</w:t>
      </w:r>
      <w:r w:rsidRPr="00F00001">
        <w:t>사임등</w:t>
      </w:r>
      <w:r w:rsidRPr="000326A8">
        <w:t>기에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인감증명서</w:t>
      </w:r>
      <w:r w:rsidR="009B01EF" w:rsidRPr="000326A8">
        <w:t xml:space="preserve"> </w:t>
      </w:r>
      <w:r w:rsidR="009B01EF" w:rsidRPr="000326A8">
        <w:t>등을</w:t>
      </w:r>
      <w:r w:rsidRPr="000326A8">
        <w:t xml:space="preserve"> </w:t>
      </w:r>
      <w:r w:rsidRPr="000326A8">
        <w:t>포함함</w:t>
      </w:r>
      <w:r w:rsidRPr="000326A8">
        <w:t>)</w:t>
      </w:r>
      <w:r w:rsidR="0006057B">
        <w:rPr>
          <w:rFonts w:hint="eastAsia"/>
        </w:rPr>
        <w:t>를</w:t>
      </w:r>
      <w:r w:rsidR="0006057B">
        <w:rPr>
          <w:rFonts w:hint="eastAsia"/>
        </w:rPr>
        <w:t xml:space="preserve"> </w:t>
      </w:r>
      <w:r w:rsidR="0006057B">
        <w:rPr>
          <w:rFonts w:hint="eastAsia"/>
        </w:rPr>
        <w:t>매수인에게</w:t>
      </w:r>
      <w:r w:rsidR="001422F6" w:rsidRPr="000326A8">
        <w:t xml:space="preserve"> </w:t>
      </w:r>
      <w:r w:rsidR="001422F6" w:rsidRPr="000326A8">
        <w:t>교부</w:t>
      </w:r>
      <w:r w:rsidR="00355965" w:rsidRPr="000326A8">
        <w:t>.</w:t>
      </w:r>
    </w:p>
    <w:p w14:paraId="6E2356B2" w14:textId="61A79CFB" w:rsidR="00C612DA" w:rsidRPr="000326A8" w:rsidRDefault="00C612DA" w:rsidP="00877E3D">
      <w:pPr>
        <w:pStyle w:val="LKLevel3"/>
      </w:pPr>
      <w:r w:rsidRPr="000326A8">
        <w:t>매매대금에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영수증을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교부</w:t>
      </w:r>
      <w:r w:rsidRPr="000326A8">
        <w:t>.</w:t>
      </w:r>
    </w:p>
    <w:p w14:paraId="5CC1D656" w14:textId="77777777" w:rsidR="001178FA" w:rsidRPr="000326A8" w:rsidRDefault="00F4702B" w:rsidP="00877E3D">
      <w:pPr>
        <w:pStyle w:val="LKLevel2"/>
      </w:pPr>
      <w:bookmarkStart w:id="29" w:name="_Ref105666997"/>
      <w:bookmarkStart w:id="30" w:name="_Toc176821178"/>
      <w:r w:rsidRPr="000326A8">
        <w:t>거래종결시</w:t>
      </w:r>
      <w:r w:rsidRPr="000326A8">
        <w:t xml:space="preserve"> </w:t>
      </w:r>
      <w:r w:rsidRPr="000326A8">
        <w:t>매수인의</w:t>
      </w:r>
      <w:r w:rsidRPr="000326A8">
        <w:t xml:space="preserve"> </w:t>
      </w:r>
      <w:r w:rsidRPr="000326A8">
        <w:t>이행사항</w:t>
      </w:r>
      <w:r w:rsidR="008645CE" w:rsidRPr="000326A8">
        <w:t>.</w:t>
      </w:r>
      <w:bookmarkEnd w:id="29"/>
      <w:bookmarkEnd w:id="30"/>
    </w:p>
    <w:p w14:paraId="13487BD5" w14:textId="55E00B5D" w:rsidR="00F4702B" w:rsidRPr="006B5C45" w:rsidRDefault="00F4702B" w:rsidP="00877E3D">
      <w:pPr>
        <w:pStyle w:val="LK2"/>
        <w:ind w:left="794"/>
      </w:pPr>
      <w:r w:rsidRPr="00EE5111">
        <w:rPr>
          <w:szCs w:val="22"/>
        </w:rPr>
        <w:t>매수인은</w:t>
      </w:r>
      <w:r w:rsidRPr="00EE5111">
        <w:rPr>
          <w:szCs w:val="22"/>
        </w:rPr>
        <w:t xml:space="preserve"> </w:t>
      </w:r>
      <w:r w:rsidR="006537C2" w:rsidRPr="00EE5111">
        <w:t>거래종결일에</w:t>
      </w:r>
      <w:r w:rsidR="006537C2" w:rsidRPr="00EE5111">
        <w:t xml:space="preserve"> </w:t>
      </w:r>
      <w:r w:rsidR="006537C2" w:rsidRPr="00EE5111">
        <w:t>매도인이</w:t>
      </w:r>
      <w:r w:rsidR="006537C2" w:rsidRPr="00EE5111">
        <w:t xml:space="preserve"> </w:t>
      </w:r>
      <w:r w:rsidR="006537C2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_Ref105666964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CE16BB">
        <w:rPr>
          <w:u w:val="single"/>
        </w:rPr>
        <w:t>3.2</w:t>
      </w:r>
      <w:r w:rsidR="009204FE" w:rsidRPr="009204FE">
        <w:rPr>
          <w:u w:val="single"/>
        </w:rPr>
        <w:fldChar w:fldCharType="end"/>
      </w:r>
      <w:r w:rsidR="006537C2" w:rsidRPr="009204FE">
        <w:rPr>
          <w:rFonts w:hint="eastAsia"/>
          <w:u w:val="single"/>
        </w:rPr>
        <w:t>조</w:t>
      </w:r>
      <w:r w:rsidR="006537C2" w:rsidRPr="00EE5111">
        <w:t>의</w:t>
      </w:r>
      <w:r w:rsidR="006537C2" w:rsidRPr="00EE5111">
        <w:t xml:space="preserve"> </w:t>
      </w:r>
      <w:r w:rsidR="006537C2" w:rsidRPr="00EE5111">
        <w:t>의무를</w:t>
      </w:r>
      <w:r w:rsidR="006537C2" w:rsidRPr="00EE5111">
        <w:t xml:space="preserve"> </w:t>
      </w:r>
      <w:r w:rsidR="006537C2" w:rsidRPr="00EE5111">
        <w:t>이행하는</w:t>
      </w:r>
      <w:r w:rsidR="006537C2" w:rsidRPr="00EE5111">
        <w:t xml:space="preserve"> </w:t>
      </w:r>
      <w:r w:rsidR="006537C2" w:rsidRPr="00EE5111">
        <w:t>것과</w:t>
      </w:r>
      <w:r w:rsidR="006537C2" w:rsidRPr="00EE5111">
        <w:t xml:space="preserve"> </w:t>
      </w:r>
      <w:r w:rsidR="006537C2" w:rsidRPr="00EE5111">
        <w:t>동시에</w:t>
      </w:r>
      <w:r w:rsidR="006537C2" w:rsidRPr="00EE5111">
        <w:t xml:space="preserve"> </w:t>
      </w:r>
      <w:r w:rsidRPr="00EE5111">
        <w:rPr>
          <w:szCs w:val="22"/>
        </w:rPr>
        <w:t>다음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lastRenderedPageBreak/>
        <w:t>사항을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이행해야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한다</w:t>
      </w:r>
      <w:r w:rsidRPr="00EE5111">
        <w:rPr>
          <w:szCs w:val="22"/>
        </w:rPr>
        <w:t>.</w:t>
      </w:r>
    </w:p>
    <w:p w14:paraId="5EC36502" w14:textId="4739491D" w:rsidR="00F4702B" w:rsidRPr="000326A8" w:rsidRDefault="00F4702B" w:rsidP="002958FB">
      <w:pPr>
        <w:pStyle w:val="LKLevel3"/>
        <w:rPr>
          <w:szCs w:val="23"/>
        </w:rPr>
      </w:pPr>
      <w:r w:rsidRPr="000326A8">
        <w:t>매매대금</w:t>
      </w:r>
      <w:r w:rsidR="00C049E3" w:rsidRPr="00595D3C">
        <w:rPr>
          <w:rFonts w:hint="eastAsia"/>
        </w:rPr>
        <w:t>에서</w:t>
      </w:r>
      <w:r w:rsidR="004850E7">
        <w:rPr>
          <w:rFonts w:hint="eastAsia"/>
        </w:rPr>
        <w:t xml:space="preserve"> </w:t>
      </w:r>
      <w:r w:rsidR="004850E7">
        <w:rPr>
          <w:rFonts w:hint="eastAsia"/>
        </w:rPr>
        <w:t>계약금</w:t>
      </w:r>
      <w:r w:rsidR="004850E7" w:rsidRPr="00DC322A">
        <w:rPr>
          <w:rFonts w:hint="eastAsia"/>
        </w:rPr>
        <w:t>을</w:t>
      </w:r>
      <w:r w:rsidR="004850E7" w:rsidRPr="00DC322A">
        <w:rPr>
          <w:rFonts w:hint="eastAsia"/>
        </w:rPr>
        <w:t xml:space="preserve"> </w:t>
      </w:r>
      <w:r w:rsidR="006537C2" w:rsidRPr="00DC322A">
        <w:t>공제한</w:t>
      </w:r>
      <w:r w:rsidR="006537C2" w:rsidRPr="00DC322A">
        <w:t xml:space="preserve"> </w:t>
      </w:r>
      <w:r w:rsidR="00E32619" w:rsidRPr="00DC322A">
        <w:rPr>
          <w:szCs w:val="23"/>
        </w:rPr>
        <w:t>금</w:t>
      </w:r>
      <w:r w:rsidR="00E32619" w:rsidRPr="00DC322A">
        <w:rPr>
          <w:szCs w:val="23"/>
        </w:rPr>
        <w:t xml:space="preserve"> </w:t>
      </w:r>
      <w:r w:rsidR="00B23F61">
        <w:rPr>
          <w:rFonts w:hint="eastAsia"/>
        </w:rPr>
        <w:t>[</w:t>
      </w:r>
      <w:r w:rsidR="00B23F61">
        <w:t>*</w:t>
      </w:r>
      <w:r w:rsidR="00DE40CC" w:rsidRPr="00DC322A">
        <w:t>(</w:t>
      </w:r>
      <w:r w:rsidR="00B23F61">
        <w:t>*</w:t>
      </w:r>
      <w:r w:rsidR="00DE40CC" w:rsidRPr="00DC322A">
        <w:t>)</w:t>
      </w:r>
      <w:r w:rsidR="00730822">
        <w:rPr>
          <w:rFonts w:hint="eastAsia"/>
        </w:rPr>
        <w:t>]</w:t>
      </w:r>
      <w:r w:rsidR="00E32619" w:rsidRPr="00DC322A">
        <w:rPr>
          <w:rFonts w:hint="eastAsia"/>
        </w:rPr>
        <w:t>원</w:t>
      </w:r>
      <w:r w:rsidR="006537C2" w:rsidRPr="00DC322A">
        <w:rPr>
          <w:rFonts w:hint="eastAsia"/>
        </w:rPr>
        <w:t>을</w:t>
      </w:r>
      <w:r w:rsidR="006537C2" w:rsidRPr="00DC322A">
        <w:t xml:space="preserve"> </w:t>
      </w:r>
      <w:r w:rsidR="00567D4F" w:rsidRPr="00DC322A">
        <w:rPr>
          <w:rFonts w:hint="eastAsia"/>
          <w:u w:val="single"/>
        </w:rPr>
        <w:t>제</w:t>
      </w:r>
      <w:r w:rsidR="00567D4F" w:rsidRPr="00DC322A">
        <w:rPr>
          <w:u w:val="single"/>
        </w:rPr>
        <w:t>2.3</w:t>
      </w:r>
      <w:r w:rsidR="00567D4F" w:rsidRPr="00DC322A">
        <w:rPr>
          <w:rFonts w:hint="eastAsia"/>
          <w:u w:val="single"/>
        </w:rPr>
        <w:t>조</w:t>
      </w:r>
      <w:r w:rsidR="00B34265" w:rsidRPr="00DC322A">
        <w:rPr>
          <w:rFonts w:hint="eastAsia"/>
          <w:u w:val="single"/>
        </w:rPr>
        <w:t xml:space="preserve"> </w:t>
      </w:r>
      <w:r w:rsidR="00B34265" w:rsidRPr="00DC322A">
        <w:rPr>
          <w:rFonts w:hint="eastAsia"/>
          <w:u w:val="single"/>
        </w:rPr>
        <w:t>제</w:t>
      </w:r>
      <w:r w:rsidR="00B34265" w:rsidRPr="00DC322A">
        <w:rPr>
          <w:rFonts w:hint="eastAsia"/>
          <w:u w:val="single"/>
        </w:rPr>
        <w:t>(1)</w:t>
      </w:r>
      <w:r w:rsidR="00B34265" w:rsidRPr="00DC322A">
        <w:rPr>
          <w:rFonts w:hint="eastAsia"/>
          <w:u w:val="single"/>
        </w:rPr>
        <w:t>항</w:t>
      </w:r>
      <w:r w:rsidR="00567D4F" w:rsidRPr="00DC322A">
        <w:rPr>
          <w:rFonts w:hint="eastAsia"/>
        </w:rPr>
        <w:t>에</w:t>
      </w:r>
      <w:r w:rsidR="00567D4F" w:rsidRPr="00DC322A">
        <w:rPr>
          <w:rFonts w:hint="eastAsia"/>
        </w:rPr>
        <w:t xml:space="preserve"> </w:t>
      </w:r>
      <w:r w:rsidR="00567D4F" w:rsidRPr="00DC322A">
        <w:rPr>
          <w:rFonts w:hint="eastAsia"/>
        </w:rPr>
        <w:t>따라</w:t>
      </w:r>
      <w:r w:rsidR="00B745E6" w:rsidRPr="00DC322A">
        <w:rPr>
          <w:rFonts w:hint="eastAsia"/>
        </w:rPr>
        <w:t xml:space="preserve"> </w:t>
      </w:r>
      <w:r w:rsidR="006537C2" w:rsidRPr="00DC322A">
        <w:t>매도인</w:t>
      </w:r>
      <w:r w:rsidR="00B01F83" w:rsidRPr="00DC322A">
        <w:rPr>
          <w:rFonts w:hint="eastAsia"/>
        </w:rPr>
        <w:t>이</w:t>
      </w:r>
      <w:r w:rsidR="006537C2" w:rsidRPr="000326A8">
        <w:t xml:space="preserve"> </w:t>
      </w:r>
      <w:r w:rsidR="006537C2" w:rsidRPr="000326A8">
        <w:t>지정한</w:t>
      </w:r>
      <w:r w:rsidR="006537C2" w:rsidRPr="000326A8">
        <w:t xml:space="preserve"> </w:t>
      </w:r>
      <w:r w:rsidR="006537C2" w:rsidRPr="000326A8">
        <w:t>계좌에</w:t>
      </w:r>
      <w:r w:rsidR="006537C2" w:rsidRPr="000326A8">
        <w:t xml:space="preserve"> </w:t>
      </w:r>
      <w:r w:rsidR="006537C2" w:rsidRPr="000326A8">
        <w:t>즉시</w:t>
      </w:r>
      <w:r w:rsidR="006537C2" w:rsidRPr="000326A8">
        <w:t xml:space="preserve"> </w:t>
      </w:r>
      <w:r w:rsidR="006537C2" w:rsidRPr="000326A8">
        <w:rPr>
          <w:szCs w:val="23"/>
        </w:rPr>
        <w:t>결제</w:t>
      </w:r>
      <w:r w:rsidR="006537C2" w:rsidRPr="000326A8">
        <w:t xml:space="preserve"> </w:t>
      </w:r>
      <w:r w:rsidR="006537C2" w:rsidRPr="000326A8">
        <w:t>가능한</w:t>
      </w:r>
      <w:r w:rsidR="006537C2" w:rsidRPr="000326A8">
        <w:t xml:space="preserve"> </w:t>
      </w:r>
      <w:r w:rsidR="006537C2" w:rsidRPr="000326A8">
        <w:t>원화로</w:t>
      </w:r>
      <w:r w:rsidR="006537C2" w:rsidRPr="000326A8">
        <w:t xml:space="preserve"> </w:t>
      </w:r>
      <w:r w:rsidR="006537C2" w:rsidRPr="000326A8">
        <w:t>입금</w:t>
      </w:r>
      <w:r w:rsidR="00421A6B" w:rsidRPr="000326A8">
        <w:t>.</w:t>
      </w:r>
      <w:r w:rsidR="001E39C2" w:rsidRPr="000326A8">
        <w:t xml:space="preserve"> </w:t>
      </w:r>
    </w:p>
    <w:p w14:paraId="0906D446" w14:textId="76186DB2" w:rsidR="00F4702B" w:rsidRPr="000326A8" w:rsidRDefault="00B9122C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승인의</w:t>
      </w:r>
      <w:r w:rsidRPr="000326A8">
        <w:t xml:space="preserve"> </w:t>
      </w:r>
      <w:r w:rsidRPr="000326A8">
        <w:t>취득을</w:t>
      </w:r>
      <w:r w:rsidRPr="000326A8">
        <w:t xml:space="preserve"> </w:t>
      </w:r>
      <w:r w:rsidRPr="000326A8">
        <w:t>증명하는</w:t>
      </w:r>
      <w:r w:rsidRPr="000326A8">
        <w:t xml:space="preserve"> </w:t>
      </w:r>
      <w:r w:rsidR="00BA3066" w:rsidRPr="000326A8">
        <w:t>서류의</w:t>
      </w:r>
      <w:r w:rsidR="00BA3066" w:rsidRPr="000326A8">
        <w:t xml:space="preserve"> </w:t>
      </w:r>
      <w:r w:rsidR="00BA3066" w:rsidRPr="000326A8">
        <w:t>사본</w:t>
      </w:r>
      <w:r w:rsidR="00F4702B" w:rsidRPr="000326A8">
        <w:t>을</w:t>
      </w:r>
      <w:r w:rsidR="00F4702B" w:rsidRPr="000326A8">
        <w:t xml:space="preserve"> </w:t>
      </w:r>
      <w:r w:rsidR="00D34AAF">
        <w:rPr>
          <w:rFonts w:hint="eastAsia"/>
        </w:rPr>
        <w:t>매도인에게</w:t>
      </w:r>
      <w:r w:rsidR="00D34AAF">
        <w:rPr>
          <w:rFonts w:hint="eastAsia"/>
        </w:rPr>
        <w:t xml:space="preserve"> </w:t>
      </w:r>
      <w:r w:rsidR="00F4702B" w:rsidRPr="000326A8">
        <w:t>교부</w:t>
      </w:r>
      <w:r w:rsidR="00F4702B" w:rsidRPr="000326A8">
        <w:t>.</w:t>
      </w:r>
    </w:p>
    <w:p w14:paraId="660A2D09" w14:textId="13C0EAC2" w:rsidR="00714018" w:rsidRPr="000326A8" w:rsidRDefault="00714018" w:rsidP="00877E3D">
      <w:pPr>
        <w:pStyle w:val="LKLevel3"/>
      </w:pP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의무의</w:t>
      </w:r>
      <w:r w:rsidRPr="000326A8">
        <w:t xml:space="preserve"> </w:t>
      </w:r>
      <w:r w:rsidRPr="000326A8">
        <w:t>이행을</w:t>
      </w:r>
      <w:r w:rsidRPr="000326A8">
        <w:t xml:space="preserve"> </w:t>
      </w:r>
      <w:r w:rsidRPr="000326A8">
        <w:t>승인하는</w:t>
      </w:r>
      <w:r w:rsidRPr="000326A8">
        <w:t xml:space="preserve"> </w:t>
      </w:r>
      <w:r w:rsidRPr="000326A8">
        <w:t>매수인의</w:t>
      </w:r>
      <w:r w:rsidRPr="000326A8">
        <w:t xml:space="preserve"> </w:t>
      </w:r>
      <w:r w:rsidRPr="000326A8">
        <w:t>내부수권서류의</w:t>
      </w:r>
      <w:r w:rsidRPr="000326A8">
        <w:t xml:space="preserve"> </w:t>
      </w:r>
      <w:r w:rsidRPr="000326A8">
        <w:t>사본을</w:t>
      </w:r>
      <w:r w:rsidRPr="000326A8">
        <w:t xml:space="preserve"> </w:t>
      </w:r>
      <w:r w:rsidR="00D34AAF">
        <w:rPr>
          <w:rFonts w:hint="eastAsia"/>
        </w:rPr>
        <w:t>매도인에게</w:t>
      </w:r>
      <w:r w:rsidR="00D34AAF">
        <w:rPr>
          <w:rFonts w:hint="eastAsia"/>
        </w:rPr>
        <w:t xml:space="preserve"> </w:t>
      </w:r>
      <w:r w:rsidRPr="000326A8">
        <w:t>교부</w:t>
      </w:r>
      <w:r w:rsidRPr="000326A8">
        <w:t xml:space="preserve">.  </w:t>
      </w:r>
    </w:p>
    <w:p w14:paraId="2F6EA789" w14:textId="39CC8DE0" w:rsidR="006537C2" w:rsidRPr="000326A8" w:rsidRDefault="006537C2" w:rsidP="00877E3D">
      <w:pPr>
        <w:pStyle w:val="LKLevel3"/>
        <w:rPr>
          <w:szCs w:val="23"/>
        </w:rPr>
      </w:pPr>
      <w:r w:rsidRPr="000326A8">
        <w:t>대상주식</w:t>
      </w:r>
      <w:r w:rsidR="00A03889" w:rsidRPr="000326A8">
        <w:t>의</w:t>
      </w:r>
      <w:r w:rsidR="00A03889" w:rsidRPr="000326A8">
        <w:t xml:space="preserve"> </w:t>
      </w:r>
      <w:r w:rsidR="00A03889" w:rsidRPr="000326A8">
        <w:t>수령</w:t>
      </w:r>
      <w:r w:rsidRPr="000326A8">
        <w:t>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영수증을</w:t>
      </w:r>
      <w:r w:rsidR="00D34AAF">
        <w:rPr>
          <w:rFonts w:hint="eastAsia"/>
        </w:rPr>
        <w:t xml:space="preserve"> </w:t>
      </w:r>
      <w:r w:rsidR="00D34AAF">
        <w:rPr>
          <w:rFonts w:hint="eastAsia"/>
        </w:rPr>
        <w:t>매도인에게</w:t>
      </w:r>
      <w:r w:rsidRPr="000326A8">
        <w:t xml:space="preserve"> </w:t>
      </w:r>
      <w:r w:rsidRPr="000326A8">
        <w:t>교부</w:t>
      </w:r>
      <w:r w:rsidRPr="000326A8">
        <w:t>.</w:t>
      </w:r>
    </w:p>
    <w:p w14:paraId="431DF083" w14:textId="77777777" w:rsidR="00D534FA" w:rsidRPr="000326A8" w:rsidRDefault="00D534FA" w:rsidP="00877E3D">
      <w:pPr>
        <w:pStyle w:val="LKLevel1"/>
      </w:pPr>
      <w:bookmarkStart w:id="31" w:name="_Toc325125171"/>
      <w:bookmarkStart w:id="32" w:name="_Toc515548441"/>
      <w:bookmarkStart w:id="33" w:name="_Toc176821179"/>
      <w:bookmarkStart w:id="34" w:name="_Toc325125169"/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bookmarkEnd w:id="31"/>
      <w:bookmarkEnd w:id="32"/>
      <w:bookmarkEnd w:id="33"/>
    </w:p>
    <w:p w14:paraId="6EA09ED7" w14:textId="7DB946A5" w:rsidR="00D534FA" w:rsidRPr="000326A8" w:rsidRDefault="00B90945" w:rsidP="00877E3D">
      <w:pPr>
        <w:pStyle w:val="LKLevel2"/>
      </w:pPr>
      <w:bookmarkStart w:id="35" w:name="_DV_M98"/>
      <w:bookmarkStart w:id="36" w:name="_DV_M99"/>
      <w:bookmarkEnd w:id="35"/>
      <w:bookmarkEnd w:id="36"/>
      <w:r w:rsidRPr="000326A8">
        <w:tab/>
      </w:r>
      <w:bookmarkStart w:id="37" w:name="_Ref105666605"/>
      <w:bookmarkStart w:id="38" w:name="_Toc176821180"/>
      <w:r w:rsidR="00D534FA" w:rsidRPr="000326A8">
        <w:t>매도인의</w:t>
      </w:r>
      <w:r w:rsidR="00D534FA" w:rsidRPr="000326A8">
        <w:t xml:space="preserve"> </w:t>
      </w:r>
      <w:r w:rsidR="00D534FA" w:rsidRPr="000326A8">
        <w:t>진술</w:t>
      </w:r>
      <w:r w:rsidR="00D534FA" w:rsidRPr="000326A8">
        <w:t xml:space="preserve"> </w:t>
      </w:r>
      <w:r w:rsidR="00D534FA" w:rsidRPr="000326A8">
        <w:t>및</w:t>
      </w:r>
      <w:r w:rsidR="00D534FA" w:rsidRPr="000326A8">
        <w:t xml:space="preserve"> </w:t>
      </w:r>
      <w:r w:rsidR="00D534FA" w:rsidRPr="000326A8">
        <w:t>보장</w:t>
      </w:r>
      <w:r w:rsidR="00D534FA" w:rsidRPr="000326A8">
        <w:t>.</w:t>
      </w:r>
      <w:bookmarkEnd w:id="37"/>
      <w:bookmarkEnd w:id="38"/>
    </w:p>
    <w:p w14:paraId="22FA825D" w14:textId="6B8FEC69" w:rsidR="00D534FA" w:rsidRPr="000326A8" w:rsidRDefault="00D534FA" w:rsidP="000639C4">
      <w:pPr>
        <w:pStyle w:val="LK2"/>
        <w:ind w:left="794"/>
        <w:rPr>
          <w:szCs w:val="23"/>
          <w:u w:val="single"/>
        </w:rPr>
      </w:pPr>
      <w:bookmarkStart w:id="39" w:name="_Hlk203933075"/>
      <w:r w:rsidRPr="005C7810">
        <w:t>매도인은</w:t>
      </w:r>
      <w:r w:rsidRPr="000326A8">
        <w:t xml:space="preserve"> </w:t>
      </w:r>
      <w:r w:rsidRPr="000326A8">
        <w:t>매수인에</w:t>
      </w:r>
      <w:r w:rsidR="009A37CA" w:rsidRPr="000326A8">
        <w:t>게</w:t>
      </w:r>
      <w:r w:rsidR="00065266">
        <w:rPr>
          <w:rFonts w:hint="eastAsia"/>
        </w:rPr>
        <w:t xml:space="preserve">, </w:t>
      </w:r>
      <w:r w:rsidR="00065266">
        <w:rPr>
          <w:rFonts w:hint="eastAsia"/>
        </w:rPr>
        <w:t>적정하게</w:t>
      </w:r>
      <w:r w:rsidR="00065266">
        <w:rPr>
          <w:rFonts w:hint="eastAsia"/>
        </w:rPr>
        <w:t xml:space="preserve"> </w:t>
      </w:r>
      <w:r w:rsidR="00065266">
        <w:rPr>
          <w:rFonts w:hint="eastAsia"/>
        </w:rPr>
        <w:t>공개된</w:t>
      </w:r>
      <w:r w:rsidR="00065266">
        <w:rPr>
          <w:rFonts w:hint="eastAsia"/>
        </w:rPr>
        <w:t xml:space="preserve"> </w:t>
      </w:r>
      <w:r w:rsidR="00065266">
        <w:rPr>
          <w:rFonts w:hint="eastAsia"/>
        </w:rPr>
        <w:t>사항을</w:t>
      </w:r>
      <w:r w:rsidR="00065266">
        <w:rPr>
          <w:rFonts w:hint="eastAsia"/>
        </w:rPr>
        <w:t xml:space="preserve"> </w:t>
      </w:r>
      <w:r w:rsidR="00065266">
        <w:rPr>
          <w:rFonts w:hint="eastAsia"/>
        </w:rPr>
        <w:t>제외하고</w:t>
      </w:r>
      <w:r w:rsidR="00065266">
        <w:rPr>
          <w:rFonts w:hint="eastAsia"/>
        </w:rPr>
        <w:t>,</w:t>
      </w:r>
      <w:r w:rsidR="00067E99">
        <w:rPr>
          <w:rFonts w:hint="eastAsia"/>
        </w:rPr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현재</w:t>
      </w:r>
      <w:r w:rsidRPr="000326A8">
        <w:t>(</w:t>
      </w:r>
      <w:r w:rsidRPr="000326A8">
        <w:t>단</w:t>
      </w:r>
      <w:r w:rsidRPr="000326A8">
        <w:t xml:space="preserve">, </w:t>
      </w:r>
      <w:r w:rsidRPr="000326A8">
        <w:t>해당</w:t>
      </w:r>
      <w:r w:rsidRPr="000326A8">
        <w:t xml:space="preserve"> </w:t>
      </w:r>
      <w:r w:rsidRPr="000326A8">
        <w:t>조항에서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명시된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일자</w:t>
      </w:r>
      <w:r w:rsidRPr="000326A8">
        <w:t xml:space="preserve"> </w:t>
      </w:r>
      <w:r w:rsidRPr="000326A8">
        <w:t>현재</w:t>
      </w:r>
      <w:r w:rsidRPr="000326A8">
        <w:t xml:space="preserve">) </w:t>
      </w:r>
      <w:r w:rsidR="009204FE" w:rsidRPr="006B6FA6">
        <w:rPr>
          <w:u w:val="single"/>
        </w:rPr>
        <w:fldChar w:fldCharType="begin"/>
      </w:r>
      <w:r w:rsidR="009204FE" w:rsidRPr="006B6FA6">
        <w:rPr>
          <w:u w:val="single"/>
        </w:rPr>
        <w:instrText xml:space="preserve"> REF _Ref105667065 \w \h  \* MERGEFORMAT </w:instrText>
      </w:r>
      <w:r w:rsidR="009204FE" w:rsidRPr="006B6FA6">
        <w:rPr>
          <w:u w:val="single"/>
        </w:rPr>
      </w:r>
      <w:r w:rsidR="009204FE" w:rsidRPr="006B6FA6">
        <w:rPr>
          <w:u w:val="single"/>
        </w:rPr>
        <w:fldChar w:fldCharType="separate"/>
      </w:r>
      <w:r w:rsidR="00CE16BB">
        <w:rPr>
          <w:rFonts w:hint="eastAsia"/>
          <w:u w:val="single"/>
        </w:rPr>
        <w:t>별첨</w:t>
      </w:r>
      <w:r w:rsidR="00CE16BB">
        <w:rPr>
          <w:rFonts w:hint="eastAsia"/>
          <w:u w:val="single"/>
        </w:rPr>
        <w:t xml:space="preserve"> </w:t>
      </w:r>
      <w:r w:rsidR="009204FE" w:rsidRPr="006B6FA6">
        <w:rPr>
          <w:u w:val="single"/>
        </w:rPr>
        <w:fldChar w:fldCharType="end"/>
      </w:r>
      <w:r w:rsidR="00F53342">
        <w:rPr>
          <w:rFonts w:hint="eastAsia"/>
          <w:u w:val="single"/>
        </w:rPr>
        <w:t>4.1</w:t>
      </w:r>
      <w:r w:rsidR="00E23100" w:rsidRPr="006B6FA6">
        <w:rPr>
          <w:rFonts w:hint="eastAsia"/>
          <w:u w:val="single"/>
        </w:rPr>
        <w:t>의</w:t>
      </w:r>
      <w:r w:rsidR="00E23100" w:rsidRPr="006B6FA6">
        <w:rPr>
          <w:u w:val="single"/>
        </w:rPr>
        <w:t xml:space="preserve"> 1. </w:t>
      </w:r>
      <w:r w:rsidR="00E23100" w:rsidRPr="006B6FA6">
        <w:rPr>
          <w:rFonts w:hint="eastAsia"/>
          <w:u w:val="single"/>
        </w:rPr>
        <w:t>매도인</w:t>
      </w:r>
      <w:r w:rsidR="00F672F5">
        <w:rPr>
          <w:rFonts w:hint="eastAsia"/>
          <w:u w:val="single"/>
        </w:rPr>
        <w:t>의</w:t>
      </w:r>
      <w:r w:rsidR="00F672F5">
        <w:rPr>
          <w:rFonts w:hint="eastAsia"/>
          <w:u w:val="single"/>
        </w:rPr>
        <w:t xml:space="preserve"> </w:t>
      </w:r>
      <w:r w:rsidR="00E23100" w:rsidRPr="006B6FA6">
        <w:rPr>
          <w:rFonts w:hint="eastAsia"/>
          <w:u w:val="single"/>
        </w:rPr>
        <w:t>진술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및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보장</w:t>
      </w:r>
      <w:r w:rsidRPr="000326A8">
        <w:t>에</w:t>
      </w:r>
      <w:r w:rsidRPr="000326A8">
        <w:t xml:space="preserve"> </w:t>
      </w:r>
      <w:r w:rsidRPr="000326A8">
        <w:t>기재된</w:t>
      </w:r>
      <w:r w:rsidRPr="000326A8">
        <w:t xml:space="preserve"> </w:t>
      </w:r>
      <w:r w:rsidRPr="000326A8">
        <w:t>사항이</w:t>
      </w:r>
      <w:r w:rsidRPr="000326A8">
        <w:t xml:space="preserve"> </w:t>
      </w:r>
      <w:r w:rsidRPr="000326A8">
        <w:t>진실하고</w:t>
      </w:r>
      <w:r w:rsidRPr="000326A8">
        <w:t xml:space="preserve"> </w:t>
      </w:r>
      <w:r w:rsidRPr="000326A8">
        <w:t>정확함을</w:t>
      </w:r>
      <w:r w:rsidR="00A4005A">
        <w:rPr>
          <w:rFonts w:hint="eastAsia"/>
        </w:rPr>
        <w:t xml:space="preserve"> </w:t>
      </w:r>
      <w:r w:rsidRPr="000326A8">
        <w:t>진술하고</w:t>
      </w:r>
      <w:r w:rsidRPr="000326A8">
        <w:t xml:space="preserve"> </w:t>
      </w:r>
      <w:r w:rsidRPr="000326A8">
        <w:t>보장한다</w:t>
      </w:r>
      <w:r w:rsidRPr="000326A8">
        <w:t>.</w:t>
      </w:r>
      <w:r w:rsidR="00645D1E">
        <w:t xml:space="preserve"> </w:t>
      </w:r>
      <w:bookmarkEnd w:id="39"/>
    </w:p>
    <w:p w14:paraId="7F67DEC2" w14:textId="46CAB521" w:rsidR="00E23100" w:rsidRPr="000326A8" w:rsidRDefault="00E23100" w:rsidP="004C3292">
      <w:pPr>
        <w:pStyle w:val="LKLevel2"/>
        <w:ind w:left="851" w:hanging="851"/>
      </w:pPr>
      <w:bookmarkStart w:id="40" w:name="_DV_M100"/>
      <w:bookmarkStart w:id="41" w:name="_DV_M106"/>
      <w:bookmarkStart w:id="42" w:name="_DV_M109"/>
      <w:bookmarkStart w:id="43" w:name="_DV_M110"/>
      <w:bookmarkStart w:id="44" w:name="_DV_M116"/>
      <w:bookmarkStart w:id="45" w:name="_DV_M117"/>
      <w:bookmarkStart w:id="46" w:name="_Toc176821181"/>
      <w:bookmarkEnd w:id="40"/>
      <w:bookmarkEnd w:id="41"/>
      <w:bookmarkEnd w:id="42"/>
      <w:bookmarkEnd w:id="43"/>
      <w:bookmarkEnd w:id="44"/>
      <w:bookmarkEnd w:id="45"/>
      <w:r w:rsidRPr="000326A8">
        <w:t>매도인의</w:t>
      </w:r>
      <w:r w:rsidRPr="000326A8">
        <w:t xml:space="preserve"> </w:t>
      </w:r>
      <w:r w:rsidR="00B62A35">
        <w:rPr>
          <w:rFonts w:hint="eastAsia"/>
        </w:rPr>
        <w:t>대상회사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>.</w:t>
      </w:r>
    </w:p>
    <w:p w14:paraId="4ED9A26D" w14:textId="18555293" w:rsidR="00E23100" w:rsidRPr="000326A8" w:rsidRDefault="00B62A35" w:rsidP="00E23100">
      <w:pPr>
        <w:pStyle w:val="LK2"/>
        <w:ind w:left="794"/>
        <w:rPr>
          <w:szCs w:val="23"/>
          <w:u w:val="single"/>
        </w:rPr>
      </w:pPr>
      <w:bookmarkStart w:id="47" w:name="_Hlk203933090"/>
      <w:r>
        <w:rPr>
          <w:rFonts w:hint="eastAsia"/>
        </w:rPr>
        <w:t>매도인</w:t>
      </w:r>
      <w:r w:rsidR="00AF1057">
        <w:rPr>
          <w:rFonts w:hint="eastAsia"/>
        </w:rPr>
        <w:t>은</w:t>
      </w:r>
      <w:r w:rsidR="00E23100" w:rsidRPr="000326A8">
        <w:t xml:space="preserve"> </w:t>
      </w:r>
      <w:r w:rsidR="00E23100" w:rsidRPr="000326A8">
        <w:t>매수인에게</w:t>
      </w:r>
      <w:r w:rsidR="00E23100">
        <w:rPr>
          <w:rFonts w:hint="eastAsia"/>
        </w:rPr>
        <w:t>,</w:t>
      </w:r>
      <w:r w:rsidR="00E23100" w:rsidRPr="000326A8">
        <w:t xml:space="preserve"> </w:t>
      </w:r>
      <w:r w:rsidR="00E2149E">
        <w:rPr>
          <w:rFonts w:hint="eastAsia"/>
        </w:rPr>
        <w:t>적정하게</w:t>
      </w:r>
      <w:r w:rsidR="00E2149E">
        <w:rPr>
          <w:rFonts w:hint="eastAsia"/>
        </w:rPr>
        <w:t xml:space="preserve"> </w:t>
      </w:r>
      <w:r w:rsidR="00E2149E">
        <w:rPr>
          <w:rFonts w:hint="eastAsia"/>
        </w:rPr>
        <w:t>공개된</w:t>
      </w:r>
      <w:r w:rsidR="00E2149E">
        <w:rPr>
          <w:rFonts w:hint="eastAsia"/>
        </w:rPr>
        <w:t xml:space="preserve"> </w:t>
      </w:r>
      <w:r w:rsidR="00E2149E">
        <w:rPr>
          <w:rFonts w:hint="eastAsia"/>
        </w:rPr>
        <w:t>사항을</w:t>
      </w:r>
      <w:r w:rsidR="00E2149E">
        <w:rPr>
          <w:rFonts w:hint="eastAsia"/>
        </w:rPr>
        <w:t xml:space="preserve"> </w:t>
      </w:r>
      <w:r w:rsidR="00E2149E">
        <w:rPr>
          <w:rFonts w:hint="eastAsia"/>
        </w:rPr>
        <w:t>제외하고</w:t>
      </w:r>
      <w:r w:rsidR="00E2149E">
        <w:rPr>
          <w:rFonts w:hint="eastAsia"/>
        </w:rPr>
        <w:t xml:space="preserve">, </w:t>
      </w:r>
      <w:r w:rsidR="00E23100" w:rsidRPr="000326A8">
        <w:t>본</w:t>
      </w:r>
      <w:r w:rsidR="00E23100" w:rsidRPr="000326A8">
        <w:t xml:space="preserve"> </w:t>
      </w:r>
      <w:r w:rsidR="00E23100" w:rsidRPr="000326A8">
        <w:t>계약</w:t>
      </w:r>
      <w:r w:rsidR="00E23100" w:rsidRPr="000326A8">
        <w:t xml:space="preserve"> </w:t>
      </w:r>
      <w:r w:rsidR="00E23100" w:rsidRPr="000326A8">
        <w:t>체결일</w:t>
      </w:r>
      <w:r w:rsidR="00E23100" w:rsidRPr="000326A8">
        <w:t xml:space="preserve"> </w:t>
      </w:r>
      <w:r w:rsidR="00E23100" w:rsidRPr="000326A8">
        <w:t>및</w:t>
      </w:r>
      <w:r w:rsidR="00E23100" w:rsidRPr="000326A8">
        <w:t xml:space="preserve"> </w:t>
      </w:r>
      <w:r w:rsidR="00E23100" w:rsidRPr="000326A8">
        <w:t>거래종결일</w:t>
      </w:r>
      <w:r w:rsidR="00E23100" w:rsidRPr="000326A8">
        <w:t xml:space="preserve"> </w:t>
      </w:r>
      <w:r w:rsidR="00E23100" w:rsidRPr="000326A8">
        <w:t>현재</w:t>
      </w:r>
      <w:r w:rsidR="00E23100" w:rsidRPr="000326A8">
        <w:t>(</w:t>
      </w:r>
      <w:r w:rsidR="00E23100" w:rsidRPr="000326A8">
        <w:t>단</w:t>
      </w:r>
      <w:r w:rsidR="00E23100" w:rsidRPr="000326A8">
        <w:t xml:space="preserve">, </w:t>
      </w:r>
      <w:r w:rsidR="00E23100" w:rsidRPr="000326A8">
        <w:t>해당</w:t>
      </w:r>
      <w:r w:rsidR="00E23100" w:rsidRPr="000326A8">
        <w:t xml:space="preserve"> </w:t>
      </w:r>
      <w:r w:rsidR="00E23100" w:rsidRPr="000326A8">
        <w:t>조항에서</w:t>
      </w:r>
      <w:r w:rsidR="00E23100" w:rsidRPr="000326A8">
        <w:t xml:space="preserve"> </w:t>
      </w:r>
      <w:r w:rsidR="00E23100" w:rsidRPr="000326A8">
        <w:t>달리</w:t>
      </w:r>
      <w:r w:rsidR="00E23100" w:rsidRPr="000326A8">
        <w:t xml:space="preserve"> </w:t>
      </w:r>
      <w:r w:rsidR="00E23100" w:rsidRPr="000326A8">
        <w:t>명시된</w:t>
      </w:r>
      <w:r w:rsidR="00E23100" w:rsidRPr="000326A8">
        <w:t xml:space="preserve"> </w:t>
      </w:r>
      <w:r w:rsidR="00E23100" w:rsidRPr="000326A8">
        <w:t>경우에는</w:t>
      </w:r>
      <w:r w:rsidR="00E23100" w:rsidRPr="000326A8">
        <w:t xml:space="preserve"> </w:t>
      </w:r>
      <w:r w:rsidR="00E23100" w:rsidRPr="000326A8">
        <w:t>그</w:t>
      </w:r>
      <w:r w:rsidR="00E23100" w:rsidRPr="000326A8">
        <w:t xml:space="preserve"> </w:t>
      </w:r>
      <w:r w:rsidR="00E23100" w:rsidRPr="000326A8">
        <w:t>일자</w:t>
      </w:r>
      <w:r w:rsidR="00E23100" w:rsidRPr="000326A8">
        <w:t xml:space="preserve"> </w:t>
      </w:r>
      <w:r w:rsidR="00E23100" w:rsidRPr="000326A8">
        <w:t>현재</w:t>
      </w:r>
      <w:r w:rsidR="00E23100" w:rsidRPr="000326A8">
        <w:t xml:space="preserve">) </w:t>
      </w:r>
      <w:r w:rsidR="00E23100" w:rsidRPr="006B6FA6">
        <w:rPr>
          <w:u w:val="single"/>
        </w:rPr>
        <w:fldChar w:fldCharType="begin"/>
      </w:r>
      <w:r w:rsidR="00E23100" w:rsidRPr="006B6FA6">
        <w:rPr>
          <w:u w:val="single"/>
        </w:rPr>
        <w:instrText xml:space="preserve"> REF _Ref105667065 \w \h  \* MERGEFORMAT </w:instrText>
      </w:r>
      <w:r w:rsidR="00E23100" w:rsidRPr="006B6FA6">
        <w:rPr>
          <w:u w:val="single"/>
        </w:rPr>
      </w:r>
      <w:r w:rsidR="00E23100" w:rsidRPr="006B6FA6">
        <w:rPr>
          <w:u w:val="single"/>
        </w:rPr>
        <w:fldChar w:fldCharType="separate"/>
      </w:r>
      <w:r w:rsidR="00CE16BB">
        <w:rPr>
          <w:rFonts w:hint="eastAsia"/>
          <w:u w:val="single"/>
        </w:rPr>
        <w:t>별첨</w:t>
      </w:r>
      <w:r w:rsidR="00E9774B">
        <w:rPr>
          <w:rFonts w:hint="eastAsia"/>
          <w:u w:val="single"/>
        </w:rPr>
        <w:t xml:space="preserve"> 4.1</w:t>
      </w:r>
      <w:r w:rsidR="00E23100" w:rsidRPr="006B6FA6">
        <w:rPr>
          <w:u w:val="single"/>
        </w:rPr>
        <w:fldChar w:fldCharType="end"/>
      </w:r>
      <w:r w:rsidR="00E23100" w:rsidRPr="006B6FA6">
        <w:rPr>
          <w:rFonts w:hint="eastAsia"/>
          <w:u w:val="single"/>
        </w:rPr>
        <w:t>의</w:t>
      </w:r>
      <w:r w:rsidR="00E23100" w:rsidRPr="006B6FA6">
        <w:rPr>
          <w:u w:val="single"/>
        </w:rPr>
        <w:t xml:space="preserve"> </w:t>
      </w:r>
      <w:r w:rsidRPr="006B6FA6">
        <w:rPr>
          <w:u w:val="single"/>
        </w:rPr>
        <w:t>2</w:t>
      </w:r>
      <w:r w:rsidR="00E23100" w:rsidRPr="006B6FA6">
        <w:rPr>
          <w:u w:val="single"/>
        </w:rPr>
        <w:t xml:space="preserve">. </w:t>
      </w:r>
      <w:r w:rsidRPr="006B6FA6">
        <w:rPr>
          <w:rFonts w:hint="eastAsia"/>
          <w:u w:val="single"/>
        </w:rPr>
        <w:t>대상회사</w:t>
      </w:r>
      <w:r w:rsidR="00E23100" w:rsidRPr="006B6FA6">
        <w:rPr>
          <w:rFonts w:hint="eastAsia"/>
          <w:u w:val="single"/>
        </w:rPr>
        <w:t>에</w:t>
      </w:r>
      <w:r w:rsidR="00E23100" w:rsidRPr="006B6FA6">
        <w:rPr>
          <w:u w:val="single"/>
        </w:rPr>
        <w:t xml:space="preserve"> </w:t>
      </w:r>
      <w:r w:rsidRPr="006B6FA6">
        <w:rPr>
          <w:rFonts w:hint="eastAsia"/>
          <w:u w:val="single"/>
        </w:rPr>
        <w:t>관</w:t>
      </w:r>
      <w:r w:rsidR="00E23100" w:rsidRPr="006B6FA6">
        <w:rPr>
          <w:rFonts w:hint="eastAsia"/>
          <w:u w:val="single"/>
        </w:rPr>
        <w:t>한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진술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및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보장</w:t>
      </w:r>
      <w:r w:rsidR="00E23100" w:rsidRPr="000326A8">
        <w:t>에</w:t>
      </w:r>
      <w:r w:rsidR="00E23100" w:rsidRPr="000326A8">
        <w:t xml:space="preserve"> </w:t>
      </w:r>
      <w:r w:rsidR="00E23100" w:rsidRPr="000326A8">
        <w:t>기재된</w:t>
      </w:r>
      <w:r w:rsidR="00E23100" w:rsidRPr="000326A8">
        <w:t xml:space="preserve"> </w:t>
      </w:r>
      <w:r w:rsidR="00E23100" w:rsidRPr="000326A8">
        <w:t>사항이</w:t>
      </w:r>
      <w:r w:rsidR="00E23100" w:rsidRPr="000326A8">
        <w:t xml:space="preserve"> </w:t>
      </w:r>
      <w:r w:rsidR="00E23100" w:rsidRPr="000326A8">
        <w:t>진실하고</w:t>
      </w:r>
      <w:r w:rsidR="00E23100" w:rsidRPr="000326A8">
        <w:t xml:space="preserve"> </w:t>
      </w:r>
      <w:r w:rsidR="00E23100" w:rsidRPr="000326A8">
        <w:t>정확함을</w:t>
      </w:r>
      <w:r w:rsidR="00E23100">
        <w:rPr>
          <w:rFonts w:hint="eastAsia"/>
        </w:rPr>
        <w:t xml:space="preserve"> </w:t>
      </w:r>
      <w:r w:rsidR="00E23100" w:rsidRPr="000326A8">
        <w:t>진술하고</w:t>
      </w:r>
      <w:r w:rsidR="00E23100" w:rsidRPr="000326A8">
        <w:t xml:space="preserve"> </w:t>
      </w:r>
      <w:r w:rsidR="00E23100" w:rsidRPr="000326A8">
        <w:t>보장한다</w:t>
      </w:r>
      <w:r w:rsidR="00E23100" w:rsidRPr="000326A8">
        <w:t>.</w:t>
      </w:r>
      <w:bookmarkEnd w:id="47"/>
      <w:r w:rsidR="00E23100">
        <w:t xml:space="preserve"> </w:t>
      </w:r>
    </w:p>
    <w:p w14:paraId="0E390372" w14:textId="77777777" w:rsidR="00D534FA" w:rsidRPr="000326A8" w:rsidRDefault="00D534FA" w:rsidP="00877E3D">
      <w:pPr>
        <w:pStyle w:val="LKLevel2"/>
      </w:pPr>
      <w:r w:rsidRPr="000326A8">
        <w:t>매수인의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>.</w:t>
      </w:r>
      <w:bookmarkStart w:id="48" w:name="_DV_M67"/>
      <w:bookmarkEnd w:id="46"/>
      <w:bookmarkEnd w:id="48"/>
    </w:p>
    <w:p w14:paraId="3C45E9B5" w14:textId="7F5147BD" w:rsidR="00D534FA" w:rsidRPr="000326A8" w:rsidRDefault="00D534FA" w:rsidP="000639C4">
      <w:pPr>
        <w:pStyle w:val="LK2"/>
        <w:ind w:left="794"/>
        <w:rPr>
          <w:szCs w:val="23"/>
          <w:u w:val="single"/>
        </w:rPr>
      </w:pPr>
      <w:r w:rsidRPr="00877E3D">
        <w:rPr>
          <w:rStyle w:val="LKChar"/>
        </w:rPr>
        <w:t>매수인은</w:t>
      </w:r>
      <w:r w:rsidR="00F33C46">
        <w:rPr>
          <w:rStyle w:val="LKChar"/>
          <w:rFonts w:hint="eastAsia"/>
        </w:rPr>
        <w:t xml:space="preserve"> </w:t>
      </w:r>
      <w:r w:rsidR="00F33C46">
        <w:rPr>
          <w:rStyle w:val="LKChar"/>
          <w:rFonts w:hint="eastAsia"/>
        </w:rPr>
        <w:t>매도인에</w:t>
      </w:r>
      <w:r w:rsidR="00F33C46">
        <w:rPr>
          <w:rStyle w:val="LKChar"/>
          <w:rFonts w:hint="eastAsia"/>
        </w:rPr>
        <w:t xml:space="preserve"> </w:t>
      </w:r>
      <w:r w:rsidR="00F33C46">
        <w:rPr>
          <w:rStyle w:val="LKChar"/>
          <w:rFonts w:hint="eastAsia"/>
        </w:rPr>
        <w:t>대하여</w:t>
      </w:r>
      <w:r w:rsidR="00F33C46">
        <w:rPr>
          <w:rStyle w:val="LKChar"/>
          <w:rFonts w:hint="eastAsia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0639C4">
        <w:rPr>
          <w:rFonts w:hint="eastAsia"/>
        </w:rPr>
        <w:t>계약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체결일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및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거래종결일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현재</w:t>
      </w:r>
      <w:r w:rsidRPr="00877E3D">
        <w:rPr>
          <w:rStyle w:val="LKChar"/>
        </w:rPr>
        <w:t>(</w:t>
      </w:r>
      <w:r w:rsidRPr="00877E3D">
        <w:rPr>
          <w:rStyle w:val="LKChar"/>
        </w:rPr>
        <w:t>단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해당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조항에서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달리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경우에는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현재</w:t>
      </w:r>
      <w:r w:rsidRPr="00877E3D">
        <w:rPr>
          <w:rStyle w:val="LKChar"/>
        </w:rPr>
        <w:t xml:space="preserve">) </w:t>
      </w:r>
      <w:r w:rsidR="00717512">
        <w:rPr>
          <w:rStyle w:val="LKChar"/>
        </w:rPr>
        <w:fldChar w:fldCharType="begin"/>
      </w:r>
      <w:r w:rsidR="00717512">
        <w:rPr>
          <w:rStyle w:val="LKChar"/>
        </w:rPr>
        <w:instrText xml:space="preserve"> REF _Ref105668092 \w \h  \* MERGEFORMAT </w:instrText>
      </w:r>
      <w:r w:rsidR="00717512">
        <w:rPr>
          <w:rStyle w:val="LKChar"/>
        </w:rPr>
      </w:r>
      <w:r w:rsidR="00717512">
        <w:rPr>
          <w:rStyle w:val="LKChar"/>
        </w:rPr>
        <w:fldChar w:fldCharType="separate"/>
      </w:r>
      <w:r w:rsidR="00CE16BB" w:rsidRPr="007F56DD">
        <w:rPr>
          <w:rStyle w:val="LKChar"/>
          <w:rFonts w:hint="eastAsia"/>
          <w:u w:val="single"/>
        </w:rPr>
        <w:t>별첨</w:t>
      </w:r>
      <w:r w:rsidR="007F56DD">
        <w:rPr>
          <w:rStyle w:val="LKChar"/>
          <w:rFonts w:hint="eastAsia"/>
          <w:u w:val="single"/>
        </w:rPr>
        <w:t xml:space="preserve"> 4.3</w:t>
      </w:r>
      <w:r w:rsidR="00717512">
        <w:rPr>
          <w:rStyle w:val="LKChar"/>
        </w:rPr>
        <w:fldChar w:fldCharType="end"/>
      </w:r>
      <w:r w:rsidRPr="00877E3D">
        <w:rPr>
          <w:rStyle w:val="LKChar"/>
        </w:rPr>
        <w:t>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기재된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사항이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진실하고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정확함을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진술하고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보장한다</w:t>
      </w:r>
      <w:r w:rsidRPr="000326A8">
        <w:rPr>
          <w:szCs w:val="22"/>
        </w:rPr>
        <w:t>.</w:t>
      </w:r>
    </w:p>
    <w:p w14:paraId="61238E8E" w14:textId="77777777" w:rsidR="006B3EB3" w:rsidRPr="000326A8" w:rsidRDefault="00D534FA" w:rsidP="00877E3D">
      <w:pPr>
        <w:pStyle w:val="LKLevel1"/>
      </w:pPr>
      <w:bookmarkStart w:id="49" w:name="_DV_M68"/>
      <w:bookmarkStart w:id="50" w:name="_Toc325125170"/>
      <w:bookmarkStart w:id="51" w:name="_Toc515548442"/>
      <w:bookmarkStart w:id="52" w:name="_Toc176821182"/>
      <w:bookmarkEnd w:id="34"/>
      <w:bookmarkEnd w:id="49"/>
      <w:r w:rsidRPr="000326A8">
        <w:t>확약</w:t>
      </w:r>
      <w:bookmarkEnd w:id="50"/>
      <w:bookmarkEnd w:id="51"/>
      <w:bookmarkEnd w:id="52"/>
    </w:p>
    <w:p w14:paraId="2C20DA91" w14:textId="77777777" w:rsidR="00F40336" w:rsidRPr="000326A8" w:rsidRDefault="006B3EB3" w:rsidP="00877E3D">
      <w:pPr>
        <w:pStyle w:val="LKLevel2"/>
        <w:rPr>
          <w:szCs w:val="22"/>
        </w:rPr>
      </w:pPr>
      <w:bookmarkStart w:id="53" w:name="_Ref105668145"/>
      <w:bookmarkStart w:id="54" w:name="_Toc176821183"/>
      <w:r w:rsidRPr="000326A8">
        <w:t>거래종결</w:t>
      </w:r>
      <w:r w:rsidRPr="000326A8">
        <w:t xml:space="preserve"> </w:t>
      </w:r>
      <w:r w:rsidRPr="000326A8">
        <w:t>이전</w:t>
      </w:r>
      <w:r w:rsidRPr="000326A8">
        <w:t xml:space="preserve"> </w:t>
      </w:r>
      <w:r w:rsidRPr="000326A8">
        <w:t>확약</w:t>
      </w:r>
      <w:r w:rsidR="00C704BB" w:rsidRPr="000326A8">
        <w:t>.</w:t>
      </w:r>
      <w:bookmarkEnd w:id="53"/>
      <w:bookmarkEnd w:id="54"/>
    </w:p>
    <w:p w14:paraId="036DC59F" w14:textId="77777777" w:rsidR="006B3EB3" w:rsidRPr="00090BFA" w:rsidRDefault="00C52C1B" w:rsidP="00090BFA">
      <w:pPr>
        <w:pStyle w:val="LK2"/>
        <w:ind w:left="794"/>
      </w:pPr>
      <w:r>
        <w:rPr>
          <w:rFonts w:hint="eastAsia"/>
        </w:rPr>
        <w:lastRenderedPageBreak/>
        <w:t>당사자들은</w:t>
      </w:r>
      <w:r w:rsidR="00BB175C" w:rsidRPr="00090BFA">
        <w:t xml:space="preserve"> </w:t>
      </w:r>
      <w:r w:rsidR="00BB175C" w:rsidRPr="00090BFA">
        <w:t>본</w:t>
      </w:r>
      <w:r w:rsidR="00BB175C" w:rsidRPr="00090BFA">
        <w:t xml:space="preserve"> </w:t>
      </w:r>
      <w:r w:rsidR="00BB175C" w:rsidRPr="00090BFA">
        <w:t>계약</w:t>
      </w:r>
      <w:r w:rsidR="00BB175C" w:rsidRPr="00090BFA">
        <w:t xml:space="preserve"> </w:t>
      </w:r>
      <w:r w:rsidR="00BB175C" w:rsidRPr="00090BFA">
        <w:t>체결일로부터</w:t>
      </w:r>
      <w:r w:rsidR="00BB175C" w:rsidRPr="00090BFA">
        <w:t xml:space="preserve"> </w:t>
      </w:r>
      <w:r w:rsidR="00BB175C" w:rsidRPr="00090BFA">
        <w:t>거래종결일</w:t>
      </w:r>
      <w:r w:rsidR="004914D1" w:rsidRPr="00090BFA">
        <w:t>까지</w:t>
      </w:r>
      <w:r w:rsidR="00BB175C" w:rsidRPr="00090BFA">
        <w:t xml:space="preserve"> </w:t>
      </w:r>
      <w:r w:rsidR="00BB175C" w:rsidRPr="00090BFA">
        <w:t>사이에</w:t>
      </w:r>
      <w:r w:rsidR="00BB175C" w:rsidRPr="00090BFA">
        <w:t xml:space="preserve"> </w:t>
      </w:r>
      <w:r w:rsidR="00BB175C" w:rsidRPr="00090BFA">
        <w:t>다음의</w:t>
      </w:r>
      <w:r w:rsidR="00BB175C" w:rsidRPr="00090BFA">
        <w:t xml:space="preserve"> </w:t>
      </w:r>
      <w:r w:rsidR="00BB175C" w:rsidRPr="00090BFA">
        <w:t>행위를</w:t>
      </w:r>
      <w:r w:rsidR="00BB175C" w:rsidRPr="00090BFA">
        <w:t xml:space="preserve"> </w:t>
      </w:r>
      <w:r w:rsidR="00914390" w:rsidRPr="00090BFA">
        <w:t>하거나</w:t>
      </w:r>
      <w:r w:rsidR="00914390" w:rsidRPr="00090BFA">
        <w:t xml:space="preserve"> </w:t>
      </w:r>
      <w:r w:rsidR="00914390" w:rsidRPr="00090BFA">
        <w:t>하지</w:t>
      </w:r>
      <w:r w:rsidR="00914390" w:rsidRPr="00090BFA">
        <w:t xml:space="preserve"> </w:t>
      </w:r>
      <w:r w:rsidR="00914390" w:rsidRPr="00090BFA">
        <w:t>않을</w:t>
      </w:r>
      <w:r w:rsidR="00914390" w:rsidRPr="00090BFA">
        <w:t xml:space="preserve"> </w:t>
      </w:r>
      <w:r w:rsidR="00914390" w:rsidRPr="00090BFA">
        <w:t>것을</w:t>
      </w:r>
      <w:r w:rsidR="00914390" w:rsidRPr="00090BFA">
        <w:t xml:space="preserve"> </w:t>
      </w:r>
      <w:r w:rsidR="00914390" w:rsidRPr="00090BFA">
        <w:t>확약한다</w:t>
      </w:r>
      <w:r w:rsidR="00914390" w:rsidRPr="00090BFA">
        <w:t>.</w:t>
      </w:r>
    </w:p>
    <w:p w14:paraId="25483542" w14:textId="3B3E1361" w:rsidR="00C95609" w:rsidRPr="0034310C" w:rsidRDefault="00310DD7" w:rsidP="00BF1480">
      <w:pPr>
        <w:pStyle w:val="LKLevel3"/>
        <w:rPr>
          <w:sz w:val="20"/>
          <w:szCs w:val="18"/>
        </w:rPr>
      </w:pPr>
      <w:r>
        <w:rPr>
          <w:rFonts w:hint="eastAsia"/>
          <w:u w:val="single"/>
        </w:rPr>
        <w:t>거래종결을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위한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최선의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노력</w:t>
      </w:r>
      <w:r w:rsidR="000B5A34" w:rsidRPr="000326A8">
        <w:rPr>
          <w:u w:val="single"/>
        </w:rPr>
        <w:t>.</w:t>
      </w:r>
      <w:r w:rsidR="002D29B4" w:rsidRPr="000326A8">
        <w:t xml:space="preserve"> </w:t>
      </w:r>
      <w:r w:rsidR="00EA4C1D">
        <w:t xml:space="preserve"> </w:t>
      </w:r>
      <w:r w:rsidR="009E0886" w:rsidRPr="000326A8">
        <w:t>본</w:t>
      </w:r>
      <w:r w:rsidR="009E0886" w:rsidRPr="000326A8">
        <w:t xml:space="preserve"> </w:t>
      </w:r>
      <w:r w:rsidR="009E0886" w:rsidRPr="000326A8">
        <w:t>계약에</w:t>
      </w:r>
      <w:r w:rsidR="009E0886" w:rsidRPr="000326A8">
        <w:t xml:space="preserve"> </w:t>
      </w:r>
      <w:r w:rsidR="009E0886" w:rsidRPr="000326A8">
        <w:t>따라</w:t>
      </w:r>
      <w:r w:rsidR="009E0886" w:rsidRPr="000326A8">
        <w:t xml:space="preserve"> </w:t>
      </w:r>
      <w:r w:rsidR="009E0886" w:rsidRPr="000326A8">
        <w:t>각</w:t>
      </w:r>
      <w:r w:rsidR="009E0886" w:rsidRPr="000326A8">
        <w:t xml:space="preserve"> </w:t>
      </w:r>
      <w:r w:rsidR="009E0886" w:rsidRPr="000326A8">
        <w:t>당사자는</w:t>
      </w:r>
      <w:r w:rsidR="000B5A34" w:rsidRPr="000326A8">
        <w:t xml:space="preserve"> </w:t>
      </w:r>
      <w:r w:rsidR="00392FAD">
        <w:rPr>
          <w:rFonts w:hint="eastAsia"/>
        </w:rPr>
        <w:t>본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계약</w:t>
      </w:r>
      <w:r w:rsidR="00392FAD">
        <w:rPr>
          <w:rFonts w:hint="eastAsia"/>
        </w:rPr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</w:instrText>
      </w:r>
      <w:r w:rsidR="00877405" w:rsidRPr="00877405">
        <w:rPr>
          <w:rFonts w:hint="eastAsia"/>
          <w:u w:val="single"/>
        </w:rPr>
        <w:instrText>REF _Ref105666483 \w \h</w:instrText>
      </w:r>
      <w:r w:rsidR="00877405" w:rsidRPr="00877405">
        <w:rPr>
          <w:u w:val="single"/>
        </w:rPr>
        <w:instrText xml:space="preserve">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CE16BB">
        <w:rPr>
          <w:rFonts w:hint="eastAsia"/>
          <w:u w:val="single"/>
        </w:rPr>
        <w:t>제</w:t>
      </w:r>
      <w:r w:rsidR="00CE16BB">
        <w:rPr>
          <w:rFonts w:hint="eastAsia"/>
          <w:u w:val="single"/>
        </w:rPr>
        <w:t>6</w:t>
      </w:r>
      <w:r w:rsidR="00CE16BB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392FAD">
        <w:rPr>
          <w:rFonts w:hint="eastAsia"/>
        </w:rPr>
        <w:t>에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규정된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거래종결의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선행조건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충족을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포함하여</w:t>
      </w:r>
      <w:r w:rsidR="00392FAD">
        <w:rPr>
          <w:rFonts w:hint="eastAsia"/>
        </w:rPr>
        <w:t xml:space="preserve"> </w:t>
      </w:r>
      <w:r w:rsidR="000B5A34" w:rsidRPr="000326A8">
        <w:t>본건</w:t>
      </w:r>
      <w:r w:rsidR="000B5A34" w:rsidRPr="000326A8">
        <w:t xml:space="preserve"> </w:t>
      </w:r>
      <w:r w:rsidR="000B5A34" w:rsidRPr="000326A8">
        <w:t>거래를</w:t>
      </w:r>
      <w:r w:rsidR="000B5A34" w:rsidRPr="000326A8">
        <w:t xml:space="preserve"> </w:t>
      </w:r>
      <w:r>
        <w:rPr>
          <w:rFonts w:hint="eastAsia"/>
        </w:rPr>
        <w:t>이행</w:t>
      </w:r>
      <w:r w:rsidR="000B5A34" w:rsidRPr="000326A8">
        <w:t>하는데</w:t>
      </w:r>
      <w:r w:rsidR="000B5A34" w:rsidRPr="000326A8">
        <w:t xml:space="preserve"> </w:t>
      </w:r>
      <w:r w:rsidR="000B5A34" w:rsidRPr="000326A8">
        <w:t>필요한</w:t>
      </w:r>
      <w:r w:rsidR="000B5A34" w:rsidRPr="000326A8">
        <w:t xml:space="preserve"> </w:t>
      </w:r>
      <w:r w:rsidR="000B5A34" w:rsidRPr="000326A8">
        <w:t>조치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취하고</w:t>
      </w:r>
      <w:r w:rsidR="00EC1DD2" w:rsidRPr="000326A8">
        <w:t xml:space="preserve">, </w:t>
      </w:r>
      <w:r w:rsidR="00392FAD" w:rsidRPr="00392FAD">
        <w:rPr>
          <w:rFonts w:hint="eastAsia"/>
        </w:rPr>
        <w:t>본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계약에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따라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부담하는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의무를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이행하며</w:t>
      </w:r>
      <w:r w:rsidR="00392FAD" w:rsidRPr="00392FAD">
        <w:rPr>
          <w:rFonts w:hint="eastAsia"/>
        </w:rPr>
        <w:t xml:space="preserve">, </w:t>
      </w:r>
      <w:r w:rsidR="00392FAD" w:rsidRPr="00392FAD">
        <w:rPr>
          <w:rFonts w:hint="eastAsia"/>
        </w:rPr>
        <w:t>기타</w:t>
      </w:r>
      <w:r w:rsidR="00392FAD" w:rsidRPr="00392FAD">
        <w:rPr>
          <w:rFonts w:hint="eastAsia"/>
        </w:rPr>
        <w:t xml:space="preserve"> </w:t>
      </w:r>
      <w:r w:rsidR="000B5A34" w:rsidRPr="000326A8">
        <w:t>본건</w:t>
      </w:r>
      <w:r w:rsidR="000B5A34" w:rsidRPr="000326A8">
        <w:t xml:space="preserve"> </w:t>
      </w:r>
      <w:r w:rsidR="000B5A34" w:rsidRPr="000326A8">
        <w:t>거래</w:t>
      </w:r>
      <w:r w:rsidR="00844E32"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 w:rsidR="000B5A34" w:rsidRPr="000326A8">
        <w:t xml:space="preserve"> </w:t>
      </w:r>
      <w:r w:rsidR="000B5A34" w:rsidRPr="000326A8">
        <w:t>필요한</w:t>
      </w:r>
      <w:r w:rsidR="000B5A34" w:rsidRPr="000326A8">
        <w:t xml:space="preserve"> </w:t>
      </w:r>
      <w:r w:rsidR="000B5A34" w:rsidRPr="000326A8">
        <w:t>서류</w:t>
      </w:r>
      <w:r w:rsidR="000B5A34" w:rsidRPr="000326A8">
        <w:t xml:space="preserve"> </w:t>
      </w:r>
      <w:r w:rsidR="000B5A34" w:rsidRPr="000326A8">
        <w:t>및</w:t>
      </w:r>
      <w:r w:rsidR="000B5A34" w:rsidRPr="000326A8">
        <w:t xml:space="preserve"> </w:t>
      </w:r>
      <w:r w:rsidR="000B5A34" w:rsidRPr="000326A8">
        <w:t>증서를</w:t>
      </w:r>
      <w:r w:rsidR="000B5A34" w:rsidRPr="000326A8">
        <w:t xml:space="preserve"> </w:t>
      </w:r>
      <w:r w:rsidR="00EC1DD2" w:rsidRPr="000326A8">
        <w:t>작성하</w:t>
      </w:r>
      <w:r w:rsidR="00392FAD">
        <w:rPr>
          <w:rFonts w:hint="eastAsia"/>
        </w:rPr>
        <w:t>는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등</w:t>
      </w:r>
      <w:r w:rsid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거래종결을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위해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최선의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노력을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다하여야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한다</w:t>
      </w:r>
      <w:r w:rsidR="00392FAD" w:rsidRPr="00392FAD">
        <w:rPr>
          <w:rFonts w:hint="eastAsia"/>
        </w:rPr>
        <w:t xml:space="preserve">. </w:t>
      </w:r>
      <w:r w:rsidR="00BF1480" w:rsidDel="00BF1480">
        <w:t xml:space="preserve"> </w:t>
      </w:r>
    </w:p>
    <w:p w14:paraId="17C3E7D4" w14:textId="694D61A9" w:rsidR="00444354" w:rsidRPr="00E70174" w:rsidRDefault="00444354" w:rsidP="00877E3D">
      <w:pPr>
        <w:pStyle w:val="LKLevel3"/>
        <w:rPr>
          <w:szCs w:val="22"/>
        </w:rPr>
      </w:pPr>
      <w:r w:rsidRPr="000326A8">
        <w:rPr>
          <w:u w:val="single"/>
        </w:rPr>
        <w:t>회사</w:t>
      </w:r>
      <w:r w:rsidR="00D431B1">
        <w:rPr>
          <w:rFonts w:hint="eastAsia"/>
          <w:u w:val="single"/>
        </w:rPr>
        <w:t xml:space="preserve"> </w:t>
      </w:r>
      <w:r w:rsidRPr="000326A8">
        <w:rPr>
          <w:u w:val="single"/>
        </w:rPr>
        <w:t>운영</w:t>
      </w:r>
      <w:r w:rsidRPr="000326A8">
        <w:t xml:space="preserve">.  </w:t>
      </w:r>
      <w:r w:rsidR="003F7922" w:rsidRPr="000326A8">
        <w:t>본</w:t>
      </w:r>
      <w:r w:rsidR="003F7922" w:rsidRPr="000326A8">
        <w:t xml:space="preserve"> </w:t>
      </w:r>
      <w:r w:rsidR="001F12C6" w:rsidRPr="000326A8">
        <w:t>계약</w:t>
      </w:r>
      <w:r w:rsidR="00CE29BB">
        <w:rPr>
          <w:rFonts w:hint="eastAsia"/>
        </w:rPr>
        <w:t>에</w:t>
      </w:r>
      <w:r w:rsidR="003F7922" w:rsidRPr="000326A8">
        <w:t xml:space="preserve"> </w:t>
      </w:r>
      <w:r w:rsidR="003F7922" w:rsidRPr="000326A8">
        <w:t>달리</w:t>
      </w:r>
      <w:r w:rsidR="003F7922" w:rsidRPr="000326A8">
        <w:t xml:space="preserve"> </w:t>
      </w:r>
      <w:r w:rsidR="003F7922" w:rsidRPr="000326A8">
        <w:t>규정</w:t>
      </w:r>
      <w:r w:rsidR="001F12C6" w:rsidRPr="000326A8">
        <w:t>된</w:t>
      </w:r>
      <w:r w:rsidR="003F7922" w:rsidRPr="000326A8">
        <w:t xml:space="preserve"> </w:t>
      </w:r>
      <w:r w:rsidR="003F7922" w:rsidRPr="000326A8">
        <w:t>경우</w:t>
      </w:r>
      <w:r w:rsidR="000C2E9D" w:rsidRPr="000326A8">
        <w:t>를</w:t>
      </w:r>
      <w:r w:rsidR="000C2E9D" w:rsidRPr="000326A8">
        <w:t xml:space="preserve"> </w:t>
      </w:r>
      <w:r w:rsidR="000C2E9D" w:rsidRPr="000326A8">
        <w:t>제외하고</w:t>
      </w:r>
      <w:r w:rsidR="00213E51" w:rsidRPr="000326A8">
        <w:t>,</w:t>
      </w:r>
      <w:r w:rsidR="00417A8E">
        <w:rPr>
          <w:rFonts w:hint="eastAsia"/>
        </w:rPr>
        <w:t xml:space="preserve"> </w:t>
      </w:r>
      <w:r w:rsidR="00417A8E">
        <w:rPr>
          <w:rFonts w:hint="eastAsia"/>
        </w:rPr>
        <w:t>매도인</w:t>
      </w:r>
      <w:r w:rsidR="00BE346D">
        <w:rPr>
          <w:rFonts w:hint="eastAsia"/>
        </w:rPr>
        <w:t>은</w:t>
      </w:r>
      <w:r w:rsidR="00417A8E">
        <w:rPr>
          <w:rFonts w:hint="eastAsia"/>
        </w:rPr>
        <w:t xml:space="preserve"> </w:t>
      </w:r>
      <w:r w:rsidRPr="00417A8E">
        <w:t>대상회사</w:t>
      </w:r>
      <w:r w:rsidR="00636289">
        <w:rPr>
          <w:rFonts w:hint="eastAsia"/>
        </w:rPr>
        <w:t>가</w:t>
      </w:r>
      <w:r w:rsidRPr="00417A8E">
        <w:t xml:space="preserve"> </w:t>
      </w:r>
      <w:r w:rsidRPr="00417A8E">
        <w:t>중요한</w:t>
      </w:r>
      <w:r w:rsidRPr="00417A8E">
        <w:t xml:space="preserve"> </w:t>
      </w:r>
      <w:r w:rsidRPr="00417A8E">
        <w:t>측면에서</w:t>
      </w:r>
      <w:r w:rsidRPr="00417A8E">
        <w:t xml:space="preserve"> </w:t>
      </w:r>
      <w:r w:rsidRPr="00417A8E">
        <w:t>통상적인</w:t>
      </w:r>
      <w:r w:rsidRPr="00417A8E">
        <w:t xml:space="preserve"> </w:t>
      </w:r>
      <w:r w:rsidRPr="00417A8E">
        <w:t>사업과정에</w:t>
      </w:r>
      <w:r w:rsidRPr="00417A8E">
        <w:t xml:space="preserve"> </w:t>
      </w:r>
      <w:r w:rsidRPr="00417A8E">
        <w:t>따라</w:t>
      </w:r>
      <w:r w:rsidRPr="00417A8E">
        <w:t xml:space="preserve"> </w:t>
      </w:r>
      <w:r w:rsidRPr="00417A8E">
        <w:t>운영되도록</w:t>
      </w:r>
      <w:r w:rsidRPr="00417A8E">
        <w:t xml:space="preserve"> </w:t>
      </w:r>
      <w:r w:rsidRPr="00417A8E">
        <w:t>합리적인</w:t>
      </w:r>
      <w:r w:rsidRPr="00417A8E">
        <w:t xml:space="preserve"> </w:t>
      </w:r>
      <w:r w:rsidRPr="00417A8E">
        <w:t>노력을</w:t>
      </w:r>
      <w:r w:rsidRPr="00417A8E">
        <w:t xml:space="preserve"> </w:t>
      </w:r>
      <w:r w:rsidRPr="00417A8E">
        <w:t>다하여야</w:t>
      </w:r>
      <w:r w:rsidRPr="00417A8E">
        <w:t xml:space="preserve"> </w:t>
      </w:r>
      <w:r w:rsidR="00605B6F" w:rsidRPr="00417A8E">
        <w:t>하고</w:t>
      </w:r>
      <w:r w:rsidR="00605B6F" w:rsidRPr="00417A8E">
        <w:t xml:space="preserve">, </w:t>
      </w:r>
      <w:r w:rsidR="00314FC8" w:rsidRPr="00417A8E">
        <w:t>매수인의</w:t>
      </w:r>
      <w:r w:rsidR="00314FC8" w:rsidRPr="00417A8E">
        <w:t xml:space="preserve"> </w:t>
      </w:r>
      <w:r w:rsidR="00314FC8" w:rsidRPr="00417A8E">
        <w:t>사전</w:t>
      </w:r>
      <w:r w:rsidR="00314FC8" w:rsidRPr="00417A8E">
        <w:t xml:space="preserve"> </w:t>
      </w:r>
      <w:r w:rsidR="00314FC8" w:rsidRPr="00417A8E">
        <w:t>서면</w:t>
      </w:r>
      <w:r w:rsidR="00314FC8" w:rsidRPr="00417A8E">
        <w:t xml:space="preserve"> </w:t>
      </w:r>
      <w:r w:rsidR="00314FC8" w:rsidRPr="00417A8E">
        <w:t>동의</w:t>
      </w:r>
      <w:r w:rsidR="000C2E9D" w:rsidRPr="00417A8E">
        <w:t>(</w:t>
      </w:r>
      <w:r w:rsidR="00CE29BB" w:rsidRPr="00417A8E">
        <w:rPr>
          <w:rFonts w:hint="eastAsia"/>
        </w:rPr>
        <w:t>단</w:t>
      </w:r>
      <w:r w:rsidR="00CE29BB" w:rsidRPr="00417A8E">
        <w:rPr>
          <w:rFonts w:hint="eastAsia"/>
        </w:rPr>
        <w:t>,</w:t>
      </w:r>
      <w:r w:rsidR="00CE29BB" w:rsidRPr="00417A8E">
        <w:t xml:space="preserve"> </w:t>
      </w:r>
      <w:r w:rsidR="00CE29BB" w:rsidRPr="00417A8E">
        <w:rPr>
          <w:rFonts w:hint="eastAsia"/>
        </w:rPr>
        <w:t>동의는</w:t>
      </w:r>
      <w:r w:rsidR="00CE29BB">
        <w:rPr>
          <w:rFonts w:hint="eastAsia"/>
        </w:rPr>
        <w:t xml:space="preserve"> </w:t>
      </w:r>
      <w:r w:rsidR="000C2E9D" w:rsidRPr="000326A8">
        <w:t>불합리하게</w:t>
      </w:r>
      <w:r w:rsidR="000C2E9D" w:rsidRPr="000326A8">
        <w:t xml:space="preserve"> </w:t>
      </w:r>
      <w:r w:rsidR="000C2E9D" w:rsidRPr="000326A8">
        <w:t>거부</w:t>
      </w:r>
      <w:r w:rsidR="00CE29BB">
        <w:rPr>
          <w:rFonts w:hint="eastAsia"/>
        </w:rPr>
        <w:t xml:space="preserve"> </w:t>
      </w:r>
      <w:r w:rsidR="00CE29BB">
        <w:rPr>
          <w:rFonts w:hint="eastAsia"/>
        </w:rPr>
        <w:t>또는</w:t>
      </w:r>
      <w:r w:rsidR="000C2E9D" w:rsidRPr="000326A8">
        <w:t xml:space="preserve"> </w:t>
      </w:r>
      <w:r w:rsidR="000C2E9D" w:rsidRPr="000326A8">
        <w:t>지연되거나</w:t>
      </w:r>
      <w:r w:rsidR="000C2E9D" w:rsidRPr="000326A8">
        <w:t xml:space="preserve"> </w:t>
      </w:r>
      <w:r w:rsidR="000C2E9D" w:rsidRPr="000326A8">
        <w:t>조건이</w:t>
      </w:r>
      <w:r w:rsidR="000C2E9D" w:rsidRPr="000326A8">
        <w:t xml:space="preserve"> </w:t>
      </w:r>
      <w:r w:rsidR="000C2E9D" w:rsidRPr="000326A8">
        <w:t>부가될</w:t>
      </w:r>
      <w:r w:rsidR="000C2E9D" w:rsidRPr="000326A8">
        <w:t xml:space="preserve"> </w:t>
      </w:r>
      <w:r w:rsidR="000C2E9D" w:rsidRPr="000326A8">
        <w:t>수</w:t>
      </w:r>
      <w:r w:rsidR="000C2E9D" w:rsidRPr="000326A8">
        <w:t xml:space="preserve"> </w:t>
      </w:r>
      <w:r w:rsidR="000C2E9D" w:rsidRPr="000326A8">
        <w:t>없음</w:t>
      </w:r>
      <w:r w:rsidR="000C2E9D" w:rsidRPr="000326A8">
        <w:t>)</w:t>
      </w:r>
      <w:r w:rsidR="000C2E9D" w:rsidRPr="000326A8">
        <w:t>가</w:t>
      </w:r>
      <w:r w:rsidR="000C2E9D" w:rsidRPr="000326A8">
        <w:t xml:space="preserve"> </w:t>
      </w:r>
      <w:r w:rsidR="00314FC8" w:rsidRPr="000326A8">
        <w:t>없는</w:t>
      </w:r>
      <w:r w:rsidR="00314FC8" w:rsidRPr="000326A8">
        <w:t xml:space="preserve"> </w:t>
      </w:r>
      <w:r w:rsidR="00314FC8" w:rsidRPr="000326A8">
        <w:t>한</w:t>
      </w:r>
      <w:r w:rsidR="00314FC8" w:rsidRPr="000326A8">
        <w:t xml:space="preserve"> </w:t>
      </w:r>
      <w:r w:rsidR="00314FC8" w:rsidRPr="000326A8">
        <w:t>대상회사</w:t>
      </w:r>
      <w:r w:rsidR="00A437C8">
        <w:rPr>
          <w:rFonts w:hint="eastAsia"/>
        </w:rPr>
        <w:t>가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다음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각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호의</w:t>
      </w:r>
      <w:r w:rsidR="00E70174">
        <w:rPr>
          <w:rFonts w:hint="eastAsia"/>
        </w:rPr>
        <w:t xml:space="preserve"> </w:t>
      </w:r>
      <w:r w:rsidR="00314FC8" w:rsidRPr="000326A8">
        <w:t>행위를</w:t>
      </w:r>
      <w:r w:rsidR="00314FC8" w:rsidRPr="000326A8">
        <w:t xml:space="preserve"> </w:t>
      </w:r>
      <w:r w:rsidR="00314FC8" w:rsidRPr="000326A8">
        <w:t>하지</w:t>
      </w:r>
      <w:r w:rsidR="00314FC8" w:rsidRPr="000326A8">
        <w:t xml:space="preserve"> </w:t>
      </w:r>
      <w:r w:rsidR="00314FC8" w:rsidRPr="000326A8">
        <w:t>않도록</w:t>
      </w:r>
      <w:r w:rsidR="00314FC8" w:rsidRPr="000326A8">
        <w:t xml:space="preserve"> </w:t>
      </w:r>
      <w:r w:rsidR="00314FC8" w:rsidRPr="000326A8">
        <w:t>하여야</w:t>
      </w:r>
      <w:r w:rsidR="00314FC8" w:rsidRPr="000326A8">
        <w:t xml:space="preserve"> </w:t>
      </w:r>
      <w:r w:rsidR="00314FC8" w:rsidRPr="000326A8">
        <w:t>한다</w:t>
      </w:r>
      <w:r w:rsidR="00314FC8" w:rsidRPr="000326A8">
        <w:t>.</w:t>
      </w:r>
      <w:r w:rsidR="00725A2F" w:rsidRPr="000326A8">
        <w:t xml:space="preserve"> </w:t>
      </w:r>
      <w:r w:rsidR="00110838" w:rsidRPr="00376042">
        <w:rPr>
          <w:szCs w:val="22"/>
        </w:rPr>
        <w:t>단</w:t>
      </w:r>
      <w:r w:rsidR="00110838" w:rsidRPr="00376042">
        <w:rPr>
          <w:szCs w:val="22"/>
        </w:rPr>
        <w:t xml:space="preserve">, </w:t>
      </w:r>
      <w:r w:rsidR="00110838" w:rsidRPr="00376042">
        <w:rPr>
          <w:szCs w:val="22"/>
        </w:rPr>
        <w:t>법률에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따라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요구되는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</w:t>
      </w:r>
      <w:r w:rsidR="00110838" w:rsidRPr="00376042">
        <w:rPr>
          <w:szCs w:val="22"/>
        </w:rPr>
        <w:t xml:space="preserve">, </w:t>
      </w:r>
      <w:r w:rsidR="00110838" w:rsidRPr="00376042">
        <w:rPr>
          <w:szCs w:val="22"/>
        </w:rPr>
        <w:t>정부기관의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요청에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따른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</w:t>
      </w:r>
      <w:r w:rsidR="00110838" w:rsidRPr="00376042">
        <w:rPr>
          <w:szCs w:val="22"/>
        </w:rPr>
        <w:t xml:space="preserve">, </w:t>
      </w:r>
      <w:r w:rsidR="00110838" w:rsidRPr="00376042">
        <w:rPr>
          <w:szCs w:val="22"/>
        </w:rPr>
        <w:t>본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계약에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따른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및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매수인</w:t>
      </w:r>
      <w:r w:rsidR="00A32221">
        <w:rPr>
          <w:rFonts w:hint="eastAsia"/>
          <w:szCs w:val="22"/>
        </w:rPr>
        <w:t>이나</w:t>
      </w:r>
      <w:r w:rsidR="00A32221">
        <w:rPr>
          <w:rFonts w:hint="eastAsia"/>
          <w:szCs w:val="22"/>
        </w:rPr>
        <w:t xml:space="preserve"> </w:t>
      </w:r>
      <w:r w:rsidR="00A32221">
        <w:rPr>
          <w:rFonts w:hint="eastAsia"/>
          <w:szCs w:val="22"/>
        </w:rPr>
        <w:t>그</w:t>
      </w:r>
      <w:r w:rsidR="00A32221">
        <w:rPr>
          <w:rFonts w:hint="eastAsia"/>
          <w:szCs w:val="22"/>
        </w:rPr>
        <w:t xml:space="preserve"> </w:t>
      </w:r>
      <w:r w:rsidR="00A32221">
        <w:rPr>
          <w:rFonts w:hint="eastAsia"/>
          <w:szCs w:val="22"/>
        </w:rPr>
        <w:t>대리인</w:t>
      </w:r>
      <w:r w:rsidR="00110838" w:rsidRPr="00376042">
        <w:rPr>
          <w:szCs w:val="22"/>
        </w:rPr>
        <w:t>에게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적정하게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공개된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행위의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경우</w:t>
      </w:r>
      <w:r w:rsidR="00C56AFE" w:rsidRPr="00376042">
        <w:rPr>
          <w:szCs w:val="22"/>
        </w:rPr>
        <w:t>에</w:t>
      </w:r>
      <w:r w:rsidR="00110838" w:rsidRPr="00376042">
        <w:rPr>
          <w:szCs w:val="22"/>
        </w:rPr>
        <w:t>는</w:t>
      </w:r>
      <w:r w:rsidR="00110838" w:rsidRPr="00376042">
        <w:rPr>
          <w:szCs w:val="22"/>
        </w:rPr>
        <w:t xml:space="preserve"> </w:t>
      </w:r>
      <w:r w:rsidR="00CE29BB">
        <w:rPr>
          <w:rFonts w:hint="eastAsia"/>
          <w:szCs w:val="22"/>
        </w:rPr>
        <w:t>매수인의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사전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서면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동의를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요하지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아니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한다</w:t>
      </w:r>
      <w:r w:rsidR="005E1902" w:rsidRPr="00376042">
        <w:rPr>
          <w:szCs w:val="22"/>
        </w:rPr>
        <w:t>.</w:t>
      </w:r>
      <w:r w:rsidR="005E1902" w:rsidRPr="000326A8">
        <w:t xml:space="preserve"> </w:t>
      </w:r>
      <w:r w:rsidR="00C173DC" w:rsidRPr="000326A8">
        <w:t>매수인은</w:t>
      </w:r>
      <w:r w:rsidR="00C173DC" w:rsidRPr="000326A8">
        <w:t xml:space="preserve"> </w:t>
      </w:r>
      <w:r w:rsidR="00C173DC" w:rsidRPr="000326A8">
        <w:t>매도인</w:t>
      </w:r>
      <w:r w:rsidR="00BE346D">
        <w:rPr>
          <w:rFonts w:hint="eastAsia"/>
        </w:rPr>
        <w:t>으</w:t>
      </w:r>
      <w:r w:rsidR="00C173DC" w:rsidRPr="000326A8">
        <w:t>로부터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다음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각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호의</w:t>
      </w:r>
      <w:r w:rsidR="00E70174">
        <w:rPr>
          <w:rFonts w:hint="eastAsia"/>
        </w:rPr>
        <w:t xml:space="preserve"> </w:t>
      </w:r>
      <w:r w:rsidR="00C173DC" w:rsidRPr="000326A8">
        <w:t>행위에</w:t>
      </w:r>
      <w:r w:rsidR="00C173DC" w:rsidRPr="000326A8">
        <w:t xml:space="preserve"> </w:t>
      </w:r>
      <w:r w:rsidR="00C173DC" w:rsidRPr="000326A8">
        <w:t>대한</w:t>
      </w:r>
      <w:r w:rsidR="00C173DC" w:rsidRPr="000326A8">
        <w:t xml:space="preserve"> </w:t>
      </w:r>
      <w:r w:rsidR="00306B59">
        <w:rPr>
          <w:rFonts w:hint="eastAsia"/>
        </w:rPr>
        <w:t>사전</w:t>
      </w:r>
      <w:r w:rsidR="00306B59">
        <w:rPr>
          <w:rFonts w:hint="eastAsia"/>
        </w:rPr>
        <w:t xml:space="preserve"> </w:t>
      </w:r>
      <w:r w:rsidR="00306B59">
        <w:rPr>
          <w:rFonts w:hint="eastAsia"/>
        </w:rPr>
        <w:t>서면</w:t>
      </w:r>
      <w:r w:rsidR="00306B59">
        <w:rPr>
          <w:rFonts w:hint="eastAsia"/>
        </w:rPr>
        <w:t xml:space="preserve"> </w:t>
      </w:r>
      <w:r w:rsidR="00C173DC" w:rsidRPr="000326A8">
        <w:t>동의를</w:t>
      </w:r>
      <w:r w:rsidR="00C173DC" w:rsidRPr="000326A8">
        <w:t xml:space="preserve"> </w:t>
      </w:r>
      <w:proofErr w:type="spellStart"/>
      <w:r w:rsidR="00C173DC" w:rsidRPr="000326A8">
        <w:t>요청받은</w:t>
      </w:r>
      <w:proofErr w:type="spellEnd"/>
      <w:r w:rsidR="00C173DC" w:rsidRPr="000326A8">
        <w:t xml:space="preserve"> </w:t>
      </w:r>
      <w:r w:rsidR="00C173DC" w:rsidRPr="000326A8">
        <w:t>경우</w:t>
      </w:r>
      <w:r w:rsidR="00C173DC" w:rsidRPr="000326A8">
        <w:t xml:space="preserve"> </w:t>
      </w:r>
      <w:r w:rsidR="00306B59">
        <w:rPr>
          <w:rFonts w:hint="eastAsia"/>
        </w:rPr>
        <w:t>해당</w:t>
      </w:r>
      <w:r w:rsidR="00306B59">
        <w:rPr>
          <w:rFonts w:hint="eastAsia"/>
        </w:rPr>
        <w:t xml:space="preserve"> </w:t>
      </w:r>
      <w:r w:rsidR="00306B59">
        <w:rPr>
          <w:rFonts w:hint="eastAsia"/>
        </w:rPr>
        <w:t>요청을</w:t>
      </w:r>
      <w:r w:rsidR="00306B59">
        <w:rPr>
          <w:rFonts w:hint="eastAsia"/>
        </w:rPr>
        <w:t xml:space="preserve"> </w:t>
      </w:r>
      <w:r w:rsidR="00412D69" w:rsidRPr="000326A8">
        <w:t>수령한</w:t>
      </w:r>
      <w:r w:rsidR="00412D69" w:rsidRPr="000326A8">
        <w:t xml:space="preserve"> </w:t>
      </w:r>
      <w:r w:rsidR="00412D69" w:rsidRPr="000326A8">
        <w:t>날로</w:t>
      </w:r>
      <w:r w:rsidR="00C173DC" w:rsidRPr="000326A8">
        <w:t>부터</w:t>
      </w:r>
      <w:r w:rsidR="00C173DC" w:rsidRPr="000326A8">
        <w:t xml:space="preserve"> </w:t>
      </w:r>
      <w:r w:rsidR="00CE29BB" w:rsidRPr="0059521D">
        <w:t>3</w:t>
      </w:r>
      <w:r w:rsidR="00C173DC" w:rsidRPr="000326A8">
        <w:t xml:space="preserve"> </w:t>
      </w:r>
      <w:r w:rsidR="00C173DC" w:rsidRPr="000326A8">
        <w:t>영업일</w:t>
      </w:r>
      <w:r w:rsidR="00C173DC" w:rsidRPr="000326A8">
        <w:t xml:space="preserve"> </w:t>
      </w:r>
      <w:r w:rsidR="00C173DC" w:rsidRPr="000326A8">
        <w:t>내에</w:t>
      </w:r>
      <w:r w:rsidR="00C173DC" w:rsidRPr="000326A8">
        <w:t xml:space="preserve"> </w:t>
      </w:r>
      <w:r w:rsidR="00C173DC" w:rsidRPr="000326A8">
        <w:t>동의</w:t>
      </w:r>
      <w:r w:rsidR="00C173DC" w:rsidRPr="000326A8">
        <w:t xml:space="preserve"> </w:t>
      </w:r>
      <w:r w:rsidR="00C173DC" w:rsidRPr="000326A8">
        <w:t>여부를</w:t>
      </w:r>
      <w:r w:rsidR="00C173DC" w:rsidRPr="000326A8">
        <w:t xml:space="preserve"> </w:t>
      </w:r>
      <w:r w:rsidR="00C173DC" w:rsidRPr="000326A8">
        <w:t>결정하여</w:t>
      </w:r>
      <w:r w:rsidR="00C173DC" w:rsidRPr="000326A8">
        <w:t xml:space="preserve"> </w:t>
      </w:r>
      <w:r w:rsidR="00C173DC" w:rsidRPr="000326A8">
        <w:t>매도인에게</w:t>
      </w:r>
      <w:r w:rsidR="00C173DC" w:rsidRPr="000326A8">
        <w:t xml:space="preserve"> </w:t>
      </w:r>
      <w:r w:rsidR="00236626" w:rsidRPr="000326A8">
        <w:t>서면으로</w:t>
      </w:r>
      <w:r w:rsidR="00236626" w:rsidRPr="000326A8">
        <w:t xml:space="preserve"> </w:t>
      </w:r>
      <w:r w:rsidR="00C173DC" w:rsidRPr="000326A8">
        <w:t>통지하여야</w:t>
      </w:r>
      <w:r w:rsidR="00C173DC" w:rsidRPr="000326A8">
        <w:t xml:space="preserve"> </w:t>
      </w:r>
      <w:r w:rsidR="00C173DC" w:rsidRPr="000326A8">
        <w:t>하며</w:t>
      </w:r>
      <w:r w:rsidR="00306B59">
        <w:rPr>
          <w:rFonts w:hint="eastAsia"/>
        </w:rPr>
        <w:t>,</w:t>
      </w:r>
      <w:r w:rsidR="00C173DC" w:rsidRPr="000326A8">
        <w:t xml:space="preserve"> </w:t>
      </w:r>
      <w:r w:rsidR="00306B59">
        <w:rPr>
          <w:rFonts w:hint="eastAsia"/>
        </w:rPr>
        <w:t>위</w:t>
      </w:r>
      <w:r w:rsidR="00306B59">
        <w:rPr>
          <w:rFonts w:hint="eastAsia"/>
        </w:rPr>
        <w:t xml:space="preserve"> </w:t>
      </w:r>
      <w:r w:rsidR="00C173DC" w:rsidRPr="000326A8">
        <w:t>기간</w:t>
      </w:r>
      <w:r w:rsidR="00C173DC" w:rsidRPr="000326A8">
        <w:t xml:space="preserve"> </w:t>
      </w:r>
      <w:r w:rsidR="00C173DC" w:rsidRPr="000326A8">
        <w:t>내에</w:t>
      </w:r>
      <w:r w:rsidR="00C173DC" w:rsidRPr="000326A8">
        <w:t xml:space="preserve"> </w:t>
      </w:r>
      <w:r w:rsidR="00C173DC" w:rsidRPr="000326A8">
        <w:t>매수인이</w:t>
      </w:r>
      <w:r w:rsidR="00C173DC" w:rsidRPr="000326A8">
        <w:t xml:space="preserve"> </w:t>
      </w:r>
      <w:r w:rsidR="00306B59">
        <w:rPr>
          <w:rFonts w:hint="eastAsia"/>
        </w:rPr>
        <w:t>동의</w:t>
      </w:r>
      <w:r w:rsidR="00306B59">
        <w:rPr>
          <w:rFonts w:hint="eastAsia"/>
        </w:rPr>
        <w:t xml:space="preserve"> </w:t>
      </w:r>
      <w:r w:rsidR="00306B59">
        <w:rPr>
          <w:rFonts w:hint="eastAsia"/>
        </w:rPr>
        <w:t>여부</w:t>
      </w:r>
      <w:r w:rsidR="00C173DC" w:rsidRPr="000326A8">
        <w:t>를</w:t>
      </w:r>
      <w:r w:rsidR="00C173DC" w:rsidRPr="000326A8">
        <w:t xml:space="preserve"> </w:t>
      </w:r>
      <w:r w:rsidR="00306B59">
        <w:rPr>
          <w:rFonts w:hint="eastAsia"/>
        </w:rPr>
        <w:t>매도인에게</w:t>
      </w:r>
      <w:r w:rsidR="00306B59">
        <w:rPr>
          <w:rFonts w:hint="eastAsia"/>
        </w:rPr>
        <w:t xml:space="preserve"> </w:t>
      </w:r>
      <w:r w:rsidR="004661A4" w:rsidRPr="000326A8">
        <w:t>서면으로</w:t>
      </w:r>
      <w:r w:rsidR="004661A4" w:rsidRPr="000326A8">
        <w:t xml:space="preserve"> </w:t>
      </w:r>
      <w:r w:rsidR="00C173DC" w:rsidRPr="000326A8">
        <w:t>통지하지</w:t>
      </w:r>
      <w:r w:rsidR="00C173DC" w:rsidRPr="000326A8">
        <w:t xml:space="preserve"> </w:t>
      </w:r>
      <w:r w:rsidR="00C173DC" w:rsidRPr="000326A8">
        <w:t>않은</w:t>
      </w:r>
      <w:r w:rsidR="00C173DC" w:rsidRPr="000326A8">
        <w:t xml:space="preserve"> </w:t>
      </w:r>
      <w:r w:rsidR="00C173DC" w:rsidRPr="000326A8">
        <w:t>경우</w:t>
      </w:r>
      <w:r w:rsidR="00C173DC" w:rsidRPr="000326A8">
        <w:t xml:space="preserve"> </w:t>
      </w:r>
      <w:r w:rsidR="00C173DC" w:rsidRPr="000326A8">
        <w:t>매수인</w:t>
      </w:r>
      <w:r w:rsidR="00306B59">
        <w:rPr>
          <w:rFonts w:hint="eastAsia"/>
        </w:rPr>
        <w:t>은</w:t>
      </w:r>
      <w:r w:rsidR="00306B59">
        <w:rPr>
          <w:rFonts w:hint="eastAsia"/>
        </w:rPr>
        <w:t xml:space="preserve"> </w:t>
      </w:r>
      <w:r w:rsidR="00C173DC" w:rsidRPr="000326A8">
        <w:t>해당</w:t>
      </w:r>
      <w:r w:rsidR="00C173DC" w:rsidRPr="000326A8">
        <w:t xml:space="preserve"> </w:t>
      </w:r>
      <w:r w:rsidR="00C173DC" w:rsidRPr="000326A8">
        <w:t>요청</w:t>
      </w:r>
      <w:r w:rsidR="00C173DC" w:rsidRPr="000326A8">
        <w:t xml:space="preserve"> </w:t>
      </w:r>
      <w:r w:rsidR="00C173DC" w:rsidRPr="000326A8">
        <w:t>사항에</w:t>
      </w:r>
      <w:r w:rsidR="00C173DC" w:rsidRPr="000326A8">
        <w:t xml:space="preserve"> </w:t>
      </w:r>
      <w:r w:rsidR="00C173DC" w:rsidRPr="000326A8">
        <w:t>동의한</w:t>
      </w:r>
      <w:r w:rsidR="00C173DC" w:rsidRPr="000326A8">
        <w:t xml:space="preserve"> </w:t>
      </w:r>
      <w:r w:rsidR="00C173DC" w:rsidRPr="000326A8">
        <w:t>것으로</w:t>
      </w:r>
      <w:r w:rsidR="00C173DC" w:rsidRPr="000326A8">
        <w:t xml:space="preserve"> </w:t>
      </w:r>
      <w:r w:rsidR="00C173DC" w:rsidRPr="000326A8">
        <w:t>간</w:t>
      </w:r>
      <w:r w:rsidR="005E1902" w:rsidRPr="000326A8">
        <w:t>주된다</w:t>
      </w:r>
      <w:r w:rsidR="005E1902" w:rsidRPr="000326A8">
        <w:t>.</w:t>
      </w:r>
      <w:r w:rsidR="003743FE" w:rsidRPr="003743FE">
        <w:rPr>
          <w:rFonts w:hint="eastAsia"/>
        </w:rPr>
        <w:t xml:space="preserve"> </w:t>
      </w:r>
    </w:p>
    <w:p w14:paraId="51A179BF" w14:textId="61783925" w:rsidR="00E70174" w:rsidRDefault="00E70174" w:rsidP="00877E3D">
      <w:pPr>
        <w:pStyle w:val="LKLevel4"/>
      </w:pPr>
      <w:r w:rsidRPr="00E70174">
        <w:rPr>
          <w:rFonts w:hint="eastAsia"/>
        </w:rPr>
        <w:t>조직</w:t>
      </w:r>
      <w:r w:rsidR="00600E68">
        <w:rPr>
          <w:rFonts w:hint="eastAsia"/>
        </w:rPr>
        <w:t>서류</w:t>
      </w:r>
      <w:r w:rsidRPr="00E70174">
        <w:rPr>
          <w:rFonts w:hint="eastAsia"/>
        </w:rPr>
        <w:t>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 w:rsidR="00B65B7B">
        <w:rPr>
          <w:rFonts w:hint="eastAsia"/>
        </w:rPr>
        <w:t>{</w:t>
      </w:r>
      <w:r w:rsidR="00B65B7B">
        <w:rPr>
          <w:rFonts w:hint="eastAsia"/>
        </w:rPr>
        <w:t>단</w:t>
      </w:r>
      <w:r w:rsidR="00B65B7B">
        <w:rPr>
          <w:rFonts w:hint="eastAsia"/>
        </w:rPr>
        <w:t xml:space="preserve">, </w:t>
      </w:r>
      <w:r w:rsidR="00B65B7B">
        <w:rPr>
          <w:rFonts w:hint="eastAsia"/>
        </w:rPr>
        <w:t>본</w:t>
      </w:r>
      <w:r w:rsidR="00B65B7B">
        <w:rPr>
          <w:rFonts w:hint="eastAsia"/>
        </w:rPr>
        <w:t xml:space="preserve"> </w:t>
      </w:r>
      <w:r w:rsidR="00B65B7B">
        <w:rPr>
          <w:rFonts w:hint="eastAsia"/>
        </w:rPr>
        <w:t>조</w:t>
      </w:r>
      <w:r w:rsidR="00B65B7B">
        <w:rPr>
          <w:rFonts w:hint="eastAsia"/>
        </w:rPr>
        <w:t xml:space="preserve"> </w:t>
      </w:r>
      <w:r w:rsidR="00B65B7B" w:rsidRPr="007F56DD">
        <w:rPr>
          <w:rFonts w:hint="eastAsia"/>
          <w:u w:val="single"/>
        </w:rPr>
        <w:t>제</w:t>
      </w:r>
      <w:r w:rsidR="00B65B7B" w:rsidRPr="007F56DD">
        <w:rPr>
          <w:rFonts w:hint="eastAsia"/>
          <w:u w:val="single"/>
        </w:rPr>
        <w:t>(9)</w:t>
      </w:r>
      <w:r w:rsidR="00B65B7B" w:rsidRPr="007F56DD">
        <w:rPr>
          <w:rFonts w:hint="eastAsia"/>
          <w:u w:val="single"/>
        </w:rPr>
        <w:t>항</w:t>
      </w:r>
      <w:r w:rsidR="00B65B7B">
        <w:rPr>
          <w:rFonts w:hint="eastAsia"/>
        </w:rPr>
        <w:t>에</w:t>
      </w:r>
      <w:r w:rsidR="00B65B7B">
        <w:rPr>
          <w:rFonts w:hint="eastAsia"/>
        </w:rPr>
        <w:t xml:space="preserve"> </w:t>
      </w:r>
      <w:r w:rsidR="00B65B7B">
        <w:rPr>
          <w:rFonts w:hint="eastAsia"/>
        </w:rPr>
        <w:t>따른</w:t>
      </w:r>
      <w:r w:rsidR="00B65B7B">
        <w:rPr>
          <w:rFonts w:hint="eastAsia"/>
        </w:rPr>
        <w:t xml:space="preserve"> </w:t>
      </w:r>
      <w:r w:rsidR="00B65B7B">
        <w:rPr>
          <w:rFonts w:hint="eastAsia"/>
        </w:rPr>
        <w:t>대상회사</w:t>
      </w:r>
      <w:r w:rsidR="00B65B7B">
        <w:rPr>
          <w:rFonts w:hint="eastAsia"/>
        </w:rPr>
        <w:t xml:space="preserve"> </w:t>
      </w:r>
      <w:r w:rsidR="00B65B7B">
        <w:rPr>
          <w:rFonts w:hint="eastAsia"/>
        </w:rPr>
        <w:t>정관</w:t>
      </w:r>
      <w:r w:rsidR="00B65B7B">
        <w:rPr>
          <w:rFonts w:hint="eastAsia"/>
        </w:rPr>
        <w:t xml:space="preserve"> </w:t>
      </w:r>
      <w:r w:rsidR="00B65B7B">
        <w:rPr>
          <w:rFonts w:hint="eastAsia"/>
        </w:rPr>
        <w:t>제</w:t>
      </w:r>
      <w:r w:rsidR="00B65B7B">
        <w:rPr>
          <w:rFonts w:hint="eastAsia"/>
        </w:rPr>
        <w:t>45</w:t>
      </w:r>
      <w:r w:rsidR="00B65B7B">
        <w:rPr>
          <w:rFonts w:hint="eastAsia"/>
        </w:rPr>
        <w:t>조</w:t>
      </w:r>
      <w:r w:rsidR="00383A21">
        <w:rPr>
          <w:rFonts w:hint="eastAsia"/>
        </w:rPr>
        <w:t xml:space="preserve"> 2</w:t>
      </w:r>
      <w:r w:rsidR="00383A21">
        <w:rPr>
          <w:rFonts w:hint="eastAsia"/>
        </w:rPr>
        <w:t>문</w:t>
      </w:r>
      <w:r w:rsidR="00B65B7B">
        <w:rPr>
          <w:rFonts w:hint="eastAsia"/>
        </w:rPr>
        <w:t>의</w:t>
      </w:r>
      <w:r w:rsidR="00B65B7B">
        <w:rPr>
          <w:rFonts w:hint="eastAsia"/>
        </w:rPr>
        <w:t xml:space="preserve"> </w:t>
      </w:r>
      <w:r w:rsidR="00B65B7B">
        <w:rPr>
          <w:rFonts w:hint="eastAsia"/>
        </w:rPr>
        <w:t>변경은</w:t>
      </w:r>
      <w:r w:rsidR="00B65B7B">
        <w:rPr>
          <w:rFonts w:hint="eastAsia"/>
        </w:rPr>
        <w:t xml:space="preserve"> </w:t>
      </w:r>
      <w:r w:rsidR="00B65B7B">
        <w:rPr>
          <w:rFonts w:hint="eastAsia"/>
        </w:rPr>
        <w:t>제외함</w:t>
      </w:r>
      <w:r w:rsidR="00B65B7B">
        <w:rPr>
          <w:rFonts w:hint="eastAsia"/>
        </w:rPr>
        <w:t>}</w:t>
      </w:r>
      <w:r w:rsidRPr="00E70174">
        <w:rPr>
          <w:rFonts w:hint="eastAsia"/>
        </w:rPr>
        <w:t>.</w:t>
      </w:r>
    </w:p>
    <w:p w14:paraId="7ED5A239" w14:textId="5C21C13E" w:rsidR="00594E7C" w:rsidRPr="00E70174" w:rsidRDefault="00594E7C" w:rsidP="00594E7C">
      <w:pPr>
        <w:pStyle w:val="LKLevel4"/>
      </w:pPr>
      <w:r w:rsidRPr="00E70174">
        <w:rPr>
          <w:rFonts w:hint="eastAsia"/>
        </w:rPr>
        <w:t>주식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전환사채</w:t>
      </w:r>
      <w:r w:rsidRPr="00E70174">
        <w:rPr>
          <w:rFonts w:hint="eastAsia"/>
        </w:rPr>
        <w:t xml:space="preserve">, </w:t>
      </w:r>
      <w:proofErr w:type="spellStart"/>
      <w:r w:rsidRPr="00E70174">
        <w:rPr>
          <w:rFonts w:hint="eastAsia"/>
        </w:rPr>
        <w:t>신주인수권부사채</w:t>
      </w:r>
      <w:proofErr w:type="spellEnd"/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</w:t>
      </w:r>
      <w:r w:rsidRPr="00E70174">
        <w:rPr>
          <w:rFonts w:hint="eastAsia"/>
        </w:rPr>
        <w:t xml:space="preserve"> </w:t>
      </w:r>
      <w:r>
        <w:rPr>
          <w:rFonts w:hint="eastAsia"/>
        </w:rPr>
        <w:t>지분</w:t>
      </w:r>
      <w:r>
        <w:rPr>
          <w:rFonts w:hint="eastAsia"/>
        </w:rPr>
        <w:t xml:space="preserve"> </w:t>
      </w:r>
      <w:r>
        <w:rPr>
          <w:rFonts w:hint="eastAsia"/>
        </w:rPr>
        <w:t>연계</w:t>
      </w:r>
      <w:r>
        <w:rPr>
          <w:rFonts w:hint="eastAsia"/>
        </w:rPr>
        <w:t xml:space="preserve"> </w:t>
      </w:r>
      <w:r w:rsidRPr="00E70174">
        <w:rPr>
          <w:rFonts w:hint="eastAsia"/>
        </w:rPr>
        <w:t>증권의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발행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주식매수선택권의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발행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부여</w:t>
      </w:r>
      <w:r>
        <w:rPr>
          <w:rFonts w:hint="eastAsia"/>
        </w:rPr>
        <w:t>(</w:t>
      </w:r>
      <w:r>
        <w:rPr>
          <w:rFonts w:hint="eastAsia"/>
        </w:rPr>
        <w:t>기</w:t>
      </w:r>
      <w:r>
        <w:rPr>
          <w:rFonts w:hint="eastAsia"/>
        </w:rPr>
        <w:t xml:space="preserve"> </w:t>
      </w:r>
      <w:r>
        <w:rPr>
          <w:rFonts w:hint="eastAsia"/>
        </w:rPr>
        <w:t>발행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부여된</w:t>
      </w:r>
      <w:r>
        <w:rPr>
          <w:rFonts w:hint="eastAsia"/>
        </w:rPr>
        <w:t xml:space="preserve"> </w:t>
      </w:r>
      <w:r>
        <w:rPr>
          <w:rFonts w:hint="eastAsia"/>
        </w:rPr>
        <w:t>증권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권리가</w:t>
      </w:r>
      <w:r>
        <w:rPr>
          <w:rFonts w:hint="eastAsia"/>
        </w:rPr>
        <w:t xml:space="preserve"> </w:t>
      </w:r>
      <w:r>
        <w:rPr>
          <w:rFonts w:hint="eastAsia"/>
        </w:rPr>
        <w:t>행사되는</w:t>
      </w:r>
      <w:r>
        <w:rPr>
          <w:rFonts w:hint="eastAsia"/>
        </w:rPr>
        <w:t xml:space="preserve"> </w:t>
      </w:r>
      <w:r>
        <w:rPr>
          <w:rFonts w:hint="eastAsia"/>
        </w:rPr>
        <w:t>경우를</w:t>
      </w:r>
      <w:r>
        <w:rPr>
          <w:rFonts w:hint="eastAsia"/>
        </w:rPr>
        <w:t xml:space="preserve"> </w:t>
      </w:r>
      <w:r>
        <w:rPr>
          <w:rFonts w:hint="eastAsia"/>
        </w:rPr>
        <w:t>제외함</w:t>
      </w:r>
      <w:r>
        <w:rPr>
          <w:rFonts w:hint="eastAsia"/>
        </w:rPr>
        <w:t xml:space="preserve">)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Pr="00F370C2">
        <w:t>기타</w:t>
      </w:r>
      <w:r w:rsidRPr="00F370C2">
        <w:t xml:space="preserve"> </w:t>
      </w:r>
      <w:r w:rsidRPr="00F370C2">
        <w:t>주식으로</w:t>
      </w:r>
      <w:r w:rsidRPr="00F370C2">
        <w:t xml:space="preserve"> </w:t>
      </w:r>
      <w:r w:rsidRPr="00F370C2">
        <w:t>전환</w:t>
      </w:r>
      <w:r w:rsidRPr="00F370C2">
        <w:t xml:space="preserve"> </w:t>
      </w:r>
      <w:r w:rsidRPr="00F370C2">
        <w:t>또는</w:t>
      </w:r>
      <w:r w:rsidRPr="00F370C2">
        <w:t xml:space="preserve"> </w:t>
      </w:r>
      <w:r w:rsidRPr="00F370C2">
        <w:t>교환될</w:t>
      </w:r>
      <w:r w:rsidRPr="00F370C2">
        <w:t xml:space="preserve"> </w:t>
      </w:r>
      <w:r w:rsidRPr="00F370C2">
        <w:t>수</w:t>
      </w:r>
      <w:r w:rsidRPr="00F370C2">
        <w:t xml:space="preserve"> </w:t>
      </w:r>
      <w:r w:rsidRPr="00F370C2">
        <w:t>있거나</w:t>
      </w:r>
      <w:r w:rsidRPr="00F370C2">
        <w:t xml:space="preserve"> </w:t>
      </w:r>
      <w:r w:rsidRPr="00F370C2">
        <w:t>달리</w:t>
      </w:r>
      <w:r w:rsidRPr="00F370C2">
        <w:t xml:space="preserve"> </w:t>
      </w:r>
      <w:r w:rsidRPr="00F370C2">
        <w:t>신주발행</w:t>
      </w:r>
      <w:r w:rsidRPr="00F370C2">
        <w:t xml:space="preserve"> </w:t>
      </w:r>
      <w:r w:rsidRPr="00F370C2">
        <w:t>의무를</w:t>
      </w:r>
      <w:r w:rsidRPr="00F370C2">
        <w:t xml:space="preserve"> </w:t>
      </w:r>
      <w:r w:rsidRPr="00F370C2">
        <w:t>발생시킬</w:t>
      </w:r>
      <w:r w:rsidRPr="00F370C2">
        <w:t xml:space="preserve"> </w:t>
      </w:r>
      <w:r w:rsidRPr="00F370C2">
        <w:t>수</w:t>
      </w:r>
      <w:r w:rsidRPr="00F370C2">
        <w:t xml:space="preserve"> </w:t>
      </w:r>
      <w:r w:rsidRPr="00F370C2">
        <w:t>있는</w:t>
      </w:r>
      <w:r w:rsidRPr="00F370C2">
        <w:t xml:space="preserve"> </w:t>
      </w:r>
      <w:r w:rsidRPr="00F370C2">
        <w:t>증권이나</w:t>
      </w:r>
      <w:r w:rsidRPr="00F370C2">
        <w:t xml:space="preserve"> </w:t>
      </w:r>
      <w:r w:rsidRPr="00F370C2">
        <w:t>기타</w:t>
      </w:r>
      <w:r w:rsidRPr="00F370C2">
        <w:t xml:space="preserve"> </w:t>
      </w:r>
      <w:r w:rsidRPr="00F370C2">
        <w:t>권리의</w:t>
      </w:r>
      <w:r w:rsidRPr="00F370C2">
        <w:t xml:space="preserve"> </w:t>
      </w:r>
      <w:r w:rsidRPr="00F370C2">
        <w:t>발행</w:t>
      </w:r>
      <w:r w:rsidRPr="00F370C2">
        <w:t xml:space="preserve"> </w:t>
      </w:r>
      <w:r w:rsidRPr="00F370C2">
        <w:t>또는</w:t>
      </w:r>
      <w:r w:rsidRPr="00F370C2">
        <w:t xml:space="preserve"> </w:t>
      </w:r>
      <w:r w:rsidRPr="00F370C2">
        <w:t>부여</w:t>
      </w:r>
      <w:r>
        <w:rPr>
          <w:rFonts w:hint="eastAsia"/>
        </w:rPr>
        <w:t>.</w:t>
      </w:r>
      <w:r w:rsidRPr="00E70174">
        <w:rPr>
          <w:rFonts w:hint="eastAsia"/>
        </w:rPr>
        <w:t xml:space="preserve">  </w:t>
      </w:r>
    </w:p>
    <w:p w14:paraId="0D199F10" w14:textId="48BBADBB" w:rsidR="00074727" w:rsidRPr="00E70174" w:rsidRDefault="00074727" w:rsidP="00074727">
      <w:pPr>
        <w:pStyle w:val="LKLevel4"/>
      </w:pPr>
      <w:r w:rsidRPr="00E70174">
        <w:rPr>
          <w:rFonts w:hint="eastAsia"/>
        </w:rPr>
        <w:t>주식의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병합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분할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종류의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>
        <w:rPr>
          <w:rFonts w:hint="eastAsia"/>
        </w:rPr>
        <w:t xml:space="preserve">, </w:t>
      </w:r>
      <w:r>
        <w:rPr>
          <w:rFonts w:hint="eastAsia"/>
        </w:rPr>
        <w:t>감자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주식의</w:t>
      </w:r>
      <w:r>
        <w:rPr>
          <w:rFonts w:hint="eastAsia"/>
        </w:rPr>
        <w:t xml:space="preserve"> </w:t>
      </w:r>
      <w:r>
        <w:rPr>
          <w:rFonts w:hint="eastAsia"/>
        </w:rPr>
        <w:t>소각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대상회사의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발행주식총수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액면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자본금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등에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증감을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초래하는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행위</w:t>
      </w:r>
      <w:r w:rsidRPr="00E70174">
        <w:rPr>
          <w:rFonts w:hint="eastAsia"/>
        </w:rPr>
        <w:t>.</w:t>
      </w:r>
      <w:r w:rsidR="00DC112C">
        <w:rPr>
          <w:rFonts w:hint="eastAsia"/>
        </w:rPr>
        <w:t xml:space="preserve"> </w:t>
      </w:r>
      <w:r w:rsidR="00967D44" w:rsidRPr="001837B6">
        <w:rPr>
          <w:rFonts w:hint="eastAsia"/>
          <w:highlight w:val="green"/>
        </w:rPr>
        <w:t xml:space="preserve">[Note to Buyer: </w:t>
      </w:r>
      <w:r w:rsidR="00967D44">
        <w:rPr>
          <w:rFonts w:hint="eastAsia"/>
          <w:highlight w:val="green"/>
        </w:rPr>
        <w:t>자기주식</w:t>
      </w:r>
      <w:r w:rsidR="00967D44">
        <w:rPr>
          <w:rFonts w:hint="eastAsia"/>
          <w:highlight w:val="green"/>
        </w:rPr>
        <w:t xml:space="preserve"> </w:t>
      </w:r>
      <w:r w:rsidR="00967D44">
        <w:rPr>
          <w:rFonts w:hint="eastAsia"/>
          <w:highlight w:val="green"/>
        </w:rPr>
        <w:t>취득은</w:t>
      </w:r>
      <w:r w:rsidR="00967D44">
        <w:rPr>
          <w:rFonts w:hint="eastAsia"/>
          <w:highlight w:val="green"/>
        </w:rPr>
        <w:t xml:space="preserve"> (viii)</w:t>
      </w:r>
      <w:r w:rsidR="00967D44">
        <w:rPr>
          <w:rFonts w:hint="eastAsia"/>
          <w:highlight w:val="green"/>
        </w:rPr>
        <w:t>호에</w:t>
      </w:r>
      <w:r w:rsidR="00967D44">
        <w:rPr>
          <w:rFonts w:hint="eastAsia"/>
          <w:highlight w:val="green"/>
        </w:rPr>
        <w:t xml:space="preserve"> </w:t>
      </w:r>
      <w:r w:rsidR="00967D44">
        <w:rPr>
          <w:rFonts w:hint="eastAsia"/>
          <w:highlight w:val="green"/>
        </w:rPr>
        <w:t>이미</w:t>
      </w:r>
      <w:r w:rsidR="00967D44">
        <w:rPr>
          <w:rFonts w:hint="eastAsia"/>
          <w:highlight w:val="green"/>
        </w:rPr>
        <w:t xml:space="preserve"> </w:t>
      </w:r>
      <w:r w:rsidR="00967D44">
        <w:rPr>
          <w:rFonts w:hint="eastAsia"/>
          <w:highlight w:val="green"/>
        </w:rPr>
        <w:t>규정되어</w:t>
      </w:r>
      <w:r w:rsidR="00967D44">
        <w:rPr>
          <w:rFonts w:hint="eastAsia"/>
          <w:highlight w:val="green"/>
        </w:rPr>
        <w:t xml:space="preserve"> </w:t>
      </w:r>
      <w:r w:rsidR="00967D44">
        <w:rPr>
          <w:rFonts w:hint="eastAsia"/>
          <w:highlight w:val="green"/>
        </w:rPr>
        <w:t>있고</w:t>
      </w:r>
      <w:r w:rsidR="00967D44">
        <w:rPr>
          <w:rFonts w:hint="eastAsia"/>
          <w:highlight w:val="green"/>
        </w:rPr>
        <w:t xml:space="preserve">, </w:t>
      </w:r>
      <w:r w:rsidR="00967D44">
        <w:rPr>
          <w:rFonts w:hint="eastAsia"/>
          <w:highlight w:val="green"/>
        </w:rPr>
        <w:t>발행주식총수</w:t>
      </w:r>
      <w:r w:rsidR="00967D44">
        <w:rPr>
          <w:rFonts w:hint="eastAsia"/>
          <w:highlight w:val="green"/>
        </w:rPr>
        <w:t>/</w:t>
      </w:r>
      <w:r w:rsidR="00967D44">
        <w:rPr>
          <w:rFonts w:hint="eastAsia"/>
          <w:highlight w:val="green"/>
        </w:rPr>
        <w:t>액면</w:t>
      </w:r>
      <w:r w:rsidR="00967D44">
        <w:rPr>
          <w:rFonts w:hint="eastAsia"/>
          <w:highlight w:val="green"/>
        </w:rPr>
        <w:t>/</w:t>
      </w:r>
      <w:r w:rsidR="00967D44">
        <w:rPr>
          <w:rFonts w:hint="eastAsia"/>
          <w:highlight w:val="green"/>
        </w:rPr>
        <w:t>자본금에</w:t>
      </w:r>
      <w:r w:rsidR="00967D44">
        <w:rPr>
          <w:rFonts w:hint="eastAsia"/>
          <w:highlight w:val="green"/>
        </w:rPr>
        <w:t xml:space="preserve"> </w:t>
      </w:r>
      <w:r w:rsidR="00967D44">
        <w:rPr>
          <w:rFonts w:hint="eastAsia"/>
          <w:highlight w:val="green"/>
        </w:rPr>
        <w:t>증감을</w:t>
      </w:r>
      <w:r w:rsidR="00967D44">
        <w:rPr>
          <w:rFonts w:hint="eastAsia"/>
          <w:highlight w:val="green"/>
        </w:rPr>
        <w:t xml:space="preserve"> </w:t>
      </w:r>
      <w:r w:rsidR="00967D44">
        <w:rPr>
          <w:rFonts w:hint="eastAsia"/>
          <w:highlight w:val="green"/>
        </w:rPr>
        <w:t>초래하는</w:t>
      </w:r>
      <w:r w:rsidR="00967D44">
        <w:rPr>
          <w:rFonts w:hint="eastAsia"/>
          <w:highlight w:val="green"/>
        </w:rPr>
        <w:t xml:space="preserve"> </w:t>
      </w:r>
      <w:r w:rsidR="00967D44">
        <w:rPr>
          <w:rFonts w:hint="eastAsia"/>
          <w:highlight w:val="green"/>
        </w:rPr>
        <w:t>사유가</w:t>
      </w:r>
      <w:r w:rsidR="00967D44">
        <w:rPr>
          <w:rFonts w:hint="eastAsia"/>
          <w:highlight w:val="green"/>
        </w:rPr>
        <w:t xml:space="preserve"> </w:t>
      </w:r>
      <w:r w:rsidR="00967D44">
        <w:rPr>
          <w:rFonts w:hint="eastAsia"/>
          <w:highlight w:val="green"/>
        </w:rPr>
        <w:t>아니므로</w:t>
      </w:r>
      <w:r w:rsidR="00967D44">
        <w:rPr>
          <w:rFonts w:hint="eastAsia"/>
          <w:highlight w:val="green"/>
        </w:rPr>
        <w:t xml:space="preserve"> </w:t>
      </w:r>
      <w:r w:rsidR="00967D44">
        <w:rPr>
          <w:rFonts w:hint="eastAsia"/>
          <w:highlight w:val="green"/>
        </w:rPr>
        <w:t>본</w:t>
      </w:r>
      <w:r w:rsidR="00967D44">
        <w:rPr>
          <w:rFonts w:hint="eastAsia"/>
          <w:highlight w:val="green"/>
        </w:rPr>
        <w:t xml:space="preserve"> </w:t>
      </w:r>
      <w:r w:rsidR="00967D44">
        <w:rPr>
          <w:rFonts w:hint="eastAsia"/>
          <w:highlight w:val="green"/>
        </w:rPr>
        <w:t>호에서는</w:t>
      </w:r>
      <w:r w:rsidR="00967D44">
        <w:rPr>
          <w:rFonts w:hint="eastAsia"/>
          <w:highlight w:val="green"/>
        </w:rPr>
        <w:t xml:space="preserve"> </w:t>
      </w:r>
      <w:r w:rsidR="00967D44">
        <w:rPr>
          <w:rFonts w:hint="eastAsia"/>
          <w:highlight w:val="green"/>
        </w:rPr>
        <w:t>삭제하였습니다</w:t>
      </w:r>
      <w:r w:rsidR="00967D44">
        <w:rPr>
          <w:rFonts w:hint="eastAsia"/>
          <w:highlight w:val="green"/>
        </w:rPr>
        <w:t>.</w:t>
      </w:r>
      <w:r w:rsidR="00967D44" w:rsidRPr="001837B6">
        <w:rPr>
          <w:rFonts w:hint="eastAsia"/>
          <w:highlight w:val="green"/>
        </w:rPr>
        <w:t>]</w:t>
      </w:r>
    </w:p>
    <w:p w14:paraId="20F6E0C4" w14:textId="6121D87A" w:rsidR="00A96A53" w:rsidRDefault="00A96A53" w:rsidP="00A96A53">
      <w:pPr>
        <w:pStyle w:val="LKLevel4"/>
      </w:pPr>
      <w:r w:rsidRPr="00E70174">
        <w:rPr>
          <w:rFonts w:hint="eastAsia"/>
        </w:rPr>
        <w:t>회계</w:t>
      </w: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정책</w:t>
      </w:r>
      <w:r w:rsidRPr="00E70174">
        <w:rPr>
          <w:rFonts w:hint="eastAsia"/>
        </w:rPr>
        <w:t>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 w:rsidRPr="00E70174">
        <w:rPr>
          <w:rFonts w:hint="eastAsia"/>
        </w:rPr>
        <w:t>(</w:t>
      </w:r>
      <w:r w:rsidRPr="00E70174">
        <w:rPr>
          <w:rFonts w:hint="eastAsia"/>
        </w:rPr>
        <w:t>단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관련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법령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등에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따라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요구되는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경우를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제외함</w:t>
      </w:r>
      <w:r w:rsidRPr="00E70174">
        <w:rPr>
          <w:rFonts w:hint="eastAsia"/>
        </w:rPr>
        <w:t>).</w:t>
      </w:r>
    </w:p>
    <w:p w14:paraId="1CEDD985" w14:textId="6304A849" w:rsidR="00C72F2B" w:rsidRDefault="00C72F2B" w:rsidP="00C72F2B">
      <w:pPr>
        <w:pStyle w:val="LKLevel4"/>
      </w:pPr>
      <w:r>
        <w:rPr>
          <w:rFonts w:hint="eastAsia"/>
        </w:rP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특수관계인과의</w:t>
      </w:r>
      <w:r>
        <w:rPr>
          <w:rFonts w:hint="eastAsia"/>
        </w:rPr>
        <w:t xml:space="preserve"> </w:t>
      </w:r>
      <w:r>
        <w:rPr>
          <w:rFonts w:hint="eastAsia"/>
        </w:rPr>
        <w:t>거래</w:t>
      </w:r>
      <w:r w:rsidR="00BA3824">
        <w:rPr>
          <w:rFonts w:hint="eastAsia"/>
        </w:rPr>
        <w:t>.</w:t>
      </w:r>
    </w:p>
    <w:p w14:paraId="6BBE9669" w14:textId="6C9CB7E8" w:rsidR="00C72F2B" w:rsidRPr="00B83FFD" w:rsidRDefault="00C72F2B" w:rsidP="00C72F2B">
      <w:pPr>
        <w:pStyle w:val="LKLevel4"/>
      </w:pPr>
      <w:r w:rsidRPr="00B83FFD">
        <w:rPr>
          <w:rFonts w:hint="eastAsia"/>
        </w:rPr>
        <w:t>중요계약의</w:t>
      </w:r>
      <w:r w:rsidRPr="00B83FFD">
        <w:t xml:space="preserve"> </w:t>
      </w:r>
      <w:r w:rsidRPr="00B83FFD">
        <w:t>체결</w:t>
      </w:r>
      <w:r w:rsidRPr="00B83FFD">
        <w:t xml:space="preserve">, </w:t>
      </w:r>
      <w:r w:rsidRPr="00B83FFD">
        <w:t>수정</w:t>
      </w:r>
      <w:r w:rsidRPr="00B83FFD">
        <w:t xml:space="preserve">, </w:t>
      </w:r>
      <w:r w:rsidR="00C305ED">
        <w:rPr>
          <w:rFonts w:hint="eastAsia"/>
        </w:rPr>
        <w:t>또는</w:t>
      </w:r>
      <w:r w:rsidR="00C305ED">
        <w:rPr>
          <w:rFonts w:hint="eastAsia"/>
        </w:rPr>
        <w:t xml:space="preserve"> </w:t>
      </w:r>
      <w:r w:rsidRPr="00B83FFD">
        <w:t>해지</w:t>
      </w:r>
      <w:r w:rsidR="00841190">
        <w:rPr>
          <w:rFonts w:hint="eastAsia"/>
        </w:rPr>
        <w:t>.</w:t>
      </w:r>
      <w:r w:rsidR="001837B6">
        <w:rPr>
          <w:rFonts w:hint="eastAsia"/>
        </w:rPr>
        <w:t xml:space="preserve"> </w:t>
      </w:r>
      <w:r w:rsidR="00841190" w:rsidRPr="001837B6">
        <w:rPr>
          <w:rFonts w:hint="eastAsia"/>
          <w:highlight w:val="green"/>
        </w:rPr>
        <w:t xml:space="preserve">[Note to Buyer: </w:t>
      </w:r>
      <w:r w:rsidR="00841190" w:rsidRPr="001837B6">
        <w:rPr>
          <w:highlight w:val="green"/>
        </w:rPr>
        <w:t>“</w:t>
      </w:r>
      <w:r w:rsidR="00841190" w:rsidRPr="001837B6">
        <w:rPr>
          <w:rFonts w:hint="eastAsia"/>
          <w:highlight w:val="green"/>
        </w:rPr>
        <w:t>중요계약</w:t>
      </w:r>
      <w:r w:rsidR="00841190" w:rsidRPr="001837B6">
        <w:rPr>
          <w:highlight w:val="green"/>
        </w:rPr>
        <w:t>”</w:t>
      </w:r>
      <w:proofErr w:type="spellStart"/>
      <w:r w:rsidR="00841190" w:rsidRPr="001837B6">
        <w:rPr>
          <w:rFonts w:hint="eastAsia"/>
          <w:highlight w:val="green"/>
        </w:rPr>
        <w:t>에</w:t>
      </w:r>
      <w:proofErr w:type="spellEnd"/>
      <w:r w:rsidR="00841190" w:rsidRPr="001837B6">
        <w:rPr>
          <w:rFonts w:hint="eastAsia"/>
          <w:highlight w:val="green"/>
        </w:rPr>
        <w:t xml:space="preserve"> </w:t>
      </w:r>
      <w:r w:rsidR="00841190" w:rsidRPr="001837B6">
        <w:rPr>
          <w:rFonts w:hint="eastAsia"/>
          <w:highlight w:val="green"/>
        </w:rPr>
        <w:t>관한</w:t>
      </w:r>
      <w:r w:rsidR="00841190" w:rsidRPr="001837B6">
        <w:rPr>
          <w:rFonts w:hint="eastAsia"/>
          <w:highlight w:val="green"/>
        </w:rPr>
        <w:t xml:space="preserve"> </w:t>
      </w:r>
      <w:r w:rsidR="00841190" w:rsidRPr="001837B6">
        <w:rPr>
          <w:rFonts w:hint="eastAsia"/>
          <w:highlight w:val="green"/>
        </w:rPr>
        <w:t>정의규정이</w:t>
      </w:r>
      <w:r w:rsidR="00841190" w:rsidRPr="001837B6">
        <w:rPr>
          <w:rFonts w:hint="eastAsia"/>
          <w:highlight w:val="green"/>
        </w:rPr>
        <w:t xml:space="preserve"> </w:t>
      </w:r>
      <w:r w:rsidR="00841190" w:rsidRPr="001837B6">
        <w:rPr>
          <w:rFonts w:hint="eastAsia"/>
          <w:highlight w:val="green"/>
        </w:rPr>
        <w:t>수용되는</w:t>
      </w:r>
      <w:r w:rsidR="00841190" w:rsidRPr="001837B6">
        <w:rPr>
          <w:rFonts w:hint="eastAsia"/>
          <w:highlight w:val="green"/>
        </w:rPr>
        <w:t xml:space="preserve"> </w:t>
      </w:r>
      <w:r w:rsidR="00841190" w:rsidRPr="001837B6">
        <w:rPr>
          <w:rFonts w:hint="eastAsia"/>
          <w:highlight w:val="green"/>
        </w:rPr>
        <w:t>것을</w:t>
      </w:r>
      <w:r w:rsidR="00841190" w:rsidRPr="001837B6">
        <w:rPr>
          <w:rFonts w:hint="eastAsia"/>
          <w:highlight w:val="green"/>
        </w:rPr>
        <w:t xml:space="preserve"> </w:t>
      </w:r>
      <w:r w:rsidR="00841190" w:rsidRPr="001837B6">
        <w:rPr>
          <w:rFonts w:hint="eastAsia"/>
          <w:highlight w:val="green"/>
        </w:rPr>
        <w:t>전제로</w:t>
      </w:r>
      <w:r w:rsidR="00841190" w:rsidRPr="001837B6">
        <w:rPr>
          <w:rFonts w:hint="eastAsia"/>
          <w:highlight w:val="green"/>
        </w:rPr>
        <w:t xml:space="preserve"> </w:t>
      </w:r>
      <w:r w:rsidR="00841190" w:rsidRPr="001837B6">
        <w:rPr>
          <w:rFonts w:hint="eastAsia"/>
          <w:highlight w:val="green"/>
        </w:rPr>
        <w:t>본</w:t>
      </w:r>
      <w:r w:rsidR="00841190" w:rsidRPr="001837B6">
        <w:rPr>
          <w:rFonts w:hint="eastAsia"/>
          <w:highlight w:val="green"/>
        </w:rPr>
        <w:t xml:space="preserve"> </w:t>
      </w:r>
      <w:r w:rsidR="00841190" w:rsidRPr="001837B6">
        <w:rPr>
          <w:rFonts w:hint="eastAsia"/>
          <w:highlight w:val="green"/>
        </w:rPr>
        <w:t>호</w:t>
      </w:r>
      <w:r w:rsidR="00841190">
        <w:rPr>
          <w:rFonts w:hint="eastAsia"/>
          <w:highlight w:val="green"/>
        </w:rPr>
        <w:t>를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추가하는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것을</w:t>
      </w:r>
      <w:r w:rsidR="00841190" w:rsidRPr="001837B6">
        <w:rPr>
          <w:rFonts w:hint="eastAsia"/>
          <w:highlight w:val="green"/>
        </w:rPr>
        <w:t xml:space="preserve"> </w:t>
      </w:r>
      <w:r w:rsidR="00841190" w:rsidRPr="001837B6">
        <w:rPr>
          <w:rFonts w:hint="eastAsia"/>
          <w:highlight w:val="green"/>
        </w:rPr>
        <w:t>수</w:t>
      </w:r>
      <w:r w:rsidR="00841190">
        <w:rPr>
          <w:rFonts w:hint="eastAsia"/>
          <w:highlight w:val="green"/>
        </w:rPr>
        <w:t>용하겠습니다</w:t>
      </w:r>
      <w:r w:rsidR="00DF58D2">
        <w:rPr>
          <w:rFonts w:hint="eastAsia"/>
          <w:highlight w:val="green"/>
        </w:rPr>
        <w:t xml:space="preserve">. </w:t>
      </w:r>
      <w:r w:rsidR="00841190">
        <w:rPr>
          <w:rFonts w:hint="eastAsia"/>
          <w:highlight w:val="green"/>
        </w:rPr>
        <w:t>단</w:t>
      </w:r>
      <w:r w:rsidR="00841190">
        <w:rPr>
          <w:rFonts w:hint="eastAsia"/>
          <w:highlight w:val="green"/>
        </w:rPr>
        <w:t>, (</w:t>
      </w:r>
      <w:proofErr w:type="spellStart"/>
      <w:r w:rsidR="00841190">
        <w:rPr>
          <w:rFonts w:hint="eastAsia"/>
          <w:highlight w:val="green"/>
        </w:rPr>
        <w:t>i</w:t>
      </w:r>
      <w:proofErr w:type="spellEnd"/>
      <w:r w:rsidR="00841190">
        <w:rPr>
          <w:rFonts w:hint="eastAsia"/>
          <w:highlight w:val="green"/>
        </w:rPr>
        <w:t xml:space="preserve">) </w:t>
      </w:r>
      <w:r w:rsidR="00DF58D2">
        <w:rPr>
          <w:rFonts w:hint="eastAsia"/>
          <w:highlight w:val="green"/>
        </w:rPr>
        <w:t>또한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중요계약을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대상회사가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중도에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해지하는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것을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사전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동의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사항으로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할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수는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있더라도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기간만료나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상대방의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해지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등으로</w:t>
      </w:r>
      <w:r w:rsidR="00DF58D2">
        <w:rPr>
          <w:rFonts w:hint="eastAsia"/>
          <w:highlight w:val="green"/>
        </w:rPr>
        <w:t xml:space="preserve"> </w:t>
      </w:r>
      <w:r w:rsidR="00DF58D2">
        <w:rPr>
          <w:highlight w:val="green"/>
        </w:rPr>
        <w:t>‘</w:t>
      </w:r>
      <w:r w:rsidR="00DF58D2">
        <w:rPr>
          <w:rFonts w:hint="eastAsia"/>
          <w:highlight w:val="green"/>
        </w:rPr>
        <w:t>종료</w:t>
      </w:r>
      <w:r w:rsidR="00DF58D2">
        <w:rPr>
          <w:highlight w:val="green"/>
        </w:rPr>
        <w:t>’</w:t>
      </w:r>
      <w:r w:rsidR="00DF58D2">
        <w:rPr>
          <w:rFonts w:hint="eastAsia"/>
          <w:highlight w:val="green"/>
        </w:rPr>
        <w:t>되는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상황을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사전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동의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사항으로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할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수는</w:t>
      </w:r>
      <w:r w:rsidR="00DF58D2">
        <w:rPr>
          <w:rFonts w:hint="eastAsia"/>
          <w:highlight w:val="green"/>
        </w:rPr>
        <w:t xml:space="preserve"> </w:t>
      </w:r>
      <w:r w:rsidR="00DF58D2">
        <w:rPr>
          <w:rFonts w:hint="eastAsia"/>
          <w:highlight w:val="green"/>
        </w:rPr>
        <w:t>없습니다</w:t>
      </w:r>
      <w:r w:rsidR="00DF58D2">
        <w:rPr>
          <w:rFonts w:hint="eastAsia"/>
          <w:highlight w:val="green"/>
        </w:rPr>
        <w:t xml:space="preserve">. </w:t>
      </w:r>
      <w:r w:rsidR="00DF58D2">
        <w:rPr>
          <w:rFonts w:hint="eastAsia"/>
          <w:highlight w:val="green"/>
        </w:rPr>
        <w:t>또한</w:t>
      </w:r>
      <w:r w:rsidR="00DF58D2">
        <w:rPr>
          <w:rFonts w:hint="eastAsia"/>
          <w:highlight w:val="green"/>
        </w:rPr>
        <w:t xml:space="preserve"> (ii) </w:t>
      </w:r>
      <w:r w:rsidR="00841190">
        <w:rPr>
          <w:rFonts w:hint="eastAsia"/>
          <w:highlight w:val="green"/>
        </w:rPr>
        <w:t>기본적으로는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의도적으로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중요계약을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의무불이행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하기로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하는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의사결정을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하는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경우를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상정하기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어렵고</w:t>
      </w:r>
      <w:r w:rsidR="00841190">
        <w:rPr>
          <w:rFonts w:hint="eastAsia"/>
          <w:highlight w:val="green"/>
        </w:rPr>
        <w:t xml:space="preserve">, </w:t>
      </w:r>
      <w:r w:rsidR="00841190">
        <w:rPr>
          <w:rFonts w:hint="eastAsia"/>
          <w:highlight w:val="green"/>
        </w:rPr>
        <w:t>만약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귀책사유로</w:t>
      </w:r>
      <w:r w:rsidR="00841190">
        <w:rPr>
          <w:rFonts w:hint="eastAsia"/>
          <w:highlight w:val="green"/>
        </w:rPr>
        <w:t>/</w:t>
      </w:r>
      <w:r w:rsidR="00841190">
        <w:rPr>
          <w:rFonts w:hint="eastAsia"/>
          <w:highlight w:val="green"/>
        </w:rPr>
        <w:t>불가피한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사정으로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의도치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않게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의무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불이행이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발생하는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경우에는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애초에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사전</w:t>
      </w:r>
      <w:r w:rsidR="00DF58D2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동의를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득할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여지가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없다는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점에서</w:t>
      </w:r>
      <w:r w:rsidR="00841190">
        <w:rPr>
          <w:rFonts w:hint="eastAsia"/>
          <w:highlight w:val="green"/>
        </w:rPr>
        <w:t xml:space="preserve"> </w:t>
      </w:r>
      <w:r w:rsidR="00841190">
        <w:rPr>
          <w:highlight w:val="green"/>
        </w:rPr>
        <w:t>“</w:t>
      </w:r>
      <w:r w:rsidR="00841190">
        <w:rPr>
          <w:rFonts w:hint="eastAsia"/>
          <w:highlight w:val="green"/>
        </w:rPr>
        <w:t>중요계약상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의무불이행</w:t>
      </w:r>
      <w:r w:rsidR="00841190">
        <w:rPr>
          <w:highlight w:val="green"/>
        </w:rPr>
        <w:t>”</w:t>
      </w:r>
      <w:r w:rsidR="00841190">
        <w:rPr>
          <w:rFonts w:hint="eastAsia"/>
          <w:highlight w:val="green"/>
        </w:rPr>
        <w:t>을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사전</w:t>
      </w:r>
      <w:r w:rsidR="00DF58D2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동의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사항으로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규정하는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것</w:t>
      </w:r>
      <w:r w:rsidR="00DF58D2">
        <w:rPr>
          <w:rFonts w:hint="eastAsia"/>
          <w:highlight w:val="green"/>
        </w:rPr>
        <w:t>도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적절하지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않다고</w:t>
      </w:r>
      <w:r w:rsidR="00841190">
        <w:rPr>
          <w:rFonts w:hint="eastAsia"/>
          <w:highlight w:val="green"/>
        </w:rPr>
        <w:t xml:space="preserve"> </w:t>
      </w:r>
      <w:r w:rsidR="00841190">
        <w:rPr>
          <w:rFonts w:hint="eastAsia"/>
          <w:highlight w:val="green"/>
        </w:rPr>
        <w:t>생각됩니다</w:t>
      </w:r>
      <w:r w:rsidR="00841190">
        <w:rPr>
          <w:rFonts w:hint="eastAsia"/>
          <w:highlight w:val="green"/>
        </w:rPr>
        <w:t>.</w:t>
      </w:r>
      <w:r w:rsidR="00841190" w:rsidRPr="001837B6">
        <w:rPr>
          <w:rFonts w:hint="eastAsia"/>
          <w:highlight w:val="green"/>
        </w:rPr>
        <w:t>]</w:t>
      </w:r>
    </w:p>
    <w:p w14:paraId="2BEB0243" w14:textId="3680A4E3" w:rsidR="00E2099B" w:rsidRPr="00B83FFD" w:rsidRDefault="00E2099B" w:rsidP="00E2099B">
      <w:pPr>
        <w:pStyle w:val="LKLevel4"/>
      </w:pPr>
      <w:r w:rsidRPr="00B83FFD">
        <w:rPr>
          <w:rFonts w:hint="eastAsia"/>
        </w:rPr>
        <w:t>법률</w:t>
      </w:r>
      <w:r w:rsidRPr="00B83FFD">
        <w:t xml:space="preserve">, </w:t>
      </w:r>
      <w:r w:rsidRPr="00B83FFD">
        <w:t>단체협약</w:t>
      </w:r>
      <w:r w:rsidRPr="00B83FFD">
        <w:t xml:space="preserve"> </w:t>
      </w:r>
      <w:r w:rsidRPr="00B83FFD">
        <w:t>또는</w:t>
      </w:r>
      <w:r w:rsidRPr="00B83FFD">
        <w:t xml:space="preserve"> </w:t>
      </w:r>
      <w:r w:rsidRPr="00B83FFD">
        <w:t>취업규칙에서</w:t>
      </w:r>
      <w:r w:rsidRPr="00B83FFD">
        <w:t xml:space="preserve"> </w:t>
      </w:r>
      <w:r w:rsidRPr="00B83FFD">
        <w:t>요구되지</w:t>
      </w:r>
      <w:r w:rsidRPr="00B83FFD">
        <w:t xml:space="preserve"> </w:t>
      </w:r>
      <w:r w:rsidRPr="00B83FFD">
        <w:t>않는</w:t>
      </w:r>
      <w:r w:rsidRPr="00B83FFD">
        <w:t xml:space="preserve"> </w:t>
      </w:r>
      <w:r w:rsidRPr="00B83FFD">
        <w:t>임직원</w:t>
      </w:r>
      <w:r w:rsidRPr="00B83FFD">
        <w:t xml:space="preserve"> </w:t>
      </w:r>
      <w:r w:rsidRPr="00B83FFD">
        <w:t>보수의</w:t>
      </w:r>
      <w:r w:rsidRPr="00B83FFD">
        <w:t xml:space="preserve"> </w:t>
      </w:r>
      <w:r w:rsidRPr="00B83FFD">
        <w:t>변경</w:t>
      </w:r>
      <w:r w:rsidRPr="00B83FFD">
        <w:t xml:space="preserve">, </w:t>
      </w:r>
      <w:r w:rsidRPr="00B83FFD">
        <w:t>임직원에</w:t>
      </w:r>
      <w:r w:rsidRPr="00B83FFD">
        <w:t xml:space="preserve"> </w:t>
      </w:r>
      <w:r w:rsidRPr="00B83FFD">
        <w:t>대한</w:t>
      </w:r>
      <w:r w:rsidRPr="00B83FFD">
        <w:t xml:space="preserve"> </w:t>
      </w:r>
      <w:r w:rsidRPr="00B83FFD">
        <w:t>특별상여금</w:t>
      </w:r>
      <w:r w:rsidRPr="00B83FFD">
        <w:t xml:space="preserve">, </w:t>
      </w:r>
      <w:r w:rsidRPr="00B83FFD">
        <w:t>위로금</w:t>
      </w:r>
      <w:r w:rsidRPr="00B83FFD">
        <w:t xml:space="preserve"> </w:t>
      </w:r>
      <w:r w:rsidRPr="00B83FFD">
        <w:t>등의</w:t>
      </w:r>
      <w:r w:rsidRPr="00B83FFD">
        <w:t xml:space="preserve"> </w:t>
      </w:r>
      <w:r w:rsidRPr="00B83FFD">
        <w:t>지급</w:t>
      </w:r>
      <w:r w:rsidR="0080248C">
        <w:rPr>
          <w:rFonts w:hint="eastAsia"/>
        </w:rPr>
        <w:t>(</w:t>
      </w:r>
      <w:r w:rsidR="008C06EE">
        <w:rPr>
          <w:rFonts w:hint="eastAsia"/>
        </w:rPr>
        <w:t>단</w:t>
      </w:r>
      <w:r w:rsidR="008C06EE">
        <w:rPr>
          <w:rFonts w:hint="eastAsia"/>
        </w:rPr>
        <w:t xml:space="preserve">, </w:t>
      </w:r>
      <w:r w:rsidR="008C06EE">
        <w:rPr>
          <w:rFonts w:hint="eastAsia"/>
        </w:rPr>
        <w:t>통상적</w:t>
      </w:r>
      <w:r w:rsidR="00CE47F7">
        <w:rPr>
          <w:rFonts w:hint="eastAsia"/>
        </w:rPr>
        <w:t>인</w:t>
      </w:r>
      <w:r w:rsidR="008C06EE">
        <w:rPr>
          <w:rFonts w:hint="eastAsia"/>
        </w:rPr>
        <w:t xml:space="preserve"> </w:t>
      </w:r>
      <w:r w:rsidR="008C06EE">
        <w:rPr>
          <w:rFonts w:hint="eastAsia"/>
        </w:rPr>
        <w:t>사업과정</w:t>
      </w:r>
      <w:r w:rsidR="0080248C">
        <w:rPr>
          <w:rFonts w:hint="eastAsia"/>
        </w:rPr>
        <w:t>에</w:t>
      </w:r>
      <w:r w:rsidR="0080248C">
        <w:rPr>
          <w:rFonts w:hint="eastAsia"/>
        </w:rPr>
        <w:t xml:space="preserve"> </w:t>
      </w:r>
      <w:r w:rsidR="0080248C">
        <w:rPr>
          <w:rFonts w:hint="eastAsia"/>
        </w:rPr>
        <w:t>따른</w:t>
      </w:r>
      <w:r w:rsidR="0080248C">
        <w:rPr>
          <w:rFonts w:hint="eastAsia"/>
        </w:rPr>
        <w:t xml:space="preserve"> </w:t>
      </w:r>
      <w:r w:rsidR="00DB4C16">
        <w:rPr>
          <w:rFonts w:hint="eastAsia"/>
        </w:rPr>
        <w:t>연례적인</w:t>
      </w:r>
      <w:r w:rsidR="00DB4C16">
        <w:rPr>
          <w:rFonts w:hint="eastAsia"/>
        </w:rPr>
        <w:t xml:space="preserve"> </w:t>
      </w:r>
      <w:proofErr w:type="spellStart"/>
      <w:r w:rsidR="00BF2CCB">
        <w:rPr>
          <w:rFonts w:hint="eastAsia"/>
        </w:rPr>
        <w:t>보수</w:t>
      </w:r>
      <w:r w:rsidR="00BF2CCB" w:rsidRPr="00524F33">
        <w:rPr>
          <w:rFonts w:hint="eastAsia"/>
        </w:rPr>
        <w:t>·</w:t>
      </w:r>
      <w:r w:rsidR="00087C27">
        <w:rPr>
          <w:rFonts w:hint="eastAsia"/>
        </w:rPr>
        <w:t>임금</w:t>
      </w:r>
      <w:proofErr w:type="spellEnd"/>
      <w:r w:rsidR="00DB4C16">
        <w:rPr>
          <w:rFonts w:hint="eastAsia"/>
        </w:rPr>
        <w:t xml:space="preserve"> </w:t>
      </w:r>
      <w:r w:rsidR="00DB4C16">
        <w:rPr>
          <w:rFonts w:hint="eastAsia"/>
        </w:rPr>
        <w:t>인상은</w:t>
      </w:r>
      <w:r w:rsidR="00172962">
        <w:rPr>
          <w:rFonts w:hint="eastAsia"/>
        </w:rPr>
        <w:t xml:space="preserve"> </w:t>
      </w:r>
      <w:r w:rsidR="00CE47F7">
        <w:rPr>
          <w:rFonts w:hint="eastAsia"/>
        </w:rPr>
        <w:t>예외로</w:t>
      </w:r>
      <w:r w:rsidR="00CE47F7">
        <w:rPr>
          <w:rFonts w:hint="eastAsia"/>
        </w:rPr>
        <w:t xml:space="preserve"> </w:t>
      </w:r>
      <w:r w:rsidR="00172962">
        <w:rPr>
          <w:rFonts w:hint="eastAsia"/>
        </w:rPr>
        <w:t>함</w:t>
      </w:r>
      <w:r w:rsidR="00172962">
        <w:rPr>
          <w:rFonts w:hint="eastAsia"/>
        </w:rPr>
        <w:t>)</w:t>
      </w:r>
      <w:r w:rsidR="00BA3824">
        <w:rPr>
          <w:rFonts w:hint="eastAsia"/>
        </w:rPr>
        <w:t>.</w:t>
      </w:r>
    </w:p>
    <w:p w14:paraId="7F54FCBC" w14:textId="5E4B615E" w:rsidR="00525F21" w:rsidRPr="00E70174" w:rsidRDefault="00525F21" w:rsidP="00525F21">
      <w:pPr>
        <w:pStyle w:val="LKLevel4"/>
      </w:pPr>
      <w:r w:rsidRPr="00F370C2">
        <w:t>배당의</w:t>
      </w:r>
      <w:r w:rsidRPr="00F370C2">
        <w:t xml:space="preserve"> </w:t>
      </w:r>
      <w:r w:rsidRPr="00F370C2">
        <w:t>선언</w:t>
      </w:r>
      <w:r w:rsidRPr="00F370C2">
        <w:t xml:space="preserve"> </w:t>
      </w:r>
      <w:r w:rsidRPr="00F370C2">
        <w:t>또는</w:t>
      </w:r>
      <w:r w:rsidRPr="00F370C2">
        <w:t xml:space="preserve"> </w:t>
      </w:r>
      <w:r w:rsidRPr="00F370C2">
        <w:t>지급</w:t>
      </w:r>
      <w:r w:rsidRPr="00F370C2">
        <w:t xml:space="preserve">, </w:t>
      </w:r>
      <w:r w:rsidRPr="00F370C2">
        <w:t>기타</w:t>
      </w:r>
      <w:r w:rsidRPr="00F370C2">
        <w:t xml:space="preserve"> </w:t>
      </w:r>
      <w:r w:rsidRPr="00F370C2">
        <w:t>주주에</w:t>
      </w:r>
      <w:r w:rsidRPr="00F370C2">
        <w:t xml:space="preserve"> </w:t>
      </w:r>
      <w:r w:rsidRPr="00F370C2">
        <w:t>대한</w:t>
      </w:r>
      <w:r w:rsidRPr="00F370C2">
        <w:t xml:space="preserve"> </w:t>
      </w:r>
      <w:r w:rsidRPr="00F370C2">
        <w:t>자산의</w:t>
      </w:r>
      <w:r w:rsidRPr="00F370C2">
        <w:t xml:space="preserve"> </w:t>
      </w:r>
      <w:r w:rsidRPr="00F370C2">
        <w:t>분배</w:t>
      </w:r>
      <w:r w:rsidRPr="00F370C2">
        <w:t>(</w:t>
      </w:r>
      <w:r w:rsidRPr="00F370C2">
        <w:t>주식소각</w:t>
      </w:r>
      <w:r w:rsidRPr="00F370C2">
        <w:t xml:space="preserve">, </w:t>
      </w:r>
      <w:r w:rsidRPr="00F370C2">
        <w:t>자기주식</w:t>
      </w:r>
      <w:r w:rsidRPr="00F370C2">
        <w:t xml:space="preserve"> </w:t>
      </w:r>
      <w:r w:rsidRPr="00F370C2">
        <w:t>취득</w:t>
      </w:r>
      <w:r w:rsidRPr="00F370C2">
        <w:t xml:space="preserve"> </w:t>
      </w:r>
      <w:r w:rsidRPr="00F370C2">
        <w:t>포함</w:t>
      </w:r>
      <w:r w:rsidRPr="00F370C2">
        <w:t>)</w:t>
      </w:r>
      <w:r w:rsidR="00BA3824">
        <w:rPr>
          <w:rFonts w:hint="eastAsia"/>
        </w:rPr>
        <w:t>.</w:t>
      </w:r>
      <w:r w:rsidRPr="00E70174">
        <w:rPr>
          <w:rFonts w:hint="eastAsia"/>
        </w:rPr>
        <w:t xml:space="preserve"> </w:t>
      </w:r>
    </w:p>
    <w:p w14:paraId="3C16F642" w14:textId="200207CF" w:rsidR="004655AF" w:rsidRPr="00E70174" w:rsidRDefault="004655AF" w:rsidP="004655AF">
      <w:pPr>
        <w:pStyle w:val="LKLevel4"/>
      </w:pPr>
      <w:r w:rsidRPr="00E70174">
        <w:rPr>
          <w:rFonts w:hint="eastAsia"/>
        </w:rPr>
        <w:lastRenderedPageBreak/>
        <w:t>합병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분할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분할합병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주식의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포괄적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교환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이전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영업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전부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중요한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일부의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양도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Pr="00F370C2">
        <w:t>타</w:t>
      </w:r>
      <w:r w:rsidRPr="00F370C2">
        <w:t xml:space="preserve"> </w:t>
      </w:r>
      <w:r w:rsidRPr="00F370C2">
        <w:t>회사</w:t>
      </w:r>
      <w:r w:rsidRPr="00F370C2">
        <w:t xml:space="preserve"> </w:t>
      </w:r>
      <w:r w:rsidRPr="00F370C2">
        <w:t>지분</w:t>
      </w:r>
      <w:r w:rsidRPr="00F370C2">
        <w:t xml:space="preserve"> </w:t>
      </w:r>
      <w:r w:rsidRPr="00F370C2">
        <w:t>또는</w:t>
      </w:r>
      <w:r w:rsidRPr="00F370C2">
        <w:t xml:space="preserve"> </w:t>
      </w:r>
      <w:r w:rsidRPr="00F370C2">
        <w:t>영업의</w:t>
      </w:r>
      <w:r w:rsidRPr="00F370C2">
        <w:t xml:space="preserve"> </w:t>
      </w:r>
      <w:r w:rsidR="00A024CD">
        <w:rPr>
          <w:rFonts w:hint="eastAsia"/>
        </w:rPr>
        <w:t>중요한</w:t>
      </w:r>
      <w:r w:rsidR="00A024CD">
        <w:rPr>
          <w:rFonts w:hint="eastAsia"/>
        </w:rPr>
        <w:t xml:space="preserve"> </w:t>
      </w:r>
      <w:r w:rsidRPr="00F370C2">
        <w:t>일부</w:t>
      </w:r>
      <w:r w:rsidRPr="00F370C2">
        <w:t xml:space="preserve"> </w:t>
      </w:r>
      <w:r w:rsidRPr="00F370C2">
        <w:t>또는</w:t>
      </w:r>
      <w:r w:rsidRPr="00F370C2">
        <w:t xml:space="preserve"> </w:t>
      </w:r>
      <w:r w:rsidRPr="00F370C2">
        <w:t>전부의</w:t>
      </w:r>
      <w:r w:rsidRPr="00F370C2">
        <w:t xml:space="preserve"> </w:t>
      </w:r>
      <w:r w:rsidRPr="00F370C2">
        <w:t>양수</w:t>
      </w:r>
      <w:r w:rsidRPr="00F370C2">
        <w:t xml:space="preserve">, </w:t>
      </w:r>
      <w:r w:rsidRPr="00F370C2">
        <w:t>합작회사의</w:t>
      </w:r>
      <w:r w:rsidRPr="00F370C2">
        <w:t xml:space="preserve"> </w:t>
      </w:r>
      <w:r w:rsidRPr="00F370C2">
        <w:t>설립</w:t>
      </w:r>
      <w:r w:rsidRPr="00E70174">
        <w:rPr>
          <w:rFonts w:hint="eastAsia"/>
        </w:rPr>
        <w:t xml:space="preserve">. </w:t>
      </w:r>
    </w:p>
    <w:p w14:paraId="28F50D6D" w14:textId="4902B6F3" w:rsidR="00E70174" w:rsidRPr="00E70174" w:rsidRDefault="00E70174" w:rsidP="00877E3D">
      <w:pPr>
        <w:pStyle w:val="LKLevel4"/>
      </w:pPr>
      <w:r w:rsidRPr="00E70174">
        <w:rPr>
          <w:rFonts w:hint="eastAsia"/>
        </w:rPr>
        <w:t>사업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목적의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사업의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포기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중단</w:t>
      </w:r>
      <w:r w:rsidRPr="00E70174">
        <w:rPr>
          <w:rFonts w:hint="eastAsia"/>
        </w:rPr>
        <w:t>.</w:t>
      </w:r>
    </w:p>
    <w:p w14:paraId="5C10D6E7" w14:textId="77777777" w:rsidR="00E70174" w:rsidRPr="00E70174" w:rsidRDefault="00E70174" w:rsidP="00877E3D">
      <w:pPr>
        <w:pStyle w:val="LKLevel4"/>
      </w:pPr>
      <w:r w:rsidRPr="00E70174">
        <w:rPr>
          <w:rFonts w:hint="eastAsia"/>
        </w:rPr>
        <w:t>해산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청산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파산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회생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절차의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신청</w:t>
      </w:r>
      <w:r w:rsidRPr="00E70174">
        <w:rPr>
          <w:rFonts w:hint="eastAsia"/>
        </w:rPr>
        <w:t>.</w:t>
      </w:r>
    </w:p>
    <w:p w14:paraId="0D1140A0" w14:textId="512974DF" w:rsidR="00E70174" w:rsidRPr="00154B61" w:rsidRDefault="006C3EF4" w:rsidP="00877E3D">
      <w:pPr>
        <w:pStyle w:val="LKLevel4"/>
      </w:pPr>
      <w:r w:rsidRPr="00154B61">
        <w:rPr>
          <w:rFonts w:hint="eastAsia"/>
        </w:rPr>
        <w:t>건당</w:t>
      </w:r>
      <w:r w:rsidRPr="00154B61">
        <w:rPr>
          <w:rFonts w:hint="eastAsia"/>
        </w:rPr>
        <w:t xml:space="preserve"> </w:t>
      </w:r>
      <w:r w:rsidR="00E70174" w:rsidRPr="00154B61">
        <w:rPr>
          <w:rFonts w:hint="eastAsia"/>
        </w:rPr>
        <w:t>금</w:t>
      </w:r>
      <w:r w:rsidR="00E70174" w:rsidRPr="00154B61">
        <w:t xml:space="preserve"> </w:t>
      </w:r>
      <w:r w:rsidR="00154B61">
        <w:rPr>
          <w:rFonts w:hint="eastAsia"/>
        </w:rPr>
        <w:t>[</w:t>
      </w:r>
      <w:r w:rsidR="0005189E">
        <w:rPr>
          <w:rFonts w:hint="eastAsia"/>
        </w:rPr>
        <w:t>일</w:t>
      </w:r>
      <w:r w:rsidR="00172962">
        <w:rPr>
          <w:rFonts w:hint="eastAsia"/>
        </w:rPr>
        <w:t>십억</w:t>
      </w:r>
      <w:r w:rsidR="00172962">
        <w:rPr>
          <w:rFonts w:hint="eastAsia"/>
        </w:rPr>
        <w:t>(1,000,000,000)</w:t>
      </w:r>
      <w:r w:rsidR="00154B61">
        <w:rPr>
          <w:rFonts w:hint="eastAsia"/>
        </w:rPr>
        <w:t>]</w:t>
      </w:r>
      <w:r w:rsidR="00F2066D" w:rsidRPr="00154B61">
        <w:rPr>
          <w:rFonts w:hint="eastAsia"/>
        </w:rPr>
        <w:t>원</w:t>
      </w:r>
      <w:r w:rsidR="00E70174" w:rsidRPr="00154B61">
        <w:rPr>
          <w:rFonts w:hint="eastAsia"/>
        </w:rPr>
        <w:t>을</w:t>
      </w:r>
      <w:r w:rsidR="00E70174" w:rsidRPr="00154B61">
        <w:rPr>
          <w:rFonts w:hint="eastAsia"/>
        </w:rPr>
        <w:t xml:space="preserve"> </w:t>
      </w:r>
      <w:r w:rsidR="00E70174" w:rsidRPr="00154B61">
        <w:rPr>
          <w:rFonts w:hint="eastAsia"/>
        </w:rPr>
        <w:t>초과하는</w:t>
      </w:r>
      <w:r w:rsidR="00E70174" w:rsidRPr="00154B61">
        <w:rPr>
          <w:rFonts w:hint="eastAsia"/>
        </w:rPr>
        <w:t xml:space="preserve"> </w:t>
      </w:r>
      <w:r w:rsidR="00E70174" w:rsidRPr="00154B61">
        <w:rPr>
          <w:rFonts w:hint="eastAsia"/>
        </w:rPr>
        <w:t>금전의</w:t>
      </w:r>
      <w:r w:rsidR="00E70174" w:rsidRPr="00154B61">
        <w:rPr>
          <w:rFonts w:hint="eastAsia"/>
        </w:rPr>
        <w:t xml:space="preserve"> </w:t>
      </w:r>
      <w:r w:rsidR="00600E68" w:rsidRPr="00154B61">
        <w:rPr>
          <w:rFonts w:hint="eastAsia"/>
        </w:rPr>
        <w:t>차입</w:t>
      </w:r>
      <w:r w:rsidR="00600E68" w:rsidRPr="00154B61">
        <w:rPr>
          <w:rFonts w:hint="eastAsia"/>
        </w:rPr>
        <w:t xml:space="preserve"> </w:t>
      </w:r>
      <w:r w:rsidR="00600E68" w:rsidRPr="00154B61">
        <w:rPr>
          <w:rFonts w:hint="eastAsia"/>
        </w:rPr>
        <w:t>또는</w:t>
      </w:r>
      <w:r w:rsidR="00E70174" w:rsidRPr="00154B61">
        <w:rPr>
          <w:rFonts w:hint="eastAsia"/>
        </w:rPr>
        <w:t xml:space="preserve"> </w:t>
      </w:r>
      <w:r w:rsidR="00E70174" w:rsidRPr="00154B61">
        <w:rPr>
          <w:rFonts w:hint="eastAsia"/>
        </w:rPr>
        <w:t>보증</w:t>
      </w:r>
      <w:r w:rsidR="00E70174" w:rsidRPr="00154B61">
        <w:rPr>
          <w:rFonts w:hint="eastAsia"/>
        </w:rPr>
        <w:t xml:space="preserve">. </w:t>
      </w:r>
    </w:p>
    <w:p w14:paraId="69E8F265" w14:textId="0C9C5EC9" w:rsidR="00107AF3" w:rsidRPr="00154B61" w:rsidRDefault="009678BE" w:rsidP="00877E3D">
      <w:pPr>
        <w:pStyle w:val="LKLevel4"/>
      </w:pPr>
      <w:r w:rsidRPr="00154B61">
        <w:rPr>
          <w:rFonts w:hint="eastAsia"/>
        </w:rPr>
        <w:t>건당</w:t>
      </w:r>
      <w:r w:rsidRPr="00154B61">
        <w:rPr>
          <w:rFonts w:hint="eastAsia"/>
        </w:rPr>
        <w:t xml:space="preserve"> </w:t>
      </w:r>
      <w:r w:rsidR="006C554E" w:rsidRPr="00154B61">
        <w:rPr>
          <w:rFonts w:hint="eastAsia"/>
        </w:rPr>
        <w:t>금</w:t>
      </w:r>
      <w:r w:rsidR="006C554E" w:rsidRPr="00154B61">
        <w:rPr>
          <w:rFonts w:hint="eastAsia"/>
        </w:rPr>
        <w:t xml:space="preserve"> </w:t>
      </w:r>
      <w:r w:rsidR="00154B61">
        <w:rPr>
          <w:rFonts w:hint="eastAsia"/>
        </w:rPr>
        <w:t>[</w:t>
      </w:r>
      <w:r w:rsidR="0005189E">
        <w:rPr>
          <w:rFonts w:hint="eastAsia"/>
        </w:rPr>
        <w:t>일</w:t>
      </w:r>
      <w:r w:rsidR="00172962">
        <w:rPr>
          <w:rFonts w:hint="eastAsia"/>
        </w:rPr>
        <w:t>십억</w:t>
      </w:r>
      <w:r w:rsidR="00172962">
        <w:rPr>
          <w:rFonts w:hint="eastAsia"/>
        </w:rPr>
        <w:t>(1,000,000,000)</w:t>
      </w:r>
      <w:r w:rsidR="00154B61">
        <w:rPr>
          <w:rFonts w:hint="eastAsia"/>
        </w:rPr>
        <w:t>]</w:t>
      </w:r>
      <w:r w:rsidR="009314F6" w:rsidRPr="00154B61">
        <w:rPr>
          <w:rFonts w:hint="eastAsia"/>
        </w:rPr>
        <w:t>원을</w:t>
      </w:r>
      <w:r w:rsidR="009314F6" w:rsidRPr="00154B61">
        <w:rPr>
          <w:rFonts w:hint="eastAsia"/>
        </w:rPr>
        <w:t xml:space="preserve"> </w:t>
      </w:r>
      <w:r w:rsidR="009314F6" w:rsidRPr="00154B61">
        <w:rPr>
          <w:rFonts w:hint="eastAsia"/>
        </w:rPr>
        <w:t>초과하는</w:t>
      </w:r>
      <w:r w:rsidR="009314F6" w:rsidRPr="00154B61">
        <w:rPr>
          <w:rFonts w:hint="eastAsia"/>
        </w:rPr>
        <w:t xml:space="preserve"> </w:t>
      </w:r>
      <w:r w:rsidR="009314F6" w:rsidRPr="00154B61">
        <w:rPr>
          <w:rFonts w:hint="eastAsia"/>
        </w:rPr>
        <w:t>유형자산</w:t>
      </w:r>
      <w:r w:rsidR="009314F6" w:rsidRPr="00154B61">
        <w:rPr>
          <w:rFonts w:hint="eastAsia"/>
        </w:rPr>
        <w:t xml:space="preserve"> </w:t>
      </w:r>
      <w:r w:rsidR="009314F6" w:rsidRPr="00154B61">
        <w:rPr>
          <w:rFonts w:hint="eastAsia"/>
        </w:rPr>
        <w:t>또는</w:t>
      </w:r>
      <w:r w:rsidR="009314F6" w:rsidRPr="00154B61">
        <w:rPr>
          <w:rFonts w:hint="eastAsia"/>
        </w:rPr>
        <w:t xml:space="preserve"> </w:t>
      </w:r>
      <w:r w:rsidR="00790AF3" w:rsidRPr="00154B61">
        <w:rPr>
          <w:rFonts w:hint="eastAsia"/>
        </w:rPr>
        <w:t>금</w:t>
      </w:r>
      <w:r w:rsidR="00790AF3" w:rsidRPr="00154B61">
        <w:t xml:space="preserve"> </w:t>
      </w:r>
      <w:r w:rsidR="00154B61">
        <w:rPr>
          <w:rFonts w:hint="eastAsia"/>
        </w:rPr>
        <w:t>[</w:t>
      </w:r>
      <w:r w:rsidR="00172962">
        <w:rPr>
          <w:rFonts w:hint="eastAsia"/>
        </w:rPr>
        <w:t>삼십억</w:t>
      </w:r>
      <w:r w:rsidR="00172962">
        <w:rPr>
          <w:rFonts w:hint="eastAsia"/>
        </w:rPr>
        <w:t>(3,000,000,000)</w:t>
      </w:r>
      <w:r w:rsidR="00154B61">
        <w:rPr>
          <w:rFonts w:hint="eastAsia"/>
        </w:rPr>
        <w:t>]</w:t>
      </w:r>
      <w:r w:rsidR="006C554E" w:rsidRPr="00154B61">
        <w:rPr>
          <w:rFonts w:hint="eastAsia"/>
        </w:rPr>
        <w:t>억원</w:t>
      </w:r>
      <w:r w:rsidR="00E70174" w:rsidRPr="00154B61">
        <w:rPr>
          <w:rFonts w:hint="eastAsia"/>
        </w:rPr>
        <w:t>을</w:t>
      </w:r>
      <w:r w:rsidR="00E70174" w:rsidRPr="00154B61">
        <w:rPr>
          <w:rFonts w:hint="eastAsia"/>
        </w:rPr>
        <w:t xml:space="preserve"> </w:t>
      </w:r>
      <w:r w:rsidR="00E70174" w:rsidRPr="00154B61">
        <w:rPr>
          <w:rFonts w:hint="eastAsia"/>
        </w:rPr>
        <w:t>초과하는</w:t>
      </w:r>
      <w:r w:rsidR="00E70174" w:rsidRPr="00154B61">
        <w:rPr>
          <w:rFonts w:hint="eastAsia"/>
        </w:rPr>
        <w:t xml:space="preserve"> </w:t>
      </w:r>
      <w:r w:rsidR="006C554E" w:rsidRPr="00154B61">
        <w:rPr>
          <w:rFonts w:hint="eastAsia"/>
        </w:rPr>
        <w:t>지식재산권</w:t>
      </w:r>
      <w:r w:rsidR="00E70174" w:rsidRPr="00154B61">
        <w:rPr>
          <w:rFonts w:hint="eastAsia"/>
        </w:rPr>
        <w:t>의</w:t>
      </w:r>
      <w:r w:rsidR="00E70174" w:rsidRPr="00154B61">
        <w:rPr>
          <w:rFonts w:hint="eastAsia"/>
        </w:rPr>
        <w:t xml:space="preserve"> </w:t>
      </w:r>
      <w:r w:rsidR="00777F98" w:rsidRPr="00154B61">
        <w:rPr>
          <w:rFonts w:hint="eastAsia"/>
        </w:rPr>
        <w:t>취득</w:t>
      </w:r>
      <w:r w:rsidR="00777F98" w:rsidRPr="00154B61">
        <w:rPr>
          <w:rFonts w:hint="eastAsia"/>
        </w:rPr>
        <w:t xml:space="preserve">, </w:t>
      </w:r>
      <w:r w:rsidR="00E70174" w:rsidRPr="00154B61">
        <w:rPr>
          <w:rFonts w:hint="eastAsia"/>
        </w:rPr>
        <w:t>매각</w:t>
      </w:r>
      <w:r w:rsidR="00600E68" w:rsidRPr="00154B61">
        <w:rPr>
          <w:rFonts w:hint="eastAsia"/>
        </w:rPr>
        <w:t xml:space="preserve"> </w:t>
      </w:r>
      <w:r w:rsidR="00600E68" w:rsidRPr="00154B61">
        <w:rPr>
          <w:rFonts w:hint="eastAsia"/>
        </w:rPr>
        <w:t>또는</w:t>
      </w:r>
      <w:r w:rsidR="00E70174" w:rsidRPr="00154B61">
        <w:rPr>
          <w:rFonts w:hint="eastAsia"/>
        </w:rPr>
        <w:t xml:space="preserve"> </w:t>
      </w:r>
      <w:r w:rsidR="00E70174" w:rsidRPr="00154B61">
        <w:rPr>
          <w:rFonts w:hint="eastAsia"/>
        </w:rPr>
        <w:t>처분</w:t>
      </w:r>
      <w:r w:rsidR="00E70174" w:rsidRPr="00154B61">
        <w:rPr>
          <w:rFonts w:hint="eastAsia"/>
        </w:rPr>
        <w:t>.</w:t>
      </w:r>
    </w:p>
    <w:p w14:paraId="28A7F658" w14:textId="4EC0F4E9" w:rsidR="00E70174" w:rsidRDefault="005E4012" w:rsidP="00877E3D">
      <w:pPr>
        <w:pStyle w:val="LKLevel4"/>
      </w:pPr>
      <w:r w:rsidRPr="00154B61">
        <w:rPr>
          <w:rFonts w:hint="eastAsia"/>
        </w:rPr>
        <w:t>건당</w:t>
      </w:r>
      <w:r w:rsidRPr="00154B61">
        <w:rPr>
          <w:rFonts w:hint="eastAsia"/>
        </w:rPr>
        <w:t xml:space="preserve"> </w:t>
      </w:r>
      <w:r w:rsidR="00F82589" w:rsidRPr="00154B61">
        <w:rPr>
          <w:rFonts w:hint="eastAsia"/>
        </w:rPr>
        <w:t>금</w:t>
      </w:r>
      <w:r w:rsidR="00F82589" w:rsidRPr="00154B61">
        <w:t xml:space="preserve"> </w:t>
      </w:r>
      <w:r w:rsidR="00C65FE2">
        <w:rPr>
          <w:rFonts w:hint="eastAsia"/>
        </w:rPr>
        <w:t>[</w:t>
      </w:r>
      <w:r w:rsidR="0005189E">
        <w:rPr>
          <w:rFonts w:hint="eastAsia"/>
        </w:rPr>
        <w:t>일</w:t>
      </w:r>
      <w:r w:rsidR="000976AD">
        <w:rPr>
          <w:rFonts w:hint="eastAsia"/>
        </w:rPr>
        <w:t>십억</w:t>
      </w:r>
      <w:r w:rsidR="000976AD">
        <w:rPr>
          <w:rFonts w:hint="eastAsia"/>
        </w:rPr>
        <w:t>(1,000,000,000)</w:t>
      </w:r>
      <w:r w:rsidR="00C65FE2">
        <w:rPr>
          <w:rFonts w:hint="eastAsia"/>
        </w:rPr>
        <w:t>]</w:t>
      </w:r>
      <w:r w:rsidR="00F82589" w:rsidRPr="00154B61">
        <w:rPr>
          <w:rFonts w:hint="eastAsia"/>
        </w:rPr>
        <w:t>원</w:t>
      </w:r>
      <w:r w:rsidR="00F82589" w:rsidRPr="00154B61">
        <w:rPr>
          <w:rFonts w:hint="eastAsia"/>
        </w:rPr>
        <w:t xml:space="preserve"> </w:t>
      </w:r>
      <w:r w:rsidR="00F82589" w:rsidRPr="00154B61">
        <w:rPr>
          <w:rFonts w:hint="eastAsia"/>
        </w:rPr>
        <w:t>이상</w:t>
      </w:r>
      <w:r w:rsidR="00F82589">
        <w:rPr>
          <w:rFonts w:hint="eastAsia"/>
        </w:rPr>
        <w:t xml:space="preserve"> </w:t>
      </w:r>
      <w:r w:rsidR="00F82589">
        <w:rPr>
          <w:rFonts w:hint="eastAsia"/>
        </w:rPr>
        <w:t>청구권의</w:t>
      </w:r>
      <w:r w:rsidR="00F82589">
        <w:rPr>
          <w:rFonts w:hint="eastAsia"/>
        </w:rPr>
        <w:t xml:space="preserve"> </w:t>
      </w:r>
      <w:r w:rsidR="00107AF3">
        <w:rPr>
          <w:rFonts w:hint="eastAsia"/>
        </w:rPr>
        <w:t>포기</w:t>
      </w:r>
      <w:r w:rsidR="00F54E5F">
        <w:rPr>
          <w:rFonts w:hint="eastAsia"/>
        </w:rPr>
        <w:t xml:space="preserve"> </w:t>
      </w:r>
      <w:r w:rsidR="00F54E5F">
        <w:rPr>
          <w:rFonts w:hint="eastAsia"/>
        </w:rPr>
        <w:t>또는</w:t>
      </w:r>
      <w:r w:rsidR="00F54E5F">
        <w:rPr>
          <w:rFonts w:hint="eastAsia"/>
        </w:rPr>
        <w:t xml:space="preserve"> </w:t>
      </w:r>
      <w:r w:rsidR="004B375F">
        <w:rPr>
          <w:rFonts w:hint="eastAsia"/>
        </w:rPr>
        <w:t>소송</w:t>
      </w:r>
      <w:r w:rsidR="004B375F">
        <w:rPr>
          <w:rFonts w:hint="eastAsia"/>
        </w:rPr>
        <w:t xml:space="preserve"> </w:t>
      </w:r>
      <w:r w:rsidR="004B375F">
        <w:rPr>
          <w:rFonts w:hint="eastAsia"/>
        </w:rPr>
        <w:t>기타</w:t>
      </w:r>
      <w:r w:rsidR="004B375F">
        <w:rPr>
          <w:rFonts w:hint="eastAsia"/>
        </w:rPr>
        <w:t xml:space="preserve"> </w:t>
      </w:r>
      <w:r w:rsidR="004B375F">
        <w:rPr>
          <w:rFonts w:hint="eastAsia"/>
        </w:rPr>
        <w:t>분쟁의</w:t>
      </w:r>
      <w:r w:rsidR="004B375F">
        <w:rPr>
          <w:rFonts w:hint="eastAsia"/>
        </w:rPr>
        <w:t xml:space="preserve"> </w:t>
      </w:r>
      <w:r w:rsidR="004B375F">
        <w:rPr>
          <w:rFonts w:hint="eastAsia"/>
        </w:rPr>
        <w:t>취하</w:t>
      </w:r>
      <w:r w:rsidR="004B375F">
        <w:rPr>
          <w:rFonts w:hint="eastAsia"/>
        </w:rPr>
        <w:t xml:space="preserve">, </w:t>
      </w:r>
      <w:r w:rsidR="00F54E5F">
        <w:rPr>
          <w:rFonts w:hint="eastAsia"/>
        </w:rPr>
        <w:t>화해</w:t>
      </w:r>
      <w:r w:rsidR="00F54E5F">
        <w:rPr>
          <w:rFonts w:hint="eastAsia"/>
        </w:rPr>
        <w:t xml:space="preserve">, </w:t>
      </w:r>
      <w:r w:rsidR="00F54E5F">
        <w:rPr>
          <w:rFonts w:hint="eastAsia"/>
        </w:rPr>
        <w:t>인낙</w:t>
      </w:r>
      <w:r w:rsidR="00F54E5F">
        <w:rPr>
          <w:rFonts w:hint="eastAsia"/>
        </w:rPr>
        <w:t xml:space="preserve"> </w:t>
      </w:r>
      <w:r w:rsidR="00F54E5F">
        <w:rPr>
          <w:rFonts w:hint="eastAsia"/>
        </w:rPr>
        <w:t>또는</w:t>
      </w:r>
      <w:r w:rsidR="00F54E5F">
        <w:rPr>
          <w:rFonts w:hint="eastAsia"/>
        </w:rPr>
        <w:t xml:space="preserve"> </w:t>
      </w:r>
      <w:r w:rsidR="00107AF3">
        <w:rPr>
          <w:rFonts w:hint="eastAsia"/>
        </w:rPr>
        <w:t>면책</w:t>
      </w:r>
      <w:r w:rsidR="00107AF3">
        <w:rPr>
          <w:rFonts w:hint="eastAsia"/>
        </w:rPr>
        <w:t>.</w:t>
      </w:r>
    </w:p>
    <w:p w14:paraId="30751035" w14:textId="2D8DAB73" w:rsidR="004655AF" w:rsidRPr="00B83FFD" w:rsidRDefault="004655AF" w:rsidP="004655AF">
      <w:pPr>
        <w:pStyle w:val="LKLevel4"/>
      </w:pPr>
      <w:r w:rsidRPr="00B83FFD">
        <w:rPr>
          <w:rFonts w:hint="eastAsia"/>
        </w:rPr>
        <w:t>기타</w:t>
      </w:r>
      <w:r w:rsidRPr="00B83FFD">
        <w:t xml:space="preserve"> </w:t>
      </w:r>
      <w:r w:rsidRPr="00B83FFD">
        <w:t>상법이나</w:t>
      </w:r>
      <w:r w:rsidRPr="00B83FFD">
        <w:t xml:space="preserve"> </w:t>
      </w:r>
      <w:r w:rsidRPr="00B83FFD">
        <w:t>정관상</w:t>
      </w:r>
      <w:r w:rsidRPr="00B83FFD">
        <w:t xml:space="preserve"> </w:t>
      </w:r>
      <w:r w:rsidRPr="00B83FFD">
        <w:t>이사회</w:t>
      </w:r>
      <w:r w:rsidRPr="00B83FFD">
        <w:t xml:space="preserve"> </w:t>
      </w:r>
      <w:r w:rsidRPr="00B83FFD">
        <w:t>또는</w:t>
      </w:r>
      <w:r w:rsidRPr="00B83FFD">
        <w:t xml:space="preserve"> </w:t>
      </w:r>
      <w:r w:rsidRPr="00B83FFD">
        <w:t>주주총회</w:t>
      </w:r>
      <w:r w:rsidRPr="00B83FFD">
        <w:t xml:space="preserve"> </w:t>
      </w:r>
      <w:r w:rsidRPr="00B83FFD">
        <w:t>결의를</w:t>
      </w:r>
      <w:r w:rsidRPr="00B83FFD">
        <w:t xml:space="preserve"> </w:t>
      </w:r>
      <w:r w:rsidRPr="00B83FFD">
        <w:t>필요로</w:t>
      </w:r>
      <w:r w:rsidRPr="00B83FFD">
        <w:t xml:space="preserve"> </w:t>
      </w:r>
      <w:r w:rsidRPr="00B83FFD">
        <w:t>하는</w:t>
      </w:r>
      <w:r w:rsidRPr="00B83FFD">
        <w:t xml:space="preserve"> </w:t>
      </w:r>
      <w:r w:rsidRPr="00B83FFD">
        <w:t>사항</w:t>
      </w:r>
    </w:p>
    <w:p w14:paraId="425C3C96" w14:textId="77777777" w:rsidR="00E70174" w:rsidRPr="00E70174" w:rsidRDefault="00600E68" w:rsidP="00877E3D">
      <w:pPr>
        <w:pStyle w:val="LKLevel4"/>
      </w:pP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행위에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약속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체결</w:t>
      </w:r>
      <w:r>
        <w:rPr>
          <w:rFonts w:hint="eastAsia"/>
        </w:rPr>
        <w:t>.</w:t>
      </w:r>
    </w:p>
    <w:p w14:paraId="678D170A" w14:textId="0A3A3546" w:rsidR="00B2387B" w:rsidRPr="000326A8" w:rsidRDefault="006C4877" w:rsidP="00877E3D">
      <w:pPr>
        <w:pStyle w:val="LKLevel3"/>
      </w:pPr>
      <w:bookmarkStart w:id="55" w:name="_Ref105673477"/>
      <w:r>
        <w:rPr>
          <w:rFonts w:hint="eastAsia"/>
          <w:u w:val="single"/>
        </w:rPr>
        <w:t>[</w:t>
      </w:r>
      <w:r w:rsidR="003527B9" w:rsidRPr="00B83FFD">
        <w:rPr>
          <w:u w:val="single"/>
        </w:rPr>
        <w:t>필요적</w:t>
      </w:r>
      <w:r w:rsidR="003527B9" w:rsidRPr="00B83FFD">
        <w:rPr>
          <w:u w:val="single"/>
        </w:rPr>
        <w:t xml:space="preserve"> </w:t>
      </w:r>
      <w:r w:rsidR="003527B9" w:rsidRPr="00B83FFD">
        <w:rPr>
          <w:u w:val="single"/>
        </w:rPr>
        <w:t>승인</w:t>
      </w:r>
      <w:r w:rsidR="003527B9" w:rsidRPr="00B83FFD">
        <w:t>.</w:t>
      </w:r>
      <w:r w:rsidR="003527B9" w:rsidRPr="000326A8">
        <w:t xml:space="preserve">  </w:t>
      </w:r>
      <w:r w:rsidR="003527B9" w:rsidRPr="000326A8">
        <w:t>매수인은</w:t>
      </w:r>
      <w:r w:rsidR="003527B9" w:rsidRPr="000326A8">
        <w:t xml:space="preserve"> </w:t>
      </w:r>
      <w:r w:rsidR="003527B9" w:rsidRPr="000326A8">
        <w:t>필요적</w:t>
      </w:r>
      <w:r w:rsidR="003527B9" w:rsidRPr="000326A8">
        <w:t xml:space="preserve"> </w:t>
      </w:r>
      <w:r w:rsidR="003527B9" w:rsidRPr="000326A8">
        <w:t>승인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취득</w:t>
      </w:r>
      <w:r w:rsidR="003527B9" w:rsidRPr="000326A8">
        <w:t xml:space="preserve">, </w:t>
      </w:r>
      <w:r w:rsidR="003527B9">
        <w:rPr>
          <w:rFonts w:hint="eastAsia"/>
        </w:rPr>
        <w:t>기타</w:t>
      </w:r>
      <w:r w:rsidR="003527B9">
        <w:rPr>
          <w:rFonts w:hint="eastAsia"/>
        </w:rPr>
        <w:t xml:space="preserve"> </w:t>
      </w:r>
      <w:r w:rsidR="003527B9" w:rsidRPr="000326A8">
        <w:t>관련</w:t>
      </w:r>
      <w:r w:rsidR="003527B9" w:rsidRPr="000326A8">
        <w:t xml:space="preserve"> </w:t>
      </w:r>
      <w:r w:rsidR="003527B9" w:rsidRPr="000326A8">
        <w:t>법률</w:t>
      </w:r>
      <w:r w:rsidR="003527B9" w:rsidRPr="000326A8">
        <w:t xml:space="preserve"> </w:t>
      </w:r>
      <w:r w:rsidR="003527B9" w:rsidRPr="000326A8">
        <w:t>및</w:t>
      </w:r>
      <w:r w:rsidR="003527B9" w:rsidRPr="000326A8">
        <w:t xml:space="preserve"> </w:t>
      </w:r>
      <w:r w:rsidR="003527B9" w:rsidRPr="000326A8">
        <w:t>매수인이</w:t>
      </w:r>
      <w:r w:rsidR="003527B9" w:rsidRPr="000326A8">
        <w:t xml:space="preserve"> </w:t>
      </w:r>
      <w:r w:rsidR="003527B9" w:rsidRPr="000326A8">
        <w:t>체결한</w:t>
      </w:r>
      <w:r w:rsidR="003527B9" w:rsidRPr="000326A8">
        <w:t xml:space="preserve"> </w:t>
      </w:r>
      <w:r w:rsidR="003527B9" w:rsidRPr="000326A8">
        <w:t>계약에</w:t>
      </w:r>
      <w:r w:rsidR="003527B9" w:rsidRPr="000326A8">
        <w:t xml:space="preserve"> </w:t>
      </w:r>
      <w:r w:rsidR="003527B9" w:rsidRPr="000326A8">
        <w:t>의하여</w:t>
      </w:r>
      <w:r w:rsidR="003527B9" w:rsidRPr="000326A8">
        <w:t xml:space="preserve"> </w:t>
      </w:r>
      <w:r w:rsidR="003527B9" w:rsidRPr="000326A8">
        <w:t>요구되는</w:t>
      </w:r>
      <w:r w:rsidR="003527B9" w:rsidRPr="000326A8">
        <w:t xml:space="preserve"> </w:t>
      </w:r>
      <w:r w:rsidR="003527B9" w:rsidRPr="000326A8">
        <w:t>인허가나</w:t>
      </w:r>
      <w:r w:rsidR="003527B9" w:rsidRPr="000326A8">
        <w:t xml:space="preserve"> </w:t>
      </w:r>
      <w:r w:rsidR="003527B9" w:rsidRPr="000326A8">
        <w:t>제</w:t>
      </w:r>
      <w:r w:rsidR="003527B9" w:rsidRPr="000326A8">
        <w:t>3</w:t>
      </w:r>
      <w:r w:rsidR="003527B9" w:rsidRPr="000326A8">
        <w:t>자의</w:t>
      </w:r>
      <w:r w:rsidR="003527B9" w:rsidRPr="000326A8">
        <w:t xml:space="preserve"> </w:t>
      </w:r>
      <w:r w:rsidR="003527B9" w:rsidRPr="000326A8">
        <w:t>동의</w:t>
      </w:r>
      <w:r w:rsidR="003527B9" w:rsidRPr="000326A8">
        <w:t xml:space="preserve"> </w:t>
      </w:r>
      <w:r w:rsidR="003527B9">
        <w:rPr>
          <w:rFonts w:hint="eastAsia"/>
        </w:rPr>
        <w:t>취득</w:t>
      </w:r>
      <w:r w:rsidR="003527B9">
        <w:rPr>
          <w:rFonts w:hint="eastAsia"/>
        </w:rPr>
        <w:t xml:space="preserve"> </w:t>
      </w:r>
      <w:r w:rsidR="003527B9" w:rsidRPr="000326A8">
        <w:t>등을</w:t>
      </w:r>
      <w:r w:rsidR="003527B9" w:rsidRPr="000326A8">
        <w:t xml:space="preserve"> </w:t>
      </w:r>
      <w:r w:rsidR="003527B9" w:rsidRPr="000326A8">
        <w:t>포함하여</w:t>
      </w:r>
      <w:r w:rsidR="003527B9" w:rsidRPr="000326A8">
        <w:t xml:space="preserve"> </w:t>
      </w:r>
      <w:r w:rsidR="003527B9" w:rsidRPr="000326A8">
        <w:t>본건</w:t>
      </w:r>
      <w:r w:rsidR="003527B9" w:rsidRPr="000326A8">
        <w:t xml:space="preserve"> </w:t>
      </w:r>
      <w:r w:rsidR="003527B9" w:rsidRPr="000326A8">
        <w:t>거래와</w:t>
      </w:r>
      <w:r w:rsidR="003527B9" w:rsidRPr="000326A8">
        <w:t xml:space="preserve"> </w:t>
      </w:r>
      <w:r w:rsidR="003527B9" w:rsidRPr="000326A8">
        <w:t>관련하여</w:t>
      </w:r>
      <w:r w:rsidR="003527B9" w:rsidRPr="000326A8">
        <w:t xml:space="preserve"> </w:t>
      </w:r>
      <w:r w:rsidR="003527B9" w:rsidRPr="000326A8">
        <w:t>거래종결일</w:t>
      </w:r>
      <w:r w:rsidR="003527B9" w:rsidRPr="000326A8">
        <w:t xml:space="preserve"> </w:t>
      </w:r>
      <w:r w:rsidR="003527B9" w:rsidRPr="000326A8">
        <w:t>이전에</w:t>
      </w:r>
      <w:r w:rsidR="003527B9" w:rsidRPr="000326A8">
        <w:t xml:space="preserve"> </w:t>
      </w:r>
      <w:r w:rsidR="003527B9" w:rsidRPr="000326A8">
        <w:t>거쳐야</w:t>
      </w:r>
      <w:r w:rsidR="003527B9" w:rsidRPr="000326A8">
        <w:t xml:space="preserve"> </w:t>
      </w:r>
      <w:r w:rsidR="003527B9" w:rsidRPr="000326A8">
        <w:t>하는</w:t>
      </w:r>
      <w:r w:rsidR="003527B9" w:rsidRPr="000326A8">
        <w:t xml:space="preserve"> </w:t>
      </w:r>
      <w:r w:rsidR="003527B9">
        <w:rPr>
          <w:rFonts w:hint="eastAsia"/>
        </w:rPr>
        <w:t>모든</w:t>
      </w:r>
      <w:r w:rsidR="003527B9">
        <w:rPr>
          <w:rFonts w:hint="eastAsia"/>
        </w:rPr>
        <w:t xml:space="preserve"> </w:t>
      </w:r>
      <w:r w:rsidR="003527B9" w:rsidRPr="000326A8">
        <w:t>절차</w:t>
      </w:r>
      <w:r w:rsidR="003527B9" w:rsidRPr="000326A8">
        <w:t>(</w:t>
      </w:r>
      <w:r w:rsidR="00A24CB9" w:rsidRPr="000326A8">
        <w:t>필요적</w:t>
      </w:r>
      <w:r w:rsidR="00A24CB9" w:rsidRPr="000326A8">
        <w:t xml:space="preserve"> </w:t>
      </w:r>
      <w:r w:rsidR="00A24CB9" w:rsidRPr="000326A8">
        <w:t>승인에</w:t>
      </w:r>
      <w:r w:rsidR="00A24CB9" w:rsidRPr="000326A8">
        <w:t xml:space="preserve"> </w:t>
      </w:r>
      <w:r w:rsidR="00A24CB9" w:rsidRPr="000326A8">
        <w:t>부과된</w:t>
      </w:r>
      <w:r w:rsidR="00A24CB9" w:rsidRPr="000326A8">
        <w:t xml:space="preserve"> </w:t>
      </w:r>
      <w:r w:rsidR="00A24CB9">
        <w:rPr>
          <w:rFonts w:hint="eastAsia"/>
        </w:rPr>
        <w:t>부담이나</w:t>
      </w:r>
      <w:r w:rsidR="00A24CB9">
        <w:rPr>
          <w:rFonts w:hint="eastAsia"/>
        </w:rPr>
        <w:t xml:space="preserve"> </w:t>
      </w:r>
      <w:r w:rsidR="00A24CB9" w:rsidRPr="000326A8">
        <w:t>조건의</w:t>
      </w:r>
      <w:r w:rsidR="00A24CB9" w:rsidRPr="000326A8">
        <w:t xml:space="preserve"> </w:t>
      </w:r>
      <w:r w:rsidR="00A24CB9" w:rsidRPr="000326A8">
        <w:t>이행을</w:t>
      </w:r>
      <w:r w:rsidR="00A24CB9" w:rsidRPr="000326A8">
        <w:t xml:space="preserve"> </w:t>
      </w:r>
      <w:r w:rsidR="00A24CB9" w:rsidRPr="000326A8">
        <w:t>포함함</w:t>
      </w:r>
      <w:r w:rsidR="00A24CB9">
        <w:rPr>
          <w:rFonts w:hint="eastAsia"/>
        </w:rPr>
        <w:t xml:space="preserve">, </w:t>
      </w:r>
      <w:r w:rsidR="003527B9">
        <w:rPr>
          <w:rFonts w:hint="eastAsia"/>
        </w:rPr>
        <w:t>총칭하여</w:t>
      </w:r>
      <w:r w:rsidR="003527B9">
        <w:rPr>
          <w:rFonts w:hint="eastAsia"/>
        </w:rPr>
        <w:t xml:space="preserve"> </w:t>
      </w:r>
      <w:r w:rsidR="004050ED">
        <w:t>“</w:t>
      </w:r>
      <w:r w:rsidR="003527B9" w:rsidRPr="00E52419">
        <w:rPr>
          <w:rFonts w:hint="eastAsia"/>
          <w:u w:val="single"/>
        </w:rPr>
        <w:t>필요적</w:t>
      </w:r>
      <w:r w:rsidR="003527B9" w:rsidRPr="00E52419">
        <w:rPr>
          <w:u w:val="single"/>
        </w:rPr>
        <w:t xml:space="preserve"> </w:t>
      </w:r>
      <w:r w:rsidR="003527B9" w:rsidRPr="00E52419">
        <w:rPr>
          <w:rFonts w:hint="eastAsia"/>
          <w:u w:val="single"/>
        </w:rPr>
        <w:t>승인</w:t>
      </w:r>
      <w:r w:rsidR="003527B9" w:rsidRPr="00E52419">
        <w:rPr>
          <w:u w:val="single"/>
        </w:rPr>
        <w:t xml:space="preserve"> </w:t>
      </w:r>
      <w:r w:rsidR="003527B9" w:rsidRPr="00E52419">
        <w:rPr>
          <w:rFonts w:hint="eastAsia"/>
          <w:u w:val="single"/>
        </w:rPr>
        <w:t>등</w:t>
      </w:r>
      <w:r w:rsidR="004050ED">
        <w:t>”</w:t>
      </w:r>
      <w:r w:rsidR="003527B9" w:rsidRPr="000326A8">
        <w:t>)</w:t>
      </w:r>
      <w:r w:rsidR="003527B9" w:rsidRPr="000326A8">
        <w:t>를</w:t>
      </w:r>
      <w:r w:rsidR="003527B9" w:rsidRPr="000326A8">
        <w:t xml:space="preserve"> </w:t>
      </w:r>
      <w:r w:rsidR="003527B9">
        <w:rPr>
          <w:rFonts w:hint="eastAsia"/>
        </w:rPr>
        <w:t>신속하게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이행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및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완료하여야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한다</w:t>
      </w:r>
      <w:r w:rsidR="003527B9" w:rsidRPr="00AE3B8D">
        <w:t>.</w:t>
      </w:r>
      <w:r w:rsidR="003527B9" w:rsidRPr="000326A8">
        <w:t xml:space="preserve"> </w:t>
      </w:r>
      <w:r w:rsidR="00A24CB9" w:rsidRPr="000326A8">
        <w:t>매수인은</w:t>
      </w:r>
      <w:r w:rsidR="00A24CB9" w:rsidRPr="000326A8">
        <w:t xml:space="preserve"> (</w:t>
      </w:r>
      <w:proofErr w:type="spellStart"/>
      <w:r w:rsidR="00A24CB9" w:rsidRPr="000326A8">
        <w:t>i</w:t>
      </w:r>
      <w:proofErr w:type="spellEnd"/>
      <w:r w:rsidR="00A24CB9" w:rsidRPr="000326A8">
        <w:t xml:space="preserve">) </w:t>
      </w:r>
      <w:r w:rsidR="00A24CB9" w:rsidRPr="000326A8">
        <w:t>본</w:t>
      </w:r>
      <w:r w:rsidR="00A24CB9" w:rsidRPr="000326A8">
        <w:t xml:space="preserve"> </w:t>
      </w:r>
      <w:r w:rsidR="00A24CB9" w:rsidRPr="000326A8">
        <w:t>계약</w:t>
      </w:r>
      <w:r w:rsidR="00A24CB9" w:rsidRPr="000326A8">
        <w:t xml:space="preserve"> </w:t>
      </w:r>
      <w:r w:rsidR="00A24CB9" w:rsidRPr="0059521D">
        <w:t>체결일로부터</w:t>
      </w:r>
      <w:r w:rsidR="00A24CB9" w:rsidRPr="0059521D">
        <w:t xml:space="preserve"> </w:t>
      </w:r>
      <w:r w:rsidR="00A24CB9" w:rsidRPr="0059521D">
        <w:rPr>
          <w:rFonts w:hint="eastAsia"/>
        </w:rPr>
        <w:t>5</w:t>
      </w:r>
      <w:r w:rsidR="00A24CB9">
        <w:t xml:space="preserve"> </w:t>
      </w:r>
      <w:r w:rsidR="00A24CB9" w:rsidRPr="000326A8">
        <w:t>영업일</w:t>
      </w:r>
      <w:r w:rsidR="00A24CB9" w:rsidRPr="000326A8">
        <w:t xml:space="preserve"> </w:t>
      </w:r>
      <w:r w:rsidR="00A24CB9" w:rsidRPr="000326A8">
        <w:t>이내에</w:t>
      </w:r>
      <w:r w:rsidR="00A24CB9" w:rsidRPr="000326A8">
        <w:t xml:space="preserve"> </w:t>
      </w:r>
      <w:r w:rsidR="00A24CB9" w:rsidRPr="000326A8">
        <w:t>필요적</w:t>
      </w:r>
      <w:r w:rsidR="00A24CB9" w:rsidRPr="000326A8">
        <w:t xml:space="preserve"> </w:t>
      </w:r>
      <w:r w:rsidR="00A24CB9" w:rsidRPr="000326A8">
        <w:t>승인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등</w:t>
      </w:r>
      <w:r w:rsidR="00A24CB9" w:rsidRPr="000326A8">
        <w:t>에</w:t>
      </w:r>
      <w:r w:rsidR="00A24CB9" w:rsidRPr="000326A8">
        <w:t xml:space="preserve"> </w:t>
      </w:r>
      <w:r w:rsidR="00A24CB9" w:rsidRPr="000326A8">
        <w:t>관한</w:t>
      </w:r>
      <w:r w:rsidR="00A24CB9" w:rsidRPr="000326A8">
        <w:t xml:space="preserve"> </w:t>
      </w:r>
      <w:r w:rsidR="00A24CB9" w:rsidRPr="000326A8">
        <w:t>신청서</w:t>
      </w:r>
      <w:r w:rsidR="00A24CB9" w:rsidRPr="000326A8">
        <w:t xml:space="preserve">, </w:t>
      </w:r>
      <w:r w:rsidR="00A24CB9" w:rsidRPr="000326A8">
        <w:t>신고서</w:t>
      </w:r>
      <w:r w:rsidR="00A24CB9" w:rsidRPr="000326A8">
        <w:t xml:space="preserve">, </w:t>
      </w:r>
      <w:r w:rsidR="00A24CB9" w:rsidRPr="000326A8">
        <w:t>기타</w:t>
      </w:r>
      <w:r w:rsidR="00A24CB9" w:rsidRPr="000326A8">
        <w:t xml:space="preserve"> </w:t>
      </w:r>
      <w:r w:rsidR="00A24CB9" w:rsidRPr="000326A8">
        <w:t>이에</w:t>
      </w:r>
      <w:r w:rsidR="00A24CB9" w:rsidRPr="000326A8">
        <w:t xml:space="preserve"> </w:t>
      </w:r>
      <w:r w:rsidR="00A24CB9" w:rsidRPr="000326A8">
        <w:t>준하는</w:t>
      </w:r>
      <w:r w:rsidR="00A24CB9" w:rsidRPr="000326A8">
        <w:t xml:space="preserve"> </w:t>
      </w:r>
      <w:r w:rsidR="00A24CB9" w:rsidRPr="000326A8">
        <w:t>서류</w:t>
      </w:r>
      <w:r w:rsidR="00A24CB9">
        <w:rPr>
          <w:rFonts w:hint="eastAsia"/>
        </w:rPr>
        <w:t>(</w:t>
      </w:r>
      <w:r w:rsidR="00A24CB9">
        <w:t>“</w:t>
      </w:r>
      <w:r w:rsidR="00A24CB9" w:rsidRPr="00E52419">
        <w:rPr>
          <w:rFonts w:hint="eastAsia"/>
          <w:u w:val="single"/>
        </w:rPr>
        <w:t>신고서</w:t>
      </w:r>
      <w:r w:rsidR="00A24CB9" w:rsidRPr="00E52419">
        <w:rPr>
          <w:u w:val="single"/>
        </w:rPr>
        <w:t xml:space="preserve"> </w:t>
      </w:r>
      <w:r w:rsidR="00A24CB9" w:rsidRPr="00E52419">
        <w:rPr>
          <w:rFonts w:hint="eastAsia"/>
          <w:u w:val="single"/>
        </w:rPr>
        <w:t>등</w:t>
      </w:r>
      <w:r w:rsidR="00A24CB9">
        <w:t>”)</w:t>
      </w:r>
      <w:r w:rsidR="00A24CB9" w:rsidRPr="000326A8">
        <w:t>를</w:t>
      </w:r>
      <w:r w:rsidR="00A24CB9" w:rsidRPr="000326A8">
        <w:t xml:space="preserve"> </w:t>
      </w:r>
      <w:r w:rsidR="00A24CB9" w:rsidRPr="000326A8">
        <w:t>관할</w:t>
      </w:r>
      <w:r w:rsidR="00A24CB9" w:rsidRPr="000326A8">
        <w:t xml:space="preserve"> </w:t>
      </w:r>
      <w:r w:rsidR="00A24CB9" w:rsidRPr="000326A8">
        <w:t>국내외</w:t>
      </w:r>
      <w:r w:rsidR="00A24CB9" w:rsidRPr="000326A8">
        <w:t xml:space="preserve"> </w:t>
      </w:r>
      <w:r w:rsidR="00A24CB9" w:rsidRPr="000326A8">
        <w:t>정부기관에</w:t>
      </w:r>
      <w:r w:rsidR="00A24CB9" w:rsidRPr="000326A8">
        <w:t xml:space="preserve"> </w:t>
      </w:r>
      <w:r w:rsidR="00A24CB9" w:rsidRPr="000326A8">
        <w:t>제출하고</w:t>
      </w:r>
      <w:r w:rsidR="00A24CB9" w:rsidRPr="000326A8">
        <w:t xml:space="preserve"> </w:t>
      </w:r>
      <w:r w:rsidR="00A24CB9" w:rsidRPr="000326A8">
        <w:t>그</w:t>
      </w:r>
      <w:r w:rsidR="00A24CB9" w:rsidRPr="000326A8">
        <w:t xml:space="preserve"> </w:t>
      </w:r>
      <w:r w:rsidR="00A24CB9">
        <w:rPr>
          <w:rFonts w:hint="eastAsia"/>
        </w:rPr>
        <w:t>신고서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등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사본</w:t>
      </w:r>
      <w:r w:rsidR="00A24CB9">
        <w:rPr>
          <w:rFonts w:hint="eastAsia"/>
        </w:rPr>
        <w:t>(</w:t>
      </w:r>
      <w:r w:rsidR="00A24CB9">
        <w:rPr>
          <w:rFonts w:hint="eastAsia"/>
        </w:rPr>
        <w:t>단</w:t>
      </w:r>
      <w:r w:rsidR="00A24CB9">
        <w:rPr>
          <w:rFonts w:hint="eastAsia"/>
        </w:rPr>
        <w:t>,</w:t>
      </w:r>
      <w:r w:rsidR="00A24CB9">
        <w:t xml:space="preserve"> </w:t>
      </w:r>
      <w:r w:rsidR="00A24CB9">
        <w:rPr>
          <w:rFonts w:hint="eastAsia"/>
        </w:rPr>
        <w:t>매수인의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영업비밀에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해당하는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항목은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식별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불능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처리할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수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있음</w:t>
      </w:r>
      <w:r w:rsidR="00A24CB9">
        <w:rPr>
          <w:rFonts w:hint="eastAsia"/>
        </w:rPr>
        <w:t>)</w:t>
      </w:r>
      <w:r w:rsidR="00A24CB9">
        <w:rPr>
          <w:rFonts w:hint="eastAsia"/>
        </w:rPr>
        <w:t>과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제출</w:t>
      </w:r>
      <w:r w:rsidR="00A24CB9">
        <w:rPr>
          <w:rFonts w:hint="eastAsia"/>
        </w:rPr>
        <w:t xml:space="preserve"> </w:t>
      </w:r>
      <w:r w:rsidR="00A24CB9" w:rsidRPr="000326A8">
        <w:t>증빙을</w:t>
      </w:r>
      <w:r w:rsidR="00A24CB9" w:rsidRPr="000326A8">
        <w:t xml:space="preserve"> </w:t>
      </w:r>
      <w:r w:rsidR="00A24CB9" w:rsidRPr="000326A8">
        <w:t>매도인에게</w:t>
      </w:r>
      <w:r w:rsidR="00A24CB9" w:rsidRPr="000326A8">
        <w:t xml:space="preserve"> </w:t>
      </w:r>
      <w:r w:rsidR="00A24CB9" w:rsidRPr="000326A8">
        <w:t>제공하여야</w:t>
      </w:r>
      <w:r w:rsidR="00A24CB9" w:rsidRPr="000326A8">
        <w:t xml:space="preserve"> </w:t>
      </w:r>
      <w:r w:rsidR="00A24CB9" w:rsidRPr="000326A8">
        <w:t>하고</w:t>
      </w:r>
      <w:r w:rsidR="00A24CB9" w:rsidRPr="000326A8">
        <w:t xml:space="preserve">, (ii) </w:t>
      </w:r>
      <w:r w:rsidR="00A24CB9" w:rsidRPr="000326A8">
        <w:t>매도인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대표</w:t>
      </w:r>
      <w:r w:rsidR="00A24CB9" w:rsidRPr="000326A8">
        <w:t>의</w:t>
      </w:r>
      <w:r w:rsidR="00A24CB9" w:rsidRPr="000326A8">
        <w:t xml:space="preserve"> </w:t>
      </w:r>
      <w:r w:rsidR="00A24CB9" w:rsidRPr="000326A8">
        <w:t>요청이</w:t>
      </w:r>
      <w:r w:rsidR="00A24CB9" w:rsidRPr="000326A8">
        <w:t xml:space="preserve"> </w:t>
      </w:r>
      <w:r w:rsidR="00A24CB9" w:rsidRPr="000326A8">
        <w:t>있을</w:t>
      </w:r>
      <w:r w:rsidR="00A24CB9" w:rsidRPr="000326A8">
        <w:t xml:space="preserve"> </w:t>
      </w:r>
      <w:r w:rsidR="00A24CB9" w:rsidRPr="000326A8">
        <w:t>경우</w:t>
      </w:r>
      <w:r w:rsidR="00A24CB9" w:rsidRPr="000326A8">
        <w:t xml:space="preserve"> </w:t>
      </w:r>
      <w:r w:rsidR="00A24CB9">
        <w:rPr>
          <w:rFonts w:hint="eastAsia"/>
        </w:rPr>
        <w:t>필요적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승인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등의</w:t>
      </w:r>
      <w:r w:rsidR="00A24CB9" w:rsidRPr="000326A8">
        <w:t xml:space="preserve"> </w:t>
      </w:r>
      <w:r w:rsidR="00A24CB9" w:rsidRPr="000326A8">
        <w:t>진행상황을</w:t>
      </w:r>
      <w:r w:rsidR="00A24CB9" w:rsidRPr="000326A8">
        <w:t xml:space="preserve"> </w:t>
      </w:r>
      <w:r w:rsidR="00A24CB9" w:rsidRPr="000326A8">
        <w:t>매도인</w:t>
      </w:r>
      <w:r w:rsidR="00A24CB9">
        <w:rPr>
          <w:rFonts w:hint="eastAsia"/>
        </w:rPr>
        <w:t>과</w:t>
      </w:r>
      <w:r w:rsidR="00A24CB9">
        <w:rPr>
          <w:rFonts w:hint="eastAsia"/>
        </w:rPr>
        <w:t xml:space="preserve"> </w:t>
      </w:r>
      <w:proofErr w:type="spellStart"/>
      <w:r w:rsidR="00A24CB9">
        <w:rPr>
          <w:rFonts w:hint="eastAsia"/>
        </w:rPr>
        <w:t>지체없이</w:t>
      </w:r>
      <w:proofErr w:type="spellEnd"/>
      <w:r w:rsidR="00A24CB9">
        <w:rPr>
          <w:rFonts w:hint="eastAsia"/>
        </w:rPr>
        <w:t xml:space="preserve"> </w:t>
      </w:r>
      <w:r w:rsidR="00A24CB9" w:rsidRPr="000326A8">
        <w:t>공유하</w:t>
      </w:r>
      <w:r w:rsidR="00A24CB9">
        <w:rPr>
          <w:rFonts w:hint="eastAsia"/>
        </w:rPr>
        <w:t>고</w:t>
      </w:r>
      <w:r w:rsidR="00A24CB9">
        <w:rPr>
          <w:rFonts w:hint="eastAsia"/>
        </w:rPr>
        <w:t>,</w:t>
      </w:r>
      <w:r w:rsidR="00A24CB9">
        <w:t xml:space="preserve"> (iii) </w:t>
      </w:r>
      <w:r w:rsidR="00A24CB9">
        <w:rPr>
          <w:rFonts w:hint="eastAsia"/>
        </w:rPr>
        <w:t>필요적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승인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등에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관한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정부기관의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보정명령이나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추가자료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제출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등의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요구가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있는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경우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이를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즉시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매도인에게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공유하고</w:t>
      </w:r>
      <w:r w:rsidR="00A24CB9">
        <w:rPr>
          <w:rFonts w:hint="eastAsia"/>
        </w:rPr>
        <w:t xml:space="preserve">, </w:t>
      </w:r>
      <w:r w:rsidR="00A24CB9">
        <w:rPr>
          <w:rFonts w:hint="eastAsia"/>
        </w:rPr>
        <w:t>그에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신속하게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대응한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후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정부기관에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제출한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서류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및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자료의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사본</w:t>
      </w:r>
      <w:r w:rsidR="00A24CB9">
        <w:rPr>
          <w:rFonts w:hint="eastAsia"/>
        </w:rPr>
        <w:t>(</w:t>
      </w:r>
      <w:r w:rsidR="00A24CB9">
        <w:rPr>
          <w:rFonts w:hint="eastAsia"/>
        </w:rPr>
        <w:t>단</w:t>
      </w:r>
      <w:r w:rsidR="00A24CB9">
        <w:rPr>
          <w:rFonts w:hint="eastAsia"/>
        </w:rPr>
        <w:t>,</w:t>
      </w:r>
      <w:r w:rsidR="00A24CB9">
        <w:t xml:space="preserve"> </w:t>
      </w:r>
      <w:r w:rsidR="00A24CB9">
        <w:rPr>
          <w:rFonts w:hint="eastAsia"/>
        </w:rPr>
        <w:t>매수인의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영업비밀에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해당하는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항목은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식별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불능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처리할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수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있음</w:t>
      </w:r>
      <w:r w:rsidR="00A24CB9">
        <w:rPr>
          <w:rFonts w:hint="eastAsia"/>
        </w:rPr>
        <w:t>)</w:t>
      </w:r>
      <w:r w:rsidR="00A24CB9">
        <w:rPr>
          <w:rFonts w:hint="eastAsia"/>
        </w:rPr>
        <w:t>을</w:t>
      </w:r>
      <w:r w:rsidR="00A24CB9">
        <w:rPr>
          <w:rFonts w:hint="eastAsia"/>
        </w:rPr>
        <w:t xml:space="preserve"> </w:t>
      </w:r>
      <w:proofErr w:type="spellStart"/>
      <w:r w:rsidR="00A24CB9">
        <w:rPr>
          <w:rFonts w:hint="eastAsia"/>
        </w:rPr>
        <w:t>지체없이</w:t>
      </w:r>
      <w:proofErr w:type="spellEnd"/>
      <w:r w:rsidR="00A24CB9">
        <w:rPr>
          <w:rFonts w:hint="eastAsia"/>
        </w:rPr>
        <w:t xml:space="preserve"> </w:t>
      </w:r>
      <w:r w:rsidR="00A24CB9">
        <w:rPr>
          <w:rFonts w:hint="eastAsia"/>
        </w:rPr>
        <w:t>매도인에게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제공하여야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하</w:t>
      </w:r>
      <w:r w:rsidR="00A24CB9" w:rsidRPr="000326A8">
        <w:t>며</w:t>
      </w:r>
      <w:r w:rsidR="00A24CB9" w:rsidRPr="000326A8">
        <w:t>, (i</w:t>
      </w:r>
      <w:r w:rsidR="00A24CB9">
        <w:t>v</w:t>
      </w:r>
      <w:r w:rsidR="00A24CB9" w:rsidRPr="000326A8">
        <w:t xml:space="preserve">) </w:t>
      </w:r>
      <w:r w:rsidR="00A24CB9">
        <w:rPr>
          <w:rFonts w:hint="eastAsia"/>
        </w:rPr>
        <w:t>필요</w:t>
      </w:r>
      <w:r w:rsidR="00A24CB9">
        <w:rPr>
          <w:rFonts w:hint="eastAsia"/>
        </w:rPr>
        <w:lastRenderedPageBreak/>
        <w:t>적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승인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등에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부담이나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조건이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부과되는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경우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이를</w:t>
      </w:r>
      <w:r w:rsidR="00A24CB9">
        <w:rPr>
          <w:rFonts w:hint="eastAsia"/>
        </w:rPr>
        <w:t xml:space="preserve"> </w:t>
      </w:r>
      <w:proofErr w:type="spellStart"/>
      <w:r w:rsidR="00A24CB9">
        <w:rPr>
          <w:rFonts w:hint="eastAsia"/>
        </w:rPr>
        <w:t>이의없이</w:t>
      </w:r>
      <w:proofErr w:type="spellEnd"/>
      <w:r w:rsidR="00A24CB9">
        <w:rPr>
          <w:rFonts w:hint="eastAsia"/>
        </w:rPr>
        <w:t xml:space="preserve"> </w:t>
      </w:r>
      <w:r w:rsidR="00A24CB9">
        <w:rPr>
          <w:rFonts w:hint="eastAsia"/>
        </w:rPr>
        <w:t>수용하여야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하고</w:t>
      </w:r>
      <w:r w:rsidR="00A24CB9">
        <w:rPr>
          <w:rFonts w:hint="eastAsia"/>
        </w:rPr>
        <w:t>,</w:t>
      </w:r>
      <w:r w:rsidR="00A24CB9">
        <w:t xml:space="preserve"> (v)</w:t>
      </w:r>
      <w:r w:rsidR="00A24CB9" w:rsidRPr="00F40604">
        <w:rPr>
          <w:rFonts w:hint="eastAsia"/>
        </w:rPr>
        <w:t xml:space="preserve"> </w:t>
      </w:r>
      <w:r w:rsidR="00A24CB9" w:rsidRPr="000326A8">
        <w:t>필요적</w:t>
      </w:r>
      <w:r w:rsidR="00A24CB9" w:rsidRPr="000326A8">
        <w:t xml:space="preserve"> </w:t>
      </w:r>
      <w:r w:rsidR="00A24CB9" w:rsidRPr="000326A8">
        <w:t>승인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등</w:t>
      </w:r>
      <w:r w:rsidR="00A24CB9" w:rsidRPr="000326A8">
        <w:t>(</w:t>
      </w:r>
      <w:proofErr w:type="spellStart"/>
      <w:r w:rsidR="00A24CB9" w:rsidRPr="000326A8">
        <w:t>부담부</w:t>
      </w:r>
      <w:proofErr w:type="spellEnd"/>
      <w:r w:rsidR="00A24CB9" w:rsidRPr="000326A8">
        <w:t xml:space="preserve"> </w:t>
      </w:r>
      <w:r w:rsidR="00A24CB9" w:rsidRPr="000326A8">
        <w:t>또는</w:t>
      </w:r>
      <w:r w:rsidR="00A24CB9" w:rsidRPr="000326A8">
        <w:t xml:space="preserve"> </w:t>
      </w:r>
      <w:r w:rsidR="00A24CB9" w:rsidRPr="000326A8">
        <w:t>조건부</w:t>
      </w:r>
      <w:r w:rsidR="00A24CB9" w:rsidRPr="000326A8">
        <w:t xml:space="preserve"> </w:t>
      </w:r>
      <w:r w:rsidR="00A24CB9" w:rsidRPr="000326A8">
        <w:t>승인을</w:t>
      </w:r>
      <w:r w:rsidR="00A24CB9" w:rsidRPr="000326A8">
        <w:t xml:space="preserve"> </w:t>
      </w:r>
      <w:r w:rsidR="00A24CB9" w:rsidRPr="000326A8">
        <w:t>포함함</w:t>
      </w:r>
      <w:r w:rsidR="00A24CB9" w:rsidRPr="000326A8">
        <w:t>)</w:t>
      </w:r>
      <w:r w:rsidR="00A24CB9" w:rsidRPr="000326A8">
        <w:t>을</w:t>
      </w:r>
      <w:r w:rsidR="00A24CB9" w:rsidRPr="000326A8">
        <w:t xml:space="preserve"> </w:t>
      </w:r>
      <w:r w:rsidR="00A24CB9" w:rsidRPr="000326A8">
        <w:t>받</w:t>
      </w:r>
      <w:r w:rsidR="00A24CB9">
        <w:rPr>
          <w:rFonts w:hint="eastAsia"/>
        </w:rPr>
        <w:t>는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경우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즉시</w:t>
      </w:r>
      <w:r w:rsidR="00A24CB9">
        <w:rPr>
          <w:rFonts w:hint="eastAsia"/>
        </w:rPr>
        <w:t xml:space="preserve"> </w:t>
      </w:r>
      <w:r w:rsidR="00A24CB9" w:rsidRPr="000326A8">
        <w:t>그</w:t>
      </w:r>
      <w:r w:rsidR="00A24CB9" w:rsidRPr="000326A8">
        <w:t xml:space="preserve"> </w:t>
      </w:r>
      <w:r w:rsidR="00A24CB9" w:rsidRPr="000326A8">
        <w:t>사본을</w:t>
      </w:r>
      <w:r w:rsidR="00A24CB9" w:rsidRPr="000326A8">
        <w:t xml:space="preserve">  </w:t>
      </w:r>
      <w:r w:rsidR="00A24CB9" w:rsidRPr="000326A8">
        <w:t>제공하여야</w:t>
      </w:r>
      <w:r w:rsidR="00A24CB9" w:rsidRPr="000326A8">
        <w:t xml:space="preserve"> </w:t>
      </w:r>
      <w:r w:rsidR="00A24CB9" w:rsidRPr="000326A8">
        <w:t>한다</w:t>
      </w:r>
      <w:r w:rsidR="00A24CB9" w:rsidRPr="000326A8">
        <w:t>.</w:t>
      </w:r>
      <w:r w:rsidR="00A24CB9">
        <w:rPr>
          <w:rFonts w:hint="eastAsia"/>
        </w:rPr>
        <w:t xml:space="preserve"> </w:t>
      </w:r>
      <w:r w:rsidR="003527B9" w:rsidRPr="000326A8">
        <w:t>필요적</w:t>
      </w:r>
      <w:r w:rsidR="003527B9" w:rsidRPr="000326A8">
        <w:t xml:space="preserve"> </w:t>
      </w:r>
      <w:r w:rsidR="003527B9" w:rsidRPr="000326A8">
        <w:t>승인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등의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취득</w:t>
      </w:r>
      <w:r w:rsidR="003527B9" w:rsidRPr="000326A8">
        <w:t>(</w:t>
      </w:r>
      <w:r w:rsidR="003527B9" w:rsidRPr="000326A8">
        <w:t>그에</w:t>
      </w:r>
      <w:r w:rsidR="003527B9" w:rsidRPr="000326A8">
        <w:t xml:space="preserve"> </w:t>
      </w:r>
      <w:r w:rsidR="003527B9" w:rsidRPr="000326A8">
        <w:t>부담이나</w:t>
      </w:r>
      <w:r w:rsidR="003527B9" w:rsidRPr="000326A8">
        <w:t xml:space="preserve"> </w:t>
      </w:r>
      <w:r w:rsidR="003527B9" w:rsidRPr="000326A8">
        <w:t>조건이</w:t>
      </w:r>
      <w:r w:rsidR="003527B9" w:rsidRPr="000326A8">
        <w:t xml:space="preserve"> </w:t>
      </w:r>
      <w:r w:rsidR="003527B9" w:rsidRPr="000326A8">
        <w:t>부과된</w:t>
      </w:r>
      <w:r w:rsidR="003527B9" w:rsidRPr="000326A8">
        <w:t xml:space="preserve"> </w:t>
      </w:r>
      <w:r w:rsidR="003527B9" w:rsidRPr="000326A8">
        <w:t>경우</w:t>
      </w:r>
      <w:r w:rsidR="003527B9" w:rsidRPr="000326A8">
        <w:t xml:space="preserve"> </w:t>
      </w:r>
      <w:r w:rsidR="003527B9" w:rsidRPr="000326A8">
        <w:t>해당</w:t>
      </w:r>
      <w:r w:rsidR="003527B9" w:rsidRPr="000326A8">
        <w:t xml:space="preserve"> </w:t>
      </w:r>
      <w:r w:rsidR="003527B9" w:rsidRPr="000326A8">
        <w:t>부담이나</w:t>
      </w:r>
      <w:r w:rsidR="003527B9" w:rsidRPr="000326A8">
        <w:t xml:space="preserve"> </w:t>
      </w:r>
      <w:r w:rsidR="003527B9" w:rsidRPr="000326A8">
        <w:t>조건의</w:t>
      </w:r>
      <w:r w:rsidR="003527B9" w:rsidRPr="000326A8">
        <w:t xml:space="preserve"> </w:t>
      </w:r>
      <w:r w:rsidR="003527B9" w:rsidRPr="000326A8">
        <w:t>이행</w:t>
      </w:r>
      <w:r w:rsidR="003527B9">
        <w:rPr>
          <w:rFonts w:hint="eastAsia"/>
        </w:rPr>
        <w:t>을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포함함</w:t>
      </w:r>
      <w:r w:rsidR="003527B9" w:rsidRPr="000326A8">
        <w:t>)</w:t>
      </w:r>
      <w:r w:rsidR="003527B9" w:rsidRPr="000326A8">
        <w:t>에</w:t>
      </w:r>
      <w:r w:rsidR="003527B9" w:rsidRPr="000326A8">
        <w:t xml:space="preserve"> </w:t>
      </w:r>
      <w:r w:rsidR="003527B9" w:rsidRPr="000326A8">
        <w:t>소요되는</w:t>
      </w:r>
      <w:r w:rsidR="003527B9" w:rsidRPr="000326A8">
        <w:t xml:space="preserve"> </w:t>
      </w:r>
      <w:r w:rsidR="003527B9" w:rsidRPr="000326A8">
        <w:t>일체의</w:t>
      </w:r>
      <w:r w:rsidR="003527B9" w:rsidRPr="000326A8">
        <w:t xml:space="preserve"> </w:t>
      </w:r>
      <w:r w:rsidR="003527B9" w:rsidRPr="000326A8">
        <w:t>비용은</w:t>
      </w:r>
      <w:r w:rsidR="003527B9" w:rsidRPr="000326A8">
        <w:t xml:space="preserve"> </w:t>
      </w:r>
      <w:r w:rsidR="003527B9" w:rsidRPr="000326A8">
        <w:t>매수인이</w:t>
      </w:r>
      <w:r w:rsidR="003527B9" w:rsidRPr="000326A8">
        <w:t xml:space="preserve"> </w:t>
      </w:r>
      <w:r w:rsidR="003527B9" w:rsidRPr="000326A8">
        <w:t>부담</w:t>
      </w:r>
      <w:r w:rsidR="003527B9">
        <w:rPr>
          <w:rFonts w:hint="eastAsia"/>
        </w:rPr>
        <w:t>하되</w:t>
      </w:r>
      <w:r w:rsidR="003527B9">
        <w:rPr>
          <w:rFonts w:hint="eastAsia"/>
        </w:rPr>
        <w:t>,</w:t>
      </w:r>
      <w:r w:rsidR="003527B9" w:rsidRPr="000326A8">
        <w:t xml:space="preserve"> </w:t>
      </w:r>
      <w:r w:rsidR="003527B9" w:rsidRPr="000326A8">
        <w:t>매도인은</w:t>
      </w:r>
      <w:r w:rsidR="003527B9" w:rsidRPr="000326A8">
        <w:t xml:space="preserve"> </w:t>
      </w:r>
      <w:r w:rsidR="003527B9" w:rsidRPr="000326A8">
        <w:t>매수인이</w:t>
      </w:r>
      <w:r w:rsidR="003527B9" w:rsidRPr="000E0ADB">
        <w:t xml:space="preserve"> </w:t>
      </w:r>
      <w:bookmarkStart w:id="56" w:name="_Hlk204315499"/>
      <w:r w:rsidR="00A24CB9" w:rsidRPr="000326A8">
        <w:t>필요적</w:t>
      </w:r>
      <w:r w:rsidR="00A24CB9" w:rsidRPr="000326A8">
        <w:t xml:space="preserve"> </w:t>
      </w:r>
      <w:r w:rsidR="00A24CB9" w:rsidRPr="000326A8">
        <w:t>승인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등</w:t>
      </w:r>
      <w:r w:rsidR="00A24CB9" w:rsidRPr="000326A8">
        <w:t>을</w:t>
      </w:r>
      <w:r w:rsidR="00A24CB9" w:rsidRPr="000326A8">
        <w:t xml:space="preserve"> </w:t>
      </w:r>
      <w:r w:rsidR="00A24CB9" w:rsidRPr="000326A8">
        <w:t>받기</w:t>
      </w:r>
      <w:r w:rsidR="00A24CB9" w:rsidRPr="000326A8">
        <w:t xml:space="preserve"> </w:t>
      </w:r>
      <w:r w:rsidR="00A24CB9" w:rsidRPr="000326A8">
        <w:t>위한</w:t>
      </w:r>
      <w:r w:rsidR="00A24CB9" w:rsidRPr="000326A8">
        <w:t xml:space="preserve"> </w:t>
      </w:r>
      <w:r w:rsidR="00A24CB9" w:rsidRPr="000326A8">
        <w:t>절차를</w:t>
      </w:r>
      <w:r w:rsidR="00A24CB9" w:rsidRPr="000326A8">
        <w:t xml:space="preserve"> </w:t>
      </w:r>
      <w:r w:rsidR="00A24CB9" w:rsidRPr="000326A8">
        <w:t>이행함에</w:t>
      </w:r>
      <w:r w:rsidR="00A24CB9" w:rsidRPr="000326A8">
        <w:t xml:space="preserve"> </w:t>
      </w:r>
      <w:r w:rsidR="00A24CB9" w:rsidRPr="000326A8">
        <w:t>있어</w:t>
      </w:r>
      <w:r w:rsidR="00A24CB9" w:rsidRPr="000326A8">
        <w:t xml:space="preserve"> </w:t>
      </w:r>
      <w:r w:rsidR="00A24CB9">
        <w:rPr>
          <w:rFonts w:hint="eastAsia"/>
        </w:rPr>
        <w:t>신고서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등의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작성에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필요한</w:t>
      </w:r>
      <w:bookmarkEnd w:id="56"/>
      <w:r w:rsidR="003527B9" w:rsidRPr="000E0ADB">
        <w:t xml:space="preserve"> </w:t>
      </w:r>
      <w:r w:rsidR="003527B9">
        <w:rPr>
          <w:rFonts w:hint="eastAsia"/>
        </w:rPr>
        <w:t>정보를</w:t>
      </w:r>
      <w:r w:rsidR="003527B9">
        <w:rPr>
          <w:rFonts w:hint="eastAsia"/>
        </w:rPr>
        <w:t xml:space="preserve"> </w:t>
      </w:r>
      <w:r w:rsidR="00A24CB9">
        <w:rPr>
          <w:rFonts w:hint="eastAsia"/>
        </w:rPr>
        <w:t>합리적으로</w:t>
      </w:r>
      <w:r w:rsidR="00A24CB9">
        <w:rPr>
          <w:rFonts w:hint="eastAsia"/>
        </w:rPr>
        <w:t xml:space="preserve"> </w:t>
      </w:r>
      <w:r w:rsidR="00A24CB9">
        <w:rPr>
          <w:rFonts w:hint="eastAsia"/>
        </w:rPr>
        <w:t>제공하기로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한다</w:t>
      </w:r>
      <w:r w:rsidR="003527B9">
        <w:rPr>
          <w:rFonts w:hint="eastAsia"/>
        </w:rPr>
        <w:t>(</w:t>
      </w:r>
      <w:r w:rsidR="003527B9">
        <w:rPr>
          <w:rFonts w:hint="eastAsia"/>
        </w:rPr>
        <w:t>단</w:t>
      </w:r>
      <w:r w:rsidR="003527B9">
        <w:rPr>
          <w:rFonts w:hint="eastAsia"/>
        </w:rPr>
        <w:t>,</w:t>
      </w:r>
      <w:r w:rsidR="003527B9">
        <w:t xml:space="preserve"> </w:t>
      </w:r>
      <w:r w:rsidR="003527B9">
        <w:rPr>
          <w:rFonts w:hint="eastAsia"/>
        </w:rPr>
        <w:t>영업비밀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기타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법률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또는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계약상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거래종결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전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매수인에게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제공하기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어려운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매도인</w:t>
      </w:r>
      <w:r w:rsidR="003527B9">
        <w:rPr>
          <w:rFonts w:hint="eastAsia"/>
        </w:rPr>
        <w:t>,</w:t>
      </w:r>
      <w:r w:rsidR="003527B9">
        <w:t xml:space="preserve"> </w:t>
      </w:r>
      <w:r w:rsidR="003527B9">
        <w:rPr>
          <w:rFonts w:hint="eastAsia"/>
        </w:rPr>
        <w:t>대상회사의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정보는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필요적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승인을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얻기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위해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필요한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범위에서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비밀유지를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전제로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법률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자문사간에만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공개하는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조건으로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제공할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수</w:t>
      </w:r>
      <w:r w:rsidR="003527B9">
        <w:rPr>
          <w:rFonts w:hint="eastAsia"/>
        </w:rPr>
        <w:t xml:space="preserve"> </w:t>
      </w:r>
      <w:r w:rsidR="003527B9">
        <w:rPr>
          <w:rFonts w:hint="eastAsia"/>
        </w:rPr>
        <w:t>있음</w:t>
      </w:r>
      <w:r w:rsidR="003527B9">
        <w:rPr>
          <w:rFonts w:hint="eastAsia"/>
        </w:rPr>
        <w:t>)</w:t>
      </w:r>
      <w:r w:rsidR="003527B9" w:rsidRPr="000326A8">
        <w:t>.</w:t>
      </w:r>
      <w:r>
        <w:rPr>
          <w:rFonts w:hint="eastAsia"/>
        </w:rPr>
        <w:t>]</w:t>
      </w:r>
      <w:bookmarkStart w:id="57" w:name="_Hlk204315597"/>
      <w:bookmarkEnd w:id="55"/>
      <w:r w:rsidRPr="00115DAC">
        <w:rPr>
          <w:highlight w:val="green"/>
        </w:rPr>
        <w:t xml:space="preserve">[Note to Buyer: </w:t>
      </w:r>
      <w:r>
        <w:rPr>
          <w:rFonts w:hint="eastAsia"/>
          <w:highlight w:val="green"/>
        </w:rPr>
        <w:t>본건은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상장회사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주식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매각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딜로서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그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공시가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이루어진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후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매도인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측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상장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계열회사나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대상회사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주가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또는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공시의무에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영향을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미칠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수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있는</w:t>
      </w:r>
      <w:r>
        <w:rPr>
          <w:rFonts w:hint="eastAsia"/>
          <w:highlight w:val="green"/>
        </w:rPr>
        <w:t xml:space="preserve"> deal break event</w:t>
      </w:r>
      <w:r>
        <w:rPr>
          <w:rFonts w:hint="eastAsia"/>
          <w:highlight w:val="green"/>
        </w:rPr>
        <w:t>는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최소한으로만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허용될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수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있는바</w:t>
      </w:r>
      <w:r>
        <w:rPr>
          <w:rFonts w:hint="eastAsia"/>
          <w:highlight w:val="green"/>
        </w:rPr>
        <w:t xml:space="preserve">, </w:t>
      </w:r>
      <w:r>
        <w:rPr>
          <w:rFonts w:hint="eastAsia"/>
          <w:highlight w:val="green"/>
        </w:rPr>
        <w:t>기본적으로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매수인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측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필요적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승인</w:t>
      </w:r>
      <w:r w:rsidR="00C06475">
        <w:rPr>
          <w:rFonts w:hint="eastAsia"/>
          <w:highlight w:val="green"/>
        </w:rPr>
        <w:t xml:space="preserve"> </w:t>
      </w:r>
      <w:r w:rsidR="00C06475">
        <w:rPr>
          <w:rFonts w:hint="eastAsia"/>
          <w:highlight w:val="green"/>
        </w:rPr>
        <w:t>등</w:t>
      </w:r>
      <w:r w:rsidR="00C06475">
        <w:rPr>
          <w:rFonts w:hint="eastAsia"/>
          <w:highlight w:val="green"/>
        </w:rPr>
        <w:t xml:space="preserve"> </w:t>
      </w:r>
      <w:r w:rsidR="00C06475">
        <w:rPr>
          <w:rFonts w:hint="eastAsia"/>
          <w:highlight w:val="green"/>
        </w:rPr>
        <w:t>취득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과정에서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부과되는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조건</w:t>
      </w:r>
      <w:r>
        <w:rPr>
          <w:rFonts w:hint="eastAsia"/>
          <w:highlight w:val="green"/>
        </w:rPr>
        <w:t>/</w:t>
      </w:r>
      <w:r>
        <w:rPr>
          <w:rFonts w:hint="eastAsia"/>
          <w:highlight w:val="green"/>
        </w:rPr>
        <w:t>부담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등은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매수인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측에서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수용하여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본건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거래를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종결해야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하는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것이며</w:t>
      </w:r>
      <w:r>
        <w:rPr>
          <w:rFonts w:hint="eastAsia"/>
          <w:highlight w:val="green"/>
        </w:rPr>
        <w:t xml:space="preserve">, </w:t>
      </w:r>
      <w:r>
        <w:rPr>
          <w:rFonts w:hint="eastAsia"/>
          <w:highlight w:val="green"/>
        </w:rPr>
        <w:t>그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조건</w:t>
      </w:r>
      <w:r>
        <w:rPr>
          <w:rFonts w:hint="eastAsia"/>
          <w:highlight w:val="green"/>
        </w:rPr>
        <w:t>/</w:t>
      </w:r>
      <w:r>
        <w:rPr>
          <w:rFonts w:hint="eastAsia"/>
          <w:highlight w:val="green"/>
        </w:rPr>
        <w:t>부담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등의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내용에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따라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본건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거래종결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여부가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달라지는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것은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수용하기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어렵습니다</w:t>
      </w:r>
      <w:r>
        <w:rPr>
          <w:rFonts w:hint="eastAsia"/>
          <w:highlight w:val="green"/>
        </w:rPr>
        <w:t xml:space="preserve">. </w:t>
      </w:r>
      <w:r w:rsidR="00A24CB9">
        <w:rPr>
          <w:rFonts w:hint="eastAsia"/>
          <w:highlight w:val="green"/>
        </w:rPr>
        <w:t>본</w:t>
      </w:r>
      <w:r w:rsidR="00A24CB9">
        <w:rPr>
          <w:rFonts w:hint="eastAsia"/>
          <w:highlight w:val="green"/>
        </w:rPr>
        <w:t xml:space="preserve"> </w:t>
      </w:r>
      <w:r w:rsidR="00A24CB9">
        <w:rPr>
          <w:rFonts w:hint="eastAsia"/>
          <w:highlight w:val="green"/>
        </w:rPr>
        <w:t>조항은</w:t>
      </w:r>
      <w:r w:rsidR="00A24CB9">
        <w:rPr>
          <w:rFonts w:hint="eastAsia"/>
          <w:highlight w:val="green"/>
        </w:rPr>
        <w:t xml:space="preserve"> </w:t>
      </w:r>
      <w:proofErr w:type="spellStart"/>
      <w:r w:rsidR="00A24CB9">
        <w:rPr>
          <w:rFonts w:hint="eastAsia"/>
          <w:highlight w:val="green"/>
        </w:rPr>
        <w:t>원복해두었으며</w:t>
      </w:r>
      <w:proofErr w:type="spellEnd"/>
      <w:r w:rsidR="00A24CB9">
        <w:rPr>
          <w:rFonts w:hint="eastAsia"/>
          <w:highlight w:val="green"/>
        </w:rPr>
        <w:t xml:space="preserve">, </w:t>
      </w:r>
      <w:r w:rsidR="008F4D8F">
        <w:rPr>
          <w:rFonts w:hint="eastAsia"/>
          <w:highlight w:val="green"/>
        </w:rPr>
        <w:t>다만</w:t>
      </w:r>
      <w:r w:rsidR="008F4D8F">
        <w:rPr>
          <w:rFonts w:hint="eastAsia"/>
          <w:highlight w:val="green"/>
        </w:rPr>
        <w:t xml:space="preserve"> </w:t>
      </w:r>
      <w:r w:rsidR="0099685D">
        <w:rPr>
          <w:rFonts w:hint="eastAsia"/>
          <w:highlight w:val="green"/>
        </w:rPr>
        <w:t>앞서</w:t>
      </w:r>
      <w:r w:rsidR="0099685D">
        <w:rPr>
          <w:rFonts w:hint="eastAsia"/>
          <w:highlight w:val="green"/>
        </w:rPr>
        <w:t xml:space="preserve"> </w:t>
      </w:r>
      <w:proofErr w:type="gramStart"/>
      <w:r w:rsidR="0099685D">
        <w:rPr>
          <w:rFonts w:hint="eastAsia"/>
          <w:highlight w:val="green"/>
        </w:rPr>
        <w:t>말씀</w:t>
      </w:r>
      <w:r w:rsidR="0099685D">
        <w:rPr>
          <w:rFonts w:hint="eastAsia"/>
          <w:highlight w:val="green"/>
        </w:rPr>
        <w:t xml:space="preserve"> </w:t>
      </w:r>
      <w:r w:rsidR="0099685D">
        <w:rPr>
          <w:rFonts w:hint="eastAsia"/>
          <w:highlight w:val="green"/>
        </w:rPr>
        <w:t>드린</w:t>
      </w:r>
      <w:proofErr w:type="gramEnd"/>
      <w:r w:rsidR="0099685D">
        <w:rPr>
          <w:rFonts w:hint="eastAsia"/>
          <w:highlight w:val="green"/>
        </w:rPr>
        <w:t xml:space="preserve"> </w:t>
      </w:r>
      <w:r w:rsidR="0099685D">
        <w:rPr>
          <w:rFonts w:hint="eastAsia"/>
          <w:highlight w:val="green"/>
        </w:rPr>
        <w:t>것처럼</w:t>
      </w:r>
      <w:r w:rsidR="0099685D">
        <w:rPr>
          <w:rFonts w:hint="eastAsia"/>
          <w:highlight w:val="green"/>
        </w:rPr>
        <w:t xml:space="preserve"> </w:t>
      </w:r>
      <w:r w:rsidRPr="00115DAC">
        <w:rPr>
          <w:rFonts w:hint="eastAsia"/>
          <w:highlight w:val="green"/>
        </w:rPr>
        <w:t>매수인</w:t>
      </w:r>
      <w:r w:rsidRPr="00115DAC">
        <w:rPr>
          <w:highlight w:val="green"/>
        </w:rPr>
        <w:t xml:space="preserve"> </w:t>
      </w:r>
      <w:r w:rsidRPr="00115DAC">
        <w:rPr>
          <w:rFonts w:hint="eastAsia"/>
          <w:highlight w:val="green"/>
        </w:rPr>
        <w:t>측</w:t>
      </w:r>
      <w:r>
        <w:rPr>
          <w:rFonts w:hint="eastAsia"/>
          <w:highlight w:val="green"/>
        </w:rPr>
        <w:t xml:space="preserve"> </w:t>
      </w:r>
      <w:r w:rsidRPr="00115DAC">
        <w:rPr>
          <w:rFonts w:hint="eastAsia"/>
          <w:highlight w:val="green"/>
        </w:rPr>
        <w:t>필요적</w:t>
      </w:r>
      <w:r w:rsidRPr="00115DAC">
        <w:rPr>
          <w:highlight w:val="green"/>
        </w:rPr>
        <w:t xml:space="preserve"> </w:t>
      </w:r>
      <w:r w:rsidRPr="00115DAC">
        <w:rPr>
          <w:rFonts w:hint="eastAsia"/>
          <w:highlight w:val="green"/>
        </w:rPr>
        <w:t>승인의</w:t>
      </w:r>
      <w:r w:rsidRPr="00115DAC">
        <w:rPr>
          <w:highlight w:val="green"/>
        </w:rPr>
        <w:t xml:space="preserve"> </w:t>
      </w:r>
      <w:r w:rsidRPr="00115DAC">
        <w:rPr>
          <w:rFonts w:hint="eastAsia"/>
          <w:highlight w:val="green"/>
        </w:rPr>
        <w:t>내역</w:t>
      </w:r>
      <w:r w:rsidR="008F4D8F">
        <w:rPr>
          <w:rFonts w:hint="eastAsia"/>
          <w:highlight w:val="green"/>
        </w:rPr>
        <w:t xml:space="preserve"> </w:t>
      </w:r>
      <w:r w:rsidR="008F4D8F">
        <w:rPr>
          <w:rFonts w:hint="eastAsia"/>
          <w:highlight w:val="green"/>
        </w:rPr>
        <w:t>및</w:t>
      </w:r>
      <w:r w:rsidR="008F4D8F">
        <w:rPr>
          <w:rFonts w:hint="eastAsia"/>
          <w:highlight w:val="green"/>
        </w:rPr>
        <w:t xml:space="preserve"> </w:t>
      </w:r>
      <w:r w:rsidR="008F4D8F">
        <w:rPr>
          <w:rFonts w:hint="eastAsia"/>
          <w:highlight w:val="green"/>
        </w:rPr>
        <w:t>구체적</w:t>
      </w:r>
      <w:r w:rsidR="008F4D8F">
        <w:rPr>
          <w:rFonts w:hint="eastAsia"/>
          <w:highlight w:val="green"/>
        </w:rPr>
        <w:t xml:space="preserve"> </w:t>
      </w:r>
      <w:r w:rsidR="008F4D8F">
        <w:rPr>
          <w:rFonts w:hint="eastAsia"/>
          <w:highlight w:val="green"/>
        </w:rPr>
        <w:t>내용</w:t>
      </w:r>
      <w:r w:rsidRPr="00115DAC">
        <w:rPr>
          <w:rFonts w:hint="eastAsia"/>
          <w:highlight w:val="green"/>
        </w:rPr>
        <w:t>을</w:t>
      </w:r>
      <w:r w:rsidRPr="00115DAC">
        <w:rPr>
          <w:highlight w:val="green"/>
        </w:rPr>
        <w:t xml:space="preserve"> </w:t>
      </w:r>
      <w:r w:rsidRPr="00115DAC">
        <w:rPr>
          <w:rFonts w:hint="eastAsia"/>
          <w:highlight w:val="green"/>
        </w:rPr>
        <w:t>알려주시</w:t>
      </w:r>
      <w:r w:rsidR="00A24CB9">
        <w:rPr>
          <w:rFonts w:hint="eastAsia"/>
          <w:highlight w:val="green"/>
        </w:rPr>
        <w:t>면</w:t>
      </w:r>
      <w:r w:rsidR="00A24CB9">
        <w:rPr>
          <w:rFonts w:hint="eastAsia"/>
          <w:highlight w:val="green"/>
        </w:rPr>
        <w:t xml:space="preserve"> </w:t>
      </w:r>
      <w:r w:rsidR="008F4D8F">
        <w:rPr>
          <w:rFonts w:hint="eastAsia"/>
          <w:highlight w:val="green"/>
        </w:rPr>
        <w:t>그</w:t>
      </w:r>
      <w:r w:rsidR="008F4D8F">
        <w:rPr>
          <w:rFonts w:hint="eastAsia"/>
          <w:highlight w:val="green"/>
        </w:rPr>
        <w:t xml:space="preserve"> </w:t>
      </w:r>
      <w:r w:rsidR="008F4D8F">
        <w:rPr>
          <w:rFonts w:hint="eastAsia"/>
          <w:highlight w:val="green"/>
        </w:rPr>
        <w:t>내용을</w:t>
      </w:r>
      <w:r w:rsidR="008F4D8F">
        <w:rPr>
          <w:rFonts w:hint="eastAsia"/>
          <w:highlight w:val="green"/>
        </w:rPr>
        <w:t xml:space="preserve"> </w:t>
      </w:r>
      <w:r w:rsidR="008F4D8F">
        <w:rPr>
          <w:rFonts w:hint="eastAsia"/>
          <w:highlight w:val="green"/>
        </w:rPr>
        <w:t>고려하여</w:t>
      </w:r>
      <w:r w:rsidR="008F4D8F">
        <w:rPr>
          <w:rFonts w:hint="eastAsia"/>
          <w:highlight w:val="green"/>
        </w:rPr>
        <w:t xml:space="preserve"> </w:t>
      </w:r>
      <w:r w:rsidR="008F4D8F">
        <w:rPr>
          <w:rFonts w:hint="eastAsia"/>
          <w:highlight w:val="green"/>
        </w:rPr>
        <w:t>추가</w:t>
      </w:r>
      <w:r w:rsidR="008F4D8F">
        <w:rPr>
          <w:rFonts w:hint="eastAsia"/>
          <w:highlight w:val="green"/>
        </w:rPr>
        <w:t xml:space="preserve"> </w:t>
      </w:r>
      <w:r w:rsidR="008F4D8F">
        <w:rPr>
          <w:rFonts w:hint="eastAsia"/>
          <w:highlight w:val="green"/>
        </w:rPr>
        <w:t>수정을</w:t>
      </w:r>
      <w:r w:rsidR="008F4D8F">
        <w:rPr>
          <w:rFonts w:hint="eastAsia"/>
          <w:highlight w:val="green"/>
        </w:rPr>
        <w:t xml:space="preserve"> </w:t>
      </w:r>
      <w:r w:rsidR="008F4D8F">
        <w:rPr>
          <w:rFonts w:hint="eastAsia"/>
          <w:highlight w:val="green"/>
        </w:rPr>
        <w:t>고려할</w:t>
      </w:r>
      <w:r w:rsidR="008F4D8F">
        <w:rPr>
          <w:rFonts w:hint="eastAsia"/>
          <w:highlight w:val="green"/>
        </w:rPr>
        <w:t xml:space="preserve"> </w:t>
      </w:r>
      <w:r w:rsidR="008F4D8F">
        <w:rPr>
          <w:rFonts w:hint="eastAsia"/>
          <w:highlight w:val="green"/>
        </w:rPr>
        <w:t>수</w:t>
      </w:r>
      <w:r w:rsidR="008F4D8F">
        <w:rPr>
          <w:rFonts w:hint="eastAsia"/>
          <w:highlight w:val="green"/>
        </w:rPr>
        <w:t xml:space="preserve"> </w:t>
      </w:r>
      <w:r w:rsidR="008F4D8F">
        <w:rPr>
          <w:rFonts w:hint="eastAsia"/>
          <w:highlight w:val="green"/>
        </w:rPr>
        <w:t>있습</w:t>
      </w:r>
      <w:r w:rsidRPr="00115DAC">
        <w:rPr>
          <w:rFonts w:hint="eastAsia"/>
          <w:highlight w:val="green"/>
        </w:rPr>
        <w:t>니다</w:t>
      </w:r>
      <w:r w:rsidRPr="00115DAC">
        <w:rPr>
          <w:highlight w:val="green"/>
        </w:rPr>
        <w:t>.]</w:t>
      </w:r>
      <w:bookmarkEnd w:id="57"/>
    </w:p>
    <w:p w14:paraId="2AB9BE97" w14:textId="1E5D32F9" w:rsidR="007B7649" w:rsidRDefault="007B7649" w:rsidP="007B7649">
      <w:pPr>
        <w:pStyle w:val="LKLevel3"/>
      </w:pPr>
      <w:bookmarkStart w:id="58" w:name="_Ref105668158"/>
      <w:r w:rsidRPr="000326A8">
        <w:rPr>
          <w:u w:val="single"/>
        </w:rPr>
        <w:t>정보</w:t>
      </w:r>
      <w:r>
        <w:rPr>
          <w:rFonts w:hint="eastAsia"/>
          <w:u w:val="single"/>
        </w:rPr>
        <w:t xml:space="preserve"> </w:t>
      </w:r>
      <w:r w:rsidRPr="000326A8">
        <w:rPr>
          <w:u w:val="single"/>
        </w:rPr>
        <w:t>접근</w:t>
      </w:r>
      <w:r w:rsidRPr="000326A8">
        <w:t xml:space="preserve">.  </w:t>
      </w:r>
      <w:r w:rsidRPr="0059521D">
        <w:rPr>
          <w:rFonts w:hint="eastAsia"/>
        </w:rPr>
        <w:t>매수인의</w:t>
      </w:r>
      <w:r w:rsidRPr="0059521D">
        <w:t xml:space="preserve"> 3 </w:t>
      </w:r>
      <w:r w:rsidRPr="0059521D">
        <w:rPr>
          <w:rFonts w:hint="eastAsia"/>
        </w:rPr>
        <w:t>영</w:t>
      </w:r>
      <w:r w:rsidRPr="00311A7C">
        <w:rPr>
          <w:rFonts w:hint="eastAsia"/>
        </w:rPr>
        <w:t>업일</w:t>
      </w:r>
      <w:r w:rsidRPr="00311A7C">
        <w:t xml:space="preserve"> </w:t>
      </w:r>
      <w:r w:rsidRPr="00311A7C">
        <w:rPr>
          <w:rFonts w:hint="eastAsia"/>
        </w:rPr>
        <w:t>이전의</w:t>
      </w:r>
      <w:r w:rsidRPr="000326A8">
        <w:t xml:space="preserve"> </w:t>
      </w:r>
      <w:r w:rsidRPr="000326A8">
        <w:t>합리적인</w:t>
      </w:r>
      <w:r w:rsidRPr="000326A8">
        <w:t xml:space="preserve"> </w:t>
      </w:r>
      <w:r w:rsidRPr="000326A8">
        <w:t>사전</w:t>
      </w:r>
      <w:r w:rsidRPr="000326A8">
        <w:t xml:space="preserve"> </w:t>
      </w:r>
      <w:r w:rsidRPr="000326A8">
        <w:t>서면</w:t>
      </w:r>
      <w:r w:rsidRPr="000326A8">
        <w:t xml:space="preserve"> </w:t>
      </w:r>
      <w:r w:rsidRPr="000326A8">
        <w:t>요청이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매도인</w:t>
      </w:r>
      <w:r w:rsidR="006671FF">
        <w:rPr>
          <w:rFonts w:hint="eastAsia"/>
        </w:rPr>
        <w:t>은</w:t>
      </w:r>
      <w:r w:rsidRPr="000326A8">
        <w:t xml:space="preserve"> </w:t>
      </w:r>
      <w:r w:rsidRPr="00E35382">
        <w:t>대상회사로</w:t>
      </w:r>
      <w:r w:rsidRPr="00E35382">
        <w:t xml:space="preserve"> </w:t>
      </w:r>
      <w:r w:rsidRPr="00E35382">
        <w:t>하여금</w:t>
      </w:r>
      <w:r w:rsidRPr="00E35382">
        <w:t xml:space="preserve"> </w:t>
      </w:r>
      <w:r w:rsidRPr="000326A8">
        <w:t>매수인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대리인이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장부와</w:t>
      </w:r>
      <w:r w:rsidRPr="000326A8">
        <w:t xml:space="preserve"> </w:t>
      </w:r>
      <w:r w:rsidRPr="000326A8">
        <w:t>기록</w:t>
      </w:r>
      <w:r>
        <w:rPr>
          <w:rFonts w:hint="eastAsia"/>
        </w:rPr>
        <w:t>을</w:t>
      </w:r>
      <w:r w:rsidRPr="000326A8">
        <w:t xml:space="preserve"> </w:t>
      </w:r>
      <w:r w:rsidRPr="000326A8">
        <w:t>열람할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있도록</w:t>
      </w:r>
      <w:r w:rsidRPr="000326A8">
        <w:t xml:space="preserve"> </w:t>
      </w:r>
      <w:r w:rsidRPr="000326A8">
        <w:t>협조한다</w:t>
      </w:r>
      <w:r w:rsidRPr="000326A8">
        <w:t xml:space="preserve">. </w:t>
      </w:r>
      <w:r w:rsidRPr="000326A8">
        <w:t>다만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항에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정보</w:t>
      </w:r>
      <w:r>
        <w:rPr>
          <w:rFonts w:hint="eastAsia"/>
        </w:rPr>
        <w:t xml:space="preserve"> </w:t>
      </w:r>
      <w:r w:rsidRPr="000326A8">
        <w:t>접근은</w:t>
      </w:r>
      <w:r w:rsidRPr="000326A8">
        <w:t xml:space="preserve"> </w:t>
      </w:r>
      <w:r w:rsidRPr="00EB7B11">
        <w:rPr>
          <w:rFonts w:hint="eastAsia"/>
          <w:w w:val="0"/>
          <w:szCs w:val="22"/>
        </w:rPr>
        <w:t>영업시간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중</w:t>
      </w:r>
      <w:r>
        <w:rPr>
          <w:rFonts w:hint="eastAsia"/>
          <w:w w:val="0"/>
          <w:szCs w:val="22"/>
        </w:rPr>
        <w:t>에</w:t>
      </w:r>
      <w:r>
        <w:rPr>
          <w:rFonts w:hint="eastAsia"/>
          <w:w w:val="0"/>
          <w:szCs w:val="22"/>
        </w:rPr>
        <w:t xml:space="preserve"> </w:t>
      </w:r>
      <w:r w:rsidRPr="000326A8">
        <w:t>대상회사의</w:t>
      </w:r>
      <w:r w:rsidRPr="000326A8">
        <w:t xml:space="preserve"> </w:t>
      </w:r>
      <w:r w:rsidRPr="000326A8">
        <w:t>일상적인</w:t>
      </w:r>
      <w:r w:rsidRPr="000326A8">
        <w:t xml:space="preserve"> </w:t>
      </w:r>
      <w:r w:rsidRPr="000326A8">
        <w:t>영업이</w:t>
      </w:r>
      <w:r w:rsidRPr="000326A8">
        <w:t xml:space="preserve"> </w:t>
      </w:r>
      <w:r w:rsidRPr="000326A8">
        <w:t>방해받지</w:t>
      </w:r>
      <w:r w:rsidRPr="000326A8">
        <w:t xml:space="preserve"> </w:t>
      </w:r>
      <w:r w:rsidRPr="000326A8">
        <w:t>않고</w:t>
      </w:r>
      <w:r w:rsidRPr="000326A8">
        <w:t xml:space="preserve"> </w:t>
      </w:r>
      <w:r w:rsidRPr="00EB7B11">
        <w:rPr>
          <w:rFonts w:hint="eastAsia"/>
          <w:w w:val="0"/>
          <w:szCs w:val="22"/>
        </w:rPr>
        <w:t>해당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정보의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제공이</w:t>
      </w:r>
      <w:r w:rsidRPr="00EB7B11">
        <w:rPr>
          <w:w w:val="0"/>
          <w:szCs w:val="22"/>
        </w:rPr>
        <w:t xml:space="preserve"> </w:t>
      </w:r>
      <w:r w:rsidR="00FA47E2" w:rsidRPr="00E35382">
        <w:t>개인정보보호법</w:t>
      </w:r>
      <w:r w:rsidR="00FA47E2" w:rsidRPr="00E35382">
        <w:t xml:space="preserve"> </w:t>
      </w:r>
      <w:r w:rsidR="00FA47E2" w:rsidRPr="00E35382">
        <w:t>등</w:t>
      </w:r>
      <w:r w:rsidR="00FA47E2" w:rsidRPr="00E35382">
        <w:t xml:space="preserve"> </w:t>
      </w:r>
      <w:r w:rsidRPr="00EB7B11">
        <w:rPr>
          <w:rFonts w:hint="eastAsia"/>
          <w:w w:val="0"/>
          <w:szCs w:val="22"/>
        </w:rPr>
        <w:t>관련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법률이나</w:t>
      </w:r>
      <w:r w:rsidRPr="00EB7B11">
        <w:rPr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매도인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또는</w:t>
      </w:r>
      <w:r>
        <w:rPr>
          <w:rFonts w:hint="eastAsia"/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대상회사</w:t>
      </w:r>
      <w:r>
        <w:rPr>
          <w:rFonts w:hint="eastAsia"/>
          <w:w w:val="0"/>
          <w:szCs w:val="22"/>
        </w:rPr>
        <w:t>가</w:t>
      </w:r>
      <w:r>
        <w:rPr>
          <w:rFonts w:hint="eastAsia"/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체결하고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있는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계약에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위반되지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않는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범위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내에서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이루어져야</w:t>
      </w:r>
      <w:r w:rsidRPr="00EB7B11">
        <w:rPr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하며</w:t>
      </w:r>
      <w:r>
        <w:rPr>
          <w:rFonts w:hint="eastAsia"/>
          <w:w w:val="0"/>
          <w:szCs w:val="22"/>
        </w:rPr>
        <w:t>,</w:t>
      </w:r>
      <w:r>
        <w:rPr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매도인</w:t>
      </w:r>
      <w:r w:rsidR="006671FF">
        <w:rPr>
          <w:rFonts w:hint="eastAsia"/>
          <w:w w:val="0"/>
          <w:szCs w:val="22"/>
        </w:rPr>
        <w:t>은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본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항에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따른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정보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제공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이후</w:t>
      </w:r>
      <w:r>
        <w:rPr>
          <w:rFonts w:hint="eastAsia"/>
          <w:w w:val="0"/>
          <w:szCs w:val="22"/>
        </w:rPr>
        <w:t xml:space="preserve"> </w:t>
      </w:r>
      <w:r w:rsidRPr="000326A8">
        <w:t>거래종결이</w:t>
      </w:r>
      <w:r w:rsidRPr="000326A8">
        <w:t xml:space="preserve"> </w:t>
      </w:r>
      <w:r w:rsidRPr="000326A8">
        <w:t>이루어지지</w:t>
      </w:r>
      <w:r w:rsidRPr="000326A8">
        <w:t xml:space="preserve"> </w:t>
      </w:r>
      <w:r w:rsidRPr="000326A8">
        <w:t>않을</w:t>
      </w:r>
      <w:r w:rsidRPr="000326A8">
        <w:t xml:space="preserve"> </w:t>
      </w:r>
      <w:r>
        <w:rPr>
          <w:rFonts w:hint="eastAsia"/>
        </w:rPr>
        <w:t>경우</w:t>
      </w:r>
      <w:r w:rsidRPr="000326A8">
        <w:t xml:space="preserve"> </w:t>
      </w:r>
      <w:r w:rsidRPr="000326A8">
        <w:t>매도인</w:t>
      </w:r>
      <w:r w:rsidRPr="000326A8">
        <w:t xml:space="preserve"> </w:t>
      </w:r>
      <w:r w:rsidRPr="000326A8">
        <w:lastRenderedPageBreak/>
        <w:t>또는</w:t>
      </w:r>
      <w:r w:rsidRPr="000326A8">
        <w:t xml:space="preserve"> </w:t>
      </w:r>
      <w:r w:rsidRPr="00311A7C">
        <w:rPr>
          <w:rFonts w:hint="eastAsia"/>
        </w:rPr>
        <w:t>대상회사에</w:t>
      </w:r>
      <w:r w:rsidRPr="00311A7C">
        <w:t xml:space="preserve"> </w:t>
      </w:r>
      <w:r w:rsidRPr="00311A7C">
        <w:rPr>
          <w:rFonts w:hint="eastAsia"/>
        </w:rPr>
        <w:t>중대한</w:t>
      </w:r>
      <w:r w:rsidRPr="00311A7C">
        <w:t xml:space="preserve"> </w:t>
      </w:r>
      <w:r w:rsidRPr="00311A7C">
        <w:rPr>
          <w:rFonts w:hint="eastAsia"/>
        </w:rPr>
        <w:t>손해가</w:t>
      </w:r>
      <w:r w:rsidRPr="00311A7C">
        <w:t xml:space="preserve"> </w:t>
      </w:r>
      <w:r w:rsidRPr="00311A7C">
        <w:rPr>
          <w:rFonts w:hint="eastAsia"/>
        </w:rPr>
        <w:t>초래될</w:t>
      </w:r>
      <w:r w:rsidRPr="00311A7C">
        <w:t xml:space="preserve"> </w:t>
      </w:r>
      <w:r w:rsidR="00516A7E">
        <w:rPr>
          <w:rFonts w:hint="eastAsia"/>
        </w:rPr>
        <w:t>수</w:t>
      </w:r>
      <w:r w:rsidR="00516A7E">
        <w:rPr>
          <w:rFonts w:hint="eastAsia"/>
        </w:rPr>
        <w:t xml:space="preserve"> </w:t>
      </w:r>
      <w:r w:rsidR="00516A7E">
        <w:rPr>
          <w:rFonts w:hint="eastAsia"/>
        </w:rPr>
        <w:t>있다고</w:t>
      </w:r>
      <w:r w:rsidR="00516A7E">
        <w:rPr>
          <w:rFonts w:hint="eastAsia"/>
        </w:rPr>
        <w:t xml:space="preserve"> </w:t>
      </w:r>
      <w:r w:rsidR="00516A7E">
        <w:rPr>
          <w:rFonts w:hint="eastAsia"/>
        </w:rPr>
        <w:t>예상되</w:t>
      </w:r>
      <w:r w:rsidRPr="00311A7C">
        <w:rPr>
          <w:rFonts w:hint="eastAsia"/>
        </w:rPr>
        <w:t>는</w:t>
      </w:r>
      <w:r w:rsidRPr="00311A7C">
        <w:t xml:space="preserve"> </w:t>
      </w:r>
      <w:r w:rsidRPr="00311A7C">
        <w:rPr>
          <w:rFonts w:hint="eastAsia"/>
        </w:rPr>
        <w:t>경우에는</w:t>
      </w:r>
      <w:r w:rsidRPr="00311A7C">
        <w:t xml:space="preserve"> </w:t>
      </w:r>
      <w:r w:rsidRPr="00311A7C">
        <w:rPr>
          <w:rFonts w:hint="eastAsia"/>
        </w:rPr>
        <w:t>본</w:t>
      </w:r>
      <w:r w:rsidRPr="00311A7C">
        <w:t xml:space="preserve"> </w:t>
      </w:r>
      <w:r w:rsidRPr="00311A7C">
        <w:rPr>
          <w:rFonts w:hint="eastAsia"/>
        </w:rPr>
        <w:t>항에</w:t>
      </w:r>
      <w:r w:rsidRPr="00311A7C">
        <w:t xml:space="preserve"> </w:t>
      </w:r>
      <w:r w:rsidRPr="00311A7C">
        <w:rPr>
          <w:rFonts w:hint="eastAsia"/>
        </w:rPr>
        <w:t>따른</w:t>
      </w:r>
      <w:r w:rsidRPr="00311A7C">
        <w:t xml:space="preserve"> </w:t>
      </w:r>
      <w:r w:rsidRPr="00311A7C">
        <w:rPr>
          <w:rFonts w:hint="eastAsia"/>
        </w:rPr>
        <w:t>정보</w:t>
      </w:r>
      <w:r w:rsidRPr="00311A7C">
        <w:t xml:space="preserve"> </w:t>
      </w:r>
      <w:r w:rsidRPr="00311A7C">
        <w:rPr>
          <w:rFonts w:hint="eastAsia"/>
        </w:rPr>
        <w:t>접근을</w:t>
      </w:r>
      <w:r w:rsidRPr="00311A7C">
        <w:t xml:space="preserve"> </w:t>
      </w:r>
      <w:r w:rsidRPr="00311A7C">
        <w:rPr>
          <w:rFonts w:hint="eastAsia"/>
        </w:rPr>
        <w:t>거절</w:t>
      </w:r>
      <w:r w:rsidRPr="00311A7C">
        <w:t xml:space="preserve"> </w:t>
      </w:r>
      <w:r w:rsidRPr="00311A7C">
        <w:rPr>
          <w:rFonts w:hint="eastAsia"/>
        </w:rPr>
        <w:t>또는</w:t>
      </w:r>
      <w:r w:rsidRPr="00311A7C">
        <w:t xml:space="preserve"> </w:t>
      </w:r>
      <w:r w:rsidRPr="00311A7C">
        <w:rPr>
          <w:rFonts w:hint="eastAsia"/>
        </w:rPr>
        <w:t>제한할</w:t>
      </w:r>
      <w:r w:rsidRPr="00311A7C">
        <w:t xml:space="preserve"> </w:t>
      </w:r>
      <w:r w:rsidRPr="00311A7C">
        <w:rPr>
          <w:rFonts w:hint="eastAsia"/>
        </w:rPr>
        <w:t>수</w:t>
      </w:r>
      <w:r w:rsidRPr="00311A7C">
        <w:t xml:space="preserve"> </w:t>
      </w:r>
      <w:r w:rsidRPr="00311A7C">
        <w:rPr>
          <w:rFonts w:hint="eastAsia"/>
        </w:rPr>
        <w:t>있다</w:t>
      </w:r>
      <w:r w:rsidRPr="00311A7C">
        <w:t>.</w:t>
      </w:r>
      <w:r w:rsidRPr="000326A8">
        <w:t xml:space="preserve">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전에는</w:t>
      </w:r>
      <w:r>
        <w:rPr>
          <w:rFonts w:hint="eastAsia"/>
        </w:rPr>
        <w:t xml:space="preserve">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동의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임직원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거래</w:t>
      </w:r>
      <w:r>
        <w:rPr>
          <w:rFonts w:hint="eastAsia"/>
        </w:rPr>
        <w:t xml:space="preserve"> </w:t>
      </w:r>
      <w:r>
        <w:rPr>
          <w:rFonts w:hint="eastAsia"/>
        </w:rPr>
        <w:t>상대방을</w:t>
      </w:r>
      <w:r>
        <w:rPr>
          <w:rFonts w:hint="eastAsia"/>
        </w:rPr>
        <w:t xml:space="preserve"> </w:t>
      </w:r>
      <w:r>
        <w:rPr>
          <w:rFonts w:hint="eastAsia"/>
        </w:rPr>
        <w:t>접촉해서는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3E5A1C8B" w14:textId="09746BDB" w:rsidR="003527B9" w:rsidRDefault="003527B9" w:rsidP="003527B9">
      <w:pPr>
        <w:pStyle w:val="LKLevel3"/>
      </w:pPr>
      <w:r>
        <w:rPr>
          <w:rFonts w:hint="eastAsia"/>
          <w:u w:val="single"/>
        </w:rPr>
        <w:t>대상회사</w:t>
      </w:r>
      <w:r w:rsidRPr="00C2306B">
        <w:rPr>
          <w:rFonts w:hint="eastAsia"/>
          <w:u w:val="single"/>
        </w:rPr>
        <w:t>의</w:t>
      </w:r>
      <w:r w:rsidRPr="00C2306B">
        <w:rPr>
          <w:u w:val="single"/>
        </w:rPr>
        <w:t xml:space="preserve"> </w:t>
      </w:r>
      <w:r w:rsidRPr="00C2306B">
        <w:rPr>
          <w:rFonts w:hint="eastAsia"/>
          <w:u w:val="single"/>
        </w:rPr>
        <w:t>핵심인력</w:t>
      </w:r>
      <w:r w:rsidRPr="00C2306B">
        <w:rPr>
          <w:u w:val="single"/>
        </w:rPr>
        <w:t xml:space="preserve"> </w:t>
      </w:r>
      <w:r w:rsidRPr="00C2306B">
        <w:rPr>
          <w:rFonts w:hint="eastAsia"/>
          <w:u w:val="single"/>
        </w:rPr>
        <w:t>유지</w:t>
      </w:r>
      <w:r w:rsidRPr="007D5093">
        <w:t xml:space="preserve">. </w:t>
      </w:r>
      <w:r w:rsidRPr="007D5093">
        <w:t>매도인은</w:t>
      </w:r>
      <w:r w:rsidRPr="007D5093">
        <w:t xml:space="preserve">, </w:t>
      </w:r>
      <w:r w:rsidRPr="007D5093">
        <w:t>거래종결일</w:t>
      </w:r>
      <w:r w:rsidRPr="007D5093">
        <w:t xml:space="preserve"> </w:t>
      </w:r>
      <w:r w:rsidRPr="007D5093">
        <w:t>전까지</w:t>
      </w:r>
      <w:r w:rsidRPr="007D5093">
        <w:t xml:space="preserve"> </w:t>
      </w:r>
      <w:r w:rsidRPr="007D5093">
        <w:t>대상회사</w:t>
      </w:r>
      <w:r>
        <w:rPr>
          <w:rFonts w:hint="eastAsia"/>
        </w:rPr>
        <w:t>가</w:t>
      </w:r>
      <w:r w:rsidRPr="007D5093">
        <w:t xml:space="preserve"> </w:t>
      </w:r>
      <w:r w:rsidRPr="007D5093">
        <w:t>그</w:t>
      </w:r>
      <w:r w:rsidRPr="007D5093">
        <w:t xml:space="preserve"> </w:t>
      </w:r>
      <w:r w:rsidRPr="007D5093">
        <w:t>사업을</w:t>
      </w:r>
      <w:r w:rsidRPr="007D5093">
        <w:t xml:space="preserve"> </w:t>
      </w:r>
      <w:r w:rsidRPr="007D5093">
        <w:t>영위하는데</w:t>
      </w:r>
      <w:r w:rsidRPr="007D5093">
        <w:t xml:space="preserve"> </w:t>
      </w:r>
      <w:r w:rsidRPr="007D5093">
        <w:t>있어</w:t>
      </w:r>
      <w:r w:rsidRPr="007D5093">
        <w:t xml:space="preserve"> </w:t>
      </w:r>
      <w:r w:rsidRPr="007D5093">
        <w:t>필요한</w:t>
      </w:r>
      <w:r w:rsidRPr="007D5093">
        <w:t xml:space="preserve"> </w:t>
      </w:r>
      <w:r w:rsidRPr="007D5093">
        <w:t>핵심인력</w:t>
      </w:r>
      <w:r w:rsidRPr="007D5093">
        <w:t>(</w:t>
      </w:r>
      <w:r>
        <w:t>대상회사</w:t>
      </w:r>
      <w:r w:rsidRPr="007D5093">
        <w:t>의</w:t>
      </w:r>
      <w:r w:rsidRPr="007D5093">
        <w:t xml:space="preserve"> </w:t>
      </w:r>
      <w:r w:rsidRPr="007D5093">
        <w:t>임직원</w:t>
      </w:r>
      <w:r w:rsidR="00FD15C6">
        <w:rPr>
          <w:rFonts w:hint="eastAsia"/>
        </w:rPr>
        <w:t xml:space="preserve"> </w:t>
      </w:r>
      <w:r w:rsidR="00FD15C6">
        <w:rPr>
          <w:rFonts w:hint="eastAsia"/>
        </w:rPr>
        <w:t>중</w:t>
      </w:r>
      <w:r w:rsidR="00FD15C6">
        <w:rPr>
          <w:rFonts w:hint="eastAsia"/>
        </w:rPr>
        <w:t xml:space="preserve"> [*]</w:t>
      </w:r>
      <w:r w:rsidR="00FD15C6">
        <w:rPr>
          <w:rFonts w:hint="eastAsia"/>
        </w:rPr>
        <w:t>를</w:t>
      </w:r>
      <w:r w:rsidRPr="007D5093">
        <w:t xml:space="preserve"> </w:t>
      </w:r>
      <w:r w:rsidRPr="007D5093">
        <w:t>의미함</w:t>
      </w:r>
      <w:r w:rsidRPr="007D5093">
        <w:t xml:space="preserve">. </w:t>
      </w:r>
      <w:r w:rsidRPr="007D5093">
        <w:t>이하</w:t>
      </w:r>
      <w:r w:rsidRPr="007D5093">
        <w:t xml:space="preserve"> </w:t>
      </w:r>
      <w:r w:rsidRPr="007D5093">
        <w:t>같음</w:t>
      </w:r>
      <w:r w:rsidRPr="007D5093">
        <w:t>)</w:t>
      </w:r>
      <w:r w:rsidR="00541490">
        <w:rPr>
          <w:rFonts w:hint="eastAsia"/>
        </w:rPr>
        <w:t>과의</w:t>
      </w:r>
      <w:r w:rsidR="00541490">
        <w:rPr>
          <w:rFonts w:hint="eastAsia"/>
        </w:rPr>
        <w:t xml:space="preserve"> </w:t>
      </w:r>
      <w:r w:rsidR="00541490">
        <w:rPr>
          <w:rFonts w:hint="eastAsia"/>
        </w:rPr>
        <w:t>근로관계를</w:t>
      </w:r>
      <w:r w:rsidR="00541490">
        <w:rPr>
          <w:rFonts w:hint="eastAsia"/>
        </w:rPr>
        <w:t xml:space="preserve"> </w:t>
      </w:r>
      <w:r w:rsidR="00930AC0">
        <w:rPr>
          <w:rFonts w:hint="eastAsia"/>
        </w:rPr>
        <w:t>정당한</w:t>
      </w:r>
      <w:r w:rsidR="00930AC0">
        <w:rPr>
          <w:rFonts w:hint="eastAsia"/>
        </w:rPr>
        <w:t xml:space="preserve"> </w:t>
      </w:r>
      <w:r w:rsidR="00930AC0">
        <w:rPr>
          <w:rFonts w:hint="eastAsia"/>
        </w:rPr>
        <w:t>사유</w:t>
      </w:r>
      <w:r w:rsidR="00930AC0">
        <w:rPr>
          <w:rFonts w:hint="eastAsia"/>
        </w:rPr>
        <w:t xml:space="preserve"> </w:t>
      </w:r>
      <w:r w:rsidR="00541490">
        <w:rPr>
          <w:rFonts w:hint="eastAsia"/>
        </w:rPr>
        <w:t>없이</w:t>
      </w:r>
      <w:r w:rsidR="00541490">
        <w:rPr>
          <w:rFonts w:hint="eastAsia"/>
        </w:rPr>
        <w:t xml:space="preserve"> </w:t>
      </w:r>
      <w:r w:rsidR="00541490">
        <w:rPr>
          <w:rFonts w:hint="eastAsia"/>
        </w:rPr>
        <w:t>해지</w:t>
      </w:r>
      <w:r w:rsidR="00541490">
        <w:rPr>
          <w:rFonts w:hint="eastAsia"/>
        </w:rPr>
        <w:t xml:space="preserve">, </w:t>
      </w:r>
      <w:r w:rsidR="00541490">
        <w:rPr>
          <w:rFonts w:hint="eastAsia"/>
        </w:rPr>
        <w:t>변경</w:t>
      </w:r>
      <w:r w:rsidR="00541490">
        <w:rPr>
          <w:rFonts w:hint="eastAsia"/>
        </w:rPr>
        <w:t xml:space="preserve">, </w:t>
      </w:r>
      <w:r w:rsidR="00541490">
        <w:rPr>
          <w:rFonts w:hint="eastAsia"/>
        </w:rPr>
        <w:t>중단</w:t>
      </w:r>
      <w:r w:rsidR="00541490">
        <w:rPr>
          <w:rFonts w:hint="eastAsia"/>
        </w:rPr>
        <w:t xml:space="preserve"> </w:t>
      </w:r>
      <w:r w:rsidR="00541490">
        <w:rPr>
          <w:rFonts w:hint="eastAsia"/>
        </w:rPr>
        <w:t>또는</w:t>
      </w:r>
      <w:r w:rsidR="00541490">
        <w:rPr>
          <w:rFonts w:hint="eastAsia"/>
        </w:rPr>
        <w:t xml:space="preserve"> </w:t>
      </w:r>
      <w:r w:rsidR="00541490">
        <w:rPr>
          <w:rFonts w:hint="eastAsia"/>
        </w:rPr>
        <w:t>정지하지</w:t>
      </w:r>
      <w:r w:rsidR="00541490">
        <w:rPr>
          <w:rFonts w:hint="eastAsia"/>
        </w:rPr>
        <w:t xml:space="preserve"> </w:t>
      </w:r>
      <w:r w:rsidR="00541490">
        <w:rPr>
          <w:rFonts w:hint="eastAsia"/>
        </w:rPr>
        <w:t>않기로</w:t>
      </w:r>
      <w:r w:rsidRPr="007D5093">
        <w:t xml:space="preserve"> </w:t>
      </w:r>
      <w:r w:rsidRPr="007D5093">
        <w:t>한다</w:t>
      </w:r>
      <w:r w:rsidRPr="007D5093">
        <w:t xml:space="preserve">. </w:t>
      </w:r>
      <w:r w:rsidR="009F6DC4" w:rsidRPr="008442F9">
        <w:rPr>
          <w:rFonts w:hint="eastAsia"/>
          <w:highlight w:val="green"/>
        </w:rPr>
        <w:t xml:space="preserve">[Note to Buyer: </w:t>
      </w:r>
      <w:r w:rsidR="009F6DC4">
        <w:rPr>
          <w:rFonts w:hint="eastAsia"/>
          <w:highlight w:val="green"/>
        </w:rPr>
        <w:t>회사가</w:t>
      </w:r>
      <w:r w:rsidR="009F6DC4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자발적</w:t>
      </w:r>
      <w:r w:rsidR="009F6DC4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의사로</w:t>
      </w:r>
      <w:r w:rsidR="009F6DC4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퇴직하는</w:t>
      </w:r>
      <w:r w:rsidR="009F6DC4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임직원의</w:t>
      </w:r>
      <w:r w:rsidR="009F6DC4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퇴사를</w:t>
      </w:r>
      <w:r w:rsidR="009F6DC4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막을</w:t>
      </w:r>
      <w:r w:rsidR="009F6DC4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수는</w:t>
      </w:r>
      <w:r w:rsidR="009F6DC4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없다는</w:t>
      </w:r>
      <w:r w:rsidR="009F6DC4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점에서</w:t>
      </w:r>
      <w:r w:rsidR="009F6DC4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고용</w:t>
      </w:r>
      <w:r w:rsidR="009F6DC4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유지를</w:t>
      </w:r>
      <w:r w:rsidR="009F6DC4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확약하기는</w:t>
      </w:r>
      <w:r w:rsidR="009F6DC4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어려우며</w:t>
      </w:r>
      <w:r w:rsidR="009F6DC4">
        <w:rPr>
          <w:rFonts w:hint="eastAsia"/>
          <w:highlight w:val="green"/>
        </w:rPr>
        <w:t xml:space="preserve">, </w:t>
      </w:r>
      <w:r w:rsidR="00171C1B">
        <w:rPr>
          <w:rFonts w:hint="eastAsia"/>
          <w:highlight w:val="green"/>
        </w:rPr>
        <w:t>다만</w:t>
      </w:r>
      <w:r w:rsidR="00171C1B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회사가</w:t>
      </w:r>
      <w:r w:rsidR="009F6DC4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인위적으로</w:t>
      </w:r>
      <w:r w:rsidR="009F6DC4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근로관계를</w:t>
      </w:r>
      <w:r w:rsidR="009F6DC4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종료하지</w:t>
      </w:r>
      <w:r w:rsidR="009F6DC4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않겠다는</w:t>
      </w:r>
      <w:r w:rsidR="00171C1B">
        <w:rPr>
          <w:rFonts w:hint="eastAsia"/>
          <w:highlight w:val="green"/>
        </w:rPr>
        <w:t xml:space="preserve"> </w:t>
      </w:r>
      <w:r w:rsidR="00171C1B">
        <w:rPr>
          <w:rFonts w:hint="eastAsia"/>
          <w:highlight w:val="green"/>
        </w:rPr>
        <w:t>내용은</w:t>
      </w:r>
      <w:r w:rsidR="00171C1B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수용</w:t>
      </w:r>
      <w:r w:rsidR="009F6DC4">
        <w:rPr>
          <w:rFonts w:hint="eastAsia"/>
          <w:highlight w:val="green"/>
        </w:rPr>
        <w:t xml:space="preserve"> </w:t>
      </w:r>
      <w:r w:rsidR="009F6DC4">
        <w:rPr>
          <w:rFonts w:hint="eastAsia"/>
          <w:highlight w:val="green"/>
        </w:rPr>
        <w:t>가능합니다</w:t>
      </w:r>
      <w:r w:rsidR="009F6DC4" w:rsidRPr="008442F9">
        <w:rPr>
          <w:rFonts w:hint="eastAsia"/>
          <w:highlight w:val="green"/>
        </w:rPr>
        <w:t>.</w:t>
      </w:r>
      <w:r w:rsidR="00171C1B">
        <w:rPr>
          <w:rFonts w:hint="eastAsia"/>
          <w:highlight w:val="green"/>
        </w:rPr>
        <w:t xml:space="preserve"> </w:t>
      </w:r>
      <w:r w:rsidR="00171C1B">
        <w:rPr>
          <w:rFonts w:hint="eastAsia"/>
          <w:highlight w:val="green"/>
        </w:rPr>
        <w:t>또한</w:t>
      </w:r>
      <w:r w:rsidR="00171C1B">
        <w:rPr>
          <w:rFonts w:hint="eastAsia"/>
          <w:highlight w:val="green"/>
        </w:rPr>
        <w:t xml:space="preserve"> </w:t>
      </w:r>
      <w:r w:rsidR="00171C1B">
        <w:rPr>
          <w:rFonts w:hint="eastAsia"/>
          <w:highlight w:val="green"/>
        </w:rPr>
        <w:t>매수인</w:t>
      </w:r>
      <w:r w:rsidR="00171C1B">
        <w:rPr>
          <w:rFonts w:hint="eastAsia"/>
          <w:highlight w:val="green"/>
        </w:rPr>
        <w:t xml:space="preserve"> </w:t>
      </w:r>
      <w:r w:rsidR="00171C1B">
        <w:rPr>
          <w:rFonts w:hint="eastAsia"/>
          <w:highlight w:val="green"/>
        </w:rPr>
        <w:t>측이</w:t>
      </w:r>
      <w:r w:rsidR="00171C1B">
        <w:rPr>
          <w:rFonts w:hint="eastAsia"/>
          <w:highlight w:val="green"/>
        </w:rPr>
        <w:t xml:space="preserve"> </w:t>
      </w:r>
      <w:r w:rsidR="00171C1B">
        <w:rPr>
          <w:rFonts w:hint="eastAsia"/>
          <w:highlight w:val="green"/>
        </w:rPr>
        <w:t>동</w:t>
      </w:r>
      <w:r w:rsidR="00171C1B">
        <w:rPr>
          <w:rFonts w:hint="eastAsia"/>
          <w:highlight w:val="green"/>
        </w:rPr>
        <w:t xml:space="preserve"> </w:t>
      </w:r>
      <w:r w:rsidR="00171C1B">
        <w:rPr>
          <w:rFonts w:hint="eastAsia"/>
          <w:highlight w:val="green"/>
        </w:rPr>
        <w:t>확약</w:t>
      </w:r>
      <w:r w:rsidR="00171C1B">
        <w:rPr>
          <w:rFonts w:hint="eastAsia"/>
          <w:highlight w:val="green"/>
        </w:rPr>
        <w:t xml:space="preserve"> </w:t>
      </w:r>
      <w:r w:rsidR="00171C1B">
        <w:rPr>
          <w:rFonts w:hint="eastAsia"/>
          <w:highlight w:val="green"/>
        </w:rPr>
        <w:t>제공을</w:t>
      </w:r>
      <w:r w:rsidR="00171C1B">
        <w:rPr>
          <w:rFonts w:hint="eastAsia"/>
          <w:highlight w:val="green"/>
        </w:rPr>
        <w:t xml:space="preserve"> </w:t>
      </w:r>
      <w:r w:rsidR="00171C1B">
        <w:rPr>
          <w:rFonts w:hint="eastAsia"/>
          <w:highlight w:val="green"/>
        </w:rPr>
        <w:t>요구하시는</w:t>
      </w:r>
      <w:r w:rsidR="00171C1B">
        <w:rPr>
          <w:rFonts w:hint="eastAsia"/>
          <w:highlight w:val="green"/>
        </w:rPr>
        <w:t xml:space="preserve"> </w:t>
      </w:r>
      <w:r w:rsidR="00171C1B">
        <w:rPr>
          <w:rFonts w:hint="eastAsia"/>
          <w:highlight w:val="green"/>
        </w:rPr>
        <w:t>핵심인력은</w:t>
      </w:r>
      <w:r w:rsidR="00171C1B">
        <w:rPr>
          <w:rFonts w:hint="eastAsia"/>
          <w:highlight w:val="green"/>
        </w:rPr>
        <w:t xml:space="preserve"> </w:t>
      </w:r>
      <w:r w:rsidR="00171C1B">
        <w:rPr>
          <w:rFonts w:hint="eastAsia"/>
          <w:highlight w:val="green"/>
        </w:rPr>
        <w:t>구체적으로</w:t>
      </w:r>
      <w:r w:rsidR="00171C1B">
        <w:rPr>
          <w:rFonts w:hint="eastAsia"/>
          <w:highlight w:val="green"/>
        </w:rPr>
        <w:t xml:space="preserve"> </w:t>
      </w:r>
      <w:r w:rsidR="0061659F">
        <w:rPr>
          <w:rFonts w:hint="eastAsia"/>
          <w:highlight w:val="green"/>
        </w:rPr>
        <w:t>제시해주시길</w:t>
      </w:r>
      <w:r w:rsidR="0061659F">
        <w:rPr>
          <w:rFonts w:hint="eastAsia"/>
          <w:highlight w:val="green"/>
        </w:rPr>
        <w:t xml:space="preserve"> </w:t>
      </w:r>
      <w:proofErr w:type="gramStart"/>
      <w:r w:rsidR="00171C1B">
        <w:rPr>
          <w:rFonts w:hint="eastAsia"/>
          <w:highlight w:val="green"/>
        </w:rPr>
        <w:t>부탁</w:t>
      </w:r>
      <w:r w:rsidR="00171C1B">
        <w:rPr>
          <w:rFonts w:hint="eastAsia"/>
          <w:highlight w:val="green"/>
        </w:rPr>
        <w:t xml:space="preserve"> </w:t>
      </w:r>
      <w:r w:rsidR="00171C1B">
        <w:rPr>
          <w:rFonts w:hint="eastAsia"/>
          <w:highlight w:val="green"/>
        </w:rPr>
        <w:t>드리겠습니다</w:t>
      </w:r>
      <w:proofErr w:type="gramEnd"/>
      <w:r w:rsidR="00171C1B">
        <w:rPr>
          <w:rFonts w:hint="eastAsia"/>
          <w:highlight w:val="green"/>
        </w:rPr>
        <w:t>.</w:t>
      </w:r>
      <w:r w:rsidR="009F6DC4" w:rsidRPr="008442F9">
        <w:rPr>
          <w:rFonts w:hint="eastAsia"/>
          <w:highlight w:val="green"/>
        </w:rPr>
        <w:t>]</w:t>
      </w:r>
      <w:r w:rsidR="007E1BF5" w:rsidRPr="007E1BF5">
        <w:t xml:space="preserve"> </w:t>
      </w:r>
      <w:r w:rsidR="007E1BF5" w:rsidRPr="002A3147">
        <w:rPr>
          <w:highlight w:val="green"/>
        </w:rPr>
        <w:t xml:space="preserve">[Note to Buyer: </w:t>
      </w:r>
      <w:r w:rsidR="007E1BF5">
        <w:rPr>
          <w:rFonts w:hint="eastAsia"/>
          <w:highlight w:val="green"/>
        </w:rPr>
        <w:t>흔히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협의</w:t>
      </w:r>
      <w:r w:rsidR="007E1BF5">
        <w:rPr>
          <w:rFonts w:hint="eastAsia"/>
          <w:highlight w:val="green"/>
        </w:rPr>
        <w:t>/</w:t>
      </w:r>
      <w:r w:rsidR="007E1BF5">
        <w:rPr>
          <w:rFonts w:hint="eastAsia"/>
          <w:highlight w:val="green"/>
        </w:rPr>
        <w:t>반영되는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내용이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아니고</w:t>
      </w:r>
      <w:r w:rsidR="007E1BF5">
        <w:rPr>
          <w:rFonts w:hint="eastAsia"/>
          <w:highlight w:val="green"/>
        </w:rPr>
        <w:t xml:space="preserve">, </w:t>
      </w:r>
      <w:r w:rsidR="007E1BF5">
        <w:rPr>
          <w:rFonts w:hint="eastAsia"/>
          <w:highlight w:val="green"/>
        </w:rPr>
        <w:t>양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당사자간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별도로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협의된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사항도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아닌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것으로</w:t>
      </w:r>
      <w:r w:rsidR="007E1BF5">
        <w:rPr>
          <w:rFonts w:hint="eastAsia"/>
          <w:highlight w:val="green"/>
        </w:rPr>
        <w:t xml:space="preserve"> </w:t>
      </w:r>
      <w:proofErr w:type="spellStart"/>
      <w:r w:rsidR="007E1BF5">
        <w:rPr>
          <w:rFonts w:hint="eastAsia"/>
          <w:highlight w:val="green"/>
        </w:rPr>
        <w:t>이해되는바</w:t>
      </w:r>
      <w:proofErr w:type="spellEnd"/>
      <w:r w:rsidR="007E1BF5">
        <w:rPr>
          <w:rFonts w:hint="eastAsia"/>
          <w:highlight w:val="green"/>
        </w:rPr>
        <w:t xml:space="preserve">, </w:t>
      </w:r>
      <w:r w:rsidR="007E1BF5">
        <w:rPr>
          <w:rFonts w:hint="eastAsia"/>
          <w:highlight w:val="green"/>
        </w:rPr>
        <w:t>특히</w:t>
      </w:r>
      <w:r w:rsidR="007E1BF5">
        <w:rPr>
          <w:rFonts w:hint="eastAsia"/>
          <w:highlight w:val="green"/>
        </w:rPr>
        <w:t xml:space="preserve"> </w:t>
      </w:r>
      <w:r w:rsidR="007E1BF5">
        <w:rPr>
          <w:highlight w:val="green"/>
        </w:rPr>
        <w:t>‘</w:t>
      </w:r>
      <w:r w:rsidR="007E1BF5">
        <w:rPr>
          <w:rFonts w:hint="eastAsia"/>
          <w:highlight w:val="green"/>
        </w:rPr>
        <w:t>지분율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유지</w:t>
      </w:r>
      <w:r w:rsidR="007E1BF5">
        <w:rPr>
          <w:highlight w:val="green"/>
        </w:rPr>
        <w:t>’</w:t>
      </w:r>
      <w:r w:rsidR="007E1BF5">
        <w:rPr>
          <w:rFonts w:hint="eastAsia"/>
          <w:highlight w:val="green"/>
        </w:rPr>
        <w:t>는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그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범위가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지나치게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넓어서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수용하기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어렵습니다</w:t>
      </w:r>
      <w:r w:rsidR="007E1BF5">
        <w:rPr>
          <w:rFonts w:hint="eastAsia"/>
          <w:highlight w:val="green"/>
        </w:rPr>
        <w:t xml:space="preserve">. </w:t>
      </w:r>
      <w:r w:rsidR="007E1BF5">
        <w:rPr>
          <w:rFonts w:hint="eastAsia"/>
          <w:highlight w:val="green"/>
        </w:rPr>
        <w:t>다만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본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조항을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추가하신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구체적인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취지를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설명해주신다면</w:t>
      </w:r>
      <w:r w:rsidR="007E1BF5">
        <w:rPr>
          <w:rFonts w:hint="eastAsia"/>
          <w:highlight w:val="green"/>
        </w:rPr>
        <w:t xml:space="preserve"> </w:t>
      </w:r>
      <w:r w:rsidR="007E1BF5" w:rsidRPr="002A3147">
        <w:rPr>
          <w:rFonts w:hint="eastAsia"/>
          <w:highlight w:val="green"/>
        </w:rPr>
        <w:t>그에</w:t>
      </w:r>
      <w:r w:rsidR="007E1BF5" w:rsidRPr="002A3147">
        <w:rPr>
          <w:highlight w:val="green"/>
        </w:rPr>
        <w:t xml:space="preserve"> </w:t>
      </w:r>
      <w:r w:rsidR="007E1BF5" w:rsidRPr="002A3147">
        <w:rPr>
          <w:rFonts w:hint="eastAsia"/>
          <w:highlight w:val="green"/>
        </w:rPr>
        <w:t>따라</w:t>
      </w:r>
      <w:r w:rsidR="007E1BF5" w:rsidRPr="002A3147">
        <w:rPr>
          <w:highlight w:val="green"/>
        </w:rPr>
        <w:t xml:space="preserve"> </w:t>
      </w:r>
      <w:r w:rsidR="007E1BF5">
        <w:rPr>
          <w:rFonts w:hint="eastAsia"/>
          <w:highlight w:val="green"/>
        </w:rPr>
        <w:t>수용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가능한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범위를</w:t>
      </w:r>
      <w:r w:rsidR="007E1BF5">
        <w:rPr>
          <w:rFonts w:hint="eastAsia"/>
          <w:highlight w:val="green"/>
        </w:rPr>
        <w:t xml:space="preserve"> </w:t>
      </w:r>
      <w:r w:rsidR="007E1BF5">
        <w:rPr>
          <w:rFonts w:hint="eastAsia"/>
          <w:highlight w:val="green"/>
        </w:rPr>
        <w:t>검토</w:t>
      </w:r>
      <w:r w:rsidR="007E1BF5">
        <w:rPr>
          <w:rFonts w:hint="eastAsia"/>
          <w:highlight w:val="green"/>
        </w:rPr>
        <w:t>/</w:t>
      </w:r>
      <w:r w:rsidR="007E1BF5">
        <w:rPr>
          <w:rFonts w:hint="eastAsia"/>
          <w:highlight w:val="green"/>
        </w:rPr>
        <w:t>고려해보겠습</w:t>
      </w:r>
      <w:r w:rsidR="007E1BF5" w:rsidRPr="002A3147">
        <w:rPr>
          <w:rFonts w:hint="eastAsia"/>
          <w:highlight w:val="green"/>
        </w:rPr>
        <w:t>니다</w:t>
      </w:r>
      <w:r w:rsidR="007E1BF5" w:rsidRPr="002A3147">
        <w:rPr>
          <w:highlight w:val="green"/>
        </w:rPr>
        <w:t>.]</w:t>
      </w:r>
    </w:p>
    <w:p w14:paraId="32D1662C" w14:textId="00667079" w:rsidR="0069587A" w:rsidRPr="000326A8" w:rsidRDefault="003A16DC" w:rsidP="00877E3D">
      <w:pPr>
        <w:pStyle w:val="LKLevel3"/>
      </w:pPr>
      <w:r w:rsidRPr="000326A8">
        <w:rPr>
          <w:u w:val="single"/>
        </w:rPr>
        <w:t>이사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및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감사의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사임</w:t>
      </w:r>
      <w:r w:rsidR="0069587A" w:rsidRPr="000326A8">
        <w:t>.</w:t>
      </w:r>
      <w:r w:rsidR="00470ABF">
        <w:rPr>
          <w:rFonts w:hint="eastAsia"/>
        </w:rPr>
        <w:t xml:space="preserve"> </w:t>
      </w:r>
      <w:r w:rsidR="005317F1">
        <w:t xml:space="preserve"> </w:t>
      </w:r>
      <w:r w:rsidRPr="000326A8">
        <w:t>매도인</w:t>
      </w:r>
      <w:r w:rsidR="006671FF">
        <w:rPr>
          <w:rFonts w:hint="eastAsia"/>
        </w:rPr>
        <w:t>은</w:t>
      </w:r>
      <w:r w:rsidRPr="000326A8">
        <w:t xml:space="preserve"> </w:t>
      </w:r>
      <w:r w:rsidR="00506829">
        <w:rPr>
          <w:rFonts w:hint="eastAsia"/>
        </w:rPr>
        <w:t>대상회사의</w:t>
      </w:r>
      <w:r w:rsidR="00506829">
        <w:rPr>
          <w:rFonts w:hint="eastAsia"/>
        </w:rPr>
        <w:t xml:space="preserve"> </w:t>
      </w:r>
      <w:r w:rsidRPr="000326A8">
        <w:t>등기</w:t>
      </w:r>
      <w:r w:rsidR="00506829">
        <w:rPr>
          <w:rFonts w:hint="eastAsia"/>
        </w:rPr>
        <w:t>임원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중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매수인이</w:t>
      </w:r>
      <w:r w:rsidR="00D65CBB">
        <w:rPr>
          <w:rFonts w:hint="eastAsia"/>
        </w:rPr>
        <w:t xml:space="preserve"> </w:t>
      </w:r>
      <w:r w:rsidR="00D65CBB" w:rsidRPr="000E2116">
        <w:rPr>
          <w:rFonts w:hint="eastAsia"/>
          <w:u w:val="single"/>
        </w:rPr>
        <w:t>제</w:t>
      </w:r>
      <w:r w:rsidR="00D65CBB" w:rsidRPr="000E2116">
        <w:rPr>
          <w:u w:val="single"/>
        </w:rPr>
        <w:t>5.1</w:t>
      </w:r>
      <w:r w:rsidR="00D65CBB" w:rsidRPr="000E2116">
        <w:rPr>
          <w:rFonts w:hint="eastAsia"/>
          <w:u w:val="single"/>
        </w:rPr>
        <w:t>조</w:t>
      </w:r>
      <w:r w:rsidR="00D65CBB" w:rsidRPr="000E2116">
        <w:t xml:space="preserve"> </w:t>
      </w:r>
      <w:r w:rsidR="00D65CBB" w:rsidRPr="000E2116">
        <w:rPr>
          <w:rFonts w:hint="eastAsia"/>
          <w:u w:val="single"/>
        </w:rPr>
        <w:t>제</w:t>
      </w:r>
      <w:r w:rsidR="00D65CBB" w:rsidRPr="000E2116">
        <w:rPr>
          <w:u w:val="single"/>
        </w:rPr>
        <w:t>(6)</w:t>
      </w:r>
      <w:r w:rsidR="00D65CBB" w:rsidRPr="000E2116">
        <w:rPr>
          <w:rFonts w:hint="eastAsia"/>
          <w:u w:val="single"/>
        </w:rPr>
        <w:t>항</w:t>
      </w:r>
      <w:r w:rsidR="00D65CBB">
        <w:rPr>
          <w:rFonts w:hint="eastAsia"/>
        </w:rPr>
        <w:t>에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따른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주주총회</w:t>
      </w:r>
      <w:r w:rsidR="00D65CBB">
        <w:rPr>
          <w:rFonts w:hint="eastAsia"/>
        </w:rPr>
        <w:t xml:space="preserve"> </w:t>
      </w:r>
      <w:r w:rsidR="00D65CBB" w:rsidRPr="0059521D">
        <w:rPr>
          <w:rFonts w:hint="eastAsia"/>
        </w:rPr>
        <w:t>소집통지일</w:t>
      </w:r>
      <w:r w:rsidR="00D65CBB" w:rsidRPr="0059521D">
        <w:rPr>
          <w:rFonts w:hint="eastAsia"/>
        </w:rPr>
        <w:t xml:space="preserve"> 5</w:t>
      </w:r>
      <w:r w:rsidR="00C30B79" w:rsidRPr="0059521D">
        <w:t xml:space="preserve"> </w:t>
      </w:r>
      <w:r w:rsidR="00D65CBB" w:rsidRPr="0059521D">
        <w:rPr>
          <w:rFonts w:hint="eastAsia"/>
        </w:rPr>
        <w:t>영</w:t>
      </w:r>
      <w:r w:rsidR="00D65CBB">
        <w:rPr>
          <w:rFonts w:hint="eastAsia"/>
        </w:rPr>
        <w:t>업일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전까지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통지하는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자</w:t>
      </w:r>
      <w:r w:rsidR="00506829">
        <w:rPr>
          <w:rFonts w:hint="eastAsia"/>
        </w:rPr>
        <w:t>들</w:t>
      </w:r>
      <w:r w:rsidRPr="000326A8">
        <w:t>로부터</w:t>
      </w:r>
      <w:r w:rsidRPr="000326A8">
        <w:t xml:space="preserve"> </w:t>
      </w:r>
      <w:r w:rsidRPr="000326A8">
        <w:t>사임서와</w:t>
      </w:r>
      <w:r w:rsidRPr="000326A8">
        <w:t xml:space="preserve"> </w:t>
      </w:r>
      <w:r w:rsidRPr="000326A8">
        <w:t>인감증명서</w:t>
      </w:r>
      <w:r w:rsidRPr="000326A8">
        <w:t xml:space="preserve"> </w:t>
      </w:r>
      <w:r w:rsidRPr="000326A8">
        <w:t>등</w:t>
      </w:r>
      <w:r w:rsidRPr="000326A8">
        <w:t xml:space="preserve"> </w:t>
      </w:r>
      <w:r w:rsidRPr="000326A8">
        <w:t>사임</w:t>
      </w:r>
      <w:r w:rsidR="00346799">
        <w:rPr>
          <w:rFonts w:hint="eastAsia"/>
        </w:rPr>
        <w:t xml:space="preserve"> </w:t>
      </w:r>
      <w:r w:rsidRPr="000326A8">
        <w:t>등기에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서류를</w:t>
      </w:r>
      <w:r w:rsidRPr="000326A8">
        <w:t xml:space="preserve"> </w:t>
      </w:r>
      <w:r w:rsidRPr="000326A8">
        <w:t>제출</w:t>
      </w:r>
      <w:r w:rsidRPr="000326A8">
        <w:t xml:space="preserve"> </w:t>
      </w:r>
      <w:r w:rsidRPr="000326A8">
        <w:t>받아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="004E204E" w:rsidRPr="000326A8">
        <w:t>거래종결일</w:t>
      </w:r>
      <w:r w:rsidR="004E204E">
        <w:rPr>
          <w:rFonts w:hint="eastAsia"/>
        </w:rPr>
        <w:t>에</w:t>
      </w:r>
      <w:r w:rsidR="004E204E"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제공하여야</w:t>
      </w:r>
      <w:r w:rsidRPr="000326A8">
        <w:t xml:space="preserve"> </w:t>
      </w:r>
      <w:r w:rsidRPr="000326A8">
        <w:t>한다</w:t>
      </w:r>
      <w:r w:rsidRPr="000326A8">
        <w:t>.</w:t>
      </w:r>
      <w:bookmarkEnd w:id="58"/>
      <w:r w:rsidRPr="000326A8">
        <w:t xml:space="preserve"> </w:t>
      </w:r>
    </w:p>
    <w:p w14:paraId="75F4D30A" w14:textId="347C680C" w:rsidR="009F66A5" w:rsidRDefault="009F66A5" w:rsidP="009F66A5">
      <w:pPr>
        <w:pStyle w:val="LKLevel3"/>
      </w:pPr>
      <w:bookmarkStart w:id="59" w:name="_Ref105668188"/>
      <w:r w:rsidRPr="000326A8">
        <w:rPr>
          <w:u w:val="single"/>
        </w:rPr>
        <w:t>주주총회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개최</w:t>
      </w:r>
      <w:r w:rsidRPr="000326A8">
        <w:rPr>
          <w:u w:val="single"/>
        </w:rPr>
        <w:t>.</w:t>
      </w:r>
      <w:r>
        <w:tab/>
        <w:t xml:space="preserve"> </w:t>
      </w:r>
      <w:r w:rsidRPr="000326A8">
        <w:t>매도인은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매수인이</w:t>
      </w:r>
      <w:r w:rsidRPr="000326A8">
        <w:t xml:space="preserve"> </w:t>
      </w:r>
      <w:r w:rsidRPr="00F51963">
        <w:t>대상회사의</w:t>
      </w:r>
      <w:r w:rsidRPr="00F51963">
        <w:t xml:space="preserve"> </w:t>
      </w:r>
      <w:r w:rsidRPr="00F51963">
        <w:t>주주총회</w:t>
      </w:r>
      <w:r w:rsidRPr="00F51963">
        <w:t xml:space="preserve"> </w:t>
      </w:r>
      <w:r w:rsidRPr="00F51963">
        <w:t>소집통지</w:t>
      </w:r>
      <w:r w:rsidRPr="0059521D">
        <w:t>일</w:t>
      </w:r>
      <w:r w:rsidRPr="0059521D">
        <w:t xml:space="preserve"> [</w:t>
      </w:r>
      <w:r w:rsidRPr="0059521D">
        <w:rPr>
          <w:rFonts w:hint="eastAsia"/>
        </w:rPr>
        <w:t>5</w:t>
      </w:r>
      <w:r w:rsidRPr="0059521D">
        <w:t xml:space="preserve">] </w:t>
      </w:r>
      <w:r w:rsidRPr="0059521D">
        <w:t>영업일</w:t>
      </w:r>
      <w:r w:rsidRPr="000326A8">
        <w:t xml:space="preserve"> </w:t>
      </w:r>
      <w:r w:rsidRPr="000326A8">
        <w:t>이전에</w:t>
      </w:r>
      <w:r w:rsidRPr="000326A8">
        <w:t xml:space="preserve"> </w:t>
      </w:r>
      <w:r w:rsidRPr="000326A8">
        <w:t>매도인에게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주주총회에서</w:t>
      </w:r>
      <w:r w:rsidRPr="000326A8">
        <w:t xml:space="preserve"> </w:t>
      </w:r>
      <w:r w:rsidRPr="000326A8">
        <w:t>이사</w:t>
      </w:r>
      <w:r w:rsidRPr="000326A8">
        <w:t xml:space="preserve"> </w:t>
      </w:r>
      <w:r w:rsidRPr="000326A8">
        <w:t>및</w:t>
      </w:r>
      <w:r w:rsidRPr="000326A8">
        <w:t>/</w:t>
      </w:r>
      <w:r w:rsidRPr="000326A8">
        <w:t>또는</w:t>
      </w:r>
      <w:r w:rsidRPr="000326A8">
        <w:t xml:space="preserve"> </w:t>
      </w:r>
      <w:r w:rsidRPr="000326A8">
        <w:t>감사로</w:t>
      </w:r>
      <w:r w:rsidRPr="000326A8">
        <w:t xml:space="preserve"> </w:t>
      </w:r>
      <w:r w:rsidRPr="000326A8">
        <w:t>선임될</w:t>
      </w:r>
      <w:r w:rsidRPr="000326A8">
        <w:t xml:space="preserve"> </w:t>
      </w:r>
      <w:r w:rsidRPr="000326A8">
        <w:t>자들을</w:t>
      </w:r>
      <w:r w:rsidRPr="000326A8">
        <w:t xml:space="preserve"> </w:t>
      </w:r>
      <w:r w:rsidRPr="000326A8">
        <w:t>지명하는</w:t>
      </w:r>
      <w:r w:rsidRPr="000326A8">
        <w:t xml:space="preserve"> </w:t>
      </w:r>
      <w:r w:rsidRPr="000326A8">
        <w:t>내용의</w:t>
      </w:r>
      <w:r w:rsidRPr="000326A8">
        <w:t xml:space="preserve"> </w:t>
      </w:r>
      <w:r w:rsidRPr="000326A8">
        <w:t>서면</w:t>
      </w:r>
      <w:r w:rsidRPr="000326A8">
        <w:t xml:space="preserve"> </w:t>
      </w:r>
      <w:r w:rsidRPr="000326A8">
        <w:t>통지</w:t>
      </w:r>
      <w:r w:rsidRPr="00962B17">
        <w:rPr>
          <w:rFonts w:hint="eastAsia"/>
        </w:rPr>
        <w:t>(</w:t>
      </w:r>
      <w:r w:rsidRPr="00962B17">
        <w:rPr>
          <w:rFonts w:hint="eastAsia"/>
        </w:rPr>
        <w:t>서면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통지에는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이사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및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감사</w:t>
      </w:r>
      <w:r>
        <w:rPr>
          <w:rFonts w:hint="eastAsia"/>
        </w:rPr>
        <w:t xml:space="preserve"> </w:t>
      </w:r>
      <w:r w:rsidRPr="00962B17">
        <w:rPr>
          <w:rFonts w:hint="eastAsia"/>
        </w:rPr>
        <w:t>후보로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지명된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자들의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이력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등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매도인</w:t>
      </w:r>
      <w:r w:rsidR="001D47A4">
        <w:rPr>
          <w:rFonts w:hint="eastAsia"/>
        </w:rPr>
        <w:t>이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합리적으로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요청하는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정보가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포함되어야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함</w:t>
      </w:r>
      <w:r w:rsidRPr="00962B17">
        <w:rPr>
          <w:rFonts w:hint="eastAsia"/>
        </w:rPr>
        <w:t>)</w:t>
      </w:r>
      <w:r w:rsidRPr="000326A8">
        <w:t>를</w:t>
      </w:r>
      <w:r w:rsidRPr="000326A8">
        <w:t xml:space="preserve"> </w:t>
      </w:r>
      <w:r w:rsidRPr="000326A8">
        <w:t>하</w:t>
      </w:r>
      <w:r>
        <w:rPr>
          <w:rFonts w:hint="eastAsia"/>
        </w:rPr>
        <w:t>고</w:t>
      </w:r>
      <w:r w:rsidRPr="000326A8">
        <w:t xml:space="preserve">, </w:t>
      </w:r>
      <w:r>
        <w:rPr>
          <w:rFonts w:hint="eastAsia"/>
        </w:rPr>
        <w:t xml:space="preserve">(ii) </w:t>
      </w:r>
      <w:r w:rsidR="00C10506">
        <w:rPr>
          <w:rFonts w:hint="eastAsia"/>
        </w:rPr>
        <w:t xml:space="preserve">(a) </w:t>
      </w:r>
      <w:r w:rsidRPr="000326A8">
        <w:t>매수인이</w:t>
      </w:r>
      <w:r w:rsidRPr="000326A8">
        <w:t xml:space="preserve"> </w:t>
      </w:r>
      <w:r w:rsidRPr="000326A8">
        <w:t>지명한</w:t>
      </w:r>
      <w:r w:rsidRPr="000326A8">
        <w:t xml:space="preserve"> </w:t>
      </w:r>
      <w:r w:rsidRPr="000326A8">
        <w:t>자들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법률과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정관상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등기임원으로</w:t>
      </w:r>
      <w:r>
        <w:rPr>
          <w:rFonts w:hint="eastAsia"/>
        </w:rPr>
        <w:t xml:space="preserve"> </w:t>
      </w:r>
      <w:r>
        <w:rPr>
          <w:rFonts w:hint="eastAsia"/>
        </w:rPr>
        <w:t>선임될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자격을</w:t>
      </w:r>
      <w:r>
        <w:rPr>
          <w:rFonts w:hint="eastAsia"/>
        </w:rPr>
        <w:t xml:space="preserve"> </w:t>
      </w:r>
      <w:r>
        <w:rPr>
          <w:rFonts w:hint="eastAsia"/>
        </w:rPr>
        <w:t>구비하고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지명한</w:t>
      </w:r>
      <w:r>
        <w:rPr>
          <w:rFonts w:hint="eastAsia"/>
        </w:rPr>
        <w:t xml:space="preserve"> </w:t>
      </w:r>
      <w:r>
        <w:rPr>
          <w:rFonts w:hint="eastAsia"/>
        </w:rPr>
        <w:t>자들을</w:t>
      </w:r>
      <w:r w:rsidRPr="000326A8">
        <w:t xml:space="preserve"> </w:t>
      </w:r>
      <w:r>
        <w:rPr>
          <w:rFonts w:hint="eastAsia"/>
        </w:rPr>
        <w:t>거래종결을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 xml:space="preserve"> </w:t>
      </w:r>
      <w:r w:rsidRPr="000326A8">
        <w:t>대상회사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등기임원으로</w:t>
      </w:r>
      <w:r>
        <w:rPr>
          <w:rFonts w:hint="eastAsia"/>
        </w:rPr>
        <w:t xml:space="preserve"> </w:t>
      </w:r>
      <w:r w:rsidRPr="000326A8">
        <w:t>선임</w:t>
      </w:r>
      <w:r>
        <w:rPr>
          <w:rFonts w:hint="eastAsia"/>
        </w:rPr>
        <w:t>하는</w:t>
      </w:r>
      <w:r w:rsidRPr="000326A8">
        <w:t xml:space="preserve"> </w:t>
      </w:r>
      <w:r w:rsidRPr="000326A8">
        <w:t>안건</w:t>
      </w:r>
      <w:r w:rsidR="00C10506">
        <w:rPr>
          <w:rFonts w:hint="eastAsia"/>
        </w:rPr>
        <w:t xml:space="preserve"> </w:t>
      </w:r>
      <w:r w:rsidR="00C10506">
        <w:rPr>
          <w:rFonts w:hint="eastAsia"/>
        </w:rPr>
        <w:t>및</w:t>
      </w:r>
      <w:r w:rsidR="00C10506">
        <w:rPr>
          <w:rFonts w:hint="eastAsia"/>
        </w:rPr>
        <w:t xml:space="preserve"> (b) </w:t>
      </w:r>
      <w:bookmarkStart w:id="60" w:name="_Hlk203933293"/>
      <w:r w:rsidR="00C10506">
        <w:rPr>
          <w:rFonts w:hint="eastAsia"/>
        </w:rPr>
        <w:t>상근감사</w:t>
      </w:r>
      <w:r w:rsidR="00C10506">
        <w:rPr>
          <w:rFonts w:hint="eastAsia"/>
        </w:rPr>
        <w:t xml:space="preserve"> </w:t>
      </w:r>
      <w:r w:rsidR="00C10506">
        <w:rPr>
          <w:rFonts w:hint="eastAsia"/>
        </w:rPr>
        <w:t>선임의무를</w:t>
      </w:r>
      <w:r w:rsidR="00C10506">
        <w:rPr>
          <w:rFonts w:hint="eastAsia"/>
        </w:rPr>
        <w:t xml:space="preserve"> </w:t>
      </w:r>
      <w:r w:rsidR="00C10506">
        <w:rPr>
          <w:rFonts w:hint="eastAsia"/>
        </w:rPr>
        <w:t>규정한</w:t>
      </w:r>
      <w:r w:rsidR="00C10506">
        <w:rPr>
          <w:rFonts w:hint="eastAsia"/>
        </w:rPr>
        <w:t xml:space="preserve"> </w:t>
      </w:r>
      <w:r w:rsidR="00C10506">
        <w:rPr>
          <w:rFonts w:hint="eastAsia"/>
        </w:rPr>
        <w:t>대상회사의</w:t>
      </w:r>
      <w:r w:rsidR="00C10506">
        <w:rPr>
          <w:rFonts w:hint="eastAsia"/>
        </w:rPr>
        <w:t xml:space="preserve"> </w:t>
      </w:r>
      <w:r w:rsidR="00C10506">
        <w:rPr>
          <w:rFonts w:hint="eastAsia"/>
        </w:rPr>
        <w:t>정관</w:t>
      </w:r>
      <w:r w:rsidR="00C10506">
        <w:rPr>
          <w:rFonts w:hint="eastAsia"/>
        </w:rPr>
        <w:t xml:space="preserve"> </w:t>
      </w:r>
      <w:r w:rsidR="00C10506">
        <w:rPr>
          <w:rFonts w:hint="eastAsia"/>
        </w:rPr>
        <w:t>제</w:t>
      </w:r>
      <w:r w:rsidR="00C10506">
        <w:rPr>
          <w:rFonts w:hint="eastAsia"/>
        </w:rPr>
        <w:t>45</w:t>
      </w:r>
      <w:r w:rsidR="00C10506">
        <w:rPr>
          <w:rFonts w:hint="eastAsia"/>
        </w:rPr>
        <w:t>조</w:t>
      </w:r>
      <w:r w:rsidR="00C10506">
        <w:rPr>
          <w:rFonts w:hint="eastAsia"/>
        </w:rPr>
        <w:t xml:space="preserve"> </w:t>
      </w:r>
      <w:r w:rsidR="00C10506">
        <w:rPr>
          <w:rFonts w:hint="eastAsia"/>
        </w:rPr>
        <w:t>제</w:t>
      </w:r>
      <w:r w:rsidR="00C10506">
        <w:rPr>
          <w:rFonts w:hint="eastAsia"/>
        </w:rPr>
        <w:t>2</w:t>
      </w:r>
      <w:r w:rsidR="00C10506">
        <w:rPr>
          <w:rFonts w:hint="eastAsia"/>
        </w:rPr>
        <w:t>문을</w:t>
      </w:r>
      <w:r w:rsidR="00BC6B9A">
        <w:rPr>
          <w:rFonts w:hint="eastAsia"/>
        </w:rPr>
        <w:t xml:space="preserve"> </w:t>
      </w:r>
      <w:r w:rsidR="00BC6B9A">
        <w:rPr>
          <w:rFonts w:hint="eastAsia"/>
        </w:rPr>
        <w:t>변경</w:t>
      </w:r>
      <w:r w:rsidR="00C10506">
        <w:rPr>
          <w:rFonts w:hint="eastAsia"/>
        </w:rPr>
        <w:t>하는</w:t>
      </w:r>
      <w:r w:rsidR="00C10506">
        <w:rPr>
          <w:rFonts w:hint="eastAsia"/>
        </w:rPr>
        <w:t xml:space="preserve"> </w:t>
      </w:r>
      <w:r w:rsidR="00C10506">
        <w:rPr>
          <w:rFonts w:hint="eastAsia"/>
        </w:rPr>
        <w:t>것을</w:t>
      </w:r>
      <w:r w:rsidR="00C10506">
        <w:rPr>
          <w:rFonts w:hint="eastAsia"/>
        </w:rPr>
        <w:t xml:space="preserve"> </w:t>
      </w:r>
      <w:r w:rsidR="00C10506">
        <w:rPr>
          <w:rFonts w:hint="eastAsia"/>
        </w:rPr>
        <w:t>내용으로</w:t>
      </w:r>
      <w:bookmarkEnd w:id="60"/>
      <w:r w:rsidR="00C10506">
        <w:rPr>
          <w:rFonts w:hint="eastAsia"/>
        </w:rPr>
        <w:t xml:space="preserve"> </w:t>
      </w:r>
      <w:r w:rsidR="00C10506">
        <w:rPr>
          <w:rFonts w:hint="eastAsia"/>
        </w:rPr>
        <w:t>하는</w:t>
      </w:r>
      <w:r w:rsidR="00C10506">
        <w:rPr>
          <w:rFonts w:hint="eastAsia"/>
        </w:rPr>
        <w:t xml:space="preserve"> </w:t>
      </w:r>
      <w:r w:rsidR="00C10506">
        <w:rPr>
          <w:rFonts w:hint="eastAsia"/>
        </w:rPr>
        <w:t>안건</w:t>
      </w:r>
      <w:r w:rsidRPr="000326A8">
        <w:t>을</w:t>
      </w:r>
      <w:r w:rsidRPr="000326A8">
        <w:t xml:space="preserve"> </w:t>
      </w:r>
      <w:r w:rsidR="00347226">
        <w:rPr>
          <w:rFonts w:hint="eastAsia"/>
        </w:rPr>
        <w:t>각</w:t>
      </w:r>
      <w:r w:rsidR="00347226">
        <w:rPr>
          <w:rFonts w:hint="eastAsia"/>
        </w:rPr>
        <w:t xml:space="preserve"> </w:t>
      </w:r>
      <w:r w:rsidRPr="000326A8">
        <w:t>승</w:t>
      </w:r>
      <w:r w:rsidRPr="000326A8">
        <w:lastRenderedPageBreak/>
        <w:t>인하기</w:t>
      </w:r>
      <w:r w:rsidRPr="000326A8">
        <w:t xml:space="preserve"> </w:t>
      </w:r>
      <w:r w:rsidRPr="000326A8">
        <w:t>위한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주주총회가</w:t>
      </w:r>
      <w:r w:rsidRPr="000326A8">
        <w:t xml:space="preserve"> </w:t>
      </w:r>
      <w:r w:rsidRPr="000326A8">
        <w:t>거래종결일</w:t>
      </w:r>
      <w:r>
        <w:rPr>
          <w:rFonts w:hint="eastAsia"/>
        </w:rPr>
        <w:t>까지</w:t>
      </w:r>
      <w:r w:rsidRPr="000326A8">
        <w:t xml:space="preserve"> </w:t>
      </w:r>
      <w:r w:rsidRPr="000326A8">
        <w:t>개최될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있도록</w:t>
      </w:r>
      <w:r w:rsidRPr="000326A8">
        <w:t xml:space="preserve"> </w:t>
      </w:r>
      <w:r w:rsidRPr="000326A8">
        <w:t>하여야</w:t>
      </w:r>
      <w:r w:rsidRPr="000326A8">
        <w:t xml:space="preserve"> </w:t>
      </w:r>
      <w:r w:rsidRPr="000326A8">
        <w:t>하고</w:t>
      </w:r>
      <w:r w:rsidRPr="000326A8">
        <w:t>,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주주총회에서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안건에</w:t>
      </w:r>
      <w:r>
        <w:rPr>
          <w:rFonts w:hint="eastAsia"/>
        </w:rPr>
        <w:t xml:space="preserve"> </w:t>
      </w:r>
      <w:r>
        <w:rPr>
          <w:rFonts w:hint="eastAsia"/>
        </w:rPr>
        <w:t>찬성하는</w:t>
      </w:r>
      <w:r>
        <w:rPr>
          <w:rFonts w:hint="eastAsia"/>
        </w:rPr>
        <w:t xml:space="preserve"> </w:t>
      </w:r>
      <w:r>
        <w:rPr>
          <w:rFonts w:hint="eastAsia"/>
        </w:rPr>
        <w:t>의결권을</w:t>
      </w:r>
      <w:r>
        <w:rPr>
          <w:rFonts w:hint="eastAsia"/>
        </w:rPr>
        <w:t xml:space="preserve"> </w:t>
      </w:r>
      <w:r>
        <w:rPr>
          <w:rFonts w:hint="eastAsia"/>
        </w:rPr>
        <w:t>행사하거나</w:t>
      </w:r>
      <w:r>
        <w:rPr>
          <w:rFonts w:hint="eastAsia"/>
        </w:rPr>
        <w:t xml:space="preserve"> </w:t>
      </w:r>
      <w:r>
        <w:rPr>
          <w:rFonts w:hint="eastAsia"/>
        </w:rPr>
        <w:t>매수인에게</w:t>
      </w:r>
      <w:r>
        <w:rPr>
          <w:rFonts w:hint="eastAsia"/>
        </w:rPr>
        <w:t xml:space="preserve"> </w:t>
      </w:r>
      <w:r>
        <w:rPr>
          <w:rFonts w:hint="eastAsia"/>
        </w:rPr>
        <w:t>그에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의결권을</w:t>
      </w:r>
      <w:r>
        <w:rPr>
          <w:rFonts w:hint="eastAsia"/>
        </w:rPr>
        <w:t xml:space="preserve"> </w:t>
      </w:r>
      <w:r>
        <w:rPr>
          <w:rFonts w:hint="eastAsia"/>
        </w:rPr>
        <w:t>위임하는</w:t>
      </w:r>
      <w:r>
        <w:rPr>
          <w:rFonts w:hint="eastAsia"/>
        </w:rPr>
        <w:t xml:space="preserve"> </w:t>
      </w:r>
      <w:r>
        <w:rPr>
          <w:rFonts w:hint="eastAsia"/>
        </w:rPr>
        <w:t>내용의</w:t>
      </w:r>
      <w:r>
        <w:rPr>
          <w:rFonts w:hint="eastAsia"/>
        </w:rPr>
        <w:t xml:space="preserve"> </w:t>
      </w:r>
      <w:r>
        <w:rPr>
          <w:rFonts w:hint="eastAsia"/>
        </w:rPr>
        <w:t>서면을</w:t>
      </w:r>
      <w:r>
        <w:rPr>
          <w:rFonts w:hint="eastAsia"/>
        </w:rPr>
        <w:t xml:space="preserve"> </w:t>
      </w:r>
      <w:r>
        <w:rPr>
          <w:rFonts w:hint="eastAsia"/>
        </w:rPr>
        <w:t>교부하여야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 w:rsidRPr="000326A8">
        <w:t xml:space="preserve">. </w:t>
      </w:r>
      <w:r w:rsidR="00AA45DA" w:rsidRPr="002A3147">
        <w:rPr>
          <w:highlight w:val="green"/>
        </w:rPr>
        <w:t xml:space="preserve">[Note to Buyer: </w:t>
      </w:r>
      <w:r w:rsidR="00AA45DA">
        <w:rPr>
          <w:rFonts w:hint="eastAsia"/>
          <w:highlight w:val="green"/>
        </w:rPr>
        <w:t>정관</w:t>
      </w:r>
      <w:r w:rsidR="00AA45DA">
        <w:rPr>
          <w:rFonts w:hint="eastAsia"/>
          <w:highlight w:val="green"/>
        </w:rPr>
        <w:t xml:space="preserve"> </w:t>
      </w:r>
      <w:r w:rsidR="00AA45DA">
        <w:rPr>
          <w:rFonts w:hint="eastAsia"/>
          <w:highlight w:val="green"/>
        </w:rPr>
        <w:t>제</w:t>
      </w:r>
      <w:r w:rsidR="00AA45DA">
        <w:rPr>
          <w:rFonts w:hint="eastAsia"/>
          <w:highlight w:val="green"/>
        </w:rPr>
        <w:t>45</w:t>
      </w:r>
      <w:r w:rsidR="00AA45DA">
        <w:rPr>
          <w:rFonts w:hint="eastAsia"/>
          <w:highlight w:val="green"/>
        </w:rPr>
        <w:t>조</w:t>
      </w:r>
      <w:r w:rsidR="00AA45DA">
        <w:rPr>
          <w:rFonts w:hint="eastAsia"/>
          <w:highlight w:val="green"/>
        </w:rPr>
        <w:t xml:space="preserve"> </w:t>
      </w:r>
      <w:r w:rsidR="00AA45DA">
        <w:rPr>
          <w:rFonts w:hint="eastAsia"/>
          <w:highlight w:val="green"/>
        </w:rPr>
        <w:t>변경</w:t>
      </w:r>
      <w:r w:rsidR="00AA45DA">
        <w:rPr>
          <w:rFonts w:hint="eastAsia"/>
          <w:highlight w:val="green"/>
        </w:rPr>
        <w:t xml:space="preserve"> </w:t>
      </w:r>
      <w:r w:rsidR="00AA45DA">
        <w:rPr>
          <w:rFonts w:hint="eastAsia"/>
          <w:highlight w:val="green"/>
        </w:rPr>
        <w:t>안건이</w:t>
      </w:r>
      <w:r w:rsidR="00AA45DA">
        <w:rPr>
          <w:rFonts w:hint="eastAsia"/>
          <w:highlight w:val="green"/>
        </w:rPr>
        <w:t xml:space="preserve"> </w:t>
      </w:r>
      <w:r w:rsidR="00AA45DA">
        <w:rPr>
          <w:rFonts w:hint="eastAsia"/>
          <w:highlight w:val="green"/>
        </w:rPr>
        <w:t>승인되는</w:t>
      </w:r>
      <w:r w:rsidR="00AA45DA">
        <w:rPr>
          <w:rFonts w:hint="eastAsia"/>
          <w:highlight w:val="green"/>
        </w:rPr>
        <w:t xml:space="preserve"> </w:t>
      </w:r>
      <w:r w:rsidR="00AA45DA">
        <w:rPr>
          <w:rFonts w:hint="eastAsia"/>
          <w:highlight w:val="green"/>
        </w:rPr>
        <w:t>것까지는</w:t>
      </w:r>
      <w:r w:rsidR="00AA45DA">
        <w:rPr>
          <w:rFonts w:hint="eastAsia"/>
          <w:highlight w:val="green"/>
        </w:rPr>
        <w:t xml:space="preserve"> </w:t>
      </w:r>
      <w:r w:rsidR="00AA45DA">
        <w:rPr>
          <w:rFonts w:hint="eastAsia"/>
          <w:highlight w:val="green"/>
        </w:rPr>
        <w:t>확약하기</w:t>
      </w:r>
      <w:r w:rsidR="00AA45DA">
        <w:rPr>
          <w:rFonts w:hint="eastAsia"/>
          <w:highlight w:val="green"/>
        </w:rPr>
        <w:t xml:space="preserve"> </w:t>
      </w:r>
      <w:r w:rsidR="00AA45DA">
        <w:rPr>
          <w:rFonts w:hint="eastAsia"/>
          <w:highlight w:val="green"/>
        </w:rPr>
        <w:t>어렵습니다</w:t>
      </w:r>
      <w:r w:rsidR="00AA45DA">
        <w:rPr>
          <w:rFonts w:hint="eastAsia"/>
          <w:highlight w:val="green"/>
        </w:rPr>
        <w:t xml:space="preserve">. </w:t>
      </w:r>
      <w:r w:rsidR="00AA45DA">
        <w:rPr>
          <w:rFonts w:hint="eastAsia"/>
          <w:highlight w:val="green"/>
        </w:rPr>
        <w:t>등기임원</w:t>
      </w:r>
      <w:r w:rsidR="00AA45DA">
        <w:rPr>
          <w:rFonts w:hint="eastAsia"/>
          <w:highlight w:val="green"/>
        </w:rPr>
        <w:t xml:space="preserve"> </w:t>
      </w:r>
      <w:r w:rsidR="00AA45DA">
        <w:rPr>
          <w:rFonts w:hint="eastAsia"/>
          <w:highlight w:val="green"/>
        </w:rPr>
        <w:t>선임</w:t>
      </w:r>
      <w:r w:rsidR="00AA45DA">
        <w:rPr>
          <w:rFonts w:hint="eastAsia"/>
          <w:highlight w:val="green"/>
        </w:rPr>
        <w:t xml:space="preserve"> </w:t>
      </w:r>
      <w:r w:rsidR="00AA45DA">
        <w:rPr>
          <w:rFonts w:hint="eastAsia"/>
          <w:highlight w:val="green"/>
        </w:rPr>
        <w:t>안건과</w:t>
      </w:r>
      <w:r w:rsidR="00AA45DA">
        <w:rPr>
          <w:rFonts w:hint="eastAsia"/>
          <w:highlight w:val="green"/>
        </w:rPr>
        <w:t xml:space="preserve"> </w:t>
      </w:r>
      <w:r w:rsidR="00AA45DA">
        <w:rPr>
          <w:rFonts w:hint="eastAsia"/>
          <w:highlight w:val="green"/>
        </w:rPr>
        <w:t>마찬가지로</w:t>
      </w:r>
      <w:r w:rsidR="00AA45DA">
        <w:rPr>
          <w:rFonts w:hint="eastAsia"/>
          <w:highlight w:val="green"/>
        </w:rPr>
        <w:t xml:space="preserve"> </w:t>
      </w:r>
      <w:r w:rsidR="00AA45DA">
        <w:rPr>
          <w:rFonts w:hint="eastAsia"/>
          <w:highlight w:val="green"/>
        </w:rPr>
        <w:t>안건</w:t>
      </w:r>
      <w:r w:rsidR="00AA45DA">
        <w:rPr>
          <w:rFonts w:hint="eastAsia"/>
          <w:highlight w:val="green"/>
        </w:rPr>
        <w:t xml:space="preserve"> </w:t>
      </w:r>
      <w:r w:rsidR="00AA45DA">
        <w:rPr>
          <w:rFonts w:hint="eastAsia"/>
          <w:highlight w:val="green"/>
        </w:rPr>
        <w:t>상정</w:t>
      </w:r>
      <w:r w:rsidR="00AA45DA">
        <w:rPr>
          <w:rFonts w:hint="eastAsia"/>
          <w:highlight w:val="green"/>
        </w:rPr>
        <w:t>/</w:t>
      </w:r>
      <w:r w:rsidR="00AA45DA">
        <w:rPr>
          <w:rFonts w:hint="eastAsia"/>
          <w:highlight w:val="green"/>
        </w:rPr>
        <w:t>매도인들의</w:t>
      </w:r>
      <w:r w:rsidR="00AA45DA">
        <w:rPr>
          <w:rFonts w:hint="eastAsia"/>
          <w:highlight w:val="green"/>
        </w:rPr>
        <w:t xml:space="preserve"> </w:t>
      </w:r>
      <w:r w:rsidR="00AA45DA">
        <w:rPr>
          <w:rFonts w:hint="eastAsia"/>
          <w:highlight w:val="green"/>
        </w:rPr>
        <w:t>의결권</w:t>
      </w:r>
      <w:r w:rsidR="00AA45DA">
        <w:rPr>
          <w:rFonts w:hint="eastAsia"/>
          <w:highlight w:val="green"/>
        </w:rPr>
        <w:t xml:space="preserve"> </w:t>
      </w:r>
      <w:proofErr w:type="spellStart"/>
      <w:r w:rsidR="00AA45DA">
        <w:rPr>
          <w:rFonts w:hint="eastAsia"/>
          <w:highlight w:val="green"/>
        </w:rPr>
        <w:t>행사까지를</w:t>
      </w:r>
      <w:proofErr w:type="spellEnd"/>
      <w:r w:rsidR="00AA45DA">
        <w:rPr>
          <w:rFonts w:hint="eastAsia"/>
          <w:highlight w:val="green"/>
        </w:rPr>
        <w:t xml:space="preserve"> </w:t>
      </w:r>
      <w:r w:rsidR="00AA45DA">
        <w:rPr>
          <w:rFonts w:hint="eastAsia"/>
          <w:highlight w:val="green"/>
        </w:rPr>
        <w:t>확약하는</w:t>
      </w:r>
      <w:r w:rsidR="00AA45DA">
        <w:rPr>
          <w:rFonts w:hint="eastAsia"/>
          <w:highlight w:val="green"/>
        </w:rPr>
        <w:t xml:space="preserve"> </w:t>
      </w:r>
      <w:r w:rsidR="00AA45DA">
        <w:rPr>
          <w:rFonts w:hint="eastAsia"/>
          <w:highlight w:val="green"/>
        </w:rPr>
        <w:t>것으로</w:t>
      </w:r>
      <w:r w:rsidR="00AA45DA">
        <w:rPr>
          <w:rFonts w:hint="eastAsia"/>
          <w:highlight w:val="green"/>
        </w:rPr>
        <w:t xml:space="preserve"> </w:t>
      </w:r>
      <w:r w:rsidR="00AA45DA">
        <w:rPr>
          <w:rFonts w:hint="eastAsia"/>
          <w:highlight w:val="green"/>
        </w:rPr>
        <w:t>수용하겠습니다</w:t>
      </w:r>
      <w:r w:rsidR="00AA45DA" w:rsidRPr="002A3147">
        <w:rPr>
          <w:highlight w:val="green"/>
        </w:rPr>
        <w:t>.]</w:t>
      </w:r>
      <w:r w:rsidR="00EE61CD" w:rsidRPr="002855DF">
        <w:rPr>
          <w:rFonts w:hint="eastAsia"/>
        </w:rPr>
        <w:t xml:space="preserve"> </w:t>
      </w:r>
      <w:r w:rsidR="00EE61CD" w:rsidRPr="008442F9">
        <w:rPr>
          <w:rFonts w:hint="eastAsia"/>
          <w:highlight w:val="green"/>
        </w:rPr>
        <w:t xml:space="preserve">[Note to Buyer: </w:t>
      </w:r>
      <w:r w:rsidR="00EE61CD">
        <w:rPr>
          <w:rFonts w:hint="eastAsia"/>
          <w:highlight w:val="green"/>
        </w:rPr>
        <w:t>사채인수계약상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대상회사의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대주주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변동이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그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자체로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기한의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이익상실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사유를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구성하는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것은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아니며</w:t>
      </w:r>
      <w:r w:rsidR="00EE61CD">
        <w:rPr>
          <w:rFonts w:hint="eastAsia"/>
          <w:highlight w:val="green"/>
        </w:rPr>
        <w:t xml:space="preserve">, </w:t>
      </w:r>
      <w:r w:rsidR="00EE61CD">
        <w:rPr>
          <w:rFonts w:hint="eastAsia"/>
          <w:highlight w:val="green"/>
        </w:rPr>
        <w:t>대주주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변경에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따라</w:t>
      </w:r>
      <w:r w:rsidR="00EE61CD">
        <w:rPr>
          <w:rFonts w:hint="eastAsia"/>
          <w:highlight w:val="green"/>
        </w:rPr>
        <w:t xml:space="preserve"> </w:t>
      </w:r>
      <w:r w:rsidR="00EE61CD">
        <w:rPr>
          <w:highlight w:val="green"/>
        </w:rPr>
        <w:t>‘</w:t>
      </w:r>
      <w:r w:rsidR="00EE61CD">
        <w:rPr>
          <w:rFonts w:hint="eastAsia"/>
          <w:highlight w:val="green"/>
        </w:rPr>
        <w:t>사채권자의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이익에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현저한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침해가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발생하는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경우</w:t>
      </w:r>
      <w:r w:rsidR="00EE61CD">
        <w:rPr>
          <w:highlight w:val="green"/>
        </w:rPr>
        <w:t>’</w:t>
      </w:r>
      <w:r w:rsidR="00EE61CD">
        <w:rPr>
          <w:rFonts w:hint="eastAsia"/>
          <w:highlight w:val="green"/>
        </w:rPr>
        <w:t>가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기한의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이익상실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사유로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규정되어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있습니다</w:t>
      </w:r>
      <w:r w:rsidR="00EE61CD">
        <w:rPr>
          <w:rFonts w:hint="eastAsia"/>
          <w:highlight w:val="green"/>
        </w:rPr>
        <w:t xml:space="preserve">. </w:t>
      </w:r>
      <w:r w:rsidR="00EE61CD">
        <w:rPr>
          <w:rFonts w:hint="eastAsia"/>
          <w:highlight w:val="green"/>
        </w:rPr>
        <w:t>즉</w:t>
      </w:r>
      <w:r w:rsidR="00EE61CD">
        <w:rPr>
          <w:rFonts w:hint="eastAsia"/>
          <w:highlight w:val="green"/>
        </w:rPr>
        <w:t xml:space="preserve">, </w:t>
      </w:r>
      <w:r w:rsidR="00EE61CD">
        <w:rPr>
          <w:rFonts w:hint="eastAsia"/>
          <w:highlight w:val="green"/>
        </w:rPr>
        <w:t>본건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거래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그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자체로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기한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이익상실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사유가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아닌데</w:t>
      </w:r>
      <w:r w:rsidR="00EE61CD">
        <w:rPr>
          <w:rFonts w:hint="eastAsia"/>
          <w:highlight w:val="green"/>
        </w:rPr>
        <w:t xml:space="preserve">, </w:t>
      </w:r>
      <w:r w:rsidR="00EE61CD">
        <w:rPr>
          <w:rFonts w:hint="eastAsia"/>
          <w:highlight w:val="green"/>
        </w:rPr>
        <w:t>선제적으로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사채권자들로부터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본건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거래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관련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동의를</w:t>
      </w:r>
      <w:r w:rsidR="00EE61CD">
        <w:rPr>
          <w:rFonts w:hint="eastAsia"/>
          <w:highlight w:val="green"/>
        </w:rPr>
        <w:t xml:space="preserve"> </w:t>
      </w:r>
      <w:proofErr w:type="spellStart"/>
      <w:r w:rsidR="00EE61CD">
        <w:rPr>
          <w:rFonts w:hint="eastAsia"/>
          <w:highlight w:val="green"/>
        </w:rPr>
        <w:t>징구하는</w:t>
      </w:r>
      <w:proofErr w:type="spellEnd"/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것은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부적절한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측면이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있어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보입니다</w:t>
      </w:r>
      <w:r w:rsidR="00EE61CD">
        <w:rPr>
          <w:rFonts w:hint="eastAsia"/>
          <w:highlight w:val="green"/>
        </w:rPr>
        <w:t xml:space="preserve">. </w:t>
      </w:r>
      <w:r w:rsidR="00EE61CD">
        <w:rPr>
          <w:rFonts w:hint="eastAsia"/>
          <w:highlight w:val="green"/>
        </w:rPr>
        <w:t>특히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매도인이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본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전환사채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인수계약상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중요한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위반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없음에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관한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진술보장을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하는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이상</w:t>
      </w:r>
      <w:r w:rsidR="00EE61CD">
        <w:rPr>
          <w:rFonts w:hint="eastAsia"/>
          <w:highlight w:val="green"/>
        </w:rPr>
        <w:t xml:space="preserve">, </w:t>
      </w:r>
      <w:r w:rsidR="00EE61CD">
        <w:rPr>
          <w:rFonts w:hint="eastAsia"/>
          <w:highlight w:val="green"/>
        </w:rPr>
        <w:t>본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이슈는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진술보장으로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커버하고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종결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전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확약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사항에서는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제외하는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것이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합리적이라고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생각됩니다</w:t>
      </w:r>
      <w:r w:rsidR="00EE61CD" w:rsidRPr="008442F9">
        <w:rPr>
          <w:rFonts w:hint="eastAsia"/>
          <w:highlight w:val="green"/>
        </w:rPr>
        <w:t>.]</w:t>
      </w:r>
      <w:r w:rsidR="00AF64B8" w:rsidRPr="00AF64B8">
        <w:rPr>
          <w:rFonts w:hint="eastAsia"/>
        </w:rPr>
        <w:t xml:space="preserve"> </w:t>
      </w:r>
      <w:r w:rsidR="00EE61CD" w:rsidRPr="008442F9">
        <w:rPr>
          <w:rFonts w:hint="eastAsia"/>
          <w:highlight w:val="green"/>
        </w:rPr>
        <w:t xml:space="preserve">[Note to Buyer: </w:t>
      </w:r>
      <w:proofErr w:type="spellStart"/>
      <w:r w:rsidR="00EE61CD">
        <w:rPr>
          <w:rFonts w:hint="eastAsia"/>
          <w:highlight w:val="green"/>
        </w:rPr>
        <w:t>스튜디오스</w:t>
      </w:r>
      <w:proofErr w:type="spellEnd"/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및</w:t>
      </w:r>
      <w:r w:rsidR="00EE61CD">
        <w:rPr>
          <w:rFonts w:hint="eastAsia"/>
          <w:highlight w:val="green"/>
        </w:rPr>
        <w:t xml:space="preserve"> SMEJ </w:t>
      </w:r>
      <w:r w:rsidR="00EE61CD">
        <w:rPr>
          <w:rFonts w:hint="eastAsia"/>
          <w:highlight w:val="green"/>
        </w:rPr>
        <w:t>각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사는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충분한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이행능력과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자력을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갖춘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회사이고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특별히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그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의무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이행이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우려되는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바는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없으실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것으로</w:t>
      </w:r>
      <w:r w:rsidR="00EE61CD">
        <w:rPr>
          <w:rFonts w:hint="eastAsia"/>
          <w:highlight w:val="green"/>
        </w:rPr>
        <w:t xml:space="preserve"> </w:t>
      </w:r>
      <w:proofErr w:type="spellStart"/>
      <w:r w:rsidR="00EE61CD">
        <w:rPr>
          <w:rFonts w:hint="eastAsia"/>
          <w:highlight w:val="green"/>
        </w:rPr>
        <w:t>생각되는바</w:t>
      </w:r>
      <w:proofErr w:type="spellEnd"/>
      <w:r w:rsidR="00EE61CD">
        <w:rPr>
          <w:rFonts w:hint="eastAsia"/>
          <w:highlight w:val="green"/>
        </w:rPr>
        <w:t xml:space="preserve">, </w:t>
      </w:r>
      <w:r w:rsidR="00EE61CD">
        <w:rPr>
          <w:rFonts w:hint="eastAsia"/>
          <w:highlight w:val="green"/>
        </w:rPr>
        <w:t>기본적으로</w:t>
      </w:r>
      <w:r w:rsidR="00EE61CD">
        <w:rPr>
          <w:rFonts w:hint="eastAsia"/>
          <w:highlight w:val="green"/>
        </w:rPr>
        <w:t xml:space="preserve"> </w:t>
      </w:r>
      <w:proofErr w:type="spellStart"/>
      <w:r w:rsidR="00EE61CD">
        <w:rPr>
          <w:rFonts w:hint="eastAsia"/>
          <w:highlight w:val="green"/>
        </w:rPr>
        <w:t>스튜디오스</w:t>
      </w:r>
      <w:proofErr w:type="spellEnd"/>
      <w:r w:rsidR="00EE61CD">
        <w:rPr>
          <w:rFonts w:hint="eastAsia"/>
          <w:highlight w:val="green"/>
        </w:rPr>
        <w:t>/SMEJ</w:t>
      </w:r>
      <w:r w:rsidR="00EE61CD">
        <w:rPr>
          <w:rFonts w:hint="eastAsia"/>
          <w:highlight w:val="green"/>
        </w:rPr>
        <w:t>가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본건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주식매매거래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관련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의무</w:t>
      </w:r>
      <w:r w:rsidR="00EE61CD">
        <w:rPr>
          <w:rFonts w:hint="eastAsia"/>
          <w:highlight w:val="green"/>
        </w:rPr>
        <w:t>/</w:t>
      </w:r>
      <w:r w:rsidR="00EE61CD">
        <w:rPr>
          <w:rFonts w:hint="eastAsia"/>
          <w:highlight w:val="green"/>
        </w:rPr>
        <w:t>책임을</w:t>
      </w:r>
      <w:r w:rsidR="00EE61CD">
        <w:rPr>
          <w:rFonts w:hint="eastAsia"/>
          <w:highlight w:val="green"/>
        </w:rPr>
        <w:t xml:space="preserve"> </w:t>
      </w:r>
      <w:proofErr w:type="spellStart"/>
      <w:r w:rsidR="00EE61CD">
        <w:rPr>
          <w:rFonts w:hint="eastAsia"/>
          <w:highlight w:val="green"/>
        </w:rPr>
        <w:t>연대보증하는</w:t>
      </w:r>
      <w:proofErr w:type="spellEnd"/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구조는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수용하기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어렵습니다</w:t>
      </w:r>
      <w:r w:rsidR="00EE61CD">
        <w:rPr>
          <w:rFonts w:hint="eastAsia"/>
          <w:highlight w:val="green"/>
        </w:rPr>
        <w:t xml:space="preserve">. </w:t>
      </w:r>
      <w:r w:rsidR="00EE61CD">
        <w:rPr>
          <w:rFonts w:hint="eastAsia"/>
          <w:highlight w:val="green"/>
        </w:rPr>
        <w:t>더욱이</w:t>
      </w:r>
      <w:r w:rsidR="00EE61CD">
        <w:rPr>
          <w:rFonts w:hint="eastAsia"/>
          <w:highlight w:val="green"/>
        </w:rPr>
        <w:t xml:space="preserve">, </w:t>
      </w:r>
      <w:proofErr w:type="spellStart"/>
      <w:r w:rsidR="00EE61CD">
        <w:rPr>
          <w:rFonts w:hint="eastAsia"/>
          <w:highlight w:val="green"/>
        </w:rPr>
        <w:t>스튜디오스가</w:t>
      </w:r>
      <w:proofErr w:type="spellEnd"/>
      <w:r w:rsidR="00EE61CD">
        <w:rPr>
          <w:rFonts w:hint="eastAsia"/>
          <w:highlight w:val="green"/>
        </w:rPr>
        <w:t xml:space="preserve"> SMEJ</w:t>
      </w:r>
      <w:r w:rsidR="00EE61CD">
        <w:rPr>
          <w:rFonts w:hint="eastAsia"/>
          <w:highlight w:val="green"/>
        </w:rPr>
        <w:t>의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채무를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보증할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경우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각종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공시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의무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등을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따져봐야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하는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외에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외국환거래규정상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한국은행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보증신고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사항이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될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여지가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있어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보이고</w:t>
      </w:r>
      <w:r w:rsidR="00EE61CD">
        <w:rPr>
          <w:rFonts w:hint="eastAsia"/>
          <w:highlight w:val="green"/>
        </w:rPr>
        <w:t xml:space="preserve">, </w:t>
      </w:r>
      <w:r w:rsidR="00EE61CD">
        <w:rPr>
          <w:rFonts w:hint="eastAsia"/>
          <w:highlight w:val="green"/>
        </w:rPr>
        <w:t>이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경우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계약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체결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전에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동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한국은행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신고가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수리되어야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하여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신고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수리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여부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및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그에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소요되는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시간에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따라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본건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거래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일정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전반이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불확실해질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수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있다는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문제가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있을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것으로</w:t>
      </w:r>
      <w:r w:rsidR="00EE61CD">
        <w:rPr>
          <w:rFonts w:hint="eastAsia"/>
          <w:highlight w:val="green"/>
        </w:rPr>
        <w:t xml:space="preserve"> </w:t>
      </w:r>
      <w:r w:rsidR="00EE61CD">
        <w:rPr>
          <w:rFonts w:hint="eastAsia"/>
          <w:highlight w:val="green"/>
        </w:rPr>
        <w:t>보입니다</w:t>
      </w:r>
      <w:r w:rsidR="00EE61CD">
        <w:rPr>
          <w:rFonts w:hint="eastAsia"/>
          <w:highlight w:val="green"/>
        </w:rPr>
        <w:t>.</w:t>
      </w:r>
      <w:r w:rsidR="00EE61CD" w:rsidRPr="008442F9">
        <w:rPr>
          <w:rFonts w:hint="eastAsia"/>
          <w:highlight w:val="green"/>
        </w:rPr>
        <w:t>]</w:t>
      </w:r>
    </w:p>
    <w:p w14:paraId="1CDED15A" w14:textId="2FD2D830" w:rsidR="008700E4" w:rsidRDefault="008700E4" w:rsidP="00EE61CD">
      <w:pPr>
        <w:pStyle w:val="LKLevel3"/>
      </w:pPr>
      <w:r w:rsidRPr="0002206B">
        <w:rPr>
          <w:rFonts w:hint="eastAsia"/>
          <w:u w:val="single"/>
        </w:rPr>
        <w:t>자금조달</w:t>
      </w:r>
      <w:r w:rsidRPr="0002206B">
        <w:t xml:space="preserve">.  </w:t>
      </w:r>
      <w:r w:rsidRPr="0002206B">
        <w:rPr>
          <w:rFonts w:hint="eastAsia"/>
        </w:rPr>
        <w:t>매수인은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거래종결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의무를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이행하기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위</w:t>
      </w:r>
      <w:r w:rsidR="00510A5A">
        <w:rPr>
          <w:rFonts w:hint="eastAsia"/>
        </w:rPr>
        <w:t>해</w:t>
      </w:r>
      <w:r w:rsidRPr="0002206B">
        <w:rPr>
          <w:rFonts w:hint="eastAsia"/>
        </w:rPr>
        <w:t xml:space="preserve"> </w:t>
      </w:r>
      <w:r w:rsidR="00510A5A">
        <w:rPr>
          <w:rFonts w:hint="eastAsia"/>
        </w:rPr>
        <w:t>본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계약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체결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전을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포함하여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본건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거래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과정에서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매도인에게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제출한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자금조달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계획에서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예정하는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자금조달</w:t>
      </w:r>
      <w:r w:rsidRPr="0002206B">
        <w:rPr>
          <w:rFonts w:hint="eastAsia"/>
        </w:rPr>
        <w:t>이</w:t>
      </w:r>
      <w:r w:rsidRPr="0002206B">
        <w:t xml:space="preserve"> </w:t>
      </w:r>
      <w:r w:rsidRPr="0002206B">
        <w:rPr>
          <w:rFonts w:hint="eastAsia"/>
        </w:rPr>
        <w:t>적시에</w:t>
      </w:r>
      <w:r w:rsidRPr="0002206B">
        <w:t xml:space="preserve"> </w:t>
      </w:r>
      <w:r w:rsidRPr="0002206B">
        <w:rPr>
          <w:rFonts w:hint="eastAsia"/>
        </w:rPr>
        <w:t>완료될</w:t>
      </w:r>
      <w:r w:rsidRPr="0002206B">
        <w:t xml:space="preserve"> </w:t>
      </w:r>
      <w:r w:rsidRPr="0002206B">
        <w:rPr>
          <w:rFonts w:hint="eastAsia"/>
        </w:rPr>
        <w:t>수</w:t>
      </w:r>
      <w:r w:rsidRPr="0002206B">
        <w:t xml:space="preserve"> </w:t>
      </w:r>
      <w:r w:rsidRPr="0002206B">
        <w:rPr>
          <w:rFonts w:hint="eastAsia"/>
        </w:rPr>
        <w:t>있도록</w:t>
      </w:r>
      <w:r w:rsidRPr="0002206B">
        <w:t xml:space="preserve"> </w:t>
      </w:r>
      <w:r w:rsidRPr="0002206B">
        <w:rPr>
          <w:rFonts w:hint="eastAsia"/>
        </w:rPr>
        <w:t>필요한</w:t>
      </w:r>
      <w:r w:rsidRPr="0002206B">
        <w:t xml:space="preserve"> </w:t>
      </w:r>
      <w:r w:rsidRPr="0002206B">
        <w:rPr>
          <w:rFonts w:hint="eastAsia"/>
        </w:rPr>
        <w:t>모든</w:t>
      </w:r>
      <w:r w:rsidRPr="0002206B">
        <w:t xml:space="preserve"> </w:t>
      </w:r>
      <w:r w:rsidRPr="0002206B">
        <w:rPr>
          <w:rFonts w:hint="eastAsia"/>
        </w:rPr>
        <w:t>조치</w:t>
      </w:r>
      <w:r w:rsidR="009D7C84">
        <w:rPr>
          <w:rFonts w:hint="eastAsia"/>
        </w:rPr>
        <w:t>{</w:t>
      </w:r>
      <w:r w:rsidR="009D7C84">
        <w:rPr>
          <w:rFonts w:hint="eastAsia"/>
        </w:rPr>
        <w:t>이러한</w:t>
      </w:r>
      <w:r w:rsidR="009D7C84">
        <w:rPr>
          <w:rFonts w:hint="eastAsia"/>
        </w:rPr>
        <w:t xml:space="preserve"> </w:t>
      </w:r>
      <w:r w:rsidR="009D7C84">
        <w:rPr>
          <w:rFonts w:hint="eastAsia"/>
        </w:rPr>
        <w:t>조치에는</w:t>
      </w:r>
      <w:r w:rsidR="009D7C84">
        <w:rPr>
          <w:rFonts w:hint="eastAsia"/>
        </w:rPr>
        <w:t xml:space="preserve"> (</w:t>
      </w:r>
      <w:proofErr w:type="spellStart"/>
      <w:r w:rsidR="009D7C84">
        <w:rPr>
          <w:rFonts w:hint="eastAsia"/>
        </w:rPr>
        <w:t>i</w:t>
      </w:r>
      <w:proofErr w:type="spellEnd"/>
      <w:r w:rsidR="009D7C84">
        <w:rPr>
          <w:rFonts w:hint="eastAsia"/>
        </w:rPr>
        <w:t xml:space="preserve">) </w:t>
      </w:r>
      <w:r w:rsidR="00351403">
        <w:rPr>
          <w:rFonts w:hint="eastAsia"/>
        </w:rPr>
        <w:t>거래종결</w:t>
      </w:r>
      <w:r w:rsidR="00351403">
        <w:rPr>
          <w:rFonts w:hint="eastAsia"/>
        </w:rPr>
        <w:t xml:space="preserve"> </w:t>
      </w:r>
      <w:r w:rsidR="00351403">
        <w:rPr>
          <w:rFonts w:hint="eastAsia"/>
        </w:rPr>
        <w:t>전에</w:t>
      </w:r>
      <w:r w:rsidR="00351403">
        <w:rPr>
          <w:rFonts w:hint="eastAsia"/>
        </w:rPr>
        <w:t xml:space="preserve"> </w:t>
      </w:r>
      <w:r w:rsidR="00351403">
        <w:rPr>
          <w:rFonts w:hint="eastAsia"/>
        </w:rPr>
        <w:t>자금조달의</w:t>
      </w:r>
      <w:r w:rsidR="00351403">
        <w:rPr>
          <w:rFonts w:hint="eastAsia"/>
        </w:rPr>
        <w:t xml:space="preserve"> </w:t>
      </w:r>
      <w:r w:rsidR="00351403">
        <w:rPr>
          <w:rFonts w:hint="eastAsia"/>
        </w:rPr>
        <w:t>모든</w:t>
      </w:r>
      <w:r w:rsidR="00351403">
        <w:rPr>
          <w:rFonts w:hint="eastAsia"/>
        </w:rPr>
        <w:t xml:space="preserve"> </w:t>
      </w:r>
      <w:r w:rsidR="00351403">
        <w:rPr>
          <w:rFonts w:hint="eastAsia"/>
        </w:rPr>
        <w:t>조건을</w:t>
      </w:r>
      <w:r w:rsidR="00351403">
        <w:rPr>
          <w:rFonts w:hint="eastAsia"/>
        </w:rPr>
        <w:t xml:space="preserve"> </w:t>
      </w:r>
      <w:r w:rsidR="00351403">
        <w:rPr>
          <w:rFonts w:hint="eastAsia"/>
        </w:rPr>
        <w:t>성취하기</w:t>
      </w:r>
      <w:r w:rsidR="00351403">
        <w:rPr>
          <w:rFonts w:hint="eastAsia"/>
        </w:rPr>
        <w:t xml:space="preserve"> </w:t>
      </w:r>
      <w:r w:rsidR="00351403">
        <w:rPr>
          <w:rFonts w:hint="eastAsia"/>
        </w:rPr>
        <w:t>위하여</w:t>
      </w:r>
      <w:r w:rsidR="00351403">
        <w:rPr>
          <w:rFonts w:hint="eastAsia"/>
        </w:rPr>
        <w:t xml:space="preserve"> </w:t>
      </w:r>
      <w:r w:rsidR="00351403">
        <w:rPr>
          <w:rFonts w:hint="eastAsia"/>
        </w:rPr>
        <w:t>필요한</w:t>
      </w:r>
      <w:r w:rsidR="00351403">
        <w:rPr>
          <w:rFonts w:hint="eastAsia"/>
        </w:rPr>
        <w:t xml:space="preserve"> </w:t>
      </w:r>
      <w:r w:rsidR="00351403">
        <w:rPr>
          <w:rFonts w:hint="eastAsia"/>
        </w:rPr>
        <w:t>모든</w:t>
      </w:r>
      <w:r w:rsidR="00351403">
        <w:rPr>
          <w:rFonts w:hint="eastAsia"/>
        </w:rPr>
        <w:t xml:space="preserve"> </w:t>
      </w:r>
      <w:r w:rsidR="00351403">
        <w:rPr>
          <w:rFonts w:hint="eastAsia"/>
        </w:rPr>
        <w:t>문서를</w:t>
      </w:r>
      <w:r w:rsidR="00351403">
        <w:rPr>
          <w:rFonts w:hint="eastAsia"/>
        </w:rPr>
        <w:t xml:space="preserve"> </w:t>
      </w:r>
      <w:r w:rsidR="00351403">
        <w:rPr>
          <w:rFonts w:hint="eastAsia"/>
        </w:rPr>
        <w:t>체결</w:t>
      </w:r>
      <w:r w:rsidR="00351403" w:rsidRPr="00775908">
        <w:t>·</w:t>
      </w:r>
      <w:r w:rsidR="00351403">
        <w:rPr>
          <w:rFonts w:hint="eastAsia"/>
        </w:rPr>
        <w:t>교부하는</w:t>
      </w:r>
      <w:r w:rsidR="00351403">
        <w:rPr>
          <w:rFonts w:hint="eastAsia"/>
        </w:rPr>
        <w:t xml:space="preserve"> </w:t>
      </w:r>
      <w:r w:rsidR="009D7C84">
        <w:rPr>
          <w:rFonts w:hint="eastAsia"/>
        </w:rPr>
        <w:t>행위</w:t>
      </w:r>
      <w:r w:rsidR="009D7C84">
        <w:rPr>
          <w:rFonts w:hint="eastAsia"/>
        </w:rPr>
        <w:t xml:space="preserve">, (ii) </w:t>
      </w:r>
      <w:r w:rsidR="009D7C84">
        <w:rPr>
          <w:rFonts w:hint="eastAsia"/>
        </w:rPr>
        <w:t>자금조달과</w:t>
      </w:r>
      <w:r w:rsidR="009D7C84">
        <w:rPr>
          <w:rFonts w:hint="eastAsia"/>
        </w:rPr>
        <w:t xml:space="preserve"> </w:t>
      </w:r>
      <w:r w:rsidR="009D7C84">
        <w:rPr>
          <w:rFonts w:hint="eastAsia"/>
        </w:rPr>
        <w:t>관련하여</w:t>
      </w:r>
      <w:r w:rsidR="009D7C84">
        <w:rPr>
          <w:rFonts w:hint="eastAsia"/>
        </w:rPr>
        <w:t xml:space="preserve"> </w:t>
      </w:r>
      <w:r w:rsidR="009D7C84">
        <w:rPr>
          <w:rFonts w:hint="eastAsia"/>
        </w:rPr>
        <w:t>사원</w:t>
      </w:r>
      <w:r w:rsidR="009D7C84">
        <w:rPr>
          <w:rFonts w:hint="eastAsia"/>
        </w:rPr>
        <w:t xml:space="preserve">, </w:t>
      </w:r>
      <w:r w:rsidR="009D7C84">
        <w:rPr>
          <w:rFonts w:hint="eastAsia"/>
        </w:rPr>
        <w:t>출자자</w:t>
      </w:r>
      <w:r w:rsidR="009D7C84">
        <w:rPr>
          <w:rFonts w:hint="eastAsia"/>
        </w:rPr>
        <w:t xml:space="preserve"> </w:t>
      </w:r>
      <w:r w:rsidR="009D7C84">
        <w:rPr>
          <w:rFonts w:hint="eastAsia"/>
        </w:rPr>
        <w:t>또는</w:t>
      </w:r>
      <w:r w:rsidR="009D7C84">
        <w:rPr>
          <w:rFonts w:hint="eastAsia"/>
        </w:rPr>
        <w:t xml:space="preserve"> </w:t>
      </w:r>
      <w:r w:rsidR="009D7C84">
        <w:rPr>
          <w:rFonts w:hint="eastAsia"/>
        </w:rPr>
        <w:t>금융기관</w:t>
      </w:r>
      <w:r w:rsidR="009D7C84">
        <w:rPr>
          <w:rFonts w:hint="eastAsia"/>
        </w:rPr>
        <w:t xml:space="preserve"> </w:t>
      </w:r>
      <w:r w:rsidR="009D7C84">
        <w:rPr>
          <w:rFonts w:hint="eastAsia"/>
        </w:rPr>
        <w:t>등</w:t>
      </w:r>
      <w:r w:rsidR="009D7C84">
        <w:rPr>
          <w:rFonts w:hint="eastAsia"/>
        </w:rPr>
        <w:t xml:space="preserve"> </w:t>
      </w:r>
      <w:r w:rsidR="009D7C84">
        <w:rPr>
          <w:rFonts w:hint="eastAsia"/>
        </w:rPr>
        <w:t>그</w:t>
      </w:r>
      <w:r w:rsidR="009D7C84">
        <w:rPr>
          <w:rFonts w:hint="eastAsia"/>
        </w:rPr>
        <w:t xml:space="preserve"> </w:t>
      </w:r>
      <w:r w:rsidR="009D7C84">
        <w:rPr>
          <w:rFonts w:hint="eastAsia"/>
        </w:rPr>
        <w:t>상대방과의</w:t>
      </w:r>
      <w:r w:rsidR="009D7C84">
        <w:rPr>
          <w:rFonts w:hint="eastAsia"/>
        </w:rPr>
        <w:t xml:space="preserve"> </w:t>
      </w:r>
      <w:r w:rsidR="009D7C84">
        <w:rPr>
          <w:rFonts w:hint="eastAsia"/>
        </w:rPr>
        <w:t>관계에서</w:t>
      </w:r>
      <w:r w:rsidR="009D7C84">
        <w:rPr>
          <w:rFonts w:hint="eastAsia"/>
        </w:rPr>
        <w:t xml:space="preserve"> </w:t>
      </w:r>
      <w:r w:rsidR="009D7C84">
        <w:rPr>
          <w:rFonts w:hint="eastAsia"/>
        </w:rPr>
        <w:t>부담하는</w:t>
      </w:r>
      <w:r w:rsidR="009D7C84">
        <w:rPr>
          <w:rFonts w:hint="eastAsia"/>
        </w:rPr>
        <w:t xml:space="preserve"> </w:t>
      </w:r>
      <w:r w:rsidR="009D7C84">
        <w:rPr>
          <w:rFonts w:hint="eastAsia"/>
        </w:rPr>
        <w:t>의무를</w:t>
      </w:r>
      <w:r w:rsidR="009D7C84">
        <w:rPr>
          <w:rFonts w:hint="eastAsia"/>
        </w:rPr>
        <w:t xml:space="preserve"> </w:t>
      </w:r>
      <w:r w:rsidR="009D7C84">
        <w:rPr>
          <w:rFonts w:hint="eastAsia"/>
        </w:rPr>
        <w:t>이행하는</w:t>
      </w:r>
      <w:r w:rsidR="009D7C84">
        <w:rPr>
          <w:rFonts w:hint="eastAsia"/>
        </w:rPr>
        <w:t xml:space="preserve"> </w:t>
      </w:r>
      <w:r w:rsidR="009D7C84">
        <w:rPr>
          <w:rFonts w:hint="eastAsia"/>
        </w:rPr>
        <w:t>행위</w:t>
      </w:r>
      <w:r w:rsidR="009D7C84">
        <w:rPr>
          <w:rFonts w:hint="eastAsia"/>
        </w:rPr>
        <w:t xml:space="preserve">, (iii) </w:t>
      </w:r>
      <w:r w:rsidR="00F56D3D">
        <w:rPr>
          <w:rFonts w:hint="eastAsia"/>
        </w:rPr>
        <w:t>필요한</w:t>
      </w:r>
      <w:r w:rsidR="00F56D3D">
        <w:rPr>
          <w:rFonts w:hint="eastAsia"/>
        </w:rPr>
        <w:t xml:space="preserve"> </w:t>
      </w:r>
      <w:r w:rsidR="00F56D3D">
        <w:rPr>
          <w:rFonts w:hint="eastAsia"/>
        </w:rPr>
        <w:t>경우</w:t>
      </w:r>
      <w:r w:rsidR="00F56D3D">
        <w:rPr>
          <w:rFonts w:hint="eastAsia"/>
        </w:rPr>
        <w:t xml:space="preserve"> </w:t>
      </w:r>
      <w:r w:rsidR="00F56D3D">
        <w:rPr>
          <w:rFonts w:hint="eastAsia"/>
        </w:rPr>
        <w:t>매도인에게</w:t>
      </w:r>
      <w:r w:rsidR="00F56D3D">
        <w:rPr>
          <w:rFonts w:hint="eastAsia"/>
        </w:rPr>
        <w:t xml:space="preserve"> </w:t>
      </w:r>
      <w:r w:rsidR="00F56D3D">
        <w:rPr>
          <w:rFonts w:hint="eastAsia"/>
        </w:rPr>
        <w:t>제출한</w:t>
      </w:r>
      <w:r w:rsidR="00F56D3D">
        <w:rPr>
          <w:rFonts w:hint="eastAsia"/>
        </w:rPr>
        <w:t xml:space="preserve"> </w:t>
      </w:r>
      <w:r w:rsidR="00F56D3D">
        <w:rPr>
          <w:rFonts w:hint="eastAsia"/>
        </w:rPr>
        <w:t>자금조달</w:t>
      </w:r>
      <w:r w:rsidR="00F56D3D">
        <w:rPr>
          <w:rFonts w:hint="eastAsia"/>
        </w:rPr>
        <w:t xml:space="preserve"> </w:t>
      </w:r>
      <w:r w:rsidR="00F56D3D">
        <w:rPr>
          <w:rFonts w:hint="eastAsia"/>
        </w:rPr>
        <w:t>계획에</w:t>
      </w:r>
      <w:r w:rsidR="00F56D3D">
        <w:rPr>
          <w:rFonts w:hint="eastAsia"/>
        </w:rPr>
        <w:t xml:space="preserve"> </w:t>
      </w:r>
      <w:r w:rsidR="00F56D3D">
        <w:rPr>
          <w:rFonts w:hint="eastAsia"/>
        </w:rPr>
        <w:t>기재된</w:t>
      </w:r>
      <w:r w:rsidR="00F56D3D">
        <w:rPr>
          <w:rFonts w:hint="eastAsia"/>
        </w:rPr>
        <w:t xml:space="preserve"> </w:t>
      </w:r>
      <w:r w:rsidR="00F56D3D">
        <w:rPr>
          <w:rFonts w:hint="eastAsia"/>
        </w:rPr>
        <w:t>것</w:t>
      </w:r>
      <w:r w:rsidR="00F56D3D">
        <w:rPr>
          <w:rFonts w:hint="eastAsia"/>
        </w:rPr>
        <w:t xml:space="preserve"> </w:t>
      </w:r>
      <w:r w:rsidR="00F56D3D">
        <w:rPr>
          <w:rFonts w:hint="eastAsia"/>
        </w:rPr>
        <w:t>이외의</w:t>
      </w:r>
      <w:r w:rsidR="00F56D3D">
        <w:rPr>
          <w:rFonts w:hint="eastAsia"/>
        </w:rPr>
        <w:t xml:space="preserve"> </w:t>
      </w:r>
      <w:r w:rsidR="00F56D3D">
        <w:rPr>
          <w:rFonts w:hint="eastAsia"/>
        </w:rPr>
        <w:t>자금조달</w:t>
      </w:r>
      <w:r w:rsidR="00F56D3D">
        <w:rPr>
          <w:rFonts w:hint="eastAsia"/>
        </w:rPr>
        <w:t xml:space="preserve"> </w:t>
      </w:r>
      <w:r w:rsidR="00F56D3D">
        <w:rPr>
          <w:rFonts w:hint="eastAsia"/>
        </w:rPr>
        <w:t>방안을</w:t>
      </w:r>
      <w:r w:rsidR="00F56D3D">
        <w:rPr>
          <w:rFonts w:hint="eastAsia"/>
        </w:rPr>
        <w:t xml:space="preserve"> </w:t>
      </w:r>
      <w:r w:rsidR="00F56D3D">
        <w:rPr>
          <w:rFonts w:hint="eastAsia"/>
        </w:rPr>
        <w:t>수립</w:t>
      </w:r>
      <w:r w:rsidR="00F56D3D">
        <w:rPr>
          <w:rFonts w:hint="eastAsia"/>
        </w:rPr>
        <w:t>/</w:t>
      </w:r>
      <w:r w:rsidR="00F56D3D">
        <w:rPr>
          <w:rFonts w:hint="eastAsia"/>
        </w:rPr>
        <w:t>실행하는</w:t>
      </w:r>
      <w:r w:rsidR="00F56D3D">
        <w:rPr>
          <w:rFonts w:hint="eastAsia"/>
        </w:rPr>
        <w:t xml:space="preserve"> </w:t>
      </w:r>
      <w:r w:rsidR="00F56D3D">
        <w:rPr>
          <w:rFonts w:hint="eastAsia"/>
        </w:rPr>
        <w:t>행위를</w:t>
      </w:r>
      <w:r w:rsidR="00F56D3D">
        <w:rPr>
          <w:rFonts w:hint="eastAsia"/>
        </w:rPr>
        <w:t xml:space="preserve"> </w:t>
      </w:r>
      <w:r w:rsidR="00351403">
        <w:rPr>
          <w:rFonts w:hint="eastAsia"/>
        </w:rPr>
        <w:t>포함함</w:t>
      </w:r>
      <w:r w:rsidR="00351403">
        <w:rPr>
          <w:rFonts w:hint="eastAsia"/>
        </w:rPr>
        <w:t>)</w:t>
      </w:r>
      <w:r w:rsidRPr="0002206B">
        <w:rPr>
          <w:rFonts w:hint="eastAsia"/>
        </w:rPr>
        <w:t>를</w:t>
      </w:r>
      <w:r w:rsidRPr="0002206B">
        <w:t xml:space="preserve"> </w:t>
      </w:r>
      <w:r w:rsidRPr="0002206B">
        <w:rPr>
          <w:rFonts w:hint="eastAsia"/>
        </w:rPr>
        <w:t>취하여야</w:t>
      </w:r>
      <w:r w:rsidRPr="0002206B">
        <w:t xml:space="preserve"> </w:t>
      </w:r>
      <w:r w:rsidR="00351403">
        <w:rPr>
          <w:rFonts w:hint="eastAsia"/>
        </w:rPr>
        <w:t>하며</w:t>
      </w:r>
      <w:r w:rsidR="00351403">
        <w:rPr>
          <w:rFonts w:hint="eastAsia"/>
        </w:rPr>
        <w:t xml:space="preserve">, </w:t>
      </w:r>
      <w:r w:rsidR="008505D1">
        <w:rPr>
          <w:rFonts w:hint="eastAsia"/>
        </w:rPr>
        <w:t>매도인의</w:t>
      </w:r>
      <w:r w:rsidR="008505D1">
        <w:rPr>
          <w:rFonts w:hint="eastAsia"/>
        </w:rPr>
        <w:t xml:space="preserve"> </w:t>
      </w:r>
      <w:r w:rsidR="008505D1">
        <w:rPr>
          <w:rFonts w:hint="eastAsia"/>
        </w:rPr>
        <w:t>합리적인</w:t>
      </w:r>
      <w:r w:rsidR="008505D1">
        <w:rPr>
          <w:rFonts w:hint="eastAsia"/>
        </w:rPr>
        <w:t xml:space="preserve"> </w:t>
      </w:r>
      <w:r w:rsidR="008505D1">
        <w:rPr>
          <w:rFonts w:hint="eastAsia"/>
        </w:rPr>
        <w:t>요청이</w:t>
      </w:r>
      <w:r w:rsidR="008505D1">
        <w:rPr>
          <w:rFonts w:hint="eastAsia"/>
        </w:rPr>
        <w:t xml:space="preserve"> </w:t>
      </w:r>
      <w:r w:rsidR="008505D1">
        <w:rPr>
          <w:rFonts w:hint="eastAsia"/>
        </w:rPr>
        <w:t>있는</w:t>
      </w:r>
      <w:r w:rsidR="008505D1">
        <w:rPr>
          <w:rFonts w:hint="eastAsia"/>
        </w:rPr>
        <w:t xml:space="preserve"> </w:t>
      </w:r>
      <w:r w:rsidR="008505D1">
        <w:rPr>
          <w:rFonts w:hint="eastAsia"/>
        </w:rPr>
        <w:t>경우</w:t>
      </w:r>
      <w:r w:rsidR="008505D1">
        <w:rPr>
          <w:rFonts w:hint="eastAsia"/>
        </w:rPr>
        <w:t xml:space="preserve"> </w:t>
      </w:r>
      <w:r w:rsidR="00351403">
        <w:rPr>
          <w:rFonts w:hint="eastAsia"/>
        </w:rPr>
        <w:t>매도인에게</w:t>
      </w:r>
      <w:r w:rsidR="00351403">
        <w:rPr>
          <w:rFonts w:hint="eastAsia"/>
        </w:rPr>
        <w:t xml:space="preserve"> </w:t>
      </w:r>
      <w:r w:rsidR="00351403">
        <w:rPr>
          <w:rFonts w:hint="eastAsia"/>
        </w:rPr>
        <w:t>관련</w:t>
      </w:r>
      <w:r w:rsidR="00351403">
        <w:rPr>
          <w:rFonts w:hint="eastAsia"/>
        </w:rPr>
        <w:t xml:space="preserve"> </w:t>
      </w:r>
      <w:r w:rsidR="000B24DF">
        <w:rPr>
          <w:rFonts w:hint="eastAsia"/>
        </w:rPr>
        <w:t>진행</w:t>
      </w:r>
      <w:r w:rsidR="000B24DF">
        <w:rPr>
          <w:rFonts w:hint="eastAsia"/>
        </w:rPr>
        <w:t xml:space="preserve"> </w:t>
      </w:r>
      <w:r w:rsidR="000B24DF">
        <w:rPr>
          <w:rFonts w:hint="eastAsia"/>
        </w:rPr>
        <w:t>경과</w:t>
      </w:r>
      <w:r w:rsidR="000B24DF">
        <w:rPr>
          <w:rFonts w:hint="eastAsia"/>
        </w:rPr>
        <w:t xml:space="preserve"> </w:t>
      </w:r>
      <w:r w:rsidR="000B24DF">
        <w:rPr>
          <w:rFonts w:hint="eastAsia"/>
        </w:rPr>
        <w:t>및</w:t>
      </w:r>
      <w:r w:rsidR="000B24DF">
        <w:rPr>
          <w:rFonts w:hint="eastAsia"/>
        </w:rPr>
        <w:t xml:space="preserve"> </w:t>
      </w:r>
      <w:r w:rsidR="00510A5A">
        <w:rPr>
          <w:rFonts w:hint="eastAsia"/>
        </w:rPr>
        <w:t>증빙자료</w:t>
      </w:r>
      <w:r w:rsidR="006635C9">
        <w:rPr>
          <w:rFonts w:hint="eastAsia"/>
        </w:rPr>
        <w:t>(</w:t>
      </w:r>
      <w:r w:rsidR="006635C9">
        <w:rPr>
          <w:rFonts w:hint="eastAsia"/>
        </w:rPr>
        <w:t>출자확약서</w:t>
      </w:r>
      <w:r w:rsidR="006635C9">
        <w:rPr>
          <w:rFonts w:hint="eastAsia"/>
        </w:rPr>
        <w:t xml:space="preserve">, </w:t>
      </w:r>
      <w:r w:rsidR="006635C9">
        <w:rPr>
          <w:rFonts w:hint="eastAsia"/>
        </w:rPr>
        <w:t>대출약정서</w:t>
      </w:r>
      <w:r w:rsidR="006635C9">
        <w:rPr>
          <w:rFonts w:hint="eastAsia"/>
        </w:rPr>
        <w:t xml:space="preserve"> </w:t>
      </w:r>
      <w:r w:rsidR="006635C9">
        <w:rPr>
          <w:rFonts w:hint="eastAsia"/>
        </w:rPr>
        <w:t>등</w:t>
      </w:r>
      <w:r w:rsidR="006635C9">
        <w:rPr>
          <w:rFonts w:hint="eastAsia"/>
        </w:rPr>
        <w:t>)</w:t>
      </w:r>
      <w:r w:rsidR="00510A5A">
        <w:rPr>
          <w:rFonts w:hint="eastAsia"/>
        </w:rPr>
        <w:t>를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제</w:t>
      </w:r>
      <w:r w:rsidR="00351403">
        <w:rPr>
          <w:rFonts w:hint="eastAsia"/>
        </w:rPr>
        <w:t>공하여야</w:t>
      </w:r>
      <w:r w:rsidR="00351403">
        <w:rPr>
          <w:rFonts w:hint="eastAsia"/>
        </w:rPr>
        <w:t xml:space="preserve"> </w:t>
      </w:r>
      <w:r w:rsidR="00510A5A">
        <w:rPr>
          <w:rFonts w:hint="eastAsia"/>
        </w:rPr>
        <w:t>한다</w:t>
      </w:r>
      <w:r w:rsidR="00510A5A">
        <w:rPr>
          <w:rFonts w:hint="eastAsia"/>
        </w:rPr>
        <w:t xml:space="preserve">. </w:t>
      </w:r>
      <w:r w:rsidR="00510A5A">
        <w:rPr>
          <w:rFonts w:hint="eastAsia"/>
        </w:rPr>
        <w:t>자금조달에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관한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모든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조건이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충족된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경우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매수인은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거래종결일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또는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그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전에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주주</w:t>
      </w:r>
      <w:r w:rsidR="00510A5A">
        <w:rPr>
          <w:rFonts w:hint="eastAsia"/>
        </w:rPr>
        <w:t>(</w:t>
      </w:r>
      <w:r w:rsidR="00510A5A">
        <w:rPr>
          <w:rFonts w:hint="eastAsia"/>
        </w:rPr>
        <w:t>또는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사원</w:t>
      </w:r>
      <w:r w:rsidR="00510A5A">
        <w:rPr>
          <w:rFonts w:hint="eastAsia"/>
        </w:rPr>
        <w:t xml:space="preserve">, </w:t>
      </w:r>
      <w:r w:rsidR="00510A5A">
        <w:rPr>
          <w:rFonts w:hint="eastAsia"/>
        </w:rPr>
        <w:t>출자자</w:t>
      </w:r>
      <w:r w:rsidR="00510A5A">
        <w:rPr>
          <w:rFonts w:hint="eastAsia"/>
        </w:rPr>
        <w:t xml:space="preserve">) </w:t>
      </w:r>
      <w:r w:rsidR="00510A5A">
        <w:rPr>
          <w:rFonts w:hint="eastAsia"/>
        </w:rPr>
        <w:t>및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금융기관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등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기타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관련자들이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해당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자금을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실제로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출자</w:t>
      </w:r>
      <w:r w:rsidR="00510A5A">
        <w:rPr>
          <w:rFonts w:hint="eastAsia"/>
        </w:rPr>
        <w:t xml:space="preserve">, </w:t>
      </w:r>
      <w:r w:rsidR="00510A5A">
        <w:rPr>
          <w:rFonts w:hint="eastAsia"/>
        </w:rPr>
        <w:t>대여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또는</w:t>
      </w:r>
      <w:r w:rsidR="00510A5A">
        <w:rPr>
          <w:rFonts w:hint="eastAsia"/>
        </w:rPr>
        <w:t xml:space="preserve"> </w:t>
      </w:r>
      <w:r w:rsidR="00510A5A">
        <w:rPr>
          <w:rFonts w:hint="eastAsia"/>
        </w:rPr>
        <w:t>집행하도록</w:t>
      </w:r>
      <w:r w:rsidR="00510A5A">
        <w:rPr>
          <w:rFonts w:hint="eastAsia"/>
        </w:rPr>
        <w:t xml:space="preserve"> </w:t>
      </w:r>
      <w:r w:rsidR="00AD537A">
        <w:rPr>
          <w:rFonts w:hint="eastAsia"/>
        </w:rPr>
        <w:t>하여야</w:t>
      </w:r>
      <w:r w:rsidR="00AD537A">
        <w:rPr>
          <w:rFonts w:hint="eastAsia"/>
        </w:rPr>
        <w:t xml:space="preserve"> </w:t>
      </w:r>
      <w:r w:rsidR="00510A5A">
        <w:rPr>
          <w:rFonts w:hint="eastAsia"/>
        </w:rPr>
        <w:t>한다</w:t>
      </w:r>
      <w:r w:rsidR="00510A5A">
        <w:rPr>
          <w:rFonts w:hint="eastAsia"/>
        </w:rPr>
        <w:t xml:space="preserve">. </w:t>
      </w:r>
      <w:r w:rsidR="0007193D">
        <w:rPr>
          <w:rFonts w:hint="eastAsia"/>
        </w:rPr>
        <w:t>명확히</w:t>
      </w:r>
      <w:r w:rsidR="0007193D">
        <w:rPr>
          <w:rFonts w:hint="eastAsia"/>
        </w:rPr>
        <w:t xml:space="preserve"> </w:t>
      </w:r>
      <w:r w:rsidR="0007193D">
        <w:rPr>
          <w:rFonts w:hint="eastAsia"/>
        </w:rPr>
        <w:t>하면</w:t>
      </w:r>
      <w:r w:rsidR="0007193D">
        <w:rPr>
          <w:rFonts w:hint="eastAsia"/>
        </w:rPr>
        <w:t xml:space="preserve">, </w:t>
      </w:r>
      <w:r w:rsidRPr="0002206B">
        <w:rPr>
          <w:rFonts w:hint="eastAsia"/>
        </w:rPr>
        <w:t>본</w:t>
      </w:r>
      <w:r w:rsidRPr="0002206B">
        <w:t xml:space="preserve"> </w:t>
      </w:r>
      <w:r w:rsidRPr="0002206B">
        <w:rPr>
          <w:rFonts w:hint="eastAsia"/>
        </w:rPr>
        <w:t>항에</w:t>
      </w:r>
      <w:r w:rsidRPr="0002206B">
        <w:t xml:space="preserve"> </w:t>
      </w:r>
      <w:r w:rsidRPr="0002206B">
        <w:rPr>
          <w:rFonts w:hint="eastAsia"/>
        </w:rPr>
        <w:t>따른</w:t>
      </w:r>
      <w:r w:rsidRPr="0002206B">
        <w:t xml:space="preserve"> </w:t>
      </w:r>
      <w:r w:rsidRPr="0002206B">
        <w:rPr>
          <w:rFonts w:hint="eastAsia"/>
        </w:rPr>
        <w:t>매수인의</w:t>
      </w:r>
      <w:r w:rsidRPr="0002206B">
        <w:t xml:space="preserve"> </w:t>
      </w:r>
      <w:r w:rsidRPr="0002206B">
        <w:rPr>
          <w:rFonts w:hint="eastAsia"/>
        </w:rPr>
        <w:t>자금조달</w:t>
      </w:r>
      <w:r w:rsidRPr="0002206B">
        <w:t xml:space="preserve"> </w:t>
      </w:r>
      <w:r w:rsidRPr="0002206B">
        <w:rPr>
          <w:rFonts w:hint="eastAsia"/>
        </w:rPr>
        <w:t>완료는</w:t>
      </w:r>
      <w:r w:rsidRPr="0002206B">
        <w:t xml:space="preserve"> </w:t>
      </w:r>
      <w:r w:rsidRPr="0002206B">
        <w:rPr>
          <w:rFonts w:hint="eastAsia"/>
        </w:rPr>
        <w:t>본건</w:t>
      </w:r>
      <w:r w:rsidRPr="0002206B">
        <w:t xml:space="preserve"> </w:t>
      </w:r>
      <w:r w:rsidRPr="0002206B">
        <w:rPr>
          <w:rFonts w:hint="eastAsia"/>
        </w:rPr>
        <w:t>거래의</w:t>
      </w:r>
      <w:r w:rsidRPr="0002206B">
        <w:t xml:space="preserve"> </w:t>
      </w:r>
      <w:r w:rsidRPr="0002206B">
        <w:rPr>
          <w:rFonts w:hint="eastAsia"/>
        </w:rPr>
        <w:t>선행조건에</w:t>
      </w:r>
      <w:r w:rsidRPr="0002206B">
        <w:t xml:space="preserve"> </w:t>
      </w:r>
      <w:r w:rsidRPr="0002206B">
        <w:rPr>
          <w:rFonts w:hint="eastAsia"/>
        </w:rPr>
        <w:t>해당하지</w:t>
      </w:r>
      <w:r w:rsidRPr="0002206B">
        <w:t xml:space="preserve"> </w:t>
      </w:r>
      <w:r w:rsidRPr="0002206B">
        <w:rPr>
          <w:rFonts w:hint="eastAsia"/>
        </w:rPr>
        <w:t>아니하고</w:t>
      </w:r>
      <w:r w:rsidRPr="0002206B">
        <w:t xml:space="preserve">, </w:t>
      </w:r>
      <w:r w:rsidRPr="0002206B">
        <w:rPr>
          <w:rFonts w:hint="eastAsia"/>
        </w:rPr>
        <w:t>본건</w:t>
      </w:r>
      <w:r w:rsidRPr="0002206B">
        <w:t xml:space="preserve"> </w:t>
      </w:r>
      <w:r w:rsidRPr="0002206B">
        <w:rPr>
          <w:rFonts w:hint="eastAsia"/>
        </w:rPr>
        <w:t>거래를</w:t>
      </w:r>
      <w:r w:rsidRPr="0002206B">
        <w:t xml:space="preserve"> </w:t>
      </w:r>
      <w:r w:rsidRPr="0002206B">
        <w:rPr>
          <w:rFonts w:hint="eastAsia"/>
        </w:rPr>
        <w:t>종결할</w:t>
      </w:r>
      <w:r w:rsidRPr="0002206B">
        <w:t xml:space="preserve"> </w:t>
      </w:r>
      <w:r w:rsidRPr="0002206B">
        <w:rPr>
          <w:rFonts w:hint="eastAsia"/>
        </w:rPr>
        <w:t>매수인의</w:t>
      </w:r>
      <w:r w:rsidRPr="0002206B">
        <w:t xml:space="preserve"> </w:t>
      </w:r>
      <w:r w:rsidRPr="0002206B">
        <w:rPr>
          <w:rFonts w:hint="eastAsia"/>
        </w:rPr>
        <w:t>의무는</w:t>
      </w:r>
      <w:r w:rsidRPr="0002206B">
        <w:t xml:space="preserve"> </w:t>
      </w:r>
      <w:r w:rsidRPr="0002206B">
        <w:rPr>
          <w:rFonts w:hint="eastAsia"/>
        </w:rPr>
        <w:t>그</w:t>
      </w:r>
      <w:r w:rsidRPr="0002206B">
        <w:t xml:space="preserve"> </w:t>
      </w:r>
      <w:r w:rsidRPr="0002206B">
        <w:rPr>
          <w:rFonts w:hint="eastAsia"/>
        </w:rPr>
        <w:t>자금조달의</w:t>
      </w:r>
      <w:r w:rsidRPr="0002206B">
        <w:t xml:space="preserve"> </w:t>
      </w:r>
      <w:r w:rsidRPr="0002206B">
        <w:rPr>
          <w:rFonts w:hint="eastAsia"/>
        </w:rPr>
        <w:t>완료</w:t>
      </w:r>
      <w:r w:rsidRPr="0002206B">
        <w:t xml:space="preserve"> </w:t>
      </w:r>
      <w:r w:rsidRPr="0002206B">
        <w:rPr>
          <w:rFonts w:hint="eastAsia"/>
        </w:rPr>
        <w:t>여부에</w:t>
      </w:r>
      <w:r w:rsidRPr="0002206B">
        <w:t xml:space="preserve"> </w:t>
      </w:r>
      <w:r w:rsidRPr="0002206B">
        <w:rPr>
          <w:rFonts w:hint="eastAsia"/>
        </w:rPr>
        <w:t>영향을</w:t>
      </w:r>
      <w:r w:rsidRPr="0002206B">
        <w:t xml:space="preserve"> </w:t>
      </w:r>
      <w:r w:rsidRPr="0002206B">
        <w:rPr>
          <w:rFonts w:hint="eastAsia"/>
        </w:rPr>
        <w:t>받지</w:t>
      </w:r>
      <w:r w:rsidRPr="0002206B">
        <w:t xml:space="preserve"> </w:t>
      </w:r>
      <w:r w:rsidRPr="0002206B">
        <w:rPr>
          <w:rFonts w:hint="eastAsia"/>
        </w:rPr>
        <w:t>아니한다</w:t>
      </w:r>
      <w:r w:rsidRPr="0002206B">
        <w:t>.</w:t>
      </w:r>
      <w:r>
        <w:rPr>
          <w:rFonts w:hint="eastAsia"/>
        </w:rPr>
        <w:t xml:space="preserve"> </w:t>
      </w:r>
      <w:r w:rsidR="00714EFC" w:rsidRPr="008442F9">
        <w:rPr>
          <w:rFonts w:hint="eastAsia"/>
          <w:highlight w:val="green"/>
        </w:rPr>
        <w:t>[Note to Buyer:</w:t>
      </w:r>
      <w:r w:rsidR="00714EFC" w:rsidRPr="008700E4">
        <w:rPr>
          <w:highlight w:val="green"/>
        </w:rPr>
        <w:t xml:space="preserve"> </w:t>
      </w:r>
      <w:r w:rsidR="00714EFC">
        <w:rPr>
          <w:rFonts w:hint="eastAsia"/>
          <w:highlight w:val="green"/>
        </w:rPr>
        <w:t>제공해주신</w:t>
      </w:r>
      <w:r w:rsidR="00714EFC">
        <w:rPr>
          <w:rFonts w:hint="eastAsia"/>
          <w:highlight w:val="green"/>
        </w:rPr>
        <w:t xml:space="preserve"> </w:t>
      </w:r>
      <w:r w:rsidR="00714EFC" w:rsidRPr="008700E4">
        <w:rPr>
          <w:highlight w:val="green"/>
        </w:rPr>
        <w:t>BO</w:t>
      </w:r>
      <w:r w:rsidR="00714EFC" w:rsidRPr="008700E4">
        <w:rPr>
          <w:highlight w:val="green"/>
        </w:rPr>
        <w:t>에</w:t>
      </w:r>
      <w:r w:rsidR="00714EFC" w:rsidRPr="008700E4">
        <w:rPr>
          <w:highlight w:val="green"/>
        </w:rPr>
        <w:t xml:space="preserve"> </w:t>
      </w:r>
      <w:r w:rsidR="00714EFC" w:rsidRPr="008700E4">
        <w:rPr>
          <w:highlight w:val="green"/>
        </w:rPr>
        <w:t>의하면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자금조달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여부</w:t>
      </w:r>
      <w:r w:rsidR="00714EFC">
        <w:rPr>
          <w:rFonts w:hint="eastAsia"/>
          <w:highlight w:val="green"/>
        </w:rPr>
        <w:t>/</w:t>
      </w:r>
      <w:r w:rsidR="00714EFC">
        <w:rPr>
          <w:rFonts w:hint="eastAsia"/>
          <w:highlight w:val="green"/>
        </w:rPr>
        <w:t>일정에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다소</w:t>
      </w:r>
      <w:r w:rsidR="00714EFC">
        <w:rPr>
          <w:rFonts w:hint="eastAsia"/>
          <w:highlight w:val="green"/>
        </w:rPr>
        <w:t xml:space="preserve"> </w:t>
      </w:r>
      <w:proofErr w:type="spellStart"/>
      <w:r w:rsidR="00714EFC">
        <w:rPr>
          <w:rFonts w:hint="eastAsia"/>
          <w:highlight w:val="green"/>
        </w:rPr>
        <w:t>불불명함이</w:t>
      </w:r>
      <w:proofErr w:type="spellEnd"/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있는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상황으로</w:t>
      </w:r>
      <w:r w:rsidR="00714EFC">
        <w:rPr>
          <w:rFonts w:hint="eastAsia"/>
          <w:highlight w:val="green"/>
        </w:rPr>
        <w:t xml:space="preserve"> </w:t>
      </w:r>
      <w:proofErr w:type="spellStart"/>
      <w:r w:rsidR="00714EFC">
        <w:rPr>
          <w:rFonts w:hint="eastAsia"/>
          <w:highlight w:val="green"/>
        </w:rPr>
        <w:t>이해되는바</w:t>
      </w:r>
      <w:proofErr w:type="spellEnd"/>
      <w:r w:rsidR="00714EFC">
        <w:rPr>
          <w:rFonts w:hint="eastAsia"/>
          <w:highlight w:val="green"/>
        </w:rPr>
        <w:t xml:space="preserve">, </w:t>
      </w:r>
      <w:r w:rsidR="00714EFC">
        <w:rPr>
          <w:rFonts w:hint="eastAsia"/>
          <w:highlight w:val="green"/>
        </w:rPr>
        <w:t>앞서</w:t>
      </w:r>
      <w:r w:rsidR="00714EFC">
        <w:rPr>
          <w:rFonts w:hint="eastAsia"/>
          <w:highlight w:val="green"/>
        </w:rPr>
        <w:t xml:space="preserve"> </w:t>
      </w:r>
      <w:proofErr w:type="gramStart"/>
      <w:r w:rsidR="00714EFC">
        <w:rPr>
          <w:rFonts w:hint="eastAsia"/>
          <w:highlight w:val="green"/>
        </w:rPr>
        <w:t>말씀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드린</w:t>
      </w:r>
      <w:proofErr w:type="gramEnd"/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것처럼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본건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거래는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상장회사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주식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매각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딜로서</w:t>
      </w:r>
      <w:r w:rsidR="00714EFC">
        <w:rPr>
          <w:rFonts w:hint="eastAsia"/>
          <w:highlight w:val="green"/>
        </w:rPr>
        <w:t xml:space="preserve"> deal certainty</w:t>
      </w:r>
      <w:r w:rsidR="00714EFC">
        <w:rPr>
          <w:rFonts w:hint="eastAsia"/>
          <w:highlight w:val="green"/>
        </w:rPr>
        <w:t>를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확보하는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것이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매우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중요합니다</w:t>
      </w:r>
      <w:r w:rsidR="00714EFC">
        <w:rPr>
          <w:rFonts w:hint="eastAsia"/>
          <w:highlight w:val="green"/>
        </w:rPr>
        <w:t xml:space="preserve">. </w:t>
      </w:r>
      <w:r w:rsidR="00714EFC">
        <w:rPr>
          <w:rFonts w:hint="eastAsia"/>
          <w:highlight w:val="green"/>
        </w:rPr>
        <w:t>이러한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측면에서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매수인의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자금조달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확약을</w:t>
      </w:r>
      <w:r w:rsidR="00714EFC">
        <w:rPr>
          <w:rFonts w:hint="eastAsia"/>
          <w:highlight w:val="green"/>
        </w:rPr>
        <w:t xml:space="preserve"> </w:t>
      </w:r>
      <w:r w:rsidR="00714EFC">
        <w:rPr>
          <w:rFonts w:hint="eastAsia"/>
          <w:highlight w:val="green"/>
        </w:rPr>
        <w:t>추가하였습니다</w:t>
      </w:r>
      <w:r w:rsidR="00714EFC">
        <w:rPr>
          <w:rFonts w:hint="eastAsia"/>
          <w:highlight w:val="green"/>
        </w:rPr>
        <w:t>.</w:t>
      </w:r>
      <w:r w:rsidR="00714EFC" w:rsidRPr="008442F9">
        <w:rPr>
          <w:rFonts w:hint="eastAsia"/>
          <w:highlight w:val="green"/>
        </w:rPr>
        <w:t>]</w:t>
      </w:r>
    </w:p>
    <w:p w14:paraId="69C59556" w14:textId="3B4DF7DE" w:rsidR="005914B6" w:rsidRPr="005A00B3" w:rsidRDefault="00831CE7" w:rsidP="00877E3D">
      <w:pPr>
        <w:pStyle w:val="LKLevel2"/>
      </w:pPr>
      <w:bookmarkStart w:id="61" w:name="_Toc176821184"/>
      <w:bookmarkEnd w:id="59"/>
      <w:r w:rsidRPr="005A00B3">
        <w:t>거래종결</w:t>
      </w:r>
      <w:r w:rsidRPr="005A00B3">
        <w:t xml:space="preserve"> </w:t>
      </w:r>
      <w:r w:rsidRPr="005A00B3">
        <w:t>이후</w:t>
      </w:r>
      <w:r w:rsidRPr="005A00B3">
        <w:t xml:space="preserve"> </w:t>
      </w:r>
      <w:r w:rsidRPr="005A00B3">
        <w:t>확약</w:t>
      </w:r>
      <w:r w:rsidR="00C704BB" w:rsidRPr="005A00B3">
        <w:t>.</w:t>
      </w:r>
      <w:bookmarkEnd w:id="61"/>
    </w:p>
    <w:p w14:paraId="5BFEE74C" w14:textId="4B521B12" w:rsidR="001F2AEC" w:rsidRPr="000326A8" w:rsidRDefault="001F2AEC" w:rsidP="00F724F8">
      <w:pPr>
        <w:pStyle w:val="LK2"/>
        <w:ind w:left="794"/>
        <w:rPr>
          <w:u w:val="single"/>
        </w:rPr>
      </w:pPr>
      <w:r w:rsidRPr="000326A8">
        <w:t>매도인과</w:t>
      </w:r>
      <w:r w:rsidRPr="000326A8">
        <w:t xml:space="preserve"> </w:t>
      </w:r>
      <w:r w:rsidRPr="000326A8">
        <w:t>매수인은</w:t>
      </w:r>
      <w:r w:rsidRPr="000326A8">
        <w:t xml:space="preserve"> </w:t>
      </w:r>
      <w:r w:rsidRPr="000326A8">
        <w:t>거래종결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행위를</w:t>
      </w:r>
      <w:r w:rsidRPr="000326A8">
        <w:t xml:space="preserve"> </w:t>
      </w:r>
      <w:r w:rsidRPr="000326A8">
        <w:t>하거나</w:t>
      </w:r>
      <w:r w:rsidRPr="000326A8">
        <w:t xml:space="preserve"> </w:t>
      </w:r>
      <w:r w:rsidRPr="000326A8">
        <w:t>하지</w:t>
      </w:r>
      <w:r w:rsidRPr="000326A8">
        <w:t xml:space="preserve"> </w:t>
      </w:r>
      <w:r w:rsidRPr="000326A8">
        <w:t>않을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확약한다</w:t>
      </w:r>
      <w:r w:rsidRPr="000326A8">
        <w:t>.</w:t>
      </w:r>
    </w:p>
    <w:p w14:paraId="5CFC2D64" w14:textId="5CC4D053" w:rsidR="0067369D" w:rsidRPr="000326A8" w:rsidRDefault="000C1983" w:rsidP="00FA2D23">
      <w:pPr>
        <w:pStyle w:val="LKLevel3"/>
      </w:pPr>
      <w:r w:rsidRPr="000C1983">
        <w:rPr>
          <w:rFonts w:hint="eastAsia"/>
          <w:u w:val="single"/>
        </w:rPr>
        <w:t>고용</w:t>
      </w:r>
      <w:r w:rsidRPr="000C1983">
        <w:rPr>
          <w:u w:val="single"/>
        </w:rPr>
        <w:t xml:space="preserve"> </w:t>
      </w:r>
      <w:r w:rsidRPr="000C1983">
        <w:rPr>
          <w:u w:val="single"/>
        </w:rPr>
        <w:t>계약</w:t>
      </w:r>
      <w:r w:rsidRPr="000C1983">
        <w:rPr>
          <w:u w:val="single"/>
        </w:rPr>
        <w:t xml:space="preserve"> </w:t>
      </w:r>
      <w:r w:rsidRPr="000C1983">
        <w:rPr>
          <w:u w:val="single"/>
        </w:rPr>
        <w:t>기간</w:t>
      </w:r>
      <w:r w:rsidRPr="000C1983">
        <w:rPr>
          <w:u w:val="single"/>
        </w:rPr>
        <w:t xml:space="preserve"> </w:t>
      </w:r>
      <w:r w:rsidRPr="000C1983">
        <w:rPr>
          <w:u w:val="single"/>
        </w:rPr>
        <w:t>보장</w:t>
      </w:r>
      <w:r w:rsidRPr="000C1983">
        <w:rPr>
          <w:u w:val="single"/>
        </w:rPr>
        <w:t>.</w:t>
      </w:r>
      <w:r w:rsidRPr="002B027C">
        <w:t xml:space="preserve"> </w:t>
      </w:r>
      <w:r w:rsidRPr="002B027C">
        <w:t>매수인은</w:t>
      </w:r>
      <w:r w:rsidRPr="002B027C">
        <w:t xml:space="preserve"> </w:t>
      </w:r>
      <w:r w:rsidRPr="002B027C">
        <w:t>거래종결일</w:t>
      </w:r>
      <w:r w:rsidRPr="002B027C">
        <w:t xml:space="preserve"> </w:t>
      </w:r>
      <w:r w:rsidRPr="002B027C">
        <w:t>이후</w:t>
      </w:r>
      <w:r w:rsidRPr="002B027C">
        <w:t xml:space="preserve"> 3</w:t>
      </w:r>
      <w:r w:rsidRPr="002B027C">
        <w:t>년간</w:t>
      </w:r>
      <w:r w:rsidRPr="002B027C">
        <w:t xml:space="preserve"> </w:t>
      </w:r>
      <w:r w:rsidR="00AC36E3">
        <w:rPr>
          <w:rFonts w:hint="eastAsia"/>
        </w:rPr>
        <w:t>거래종결일</w:t>
      </w:r>
      <w:r w:rsidR="00AC36E3">
        <w:rPr>
          <w:rFonts w:hint="eastAsia"/>
        </w:rPr>
        <w:t xml:space="preserve"> </w:t>
      </w:r>
      <w:r w:rsidR="00AC36E3">
        <w:rPr>
          <w:rFonts w:hint="eastAsia"/>
        </w:rPr>
        <w:t>현재</w:t>
      </w:r>
      <w:r w:rsidR="00AC36E3">
        <w:rPr>
          <w:rFonts w:hint="eastAsia"/>
        </w:rPr>
        <w:t xml:space="preserve"> </w:t>
      </w:r>
      <w:r w:rsidR="00AC36E3">
        <w:rPr>
          <w:rFonts w:hint="eastAsia"/>
        </w:rPr>
        <w:t>대상회사의</w:t>
      </w:r>
      <w:r w:rsidR="00AC36E3">
        <w:rPr>
          <w:rFonts w:hint="eastAsia"/>
        </w:rPr>
        <w:t xml:space="preserve"> </w:t>
      </w:r>
      <w:r w:rsidR="00AC36E3">
        <w:rPr>
          <w:rFonts w:hint="eastAsia"/>
        </w:rPr>
        <w:t>근로자와</w:t>
      </w:r>
      <w:r w:rsidR="00AC36E3">
        <w:rPr>
          <w:rFonts w:hint="eastAsia"/>
        </w:rPr>
        <w:t xml:space="preserve"> </w:t>
      </w:r>
      <w:r w:rsidR="00AC36E3">
        <w:rPr>
          <w:rFonts w:hint="eastAsia"/>
        </w:rPr>
        <w:t>대상회사와의</w:t>
      </w:r>
      <w:r w:rsidR="00AC36E3">
        <w:rPr>
          <w:rFonts w:hint="eastAsia"/>
        </w:rPr>
        <w:t xml:space="preserve"> </w:t>
      </w:r>
      <w:r w:rsidRPr="002B027C">
        <w:t>근로관계를</w:t>
      </w:r>
      <w:r w:rsidRPr="002B027C">
        <w:t xml:space="preserve"> </w:t>
      </w:r>
      <w:r w:rsidRPr="002B027C">
        <w:t>정당한</w:t>
      </w:r>
      <w:r w:rsidRPr="002B027C">
        <w:t xml:space="preserve"> </w:t>
      </w:r>
      <w:r w:rsidRPr="002B027C">
        <w:t>사유</w:t>
      </w:r>
      <w:r w:rsidRPr="002B027C">
        <w:t xml:space="preserve"> </w:t>
      </w:r>
      <w:r w:rsidRPr="002B027C">
        <w:t>없이</w:t>
      </w:r>
      <w:r w:rsidRPr="002B027C">
        <w:t xml:space="preserve"> </w:t>
      </w:r>
      <w:r w:rsidRPr="002B027C">
        <w:t>해지</w:t>
      </w:r>
      <w:r w:rsidRPr="002B027C">
        <w:t xml:space="preserve">, </w:t>
      </w:r>
      <w:r w:rsidRPr="002B027C">
        <w:t>변경</w:t>
      </w:r>
      <w:r w:rsidRPr="002B027C">
        <w:t xml:space="preserve">, </w:t>
      </w:r>
      <w:r w:rsidRPr="002B027C">
        <w:t>중단</w:t>
      </w:r>
      <w:r w:rsidRPr="002B027C">
        <w:t xml:space="preserve"> </w:t>
      </w:r>
      <w:r w:rsidRPr="002B027C">
        <w:t>또는</w:t>
      </w:r>
      <w:r w:rsidRPr="002B027C">
        <w:t xml:space="preserve"> </w:t>
      </w:r>
      <w:r w:rsidRPr="002B027C">
        <w:t>정지하거나</w:t>
      </w:r>
      <w:r w:rsidRPr="002B027C">
        <w:t xml:space="preserve">, </w:t>
      </w:r>
      <w:r w:rsidRPr="002B027C">
        <w:t>대상회사의</w:t>
      </w:r>
      <w:r w:rsidRPr="002B027C">
        <w:t xml:space="preserve"> </w:t>
      </w:r>
      <w:r w:rsidRPr="002B027C">
        <w:t>근로자의</w:t>
      </w:r>
      <w:r w:rsidRPr="002B027C">
        <w:t xml:space="preserve"> </w:t>
      </w:r>
      <w:r w:rsidRPr="002B027C">
        <w:t>근로조건을</w:t>
      </w:r>
      <w:r w:rsidRPr="002B027C">
        <w:t xml:space="preserve"> </w:t>
      </w:r>
      <w:r w:rsidRPr="002B027C">
        <w:t>불리하게</w:t>
      </w:r>
      <w:r w:rsidRPr="002B027C">
        <w:t xml:space="preserve"> </w:t>
      </w:r>
      <w:r w:rsidRPr="002B027C">
        <w:t>변경하지</w:t>
      </w:r>
      <w:r w:rsidRPr="002B027C">
        <w:t xml:space="preserve"> </w:t>
      </w:r>
      <w:r w:rsidRPr="002B027C">
        <w:t>않아야</w:t>
      </w:r>
      <w:r w:rsidRPr="002B027C">
        <w:t xml:space="preserve"> </w:t>
      </w:r>
      <w:r w:rsidRPr="002B027C">
        <w:t>한다</w:t>
      </w:r>
      <w:r w:rsidRPr="002B027C">
        <w:t xml:space="preserve">. </w:t>
      </w:r>
      <w:r w:rsidRPr="002B027C">
        <w:t>단</w:t>
      </w:r>
      <w:r w:rsidRPr="002B027C">
        <w:t xml:space="preserve">, </w:t>
      </w:r>
      <w:r w:rsidRPr="002B027C">
        <w:t>거래종결일을</w:t>
      </w:r>
      <w:r w:rsidRPr="002B027C">
        <w:t xml:space="preserve"> </w:t>
      </w:r>
      <w:r w:rsidRPr="002B027C">
        <w:t>기준으로</w:t>
      </w:r>
      <w:r w:rsidRPr="002B027C">
        <w:t xml:space="preserve"> </w:t>
      </w:r>
      <w:r w:rsidRPr="002B027C">
        <w:t>대상회사와</w:t>
      </w:r>
      <w:r w:rsidRPr="002B027C">
        <w:t xml:space="preserve"> </w:t>
      </w:r>
      <w:r w:rsidRPr="002B027C">
        <w:t>근로자가</w:t>
      </w:r>
      <w:r w:rsidRPr="002B027C">
        <w:t xml:space="preserve"> </w:t>
      </w:r>
      <w:r w:rsidRPr="002B027C">
        <w:t>체결한</w:t>
      </w:r>
      <w:r w:rsidRPr="002B027C">
        <w:t xml:space="preserve"> </w:t>
      </w:r>
      <w:r w:rsidRPr="002B027C">
        <w:t>기존</w:t>
      </w:r>
      <w:r w:rsidRPr="002B027C">
        <w:t xml:space="preserve"> </w:t>
      </w:r>
      <w:r w:rsidRPr="002B027C">
        <w:t>고용</w:t>
      </w:r>
      <w:r w:rsidRPr="002B027C">
        <w:t xml:space="preserve"> </w:t>
      </w:r>
      <w:r w:rsidRPr="002B027C">
        <w:t>계약의</w:t>
      </w:r>
      <w:r w:rsidRPr="002B027C">
        <w:t xml:space="preserve"> </w:t>
      </w:r>
      <w:r w:rsidRPr="002B027C">
        <w:t>계약</w:t>
      </w:r>
      <w:r w:rsidRPr="002B027C">
        <w:t xml:space="preserve"> </w:t>
      </w:r>
      <w:r w:rsidRPr="002B027C">
        <w:t>기간이</w:t>
      </w:r>
      <w:r w:rsidRPr="002B027C">
        <w:t xml:space="preserve"> 3</w:t>
      </w:r>
      <w:r w:rsidRPr="002B027C">
        <w:t>년</w:t>
      </w:r>
      <w:r w:rsidRPr="002B027C">
        <w:t xml:space="preserve"> </w:t>
      </w:r>
      <w:r w:rsidRPr="002B027C">
        <w:t>미만인</w:t>
      </w:r>
      <w:r w:rsidRPr="002B027C">
        <w:t xml:space="preserve"> </w:t>
      </w:r>
      <w:r w:rsidRPr="002B027C">
        <w:t>경우</w:t>
      </w:r>
      <w:r w:rsidRPr="002B027C">
        <w:t xml:space="preserve">, </w:t>
      </w:r>
      <w:r w:rsidRPr="002B027C">
        <w:t>근로자의</w:t>
      </w:r>
      <w:r w:rsidRPr="002B027C">
        <w:t xml:space="preserve"> </w:t>
      </w:r>
      <w:r w:rsidRPr="002B027C">
        <w:t>고용</w:t>
      </w:r>
      <w:r w:rsidRPr="002B027C">
        <w:t xml:space="preserve"> </w:t>
      </w:r>
      <w:r w:rsidRPr="002B027C">
        <w:t>계약</w:t>
      </w:r>
      <w:r w:rsidRPr="002B027C">
        <w:t xml:space="preserve"> </w:t>
      </w:r>
      <w:r w:rsidRPr="002B027C">
        <w:t>기간은</w:t>
      </w:r>
      <w:r w:rsidRPr="002B027C">
        <w:t xml:space="preserve"> </w:t>
      </w:r>
      <w:r w:rsidRPr="002B027C">
        <w:t>기존</w:t>
      </w:r>
      <w:r w:rsidRPr="002B027C">
        <w:t xml:space="preserve"> </w:t>
      </w:r>
      <w:r w:rsidRPr="002B027C">
        <w:t>고용</w:t>
      </w:r>
      <w:r w:rsidRPr="002B027C">
        <w:t xml:space="preserve"> </w:t>
      </w:r>
      <w:r w:rsidRPr="002B027C">
        <w:t>계약에서</w:t>
      </w:r>
      <w:r w:rsidRPr="002B027C">
        <w:t xml:space="preserve"> </w:t>
      </w:r>
      <w:r w:rsidRPr="002B027C">
        <w:t>정한</w:t>
      </w:r>
      <w:r w:rsidRPr="002B027C">
        <w:t xml:space="preserve"> </w:t>
      </w:r>
      <w:r w:rsidRPr="002B027C">
        <w:t>기간까지</w:t>
      </w:r>
      <w:r w:rsidRPr="002B027C">
        <w:t xml:space="preserve"> </w:t>
      </w:r>
      <w:r w:rsidRPr="002B027C">
        <w:t>보장된다</w:t>
      </w:r>
      <w:r w:rsidRPr="002B027C">
        <w:t>.</w:t>
      </w:r>
    </w:p>
    <w:p w14:paraId="7E3AD0EC" w14:textId="1044C0F9" w:rsidR="009F66A5" w:rsidRPr="000326A8" w:rsidRDefault="009F66A5" w:rsidP="009F66A5">
      <w:pPr>
        <w:pStyle w:val="LKLevel3"/>
      </w:pPr>
      <w:bookmarkStart w:id="62" w:name="_Hlk203933369"/>
      <w:r w:rsidRPr="00C2306B">
        <w:rPr>
          <w:rFonts w:hint="eastAsia"/>
          <w:u w:val="single"/>
        </w:rPr>
        <w:t>매도인의</w:t>
      </w:r>
      <w:r w:rsidRPr="00C2306B">
        <w:rPr>
          <w:u w:val="single"/>
        </w:rPr>
        <w:t xml:space="preserve"> </w:t>
      </w:r>
      <w:r w:rsidRPr="00C2306B">
        <w:rPr>
          <w:rFonts w:hint="eastAsia"/>
          <w:u w:val="single"/>
        </w:rPr>
        <w:t>유인금지</w:t>
      </w:r>
      <w:r w:rsidRPr="00C2306B">
        <w:rPr>
          <w:u w:val="single"/>
        </w:rPr>
        <w:t>.</w:t>
      </w:r>
      <w:r w:rsidRPr="007D5093">
        <w:t xml:space="preserve"> </w:t>
      </w:r>
      <w:r w:rsidRPr="007D5093">
        <w:t>매도인은</w:t>
      </w:r>
      <w:r w:rsidRPr="007D5093">
        <w:t xml:space="preserve"> </w:t>
      </w:r>
      <w:r w:rsidRPr="007D5093">
        <w:t>거래종결일로부터</w:t>
      </w:r>
      <w:r w:rsidRPr="007D5093">
        <w:t xml:space="preserve"> </w:t>
      </w:r>
      <w:r w:rsidR="00B43EC0">
        <w:rPr>
          <w:rFonts w:hint="eastAsia"/>
        </w:rPr>
        <w:t>[</w:t>
      </w:r>
      <w:r w:rsidR="00C54D2D">
        <w:rPr>
          <w:rFonts w:hint="eastAsia"/>
        </w:rPr>
        <w:t>3</w:t>
      </w:r>
      <w:r w:rsidR="00B43EC0">
        <w:rPr>
          <w:rFonts w:hint="eastAsia"/>
        </w:rPr>
        <w:t>]</w:t>
      </w:r>
      <w:r w:rsidRPr="007D5093">
        <w:t>년간</w:t>
      </w:r>
      <w:r w:rsidRPr="007D5093">
        <w:t xml:space="preserve"> </w:t>
      </w:r>
      <w:r w:rsidRPr="007D5093">
        <w:t>직접</w:t>
      </w:r>
      <w:r w:rsidRPr="007D5093">
        <w:t xml:space="preserve"> </w:t>
      </w:r>
      <w:r w:rsidRPr="007D5093">
        <w:t>또는</w:t>
      </w:r>
      <w:r w:rsidRPr="007D5093">
        <w:t xml:space="preserve"> </w:t>
      </w:r>
      <w:r w:rsidRPr="007D5093">
        <w:t>그</w:t>
      </w:r>
      <w:r w:rsidRPr="007D5093">
        <w:t xml:space="preserve"> </w:t>
      </w:r>
      <w:r w:rsidR="00664E56">
        <w:rPr>
          <w:rFonts w:hint="eastAsia"/>
        </w:rPr>
        <w:t>종속회사를</w:t>
      </w:r>
      <w:r w:rsidR="00664E56">
        <w:rPr>
          <w:rFonts w:hint="eastAsia"/>
        </w:rPr>
        <w:t xml:space="preserve"> </w:t>
      </w:r>
      <w:r w:rsidR="00664E56">
        <w:rPr>
          <w:rFonts w:hint="eastAsia"/>
        </w:rPr>
        <w:t>통해</w:t>
      </w:r>
      <w:r w:rsidRPr="007D5093">
        <w:t xml:space="preserve"> </w:t>
      </w:r>
      <w:r>
        <w:t>대상회사</w:t>
      </w:r>
      <w:r w:rsidRPr="007D5093">
        <w:t>의</w:t>
      </w:r>
      <w:r w:rsidRPr="007D5093">
        <w:t xml:space="preserve"> </w:t>
      </w:r>
      <w:r w:rsidRPr="007D5093">
        <w:t>임직원을</w:t>
      </w:r>
      <w:r w:rsidRPr="007D5093">
        <w:t xml:space="preserve"> </w:t>
      </w:r>
      <w:r w:rsidRPr="007D5093">
        <w:t>고용하거나</w:t>
      </w:r>
      <w:r w:rsidRPr="007D5093">
        <w:t xml:space="preserve"> </w:t>
      </w:r>
      <w:r w:rsidRPr="007D5093">
        <w:lastRenderedPageBreak/>
        <w:t>이를</w:t>
      </w:r>
      <w:r w:rsidRPr="007D5093">
        <w:t xml:space="preserve"> </w:t>
      </w:r>
      <w:r w:rsidRPr="007D5093">
        <w:t>권유하는</w:t>
      </w:r>
      <w:r w:rsidRPr="007D5093">
        <w:t xml:space="preserve"> </w:t>
      </w:r>
      <w:r w:rsidRPr="007D5093">
        <w:t>행위를</w:t>
      </w:r>
      <w:r w:rsidRPr="007D5093">
        <w:t xml:space="preserve"> </w:t>
      </w:r>
      <w:r w:rsidRPr="007D5093">
        <w:t>할</w:t>
      </w:r>
      <w:r w:rsidRPr="007D5093">
        <w:t xml:space="preserve"> </w:t>
      </w:r>
      <w:r w:rsidRPr="007D5093">
        <w:t>수</w:t>
      </w:r>
      <w:r w:rsidRPr="007D5093">
        <w:t xml:space="preserve"> </w:t>
      </w:r>
      <w:r w:rsidRPr="007D5093">
        <w:t>없다</w:t>
      </w:r>
      <w:r w:rsidR="00F11111" w:rsidRPr="0002206B">
        <w:rPr>
          <w:rFonts w:hint="eastAsia"/>
        </w:rPr>
        <w:t>(</w:t>
      </w:r>
      <w:r w:rsidR="00F11111" w:rsidRPr="0002206B">
        <w:rPr>
          <w:rFonts w:hint="eastAsia"/>
        </w:rPr>
        <w:t>단</w:t>
      </w:r>
      <w:r w:rsidR="00F11111" w:rsidRPr="0002206B">
        <w:rPr>
          <w:rFonts w:hint="eastAsia"/>
        </w:rPr>
        <w:t xml:space="preserve">, </w:t>
      </w:r>
      <w:r w:rsidR="00F11111" w:rsidRPr="0002206B">
        <w:t>일반적인</w:t>
      </w:r>
      <w:r w:rsidR="00F11111" w:rsidRPr="0002206B">
        <w:t xml:space="preserve"> </w:t>
      </w:r>
      <w:r w:rsidR="00F11111" w:rsidRPr="0002206B">
        <w:t>공개채용</w:t>
      </w:r>
      <w:r w:rsidR="00F11111" w:rsidRPr="0002206B">
        <w:t xml:space="preserve"> </w:t>
      </w:r>
      <w:r w:rsidR="00F11111" w:rsidRPr="0002206B">
        <w:t>절차에</w:t>
      </w:r>
      <w:r w:rsidR="00F11111" w:rsidRPr="0002206B">
        <w:t xml:space="preserve"> </w:t>
      </w:r>
      <w:r w:rsidR="00F11111" w:rsidRPr="0002206B">
        <w:t>의하는</w:t>
      </w:r>
      <w:r w:rsidR="00F11111" w:rsidRPr="0002206B">
        <w:t xml:space="preserve"> </w:t>
      </w:r>
      <w:r w:rsidR="00F11111" w:rsidRPr="0002206B">
        <w:t>경우</w:t>
      </w:r>
      <w:r w:rsidR="00F11111" w:rsidRPr="0002206B">
        <w:t xml:space="preserve"> </w:t>
      </w:r>
      <w:r w:rsidR="00F11111" w:rsidRPr="0002206B">
        <w:t>또는</w:t>
      </w:r>
      <w:r w:rsidR="00F11111" w:rsidRPr="0002206B">
        <w:t xml:space="preserve"> </w:t>
      </w:r>
      <w:r w:rsidR="00F11111" w:rsidRPr="0002206B">
        <w:t>자발적으로</w:t>
      </w:r>
      <w:r w:rsidR="00F11111" w:rsidRPr="0002206B">
        <w:t xml:space="preserve"> </w:t>
      </w:r>
      <w:r w:rsidR="00F11111" w:rsidRPr="0002206B">
        <w:t>퇴직한</w:t>
      </w:r>
      <w:r w:rsidR="00F11111" w:rsidRPr="0002206B">
        <w:t xml:space="preserve"> </w:t>
      </w:r>
      <w:r w:rsidR="00F11111" w:rsidRPr="0002206B">
        <w:t>임직원을</w:t>
      </w:r>
      <w:r w:rsidR="00F11111" w:rsidRPr="0002206B">
        <w:t xml:space="preserve"> </w:t>
      </w:r>
      <w:r w:rsidR="00F11111" w:rsidRPr="0002206B">
        <w:t>채용하는</w:t>
      </w:r>
      <w:r w:rsidR="00F11111" w:rsidRPr="0002206B">
        <w:t xml:space="preserve"> </w:t>
      </w:r>
      <w:r w:rsidR="00F11111" w:rsidRPr="0002206B">
        <w:t>경우</w:t>
      </w:r>
      <w:r w:rsidR="00F11111" w:rsidRPr="0002206B">
        <w:rPr>
          <w:rFonts w:hint="eastAsia"/>
        </w:rPr>
        <w:t>는</w:t>
      </w:r>
      <w:r w:rsidR="00F11111" w:rsidRPr="0002206B">
        <w:rPr>
          <w:rFonts w:hint="eastAsia"/>
        </w:rPr>
        <w:t xml:space="preserve"> </w:t>
      </w:r>
      <w:r w:rsidR="00F11111" w:rsidRPr="0002206B">
        <w:rPr>
          <w:rFonts w:hint="eastAsia"/>
        </w:rPr>
        <w:t>예외로</w:t>
      </w:r>
      <w:r w:rsidR="00F11111" w:rsidRPr="0002206B">
        <w:rPr>
          <w:rFonts w:hint="eastAsia"/>
        </w:rPr>
        <w:t xml:space="preserve"> </w:t>
      </w:r>
      <w:r w:rsidR="00F11111" w:rsidRPr="0002206B">
        <w:rPr>
          <w:rFonts w:hint="eastAsia"/>
        </w:rPr>
        <w:t>함</w:t>
      </w:r>
      <w:r w:rsidR="00F11111" w:rsidRPr="0002206B">
        <w:rPr>
          <w:rFonts w:hint="eastAsia"/>
        </w:rPr>
        <w:t>)</w:t>
      </w:r>
      <w:r w:rsidRPr="007D5093">
        <w:t>.</w:t>
      </w:r>
      <w:bookmarkEnd w:id="62"/>
    </w:p>
    <w:p w14:paraId="3381C64E" w14:textId="320FFE2F" w:rsidR="009F66A5" w:rsidRPr="000326A8" w:rsidRDefault="009F66A5" w:rsidP="009F66A5">
      <w:pPr>
        <w:pStyle w:val="LKLevel3"/>
      </w:pPr>
      <w:bookmarkStart w:id="63" w:name="_Hlk203933438"/>
      <w:r w:rsidRPr="007151E4">
        <w:rPr>
          <w:rFonts w:hint="eastAsia"/>
          <w:u w:val="single"/>
        </w:rPr>
        <w:t>임원에</w:t>
      </w:r>
      <w:r w:rsidRPr="007151E4">
        <w:rPr>
          <w:rFonts w:hint="eastAsia"/>
          <w:u w:val="single"/>
        </w:rPr>
        <w:t xml:space="preserve"> </w:t>
      </w:r>
      <w:r w:rsidRPr="007151E4">
        <w:rPr>
          <w:rFonts w:hint="eastAsia"/>
          <w:u w:val="single"/>
        </w:rPr>
        <w:t>대한</w:t>
      </w:r>
      <w:r w:rsidRPr="007151E4">
        <w:rPr>
          <w:rFonts w:hint="eastAsia"/>
          <w:u w:val="single"/>
        </w:rPr>
        <w:t xml:space="preserve"> </w:t>
      </w:r>
      <w:r w:rsidRPr="007151E4">
        <w:rPr>
          <w:u w:val="single"/>
        </w:rPr>
        <w:t>면책</w:t>
      </w:r>
      <w:r w:rsidRPr="007151E4">
        <w:rPr>
          <w:u w:val="single"/>
        </w:rPr>
        <w:t>.</w:t>
      </w:r>
      <w:r>
        <w:t xml:space="preserve">  </w:t>
      </w:r>
      <w:r w:rsidRPr="000326A8">
        <w:t>매수인은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이후</w:t>
      </w:r>
      <w:r w:rsidRPr="000326A8">
        <w:t xml:space="preserve"> </w:t>
      </w:r>
      <w:r>
        <w:rPr>
          <w:rFonts w:hint="eastAsia"/>
        </w:rPr>
        <w:t>스스로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대상회사로</w:t>
      </w:r>
      <w:r>
        <w:rPr>
          <w:rFonts w:hint="eastAsia"/>
        </w:rPr>
        <w:t xml:space="preserve"> </w:t>
      </w:r>
      <w:r>
        <w:rPr>
          <w:rFonts w:hint="eastAsia"/>
        </w:rPr>
        <w:t>하여금</w:t>
      </w:r>
      <w:r>
        <w:rPr>
          <w:rFonts w:hint="eastAsia"/>
        </w:rPr>
        <w:t xml:space="preserve">,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proofErr w:type="spellStart"/>
      <w:r w:rsidR="00B43EC0">
        <w:rPr>
          <w:rFonts w:hint="eastAsia"/>
        </w:rPr>
        <w:t>전</w:t>
      </w:r>
      <w:r w:rsidR="00B43EC0" w:rsidRPr="00524F33">
        <w:rPr>
          <w:rFonts w:hint="eastAsia"/>
        </w:rPr>
        <w:t>·</w:t>
      </w:r>
      <w:r w:rsidR="00B43EC0">
        <w:rPr>
          <w:rFonts w:hint="eastAsia"/>
        </w:rPr>
        <w:t>현직</w:t>
      </w:r>
      <w:proofErr w:type="spellEnd"/>
      <w:r w:rsidR="00B43EC0">
        <w:rPr>
          <w:rFonts w:hint="eastAsia"/>
        </w:rPr>
        <w:t xml:space="preserve"> </w:t>
      </w:r>
      <w:r>
        <w:rPr>
          <w:rFonts w:hint="eastAsia"/>
        </w:rPr>
        <w:t>등기임원</w:t>
      </w:r>
      <w:r w:rsidRPr="000326A8">
        <w:t>에</w:t>
      </w:r>
      <w:r w:rsidRPr="000326A8">
        <w:t xml:space="preserve"> </w:t>
      </w:r>
      <w:r w:rsidRPr="000326A8">
        <w:t>대하여</w:t>
      </w:r>
      <w:r w:rsidRPr="000326A8">
        <w:t xml:space="preserve"> </w:t>
      </w:r>
      <w:r w:rsidRPr="000326A8">
        <w:t>그들의</w:t>
      </w:r>
      <w:r w:rsidRPr="000326A8">
        <w:t xml:space="preserve"> </w:t>
      </w:r>
      <w:r w:rsidRPr="000326A8">
        <w:t>재임</w:t>
      </w:r>
      <w:r w:rsidRPr="000326A8">
        <w:t xml:space="preserve"> </w:t>
      </w:r>
      <w:r w:rsidRPr="000326A8">
        <w:t>중</w:t>
      </w:r>
      <w:r>
        <w:rPr>
          <w:rFonts w:hint="eastAsia"/>
        </w:rPr>
        <w:t xml:space="preserve"> </w:t>
      </w:r>
      <w:r>
        <w:rPr>
          <w:rFonts w:hint="eastAsia"/>
        </w:rPr>
        <w:t>직무와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>
        <w:rPr>
          <w:rFonts w:hint="eastAsia"/>
        </w:rPr>
        <w:t>작위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부작위</w:t>
      </w:r>
      <w:r w:rsidRPr="000326A8">
        <w:t>를</w:t>
      </w:r>
      <w:r w:rsidRPr="000326A8">
        <w:t xml:space="preserve"> </w:t>
      </w:r>
      <w:r w:rsidRPr="000326A8">
        <w:t>이유로</w:t>
      </w:r>
      <w:r w:rsidRPr="000326A8">
        <w:t xml:space="preserve"> </w:t>
      </w:r>
      <w:r>
        <w:rPr>
          <w:rFonts w:hint="eastAsia"/>
        </w:rPr>
        <w:t>대상회사에</w:t>
      </w:r>
      <w:r>
        <w:rPr>
          <w:rFonts w:hint="eastAsia"/>
        </w:rPr>
        <w:t xml:space="preserve"> </w:t>
      </w:r>
      <w:r>
        <w:rPr>
          <w:rFonts w:hint="eastAsia"/>
        </w:rPr>
        <w:t>발생하거나</w:t>
      </w:r>
      <w:r>
        <w:rPr>
          <w:rFonts w:hint="eastAsia"/>
        </w:rPr>
        <w:t xml:space="preserve"> </w:t>
      </w:r>
      <w:r>
        <w:rPr>
          <w:rFonts w:hint="eastAsia"/>
        </w:rPr>
        <w:t>발생할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손해를</w:t>
      </w:r>
      <w:r>
        <w:rPr>
          <w:rFonts w:hint="eastAsia"/>
        </w:rPr>
        <w:t xml:space="preserve"> </w:t>
      </w:r>
      <w:r>
        <w:rPr>
          <w:rFonts w:hint="eastAsia"/>
        </w:rPr>
        <w:t>청구하</w:t>
      </w:r>
      <w:r w:rsidR="00B43EC0">
        <w:rPr>
          <w:rFonts w:hint="eastAsia"/>
        </w:rPr>
        <w:t>거나</w:t>
      </w:r>
      <w:r w:rsidR="00B43EC0">
        <w:rPr>
          <w:rFonts w:hint="eastAsia"/>
        </w:rPr>
        <w:t xml:space="preserve"> </w:t>
      </w:r>
      <w:r w:rsidR="00B43EC0">
        <w:rPr>
          <w:rFonts w:hint="eastAsia"/>
        </w:rPr>
        <w:t>기타</w:t>
      </w:r>
      <w:r w:rsidR="00B43EC0">
        <w:rPr>
          <w:rFonts w:hint="eastAsia"/>
        </w:rPr>
        <w:t xml:space="preserve"> </w:t>
      </w:r>
      <w:r w:rsidR="00B43EC0">
        <w:rPr>
          <w:rFonts w:hint="eastAsia"/>
        </w:rPr>
        <w:t>민</w:t>
      </w:r>
      <w:r w:rsidR="00B43EC0" w:rsidRPr="00492E19">
        <w:t>·</w:t>
      </w:r>
      <w:r w:rsidR="00B43EC0">
        <w:rPr>
          <w:rFonts w:hint="eastAsia"/>
        </w:rPr>
        <w:t>형사상</w:t>
      </w:r>
      <w:r w:rsidR="00B43EC0">
        <w:rPr>
          <w:rFonts w:hint="eastAsia"/>
        </w:rPr>
        <w:t xml:space="preserve"> </w:t>
      </w:r>
      <w:r w:rsidR="00B43EC0">
        <w:rPr>
          <w:rFonts w:hint="eastAsia"/>
        </w:rPr>
        <w:t>청구</w:t>
      </w:r>
      <w:r w:rsidR="00B43EC0">
        <w:rPr>
          <w:rFonts w:hint="eastAsia"/>
        </w:rPr>
        <w:t xml:space="preserve"> </w:t>
      </w:r>
      <w:r w:rsidR="00B43EC0">
        <w:rPr>
          <w:rFonts w:hint="eastAsia"/>
        </w:rPr>
        <w:t>등</w:t>
      </w:r>
      <w:r w:rsidR="00B43EC0">
        <w:rPr>
          <w:rFonts w:hint="eastAsia"/>
        </w:rPr>
        <w:t xml:space="preserve"> </w:t>
      </w:r>
      <w:r w:rsidR="00B43EC0">
        <w:rPr>
          <w:rFonts w:hint="eastAsia"/>
        </w:rPr>
        <w:t>어떠한</w:t>
      </w:r>
      <w:r w:rsidR="00B43EC0">
        <w:rPr>
          <w:rFonts w:hint="eastAsia"/>
        </w:rPr>
        <w:t xml:space="preserve"> </w:t>
      </w:r>
      <w:r w:rsidR="00B43EC0">
        <w:rPr>
          <w:rFonts w:hint="eastAsia"/>
        </w:rPr>
        <w:t>형태로든</w:t>
      </w:r>
      <w:r w:rsidR="00B43EC0">
        <w:rPr>
          <w:rFonts w:hint="eastAsia"/>
        </w:rPr>
        <w:t xml:space="preserve"> </w:t>
      </w:r>
      <w:r w:rsidR="00B43EC0">
        <w:rPr>
          <w:rFonts w:hint="eastAsia"/>
        </w:rPr>
        <w:t>책임을</w:t>
      </w:r>
      <w:r w:rsidR="00B43EC0">
        <w:rPr>
          <w:rFonts w:hint="eastAsia"/>
        </w:rPr>
        <w:t xml:space="preserve"> </w:t>
      </w:r>
      <w:r w:rsidR="00B43EC0">
        <w:rPr>
          <w:rFonts w:hint="eastAsia"/>
        </w:rPr>
        <w:t>묻</w:t>
      </w:r>
      <w:r>
        <w:rPr>
          <w:rFonts w:hint="eastAsia"/>
        </w:rPr>
        <w:t>지</w:t>
      </w:r>
      <w:r>
        <w:rPr>
          <w:rFonts w:hint="eastAsia"/>
        </w:rPr>
        <w:t xml:space="preserve"> </w:t>
      </w:r>
      <w:r>
        <w:rPr>
          <w:rFonts w:hint="eastAsia"/>
        </w:rPr>
        <w:t>않기로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 w:rsidR="00B43EC0">
        <w:rPr>
          <w:rFonts w:hint="eastAsia"/>
        </w:rPr>
        <w:t>[]</w:t>
      </w:r>
      <w:r>
        <w:rPr>
          <w:rFonts w:hint="eastAsia"/>
        </w:rPr>
        <w:t xml:space="preserve">. </w:t>
      </w:r>
      <w:r>
        <w:rPr>
          <w:rFonts w:hint="eastAsia"/>
        </w:rPr>
        <w:t>명확히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,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 w:rsidR="00CB422C">
        <w:rPr>
          <w:rFonts w:hint="eastAsia"/>
        </w:rPr>
        <w:t>면책은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책임에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면책으로</w:t>
      </w:r>
      <w:r>
        <w:rPr>
          <w:rFonts w:hint="eastAsia"/>
        </w:rPr>
        <w:t xml:space="preserve"> </w:t>
      </w:r>
      <w:r>
        <w:rPr>
          <w:rFonts w:hint="eastAsia"/>
        </w:rPr>
        <w:t>간주되지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  <w:r w:rsidRPr="000326A8">
        <w:t xml:space="preserve"> </w:t>
      </w:r>
      <w:r w:rsidR="001522B9" w:rsidRPr="008442F9">
        <w:rPr>
          <w:rFonts w:hint="eastAsia"/>
          <w:highlight w:val="green"/>
        </w:rPr>
        <w:t>[Note to Buyer:</w:t>
      </w:r>
      <w:r w:rsidR="001522B9" w:rsidRPr="008700E4">
        <w:rPr>
          <w:highlight w:val="green"/>
        </w:rPr>
        <w:t xml:space="preserve"> </w:t>
      </w:r>
      <w:r w:rsidR="003D3458">
        <w:rPr>
          <w:rFonts w:hint="eastAsia"/>
          <w:highlight w:val="green"/>
        </w:rPr>
        <w:t>진술보장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위반이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발생하는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경우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매도인이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그에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대한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책임을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부담</w:t>
      </w:r>
      <w:r w:rsidR="00567B63">
        <w:rPr>
          <w:rFonts w:hint="eastAsia"/>
          <w:highlight w:val="green"/>
        </w:rPr>
        <w:t>할</w:t>
      </w:r>
      <w:r w:rsidR="00567B63">
        <w:rPr>
          <w:rFonts w:hint="eastAsia"/>
          <w:highlight w:val="green"/>
        </w:rPr>
        <w:t xml:space="preserve"> </w:t>
      </w:r>
      <w:r w:rsidR="00567B63">
        <w:rPr>
          <w:rFonts w:hint="eastAsia"/>
          <w:highlight w:val="green"/>
        </w:rPr>
        <w:t>수</w:t>
      </w:r>
      <w:r w:rsidR="00567B63">
        <w:rPr>
          <w:rFonts w:hint="eastAsia"/>
          <w:highlight w:val="green"/>
        </w:rPr>
        <w:t xml:space="preserve"> </w:t>
      </w:r>
      <w:r w:rsidR="00567B63">
        <w:rPr>
          <w:rFonts w:hint="eastAsia"/>
          <w:highlight w:val="green"/>
        </w:rPr>
        <w:t>있</w:t>
      </w:r>
      <w:r w:rsidR="003D3458">
        <w:rPr>
          <w:rFonts w:hint="eastAsia"/>
          <w:highlight w:val="green"/>
        </w:rPr>
        <w:t>는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것을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논외로</w:t>
      </w:r>
      <w:r w:rsidR="003D3458">
        <w:rPr>
          <w:rFonts w:hint="eastAsia"/>
          <w:highlight w:val="green"/>
        </w:rPr>
        <w:t>,</w:t>
      </w:r>
      <w:r w:rsidR="009306E5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대상회사의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전현직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임직원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개인에게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책임을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추궁하는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상황을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허용하는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것은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매도인</w:t>
      </w:r>
      <w:r w:rsidR="003D3458">
        <w:rPr>
          <w:rFonts w:hint="eastAsia"/>
          <w:highlight w:val="green"/>
        </w:rPr>
        <w:t>/</w:t>
      </w:r>
      <w:r w:rsidR="003D3458">
        <w:rPr>
          <w:rFonts w:hint="eastAsia"/>
          <w:highlight w:val="green"/>
        </w:rPr>
        <w:t>대상회사와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임직원들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간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관계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등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측면에서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고려하기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어려운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면이</w:t>
      </w:r>
      <w:r w:rsidR="003D3458">
        <w:rPr>
          <w:rFonts w:hint="eastAsia"/>
          <w:highlight w:val="green"/>
        </w:rPr>
        <w:t xml:space="preserve"> </w:t>
      </w:r>
      <w:r w:rsidR="003D3458">
        <w:rPr>
          <w:rFonts w:hint="eastAsia"/>
          <w:highlight w:val="green"/>
        </w:rPr>
        <w:t>있습니다</w:t>
      </w:r>
      <w:r w:rsidR="001522B9">
        <w:rPr>
          <w:rFonts w:hint="eastAsia"/>
          <w:highlight w:val="green"/>
        </w:rPr>
        <w:t>.</w:t>
      </w:r>
      <w:r w:rsidR="001522B9" w:rsidRPr="008442F9">
        <w:rPr>
          <w:rFonts w:hint="eastAsia"/>
          <w:highlight w:val="green"/>
        </w:rPr>
        <w:t>]</w:t>
      </w:r>
    </w:p>
    <w:p w14:paraId="2F762416" w14:textId="704E236E" w:rsidR="009F66A5" w:rsidRPr="00311A7C" w:rsidRDefault="009F66A5" w:rsidP="009F66A5">
      <w:pPr>
        <w:pStyle w:val="LKLevel3"/>
        <w:rPr>
          <w:szCs w:val="23"/>
        </w:rPr>
      </w:pPr>
      <w:proofErr w:type="spellStart"/>
      <w:r>
        <w:rPr>
          <w:rFonts w:hint="eastAsia"/>
          <w:u w:val="single"/>
        </w:rPr>
        <w:t>방어권</w:t>
      </w:r>
      <w:proofErr w:type="spellEnd"/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등을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위한</w:t>
      </w:r>
      <w:r>
        <w:rPr>
          <w:rFonts w:hint="eastAsia"/>
          <w:u w:val="single"/>
        </w:rPr>
        <w:t xml:space="preserve"> </w:t>
      </w:r>
      <w:r w:rsidRPr="000326A8">
        <w:rPr>
          <w:u w:val="single"/>
        </w:rPr>
        <w:t>사후</w:t>
      </w:r>
      <w:r>
        <w:rPr>
          <w:rFonts w:hint="eastAsia"/>
          <w:u w:val="single"/>
        </w:rPr>
        <w:t xml:space="preserve"> </w:t>
      </w:r>
      <w:r w:rsidRPr="000326A8">
        <w:rPr>
          <w:u w:val="single"/>
        </w:rPr>
        <w:t>협력</w:t>
      </w:r>
      <w:r w:rsidRPr="000326A8">
        <w:t xml:space="preserve">.  </w:t>
      </w:r>
      <w:r w:rsidRPr="000326A8">
        <w:t>매</w:t>
      </w:r>
      <w:r>
        <w:rPr>
          <w:rFonts w:hint="eastAsia"/>
        </w:rPr>
        <w:t>도인이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이후</w:t>
      </w:r>
      <w:r>
        <w:rPr>
          <w:rFonts w:hint="eastAsia"/>
        </w:rPr>
        <w:t xml:space="preserve"> </w:t>
      </w:r>
      <w:r w:rsidRPr="000326A8">
        <w:t>법률이나</w:t>
      </w:r>
      <w:r w:rsidRPr="000326A8">
        <w:t xml:space="preserve"> </w:t>
      </w:r>
      <w:r w:rsidRPr="000326A8">
        <w:t>정부기관의</w:t>
      </w:r>
      <w:r w:rsidRPr="000326A8">
        <w:t xml:space="preserve"> </w:t>
      </w:r>
      <w:r w:rsidRPr="000326A8">
        <w:t>명령</w:t>
      </w:r>
      <w:r w:rsidRPr="000326A8">
        <w:t xml:space="preserve"> </w:t>
      </w:r>
      <w:r w:rsidRPr="000326A8">
        <w:t>등에</w:t>
      </w:r>
      <w:r w:rsidRPr="000326A8">
        <w:t xml:space="preserve"> </w:t>
      </w:r>
      <w:r w:rsidRPr="000326A8">
        <w:t>의해</w:t>
      </w:r>
      <w:r w:rsidRPr="000326A8">
        <w:t xml:space="preserve"> </w:t>
      </w:r>
      <w:r w:rsidRPr="000326A8">
        <w:t>요구되거나</w:t>
      </w:r>
      <w:r w:rsidRPr="000326A8">
        <w:t xml:space="preserve">, </w:t>
      </w:r>
      <w:r w:rsidRPr="000326A8">
        <w:t>세무관서를</w:t>
      </w:r>
      <w:r w:rsidRPr="000326A8">
        <w:t xml:space="preserve"> </w:t>
      </w:r>
      <w:r w:rsidRPr="000326A8">
        <w:t>포함한</w:t>
      </w:r>
      <w:r w:rsidRPr="000326A8">
        <w:t xml:space="preserve"> </w:t>
      </w:r>
      <w:r w:rsidRPr="000326A8">
        <w:t>정부기관의</w:t>
      </w:r>
      <w:r w:rsidRPr="000326A8">
        <w:t xml:space="preserve"> </w:t>
      </w:r>
      <w:r w:rsidRPr="000326A8">
        <w:t>조사와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방어권을</w:t>
      </w:r>
      <w:r w:rsidRPr="000326A8">
        <w:t xml:space="preserve"> </w:t>
      </w:r>
      <w:r w:rsidRPr="000326A8">
        <w:t>행사하거나</w:t>
      </w:r>
      <w:r w:rsidRPr="000326A8">
        <w:t xml:space="preserve">, </w:t>
      </w:r>
      <w:r w:rsidRPr="000326A8">
        <w:t>또는</w:t>
      </w:r>
      <w:r w:rsidRPr="000326A8">
        <w:t xml:space="preserve"> </w:t>
      </w:r>
      <w:r w:rsidRPr="000326A8">
        <w:t>자신이</w:t>
      </w:r>
      <w:r w:rsidRPr="000326A8">
        <w:t xml:space="preserve"> </w:t>
      </w:r>
      <w:r w:rsidRPr="000326A8">
        <w:t>당사자인</w:t>
      </w:r>
      <w:r w:rsidRPr="000326A8">
        <w:t xml:space="preserve"> </w:t>
      </w:r>
      <w:r w:rsidRPr="000326A8">
        <w:t>소송의</w:t>
      </w:r>
      <w:r w:rsidRPr="000326A8">
        <w:t xml:space="preserve"> </w:t>
      </w:r>
      <w:r w:rsidRPr="000326A8">
        <w:t>수행을</w:t>
      </w:r>
      <w:r w:rsidRPr="000326A8">
        <w:t xml:space="preserve"> </w:t>
      </w:r>
      <w:r w:rsidRPr="000326A8">
        <w:t>위해</w:t>
      </w:r>
      <w:r w:rsidRPr="000326A8">
        <w:t xml:space="preserve"> </w:t>
      </w:r>
      <w:r w:rsidRPr="000326A8">
        <w:t>필요하여</w:t>
      </w:r>
      <w:r>
        <w:rPr>
          <w:rFonts w:hint="eastAsia"/>
        </w:rPr>
        <w:t>,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장부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기록의</w:t>
      </w:r>
      <w:r w:rsidRPr="000326A8">
        <w:t xml:space="preserve"> </w:t>
      </w:r>
      <w:r w:rsidRPr="000326A8">
        <w:t>열람</w:t>
      </w:r>
      <w:r w:rsidRPr="000326A8">
        <w:t xml:space="preserve">, </w:t>
      </w:r>
      <w:r w:rsidRPr="000326A8">
        <w:t>대상회사에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자료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정보의</w:t>
      </w:r>
      <w:r w:rsidRPr="000326A8">
        <w:t xml:space="preserve"> </w:t>
      </w:r>
      <w:r w:rsidRPr="000326A8">
        <w:t>제공을</w:t>
      </w:r>
      <w:r w:rsidRPr="000326A8">
        <w:t xml:space="preserve"> </w:t>
      </w:r>
      <w:r w:rsidRPr="000326A8">
        <w:t>요청하는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법률이</w:t>
      </w:r>
      <w:r>
        <w:rPr>
          <w:rFonts w:hint="eastAsia"/>
        </w:rPr>
        <w:t xml:space="preserve"> </w:t>
      </w:r>
      <w:r>
        <w:rPr>
          <w:rFonts w:hint="eastAsia"/>
        </w:rPr>
        <w:t>허용하는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 w:rsidRPr="00FE5B35">
        <w:rPr>
          <w:rFonts w:hint="eastAsia"/>
        </w:rPr>
        <w:t xml:space="preserve"> </w:t>
      </w:r>
      <w:r w:rsidRPr="00FE5B35">
        <w:rPr>
          <w:rFonts w:hint="eastAsia"/>
        </w:rPr>
        <w:t>및</w:t>
      </w:r>
      <w:r w:rsidRPr="00FE5B35">
        <w:t xml:space="preserve"> </w:t>
      </w:r>
      <w:proofErr w:type="spellStart"/>
      <w:r w:rsidRPr="00FE5B35">
        <w:t>요청받은</w:t>
      </w:r>
      <w:proofErr w:type="spellEnd"/>
      <w:r w:rsidRPr="00FE5B35">
        <w:t xml:space="preserve"> </w:t>
      </w:r>
      <w:r w:rsidRPr="00FE5B35">
        <w:t>목적</w:t>
      </w:r>
      <w:r w:rsidRPr="00FE5B35">
        <w:t xml:space="preserve"> </w:t>
      </w:r>
      <w:r w:rsidRPr="00FE5B35">
        <w:t>달성에</w:t>
      </w:r>
      <w:r w:rsidRPr="00FE5B35">
        <w:t xml:space="preserve"> </w:t>
      </w:r>
      <w:r>
        <w:rPr>
          <w:rFonts w:hint="eastAsia"/>
        </w:rPr>
        <w:t>합리적으로</w:t>
      </w:r>
      <w:r>
        <w:rPr>
          <w:rFonts w:hint="eastAsia"/>
        </w:rPr>
        <w:t xml:space="preserve"> </w:t>
      </w:r>
      <w:r w:rsidRPr="00FE5B35">
        <w:t>필요한</w:t>
      </w:r>
      <w:r w:rsidRPr="00FE5B35">
        <w:t xml:space="preserve"> </w:t>
      </w:r>
      <w:r w:rsidRPr="00FE5B35">
        <w:t>범위</w:t>
      </w:r>
      <w:r w:rsidRPr="00FE5B35">
        <w:t xml:space="preserve"> </w:t>
      </w:r>
      <w:r w:rsidRPr="00FE5B35">
        <w:t>내에서</w:t>
      </w:r>
      <w:r w:rsidR="003F089F">
        <w:rPr>
          <w:rFonts w:hint="eastAsia"/>
        </w:rPr>
        <w:t xml:space="preserve">, </w:t>
      </w:r>
      <w:r w:rsidR="003F089F">
        <w:rPr>
          <w:rFonts w:hint="eastAsia"/>
        </w:rPr>
        <w:t>대상회사의</w:t>
      </w:r>
      <w:r w:rsidR="003F089F">
        <w:rPr>
          <w:rFonts w:hint="eastAsia"/>
        </w:rPr>
        <w:t xml:space="preserve"> </w:t>
      </w:r>
      <w:r w:rsidR="003F089F">
        <w:rPr>
          <w:rFonts w:hint="eastAsia"/>
        </w:rPr>
        <w:t>정상적인</w:t>
      </w:r>
      <w:r w:rsidR="003F089F">
        <w:rPr>
          <w:rFonts w:hint="eastAsia"/>
        </w:rPr>
        <w:t xml:space="preserve"> </w:t>
      </w:r>
      <w:r w:rsidR="003F089F">
        <w:rPr>
          <w:rFonts w:hint="eastAsia"/>
        </w:rPr>
        <w:t>업무에</w:t>
      </w:r>
      <w:r w:rsidR="003F089F">
        <w:rPr>
          <w:rFonts w:hint="eastAsia"/>
        </w:rPr>
        <w:t xml:space="preserve"> </w:t>
      </w:r>
      <w:r w:rsidR="003F089F">
        <w:rPr>
          <w:rFonts w:hint="eastAsia"/>
        </w:rPr>
        <w:t>과도하게</w:t>
      </w:r>
      <w:r w:rsidR="003F089F">
        <w:rPr>
          <w:rFonts w:hint="eastAsia"/>
        </w:rPr>
        <w:t xml:space="preserve"> </w:t>
      </w:r>
      <w:r w:rsidR="003F089F">
        <w:rPr>
          <w:rFonts w:hint="eastAsia"/>
        </w:rPr>
        <w:t>지장을</w:t>
      </w:r>
      <w:r w:rsidR="003F089F">
        <w:rPr>
          <w:rFonts w:hint="eastAsia"/>
        </w:rPr>
        <w:t xml:space="preserve"> </w:t>
      </w:r>
      <w:r w:rsidR="003F089F">
        <w:rPr>
          <w:rFonts w:hint="eastAsia"/>
        </w:rPr>
        <w:t>주지</w:t>
      </w:r>
      <w:r w:rsidR="003F089F">
        <w:rPr>
          <w:rFonts w:hint="eastAsia"/>
        </w:rPr>
        <w:t xml:space="preserve"> </w:t>
      </w:r>
      <w:r w:rsidR="003F089F">
        <w:rPr>
          <w:rFonts w:hint="eastAsia"/>
        </w:rPr>
        <w:t>않는</w:t>
      </w:r>
      <w:r w:rsidR="003F089F">
        <w:rPr>
          <w:rFonts w:hint="eastAsia"/>
        </w:rPr>
        <w:t xml:space="preserve"> </w:t>
      </w:r>
      <w:r w:rsidR="003F089F">
        <w:rPr>
          <w:rFonts w:hint="eastAsia"/>
        </w:rPr>
        <w:t>한</w:t>
      </w:r>
      <w:r w:rsidR="003F089F">
        <w:rPr>
          <w:rFonts w:hint="eastAsia"/>
        </w:rPr>
        <w:t>,</w:t>
      </w:r>
      <w:r>
        <w:rPr>
          <w:rFonts w:hint="eastAsia"/>
        </w:rPr>
        <w:t xml:space="preserve"> </w:t>
      </w:r>
      <w:r w:rsidRPr="000326A8">
        <w:t>대상회사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하여금</w:t>
      </w:r>
      <w:r w:rsidRPr="000326A8">
        <w:t xml:space="preserve"> </w:t>
      </w:r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대리인들에게</w:t>
      </w:r>
      <w:r w:rsidRPr="000326A8">
        <w:t xml:space="preserve"> </w:t>
      </w:r>
      <w:r w:rsidRPr="000326A8">
        <w:t>그와</w:t>
      </w:r>
      <w:r w:rsidRPr="000326A8">
        <w:t xml:space="preserve"> </w:t>
      </w:r>
      <w:r w:rsidRPr="000326A8">
        <w:t>같은</w:t>
      </w:r>
      <w:r w:rsidRPr="000326A8">
        <w:t xml:space="preserve"> </w:t>
      </w:r>
      <w:r w:rsidRPr="000326A8">
        <w:t>장부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기록의</w:t>
      </w:r>
      <w:r w:rsidRPr="000326A8">
        <w:t xml:space="preserve"> </w:t>
      </w:r>
      <w:r w:rsidRPr="000326A8">
        <w:t>열람을</w:t>
      </w:r>
      <w:r w:rsidRPr="000326A8">
        <w:t xml:space="preserve"> </w:t>
      </w:r>
      <w:r w:rsidRPr="000326A8">
        <w:t>허용하고</w:t>
      </w:r>
      <w:r w:rsidRPr="000326A8">
        <w:t xml:space="preserve">, </w:t>
      </w:r>
      <w:r w:rsidRPr="000326A8">
        <w:t>필요한</w:t>
      </w:r>
      <w:r w:rsidRPr="000326A8">
        <w:t xml:space="preserve"> </w:t>
      </w:r>
      <w:r w:rsidRPr="000326A8">
        <w:t>자료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제공하도록</w:t>
      </w:r>
      <w:r w:rsidRPr="000326A8">
        <w:t xml:space="preserve"> </w:t>
      </w:r>
      <w:r w:rsidRPr="000326A8">
        <w:t>하여야</w:t>
      </w:r>
      <w:r w:rsidRPr="000326A8">
        <w:t xml:space="preserve"> </w:t>
      </w:r>
      <w:r w:rsidRPr="000326A8">
        <w:t>한다</w:t>
      </w:r>
      <w:r w:rsidRPr="000326A8">
        <w:t>.</w:t>
      </w:r>
      <w:bookmarkEnd w:id="63"/>
    </w:p>
    <w:p w14:paraId="3B298B3B" w14:textId="77777777" w:rsidR="008817F7" w:rsidRPr="000326A8" w:rsidRDefault="008817F7" w:rsidP="00877E3D">
      <w:pPr>
        <w:pStyle w:val="LKLevel1"/>
      </w:pPr>
      <w:bookmarkStart w:id="64" w:name="_Toc515548443"/>
      <w:bookmarkStart w:id="65" w:name="_Ref105666281"/>
      <w:bookmarkStart w:id="66" w:name="_Ref105666294"/>
      <w:bookmarkStart w:id="67" w:name="_Ref105666304"/>
      <w:bookmarkStart w:id="68" w:name="_Ref105666455"/>
      <w:bookmarkStart w:id="69" w:name="_Ref105666483"/>
      <w:bookmarkStart w:id="70" w:name="_Ref105666501"/>
      <w:bookmarkStart w:id="71" w:name="_Toc176821185"/>
      <w:bookmarkStart w:id="72" w:name="_Toc325125172"/>
      <w:r w:rsidRPr="000326A8">
        <w:t>거래종결의</w:t>
      </w:r>
      <w:r w:rsidRPr="000326A8">
        <w:t xml:space="preserve"> </w:t>
      </w:r>
      <w:r w:rsidRPr="000326A8">
        <w:t>선행조건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4A987CEF" w14:textId="77777777" w:rsidR="009F66A5" w:rsidRDefault="009F66A5" w:rsidP="009F66A5">
      <w:pPr>
        <w:pStyle w:val="LKLevel2"/>
      </w:pPr>
      <w:bookmarkStart w:id="73" w:name="_Toc176821186"/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선행조건의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미충족</w:t>
      </w:r>
      <w:proofErr w:type="spellEnd"/>
    </w:p>
    <w:p w14:paraId="56FDBCE2" w14:textId="74C1AC57" w:rsidR="009F66A5" w:rsidRPr="00524F33" w:rsidRDefault="00F110E1" w:rsidP="00F110E1">
      <w:pPr>
        <w:pStyle w:val="LK2"/>
        <w:ind w:left="794"/>
        <w:rPr>
          <w:highlight w:val="green"/>
        </w:rPr>
      </w:pPr>
      <w:bookmarkStart w:id="74" w:name="_Hlk203933471"/>
      <w:r w:rsidRPr="00524F33">
        <w:rPr>
          <w:rFonts w:hint="eastAsia"/>
          <w:u w:val="single"/>
        </w:rPr>
        <w:t>제</w:t>
      </w:r>
      <w:r w:rsidRPr="00524F33">
        <w:rPr>
          <w:u w:val="single"/>
        </w:rPr>
        <w:t>6.2</w:t>
      </w:r>
      <w:r w:rsidRPr="00524F33">
        <w:rPr>
          <w:rFonts w:hint="eastAsia"/>
          <w:u w:val="single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 w:rsidRPr="00524F33">
        <w:rPr>
          <w:rFonts w:hint="eastAsia"/>
          <w:u w:val="single"/>
        </w:rPr>
        <w:t>제</w:t>
      </w:r>
      <w:r w:rsidRPr="00524F33">
        <w:rPr>
          <w:u w:val="single"/>
        </w:rPr>
        <w:t>6.3</w:t>
      </w:r>
      <w:r w:rsidRPr="00524F33">
        <w:rPr>
          <w:rFonts w:hint="eastAsia"/>
          <w:u w:val="single"/>
        </w:rPr>
        <w:t>조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규정된</w:t>
      </w:r>
      <w:r w:rsidR="009F66A5" w:rsidRPr="00E17150">
        <w:t xml:space="preserve"> </w:t>
      </w:r>
      <w:r w:rsidR="009F66A5" w:rsidRPr="00E17150">
        <w:t>선행조건</w:t>
      </w:r>
      <w:r w:rsidR="009F66A5" w:rsidRPr="00E17150">
        <w:t xml:space="preserve"> </w:t>
      </w:r>
      <w:r w:rsidR="009F66A5" w:rsidRPr="00E17150">
        <w:t>중</w:t>
      </w:r>
      <w:r w:rsidR="009F66A5" w:rsidRPr="00E17150">
        <w:t xml:space="preserve"> </w:t>
      </w:r>
      <w:r w:rsidR="009F66A5" w:rsidRPr="00E17150">
        <w:lastRenderedPageBreak/>
        <w:t>일부</w:t>
      </w:r>
      <w:r w:rsidR="009F66A5" w:rsidRPr="00E17150">
        <w:t xml:space="preserve"> </w:t>
      </w:r>
      <w:r w:rsidR="009F66A5" w:rsidRPr="00E17150">
        <w:t>혹은</w:t>
      </w:r>
      <w:r w:rsidR="009F66A5" w:rsidRPr="00E17150">
        <w:t xml:space="preserve"> </w:t>
      </w:r>
      <w:r w:rsidR="009F66A5" w:rsidRPr="00E17150">
        <w:t>전부가</w:t>
      </w:r>
      <w:r w:rsidR="009F66A5" w:rsidRPr="00E17150">
        <w:t xml:space="preserve"> </w:t>
      </w:r>
      <w:r w:rsidR="009F66A5" w:rsidRPr="00E17150">
        <w:t>충족되지</w:t>
      </w:r>
      <w:r w:rsidR="009F66A5" w:rsidRPr="00E17150">
        <w:t xml:space="preserve"> </w:t>
      </w:r>
      <w:r w:rsidR="009F66A5" w:rsidRPr="00E17150">
        <w:t>아니한</w:t>
      </w:r>
      <w:r w:rsidR="009F66A5" w:rsidRPr="00E17150">
        <w:t xml:space="preserve"> </w:t>
      </w:r>
      <w:r w:rsidR="009F66A5" w:rsidRPr="00E17150">
        <w:t>경우</w:t>
      </w:r>
      <w:r w:rsidR="009F66A5" w:rsidRPr="00E17150"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 w:rsidR="009F66A5">
        <w:rPr>
          <w:rFonts w:hint="eastAsia"/>
        </w:rPr>
        <w:t>선행조건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미충족에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귀책사유</w:t>
      </w:r>
      <w:r>
        <w:rPr>
          <w:rFonts w:hint="eastAsia"/>
        </w:rPr>
        <w:t>(</w:t>
      </w:r>
      <w:r>
        <w:rPr>
          <w:rFonts w:hint="eastAsia"/>
        </w:rPr>
        <w:t>신의성실에</w:t>
      </w:r>
      <w:r>
        <w:rPr>
          <w:rFonts w:hint="eastAsia"/>
        </w:rPr>
        <w:t xml:space="preserve"> </w:t>
      </w:r>
      <w:r>
        <w:rPr>
          <w:rFonts w:hint="eastAsia"/>
        </w:rPr>
        <w:t>반하여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선행조건의</w:t>
      </w:r>
      <w:r>
        <w:rPr>
          <w:rFonts w:hint="eastAsia"/>
        </w:rPr>
        <w:t xml:space="preserve"> </w:t>
      </w:r>
      <w:r>
        <w:rPr>
          <w:rFonts w:hint="eastAsia"/>
        </w:rPr>
        <w:t>성취를</w:t>
      </w:r>
      <w:r>
        <w:rPr>
          <w:rFonts w:hint="eastAsia"/>
        </w:rPr>
        <w:t xml:space="preserve"> </w:t>
      </w:r>
      <w:r>
        <w:rPr>
          <w:rFonts w:hint="eastAsia"/>
        </w:rPr>
        <w:t>방해한</w:t>
      </w:r>
      <w:r>
        <w:rPr>
          <w:rFonts w:hint="eastAsia"/>
        </w:rPr>
        <w:t xml:space="preserve"> </w:t>
      </w:r>
      <w:r>
        <w:rPr>
          <w:rFonts w:hint="eastAsia"/>
        </w:rPr>
        <w:t>당사자는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조항의</w:t>
      </w:r>
      <w:r>
        <w:rPr>
          <w:rFonts w:hint="eastAsia"/>
        </w:rPr>
        <w:t xml:space="preserve"> </w:t>
      </w:r>
      <w:r>
        <w:rPr>
          <w:rFonts w:hint="eastAsia"/>
        </w:rPr>
        <w:t>귀책사유가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봄</w:t>
      </w:r>
      <w:r>
        <w:rPr>
          <w:rFonts w:hint="eastAsia"/>
        </w:rPr>
        <w:t>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 w:rsidR="009F66A5">
        <w:rPr>
          <w:rFonts w:hint="eastAsia"/>
        </w:rPr>
        <w:t xml:space="preserve"> </w:t>
      </w:r>
      <w:r w:rsidR="009F66A5" w:rsidRPr="00E17150">
        <w:t>당사자는</w:t>
      </w:r>
      <w:r w:rsidR="009F66A5" w:rsidRPr="00E17150">
        <w:t xml:space="preserve"> </w:t>
      </w:r>
      <w:r>
        <w:rPr>
          <w:rFonts w:hint="eastAsia"/>
        </w:rPr>
        <w:t>그러한</w:t>
      </w:r>
      <w:r>
        <w:rPr>
          <w:rFonts w:hint="eastAsia"/>
        </w:rPr>
        <w:t xml:space="preserve"> </w:t>
      </w:r>
      <w:r w:rsidR="009F66A5">
        <w:rPr>
          <w:rFonts w:hint="eastAsia"/>
        </w:rPr>
        <w:t>선행조건</w:t>
      </w:r>
      <w:r w:rsidR="009F66A5" w:rsidRPr="00E17150">
        <w:t>의</w:t>
      </w:r>
      <w:r w:rsidR="009F66A5" w:rsidRPr="00E17150">
        <w:t xml:space="preserve"> </w:t>
      </w:r>
      <w:r w:rsidR="009F66A5" w:rsidRPr="00E17150">
        <w:t>미충족을</w:t>
      </w:r>
      <w:r w:rsidR="009F66A5" w:rsidRPr="00E17150">
        <w:t xml:space="preserve"> </w:t>
      </w:r>
      <w:r w:rsidR="009F66A5" w:rsidRPr="00E17150">
        <w:t>사유로</w:t>
      </w:r>
      <w:r w:rsidR="009F66A5" w:rsidRPr="00E17150">
        <w:t xml:space="preserve"> </w:t>
      </w:r>
      <w:r w:rsidR="009F66A5">
        <w:rPr>
          <w:rFonts w:hint="eastAsia"/>
        </w:rPr>
        <w:t>거래종결</w:t>
      </w:r>
      <w:r w:rsidR="009F66A5">
        <w:rPr>
          <w:rFonts w:hint="eastAsia"/>
        </w:rPr>
        <w:t xml:space="preserve"> </w:t>
      </w:r>
      <w:r w:rsidR="009F66A5">
        <w:rPr>
          <w:rFonts w:hint="eastAsia"/>
        </w:rPr>
        <w:t>의무를</w:t>
      </w:r>
      <w:r w:rsidR="009F66A5" w:rsidRPr="00E17150">
        <w:t xml:space="preserve"> </w:t>
      </w:r>
      <w:r w:rsidR="009F66A5" w:rsidRPr="00E17150">
        <w:t>거부하거나</w:t>
      </w:r>
      <w:r w:rsidR="009F66A5" w:rsidRPr="00E17150">
        <w:t xml:space="preserve"> </w:t>
      </w:r>
      <w:r w:rsidR="009F66A5" w:rsidRPr="00E17150">
        <w:t>유예할</w:t>
      </w:r>
      <w:r w:rsidR="009F66A5" w:rsidRPr="00E17150">
        <w:t xml:space="preserve"> </w:t>
      </w:r>
      <w:r w:rsidR="009F66A5" w:rsidRPr="00E17150">
        <w:t>수</w:t>
      </w:r>
      <w:r w:rsidR="009F66A5" w:rsidRPr="00E17150">
        <w:t xml:space="preserve"> </w:t>
      </w:r>
      <w:proofErr w:type="gramStart"/>
      <w:r w:rsidR="009F66A5" w:rsidRPr="00E17150">
        <w:t>없다</w:t>
      </w:r>
      <w:r w:rsidR="009F66A5" w:rsidRPr="00E17150">
        <w:t>.</w:t>
      </w:r>
      <w:bookmarkEnd w:id="74"/>
      <w:r w:rsidR="00A53DBA" w:rsidRPr="008442F9">
        <w:rPr>
          <w:rFonts w:hint="eastAsia"/>
          <w:highlight w:val="green"/>
        </w:rPr>
        <w:t>[</w:t>
      </w:r>
      <w:proofErr w:type="gramEnd"/>
      <w:r w:rsidR="00A53DBA" w:rsidRPr="008442F9">
        <w:rPr>
          <w:rFonts w:hint="eastAsia"/>
          <w:highlight w:val="green"/>
        </w:rPr>
        <w:t>Note to Buyer:</w:t>
      </w:r>
      <w:r w:rsidR="00A53DBA" w:rsidRPr="008700E4">
        <w:rPr>
          <w:highlight w:val="green"/>
        </w:rPr>
        <w:t xml:space="preserve"> </w:t>
      </w:r>
      <w:r w:rsidR="00A53DBA">
        <w:rPr>
          <w:rFonts w:hint="eastAsia"/>
          <w:highlight w:val="green"/>
        </w:rPr>
        <w:t>애초에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본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조항의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필요성이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크지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않아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보이고</w:t>
      </w:r>
      <w:r w:rsidR="00A53DBA">
        <w:rPr>
          <w:rFonts w:hint="eastAsia"/>
          <w:highlight w:val="green"/>
        </w:rPr>
        <w:t xml:space="preserve">, </w:t>
      </w:r>
      <w:r w:rsidR="00A53DBA" w:rsidRPr="00F110E1">
        <w:rPr>
          <w:highlight w:val="green"/>
        </w:rPr>
        <w:t>‘</w:t>
      </w:r>
      <w:r w:rsidR="00A53DBA" w:rsidRPr="00F110E1">
        <w:rPr>
          <w:highlight w:val="green"/>
        </w:rPr>
        <w:t>강행규정</w:t>
      </w:r>
      <w:r w:rsidR="00A53DBA" w:rsidRPr="00F110E1">
        <w:rPr>
          <w:highlight w:val="green"/>
        </w:rPr>
        <w:t xml:space="preserve"> </w:t>
      </w:r>
      <w:r w:rsidR="00A53DBA" w:rsidRPr="00F110E1">
        <w:rPr>
          <w:highlight w:val="green"/>
        </w:rPr>
        <w:t>위반</w:t>
      </w:r>
      <w:r w:rsidR="00A53DBA" w:rsidRPr="00F110E1">
        <w:rPr>
          <w:highlight w:val="green"/>
        </w:rPr>
        <w:t xml:space="preserve"> </w:t>
      </w:r>
      <w:r w:rsidR="00A53DBA" w:rsidRPr="00F110E1">
        <w:rPr>
          <w:highlight w:val="green"/>
        </w:rPr>
        <w:t>등</w:t>
      </w:r>
      <w:r w:rsidR="00A53DBA" w:rsidRPr="00F110E1">
        <w:rPr>
          <w:highlight w:val="green"/>
        </w:rPr>
        <w:t xml:space="preserve"> </w:t>
      </w:r>
      <w:r w:rsidR="00A53DBA" w:rsidRPr="00F110E1">
        <w:rPr>
          <w:highlight w:val="green"/>
        </w:rPr>
        <w:t>불가피한</w:t>
      </w:r>
      <w:r w:rsidR="00A53DBA" w:rsidRPr="00F110E1">
        <w:rPr>
          <w:highlight w:val="green"/>
        </w:rPr>
        <w:t xml:space="preserve"> </w:t>
      </w:r>
      <w:r w:rsidR="00A53DBA" w:rsidRPr="00F110E1">
        <w:rPr>
          <w:highlight w:val="green"/>
        </w:rPr>
        <w:t>사유</w:t>
      </w:r>
      <w:r w:rsidR="00A53DBA" w:rsidRPr="00F110E1">
        <w:rPr>
          <w:highlight w:val="green"/>
        </w:rPr>
        <w:t>'</w:t>
      </w:r>
      <w:r w:rsidR="00A53DBA" w:rsidRPr="00F110E1">
        <w:rPr>
          <w:highlight w:val="green"/>
        </w:rPr>
        <w:t>라는</w:t>
      </w:r>
      <w:r w:rsidR="00A53DBA" w:rsidRPr="00F110E1">
        <w:rPr>
          <w:highlight w:val="green"/>
        </w:rPr>
        <w:t xml:space="preserve"> </w:t>
      </w:r>
      <w:r w:rsidR="00A53DBA" w:rsidRPr="00F110E1">
        <w:rPr>
          <w:highlight w:val="green"/>
        </w:rPr>
        <w:t>예외를</w:t>
      </w:r>
      <w:r w:rsidR="00A53DBA" w:rsidRPr="00F110E1">
        <w:rPr>
          <w:highlight w:val="green"/>
        </w:rPr>
        <w:t xml:space="preserve"> </w:t>
      </w:r>
      <w:r w:rsidR="00A53DBA" w:rsidRPr="00F110E1">
        <w:rPr>
          <w:highlight w:val="green"/>
        </w:rPr>
        <w:t>인정할</w:t>
      </w:r>
      <w:r w:rsidR="00A53DBA" w:rsidRPr="00F110E1">
        <w:rPr>
          <w:highlight w:val="green"/>
        </w:rPr>
        <w:t xml:space="preserve"> </w:t>
      </w:r>
      <w:r w:rsidR="00A53DBA" w:rsidRPr="00F110E1">
        <w:rPr>
          <w:highlight w:val="green"/>
        </w:rPr>
        <w:t>경우</w:t>
      </w:r>
      <w:r w:rsidR="00A53DBA" w:rsidRPr="00F110E1">
        <w:rPr>
          <w:highlight w:val="green"/>
        </w:rPr>
        <w:t xml:space="preserve"> </w:t>
      </w:r>
      <w:r w:rsidR="00A53DBA">
        <w:rPr>
          <w:rFonts w:hint="eastAsia"/>
          <w:highlight w:val="green"/>
        </w:rPr>
        <w:t>오히려</w:t>
      </w:r>
      <w:r w:rsidR="00A53DBA">
        <w:rPr>
          <w:rFonts w:hint="eastAsia"/>
          <w:highlight w:val="green"/>
        </w:rPr>
        <w:t xml:space="preserve"> </w:t>
      </w:r>
      <w:r w:rsidR="00A53DBA" w:rsidRPr="00F110E1">
        <w:rPr>
          <w:highlight w:val="green"/>
        </w:rPr>
        <w:t>해석상</w:t>
      </w:r>
      <w:r w:rsidR="00A53DBA" w:rsidRPr="00F110E1">
        <w:rPr>
          <w:highlight w:val="green"/>
        </w:rPr>
        <w:t xml:space="preserve"> </w:t>
      </w:r>
      <w:r w:rsidR="00A53DBA" w:rsidRPr="00F110E1">
        <w:rPr>
          <w:highlight w:val="green"/>
        </w:rPr>
        <w:t>혼란이</w:t>
      </w:r>
      <w:r w:rsidR="00A53DBA" w:rsidRPr="00F110E1">
        <w:rPr>
          <w:highlight w:val="green"/>
        </w:rPr>
        <w:t xml:space="preserve"> </w:t>
      </w:r>
      <w:r w:rsidR="00A53DBA" w:rsidRPr="00F110E1">
        <w:rPr>
          <w:highlight w:val="green"/>
        </w:rPr>
        <w:t>초래될</w:t>
      </w:r>
      <w:r w:rsidR="00A53DBA" w:rsidRPr="00F110E1">
        <w:rPr>
          <w:highlight w:val="green"/>
        </w:rPr>
        <w:t xml:space="preserve"> </w:t>
      </w:r>
      <w:r w:rsidR="00A53DBA" w:rsidRPr="00F110E1">
        <w:rPr>
          <w:highlight w:val="green"/>
        </w:rPr>
        <w:t>수</w:t>
      </w:r>
      <w:r w:rsidR="00A53DBA" w:rsidRPr="00F110E1">
        <w:rPr>
          <w:highlight w:val="green"/>
        </w:rPr>
        <w:t xml:space="preserve"> </w:t>
      </w:r>
      <w:r w:rsidR="00A53DBA" w:rsidRPr="00F110E1">
        <w:rPr>
          <w:highlight w:val="green"/>
        </w:rPr>
        <w:t>있</w:t>
      </w:r>
      <w:r w:rsidR="00A53DBA">
        <w:rPr>
          <w:rFonts w:hint="eastAsia"/>
          <w:highlight w:val="green"/>
        </w:rPr>
        <w:t>어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보입니다</w:t>
      </w:r>
      <w:r w:rsidR="00A53DBA">
        <w:rPr>
          <w:rFonts w:hint="eastAsia"/>
          <w:highlight w:val="green"/>
        </w:rPr>
        <w:t xml:space="preserve">. </w:t>
      </w:r>
      <w:r w:rsidR="00A53DBA">
        <w:rPr>
          <w:rFonts w:hint="eastAsia"/>
          <w:highlight w:val="green"/>
        </w:rPr>
        <w:t>이에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각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선행조건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미충족에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책임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있는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당사자는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거래종결을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거부할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수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없다는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보다</w:t>
      </w:r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일반적인</w:t>
      </w:r>
      <w:r w:rsidR="00A53DBA">
        <w:rPr>
          <w:rFonts w:hint="eastAsia"/>
          <w:highlight w:val="green"/>
        </w:rPr>
        <w:t xml:space="preserve"> </w:t>
      </w:r>
      <w:proofErr w:type="spellStart"/>
      <w:r w:rsidR="00A53DBA">
        <w:rPr>
          <w:rFonts w:hint="eastAsia"/>
          <w:highlight w:val="green"/>
        </w:rPr>
        <w:t>규정례로</w:t>
      </w:r>
      <w:proofErr w:type="spellEnd"/>
      <w:r w:rsidR="00A53DBA">
        <w:rPr>
          <w:rFonts w:hint="eastAsia"/>
          <w:highlight w:val="green"/>
        </w:rPr>
        <w:t xml:space="preserve"> </w:t>
      </w:r>
      <w:r w:rsidR="00A53DBA">
        <w:rPr>
          <w:rFonts w:hint="eastAsia"/>
          <w:highlight w:val="green"/>
        </w:rPr>
        <w:t>수정하였습니다</w:t>
      </w:r>
      <w:r w:rsidR="00A53DBA">
        <w:rPr>
          <w:rFonts w:hint="eastAsia"/>
          <w:highlight w:val="green"/>
        </w:rPr>
        <w:t>.</w:t>
      </w:r>
      <w:r w:rsidR="00A53DBA" w:rsidRPr="008442F9">
        <w:rPr>
          <w:rFonts w:hint="eastAsia"/>
          <w:highlight w:val="green"/>
        </w:rPr>
        <w:t>]</w:t>
      </w:r>
    </w:p>
    <w:p w14:paraId="43CF1FF0" w14:textId="62C36E55" w:rsidR="005914B6" w:rsidRPr="000326A8" w:rsidRDefault="008817F7" w:rsidP="00877E3D">
      <w:pPr>
        <w:pStyle w:val="LKLevel2"/>
      </w:pPr>
      <w:r w:rsidRPr="000326A8">
        <w:t>매수인</w:t>
      </w:r>
      <w:r w:rsidRPr="000326A8">
        <w:t xml:space="preserve"> </w:t>
      </w:r>
      <w:r w:rsidRPr="000326A8">
        <w:t>의무이행의</w:t>
      </w:r>
      <w:r w:rsidRPr="000326A8">
        <w:t xml:space="preserve"> </w:t>
      </w:r>
      <w:r w:rsidRPr="000326A8">
        <w:t>선행조건</w:t>
      </w:r>
      <w:r w:rsidRPr="000326A8">
        <w:t>.</w:t>
      </w:r>
      <w:bookmarkEnd w:id="73"/>
    </w:p>
    <w:p w14:paraId="7C091B4B" w14:textId="19C6DCBB" w:rsidR="008817F7" w:rsidRPr="000326A8" w:rsidRDefault="008817F7" w:rsidP="00877E3D">
      <w:pPr>
        <w:pStyle w:val="LK2"/>
        <w:ind w:left="794"/>
        <w:rPr>
          <w:u w:val="single"/>
        </w:rPr>
      </w:pP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행할</w:t>
      </w:r>
      <w:r w:rsidRPr="000326A8">
        <w:t xml:space="preserve"> </w:t>
      </w:r>
      <w:r w:rsidRPr="000326A8">
        <w:t>의무는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항의</w:t>
      </w:r>
      <w:r w:rsidRPr="000326A8">
        <w:t xml:space="preserve"> </w:t>
      </w:r>
      <w:r w:rsidRPr="000326A8">
        <w:t>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성취되는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선행조건으로</w:t>
      </w:r>
      <w:r w:rsidRPr="000326A8">
        <w:t xml:space="preserve"> </w:t>
      </w:r>
      <w:r w:rsidRPr="000326A8">
        <w:t>한다</w:t>
      </w:r>
      <w:r w:rsidRPr="000326A8">
        <w:t xml:space="preserve">. </w:t>
      </w:r>
      <w:r w:rsidRPr="000326A8">
        <w:t>다만</w:t>
      </w:r>
      <w:r w:rsidRPr="000326A8">
        <w:t xml:space="preserve">, </w:t>
      </w:r>
      <w:r w:rsidRPr="000326A8">
        <w:t>매수인이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면제하는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예외로</w:t>
      </w:r>
      <w:r w:rsidRPr="000326A8">
        <w:t xml:space="preserve"> </w:t>
      </w:r>
      <w:r w:rsidRPr="000326A8">
        <w:t>한다</w:t>
      </w:r>
      <w:r w:rsidRPr="000326A8">
        <w:t>.</w:t>
      </w:r>
      <w:r w:rsidR="00FF0335" w:rsidRPr="00DA70EE">
        <w:t xml:space="preserve"> </w:t>
      </w:r>
      <w:r w:rsidR="009F66A5">
        <w:rPr>
          <w:rFonts w:hint="eastAsia"/>
        </w:rPr>
        <w:t xml:space="preserve"> </w:t>
      </w:r>
    </w:p>
    <w:p w14:paraId="0468F5AD" w14:textId="5F9DD4F1" w:rsidR="008817F7" w:rsidRPr="000326A8" w:rsidRDefault="008817F7" w:rsidP="00AE4BF0">
      <w:pPr>
        <w:pStyle w:val="LKLevel3"/>
      </w:pPr>
      <w:r w:rsidRPr="000326A8">
        <w:t>본</w:t>
      </w:r>
      <w:r w:rsidRPr="000326A8">
        <w:t xml:space="preserve"> </w:t>
      </w:r>
      <w:r w:rsidRPr="00151290">
        <w:t>계약</w:t>
      </w:r>
      <w:r w:rsidRPr="00151290">
        <w:t xml:space="preserve"> </w:t>
      </w:r>
      <w:r w:rsidRPr="00A87BB8">
        <w:rPr>
          <w:rFonts w:hint="eastAsia"/>
          <w:u w:val="single"/>
        </w:rPr>
        <w:t>제</w:t>
      </w:r>
      <w:r w:rsidR="009204FE" w:rsidRPr="00A87BB8">
        <w:rPr>
          <w:u w:val="single"/>
        </w:rPr>
        <w:fldChar w:fldCharType="begin"/>
      </w:r>
      <w:r w:rsidR="009204FE" w:rsidRPr="00A87BB8">
        <w:rPr>
          <w:u w:val="single"/>
        </w:rPr>
        <w:instrText xml:space="preserve"> </w:instrText>
      </w:r>
      <w:r w:rsidR="009204FE" w:rsidRPr="00A87BB8">
        <w:rPr>
          <w:rFonts w:hint="eastAsia"/>
          <w:u w:val="single"/>
        </w:rPr>
        <w:instrText>REF _Ref105666605 \w \h</w:instrText>
      </w:r>
      <w:r w:rsidR="009204FE" w:rsidRPr="00A87BB8">
        <w:rPr>
          <w:u w:val="single"/>
        </w:rPr>
        <w:instrText xml:space="preserve">  \* MERGEFORMAT </w:instrText>
      </w:r>
      <w:r w:rsidR="009204FE" w:rsidRPr="00A87BB8">
        <w:rPr>
          <w:u w:val="single"/>
        </w:rPr>
      </w:r>
      <w:r w:rsidR="009204FE" w:rsidRPr="00A87BB8">
        <w:rPr>
          <w:u w:val="single"/>
        </w:rPr>
        <w:fldChar w:fldCharType="separate"/>
      </w:r>
      <w:r w:rsidR="00CE16BB">
        <w:rPr>
          <w:u w:val="single"/>
        </w:rPr>
        <w:t>4.1</w:t>
      </w:r>
      <w:r w:rsidR="009204FE" w:rsidRPr="00A87BB8">
        <w:rPr>
          <w:u w:val="single"/>
        </w:rPr>
        <w:fldChar w:fldCharType="end"/>
      </w:r>
      <w:r w:rsidRPr="00A87BB8">
        <w:rPr>
          <w:rFonts w:hint="eastAsia"/>
          <w:u w:val="single"/>
        </w:rPr>
        <w:t>조</w:t>
      </w:r>
      <w:r w:rsidR="00736380" w:rsidRPr="004B375F">
        <w:rPr>
          <w:rFonts w:hint="eastAsia"/>
        </w:rPr>
        <w:t xml:space="preserve"> </w:t>
      </w:r>
      <w:r w:rsidR="00736380" w:rsidRPr="004B375F">
        <w:rPr>
          <w:rFonts w:hint="eastAsia"/>
        </w:rPr>
        <w:t>및</w:t>
      </w:r>
      <w:r w:rsidR="00736380" w:rsidRPr="000E2116">
        <w:t xml:space="preserve"> </w:t>
      </w:r>
      <w:r w:rsidR="00736380">
        <w:rPr>
          <w:rFonts w:hint="eastAsia"/>
          <w:u w:val="single"/>
        </w:rPr>
        <w:t>제</w:t>
      </w:r>
      <w:r w:rsidR="00736380">
        <w:rPr>
          <w:rFonts w:hint="eastAsia"/>
          <w:u w:val="single"/>
        </w:rPr>
        <w:t>4.2</w:t>
      </w:r>
      <w:r w:rsidR="00736380">
        <w:rPr>
          <w:rFonts w:hint="eastAsia"/>
          <w:u w:val="single"/>
        </w:rPr>
        <w:t>조</w:t>
      </w:r>
      <w:r w:rsidRPr="00151290">
        <w:t>에</w:t>
      </w:r>
      <w:r w:rsidRPr="00151290">
        <w:t xml:space="preserve"> </w:t>
      </w:r>
      <w:r w:rsidRPr="00C4076E">
        <w:t>규정된</w:t>
      </w:r>
      <w:r w:rsidRPr="00C4076E">
        <w:t xml:space="preserve"> </w:t>
      </w:r>
      <w:r w:rsidRPr="0074742B">
        <w:t>매도인의</w:t>
      </w:r>
      <w:r w:rsidRPr="0074742B">
        <w:t xml:space="preserve"> </w:t>
      </w:r>
      <w:r w:rsidRPr="0074742B">
        <w:t>진술</w:t>
      </w:r>
      <w:r w:rsidRPr="00EA604A">
        <w:t xml:space="preserve"> </w:t>
      </w:r>
      <w:r w:rsidRPr="00EA604A">
        <w:t>및</w:t>
      </w:r>
      <w:r w:rsidRPr="0017105D">
        <w:t xml:space="preserve"> </w:t>
      </w:r>
      <w:r w:rsidRPr="00DA7BCE">
        <w:t>보장이</w:t>
      </w:r>
      <w:r w:rsidR="00FD6A98">
        <w:rPr>
          <w:rFonts w:hint="eastAsia"/>
        </w:rPr>
        <w:t xml:space="preserve"> </w:t>
      </w:r>
      <w:r w:rsidRPr="00BD4892">
        <w:t>본</w:t>
      </w:r>
      <w:r w:rsidRPr="00FA568B">
        <w:t xml:space="preserve"> </w:t>
      </w:r>
      <w:r w:rsidRPr="00AA02C1">
        <w:t>계약</w:t>
      </w:r>
      <w:r w:rsidRPr="00AA02C1">
        <w:t xml:space="preserve"> </w:t>
      </w:r>
      <w:r w:rsidRPr="00AA02C1">
        <w:t>체결일</w:t>
      </w:r>
      <w:r w:rsidRPr="00AA02C1">
        <w:t xml:space="preserve"> </w:t>
      </w:r>
      <w:r w:rsidRPr="00E017E2">
        <w:t>및</w:t>
      </w:r>
      <w:r w:rsidRPr="00EF0D5D">
        <w:t xml:space="preserve"> </w:t>
      </w:r>
      <w:r w:rsidRPr="005843AF">
        <w:t>거래종결일</w:t>
      </w:r>
      <w:r w:rsidRPr="00F2339A">
        <w:t xml:space="preserve"> </w:t>
      </w:r>
      <w:r w:rsidRPr="00151290">
        <w:rPr>
          <w:rFonts w:hint="eastAsia"/>
        </w:rPr>
        <w:t>현재</w:t>
      </w:r>
      <w:r w:rsidRPr="00151290">
        <w:t>(</w:t>
      </w:r>
      <w:r w:rsidRPr="00151290">
        <w:rPr>
          <w:rFonts w:hint="eastAsia"/>
        </w:rPr>
        <w:t>다만</w:t>
      </w:r>
      <w:r w:rsidRPr="00151290">
        <w:t xml:space="preserve">, </w:t>
      </w:r>
      <w:r w:rsidRPr="00151290">
        <w:rPr>
          <w:rFonts w:hint="eastAsia"/>
        </w:rPr>
        <w:t>진술</w:t>
      </w:r>
      <w:r w:rsidRPr="00151290">
        <w:t xml:space="preserve"> </w:t>
      </w:r>
      <w:r w:rsidRPr="00151290">
        <w:rPr>
          <w:rFonts w:hint="eastAsia"/>
        </w:rPr>
        <w:t>및</w:t>
      </w:r>
      <w:r w:rsidRPr="00151290">
        <w:t xml:space="preserve"> </w:t>
      </w:r>
      <w:r w:rsidRPr="00151290">
        <w:rPr>
          <w:rFonts w:hint="eastAsia"/>
        </w:rPr>
        <w:t>보장이</w:t>
      </w:r>
      <w:r w:rsidRPr="00151290">
        <w:t xml:space="preserve"> </w:t>
      </w:r>
      <w:r w:rsidRPr="00151290">
        <w:rPr>
          <w:rFonts w:hint="eastAsia"/>
        </w:rPr>
        <w:t>명시적으로</w:t>
      </w:r>
      <w:r w:rsidRPr="00151290">
        <w:t xml:space="preserve"> </w:t>
      </w:r>
      <w:r w:rsidRPr="00151290">
        <w:rPr>
          <w:rFonts w:hint="eastAsia"/>
        </w:rPr>
        <w:t>특정</w:t>
      </w:r>
      <w:r w:rsidRPr="00151290">
        <w:t xml:space="preserve"> </w:t>
      </w:r>
      <w:r w:rsidRPr="00151290">
        <w:rPr>
          <w:rFonts w:hint="eastAsia"/>
        </w:rPr>
        <w:t>일자나</w:t>
      </w:r>
      <w:r w:rsidRPr="00151290">
        <w:t xml:space="preserve"> </w:t>
      </w:r>
      <w:r w:rsidRPr="00151290">
        <w:rPr>
          <w:rFonts w:hint="eastAsia"/>
        </w:rPr>
        <w:t>특정</w:t>
      </w:r>
      <w:r w:rsidRPr="00151290">
        <w:t xml:space="preserve"> </w:t>
      </w:r>
      <w:r w:rsidRPr="00151290">
        <w:rPr>
          <w:rFonts w:hint="eastAsia"/>
        </w:rPr>
        <w:t>시점에</w:t>
      </w:r>
      <w:r w:rsidRPr="00151290">
        <w:t xml:space="preserve"> </w:t>
      </w:r>
      <w:r w:rsidRPr="00151290">
        <w:rPr>
          <w:rFonts w:hint="eastAsia"/>
        </w:rPr>
        <w:t>관한</w:t>
      </w:r>
      <w:r w:rsidRPr="00151290">
        <w:t xml:space="preserve"> </w:t>
      </w:r>
      <w:r w:rsidRPr="00151290">
        <w:rPr>
          <w:rFonts w:hint="eastAsia"/>
        </w:rPr>
        <w:t>것일</w:t>
      </w:r>
      <w:r w:rsidRPr="00151290">
        <w:t xml:space="preserve"> </w:t>
      </w:r>
      <w:r w:rsidRPr="00151290">
        <w:rPr>
          <w:rFonts w:hint="eastAsia"/>
        </w:rPr>
        <w:t>경우에는</w:t>
      </w:r>
      <w:r w:rsidRPr="00151290">
        <w:t xml:space="preserve">, </w:t>
      </w:r>
      <w:r w:rsidRPr="00151290">
        <w:rPr>
          <w:rFonts w:hint="eastAsia"/>
        </w:rPr>
        <w:t>그</w:t>
      </w:r>
      <w:r w:rsidRPr="00151290">
        <w:t xml:space="preserve"> </w:t>
      </w:r>
      <w:r w:rsidRPr="00151290">
        <w:rPr>
          <w:rFonts w:hint="eastAsia"/>
        </w:rPr>
        <w:t>일자나</w:t>
      </w:r>
      <w:r w:rsidRPr="00151290">
        <w:t xml:space="preserve"> </w:t>
      </w:r>
      <w:r w:rsidRPr="00151290">
        <w:rPr>
          <w:rFonts w:hint="eastAsia"/>
        </w:rPr>
        <w:t>시점</w:t>
      </w:r>
      <w:r w:rsidRPr="00151290">
        <w:t xml:space="preserve"> </w:t>
      </w:r>
      <w:r w:rsidRPr="00151290">
        <w:rPr>
          <w:rFonts w:hint="eastAsia"/>
        </w:rPr>
        <w:t>현재</w:t>
      </w:r>
      <w:r w:rsidRPr="00151290">
        <w:t xml:space="preserve">) </w:t>
      </w:r>
      <w:r w:rsidR="00FD6A98">
        <w:rPr>
          <w:rFonts w:hint="eastAsia"/>
        </w:rPr>
        <w:t>중요한</w:t>
      </w:r>
      <w:r w:rsidR="00FD6A98">
        <w:rPr>
          <w:rFonts w:hint="eastAsia"/>
        </w:rPr>
        <w:t xml:space="preserve"> </w:t>
      </w:r>
      <w:r w:rsidR="00FD6A98">
        <w:rPr>
          <w:rFonts w:hint="eastAsia"/>
        </w:rPr>
        <w:t>측면에서</w:t>
      </w:r>
      <w:r w:rsidR="00FD6A98">
        <w:rPr>
          <w:rFonts w:hint="eastAsia"/>
        </w:rPr>
        <w:t xml:space="preserve"> </w:t>
      </w:r>
      <w:r w:rsidRPr="00151290">
        <w:rPr>
          <w:rFonts w:hint="eastAsia"/>
        </w:rPr>
        <w:t>진실하고</w:t>
      </w:r>
      <w:r w:rsidRPr="00151290">
        <w:t xml:space="preserve"> </w:t>
      </w:r>
      <w:r w:rsidRPr="00151290">
        <w:rPr>
          <w:rFonts w:hint="eastAsia"/>
        </w:rPr>
        <w:t>정확할</w:t>
      </w:r>
      <w:r w:rsidRPr="00151290">
        <w:t xml:space="preserve"> </w:t>
      </w:r>
      <w:r w:rsidRPr="00151290">
        <w:rPr>
          <w:rFonts w:hint="eastAsia"/>
        </w:rPr>
        <w:t>것</w:t>
      </w:r>
      <w:r w:rsidRPr="00151290">
        <w:t xml:space="preserve">. </w:t>
      </w:r>
      <w:bookmarkStart w:id="75" w:name="_Hlk203933481"/>
      <w:r w:rsidR="00CE2060" w:rsidRPr="00151290">
        <w:rPr>
          <w:rFonts w:hint="eastAsia"/>
        </w:rPr>
        <w:t>단</w:t>
      </w:r>
      <w:r w:rsidR="00CE2060" w:rsidRPr="00151290">
        <w:t xml:space="preserve">, </w:t>
      </w:r>
      <w:r w:rsidR="00CE2060" w:rsidRPr="00A87BB8">
        <w:rPr>
          <w:rFonts w:hint="eastAsia"/>
          <w:u w:val="single"/>
        </w:rPr>
        <w:t>제</w:t>
      </w:r>
      <w:r w:rsidR="00CE2060" w:rsidRPr="00B44A20">
        <w:rPr>
          <w:u w:val="single"/>
        </w:rPr>
        <w:fldChar w:fldCharType="begin"/>
      </w:r>
      <w:r w:rsidR="00CE2060" w:rsidRPr="00B44A20">
        <w:rPr>
          <w:u w:val="single"/>
        </w:rPr>
        <w:instrText xml:space="preserve"> </w:instrText>
      </w:r>
      <w:r w:rsidR="00CE2060" w:rsidRPr="00B44A20">
        <w:rPr>
          <w:rFonts w:hint="eastAsia"/>
          <w:u w:val="single"/>
        </w:rPr>
        <w:instrText>REF _Ref105666605 \w \h</w:instrText>
      </w:r>
      <w:r w:rsidR="00CE2060" w:rsidRPr="00B44A20">
        <w:rPr>
          <w:u w:val="single"/>
        </w:rPr>
        <w:instrText xml:space="preserve">  \* MERGEFORMAT </w:instrText>
      </w:r>
      <w:r w:rsidR="00CE2060" w:rsidRPr="00B44A20">
        <w:rPr>
          <w:u w:val="single"/>
        </w:rPr>
      </w:r>
      <w:r w:rsidR="00CE2060" w:rsidRPr="00B44A20">
        <w:rPr>
          <w:u w:val="single"/>
        </w:rPr>
        <w:fldChar w:fldCharType="separate"/>
      </w:r>
      <w:r w:rsidR="00CE16BB">
        <w:rPr>
          <w:u w:val="single"/>
        </w:rPr>
        <w:t>4.1</w:t>
      </w:r>
      <w:r w:rsidR="00CE2060" w:rsidRPr="00B44A20">
        <w:rPr>
          <w:u w:val="single"/>
        </w:rPr>
        <w:fldChar w:fldCharType="end"/>
      </w:r>
      <w:r w:rsidR="00CE2060" w:rsidRPr="00A87BB8">
        <w:rPr>
          <w:rFonts w:hint="eastAsia"/>
          <w:u w:val="single"/>
        </w:rPr>
        <w:t>조</w:t>
      </w:r>
      <w:r w:rsidR="00CE2060" w:rsidRPr="004B375F">
        <w:rPr>
          <w:rFonts w:hint="eastAsia"/>
        </w:rPr>
        <w:t xml:space="preserve"> </w:t>
      </w:r>
      <w:r w:rsidR="00CE2060" w:rsidRPr="004B375F">
        <w:rPr>
          <w:rFonts w:hint="eastAsia"/>
        </w:rPr>
        <w:t>및</w:t>
      </w:r>
      <w:r w:rsidR="00CE2060" w:rsidRPr="004B375F">
        <w:rPr>
          <w:rFonts w:hint="eastAsia"/>
        </w:rPr>
        <w:t xml:space="preserve"> </w:t>
      </w:r>
      <w:r w:rsidR="00CE2060">
        <w:rPr>
          <w:rFonts w:hint="eastAsia"/>
          <w:u w:val="single"/>
        </w:rPr>
        <w:t>제</w:t>
      </w:r>
      <w:r w:rsidR="00CE2060">
        <w:rPr>
          <w:rFonts w:hint="eastAsia"/>
          <w:u w:val="single"/>
        </w:rPr>
        <w:t>4.2</w:t>
      </w:r>
      <w:r w:rsidR="00CE2060">
        <w:rPr>
          <w:rFonts w:hint="eastAsia"/>
          <w:u w:val="single"/>
        </w:rPr>
        <w:t>조</w:t>
      </w:r>
      <w:r w:rsidR="00CE2060" w:rsidRPr="00151290">
        <w:t>에</w:t>
      </w:r>
      <w:r w:rsidR="00CE2060" w:rsidRPr="00151290">
        <w:t xml:space="preserve"> </w:t>
      </w:r>
      <w:r w:rsidR="00CE2060" w:rsidRPr="00C4076E">
        <w:t>규정된</w:t>
      </w:r>
      <w:r w:rsidR="00CE2060" w:rsidRPr="00C4076E">
        <w:t xml:space="preserve"> </w:t>
      </w:r>
      <w:r w:rsidR="00CE2060" w:rsidRPr="0074742B">
        <w:t>매도인의</w:t>
      </w:r>
      <w:r w:rsidR="00CE2060" w:rsidRPr="0074742B">
        <w:t xml:space="preserve"> </w:t>
      </w:r>
      <w:r w:rsidR="00CE2060" w:rsidRPr="0074742B">
        <w:t>진술</w:t>
      </w:r>
      <w:r w:rsidR="00CE2060" w:rsidRPr="00EA604A">
        <w:t xml:space="preserve"> </w:t>
      </w:r>
      <w:r w:rsidR="00CE2060" w:rsidRPr="00EA604A">
        <w:t>및</w:t>
      </w:r>
      <w:r w:rsidR="00CE2060" w:rsidRPr="0017105D">
        <w:t xml:space="preserve"> </w:t>
      </w:r>
      <w:r w:rsidR="00CE2060" w:rsidRPr="00DA7BCE">
        <w:t>보장이</w:t>
      </w:r>
      <w:r w:rsidR="00CE2060" w:rsidRPr="00DA7BCE">
        <w:t xml:space="preserve"> </w:t>
      </w:r>
      <w:r w:rsidR="00CE2060" w:rsidRPr="00DA7BCE">
        <w:t>중요한</w:t>
      </w:r>
      <w:r w:rsidR="00CE2060" w:rsidRPr="00DA7BCE">
        <w:t xml:space="preserve"> </w:t>
      </w:r>
      <w:r w:rsidR="00CE2060" w:rsidRPr="00DA7BCE">
        <w:t>측</w:t>
      </w:r>
      <w:r w:rsidR="00CE2060" w:rsidRPr="00AA02C1">
        <w:t>면에서</w:t>
      </w:r>
      <w:r w:rsidR="00CE2060" w:rsidRPr="00AA02C1">
        <w:t xml:space="preserve"> </w:t>
      </w:r>
      <w:r w:rsidR="00CE2060" w:rsidRPr="00AA02C1">
        <w:t>정확하지</w:t>
      </w:r>
      <w:r w:rsidR="00CE2060" w:rsidRPr="00AA02C1">
        <w:t xml:space="preserve"> </w:t>
      </w:r>
      <w:r w:rsidR="00CE2060" w:rsidRPr="00E017E2">
        <w:t>않거나</w:t>
      </w:r>
      <w:r w:rsidR="00CE2060" w:rsidRPr="00EF0D5D">
        <w:t xml:space="preserve"> </w:t>
      </w:r>
      <w:r w:rsidR="00CE2060" w:rsidRPr="005843AF">
        <w:t>진실되지</w:t>
      </w:r>
      <w:r w:rsidR="00CE2060" w:rsidRPr="00F2339A">
        <w:t xml:space="preserve"> </w:t>
      </w:r>
      <w:r w:rsidR="00CE2060" w:rsidRPr="00151290">
        <w:rPr>
          <w:rFonts w:hint="eastAsia"/>
        </w:rPr>
        <w:t>않더라도</w:t>
      </w:r>
      <w:r w:rsidR="00CE2060" w:rsidRPr="00151290">
        <w:t xml:space="preserve"> </w:t>
      </w:r>
      <w:r w:rsidR="00CE2060" w:rsidRPr="00151290">
        <w:rPr>
          <w:rFonts w:hint="eastAsia"/>
        </w:rPr>
        <w:t>그로</w:t>
      </w:r>
      <w:r w:rsidR="00CE2060" w:rsidRPr="00151290">
        <w:t xml:space="preserve"> </w:t>
      </w:r>
      <w:r w:rsidR="00CE2060" w:rsidRPr="00151290">
        <w:rPr>
          <w:rFonts w:hint="eastAsia"/>
        </w:rPr>
        <w:t>인하여</w:t>
      </w:r>
      <w:r w:rsidR="00CE2060" w:rsidRPr="00151290">
        <w:t xml:space="preserve"> </w:t>
      </w:r>
      <w:r w:rsidR="00CE2060" w:rsidRPr="00151290">
        <w:rPr>
          <w:rFonts w:hint="eastAsia"/>
        </w:rPr>
        <w:t>거래종결</w:t>
      </w:r>
      <w:r w:rsidR="00CE2060">
        <w:rPr>
          <w:rFonts w:hint="eastAsia"/>
        </w:rPr>
        <w:t>일</w:t>
      </w:r>
      <w:r w:rsidR="00CE2060" w:rsidRPr="00151290">
        <w:t xml:space="preserve"> </w:t>
      </w:r>
      <w:r w:rsidR="00CE2060">
        <w:rPr>
          <w:rFonts w:hint="eastAsia"/>
        </w:rPr>
        <w:t>현재</w:t>
      </w:r>
      <w:r w:rsidR="00CE2060" w:rsidRPr="00151290">
        <w:t xml:space="preserve"> </w:t>
      </w:r>
      <w:r w:rsidR="00CE2060" w:rsidRPr="00151290">
        <w:rPr>
          <w:rFonts w:hint="eastAsia"/>
        </w:rPr>
        <w:t>중대한</w:t>
      </w:r>
      <w:r w:rsidR="00CE2060" w:rsidRPr="00151290">
        <w:t xml:space="preserve"> </w:t>
      </w:r>
      <w:r w:rsidR="00CE2060" w:rsidRPr="00151290">
        <w:rPr>
          <w:rFonts w:hint="eastAsia"/>
        </w:rPr>
        <w:t>부정적인</w:t>
      </w:r>
      <w:r w:rsidR="00CE2060" w:rsidRPr="00151290">
        <w:t xml:space="preserve"> </w:t>
      </w:r>
      <w:r w:rsidR="00CE2060" w:rsidRPr="00151290">
        <w:rPr>
          <w:rFonts w:hint="eastAsia"/>
        </w:rPr>
        <w:t>영향이</w:t>
      </w:r>
      <w:r w:rsidR="00CE2060" w:rsidRPr="00151290">
        <w:t xml:space="preserve"> </w:t>
      </w:r>
      <w:r w:rsidR="00CE2060" w:rsidRPr="00151290">
        <w:rPr>
          <w:rFonts w:hint="eastAsia"/>
        </w:rPr>
        <w:t>발생한</w:t>
      </w:r>
      <w:r w:rsidR="00CE2060" w:rsidRPr="00151290">
        <w:t xml:space="preserve"> </w:t>
      </w:r>
      <w:r w:rsidR="00CE2060" w:rsidRPr="00151290">
        <w:rPr>
          <w:rFonts w:hint="eastAsia"/>
        </w:rPr>
        <w:t>경우가</w:t>
      </w:r>
      <w:r w:rsidR="00CE2060" w:rsidRPr="00151290">
        <w:t xml:space="preserve"> </w:t>
      </w:r>
      <w:r w:rsidR="00CE2060" w:rsidRPr="00151290">
        <w:rPr>
          <w:rFonts w:hint="eastAsia"/>
        </w:rPr>
        <w:t>아닌</w:t>
      </w:r>
      <w:r w:rsidR="00CE2060" w:rsidRPr="00151290">
        <w:t xml:space="preserve"> </w:t>
      </w:r>
      <w:r w:rsidR="00CE2060" w:rsidRPr="00151290">
        <w:rPr>
          <w:rFonts w:hint="eastAsia"/>
        </w:rPr>
        <w:t>한</w:t>
      </w:r>
      <w:r w:rsidR="00CE2060" w:rsidRPr="00151290">
        <w:t xml:space="preserve"> </w:t>
      </w:r>
      <w:r w:rsidR="00CE2060" w:rsidRPr="00151290">
        <w:rPr>
          <w:rFonts w:hint="eastAsia"/>
        </w:rPr>
        <w:t>본</w:t>
      </w:r>
      <w:r w:rsidR="00CE2060" w:rsidRPr="000326A8">
        <w:t xml:space="preserve"> </w:t>
      </w:r>
      <w:r w:rsidR="00CE2060" w:rsidRPr="000326A8">
        <w:t>항의</w:t>
      </w:r>
      <w:r w:rsidR="00CE2060" w:rsidRPr="000326A8">
        <w:t xml:space="preserve"> </w:t>
      </w:r>
      <w:r w:rsidR="00CE2060" w:rsidRPr="000326A8">
        <w:t>선행조건</w:t>
      </w:r>
      <w:r w:rsidR="00CE2060">
        <w:rPr>
          <w:rFonts w:hint="eastAsia"/>
        </w:rPr>
        <w:t>은</w:t>
      </w:r>
      <w:r w:rsidR="00CE2060" w:rsidRPr="000326A8">
        <w:t xml:space="preserve"> </w:t>
      </w:r>
      <w:r w:rsidR="00CE2060" w:rsidRPr="000326A8">
        <w:t>충족된</w:t>
      </w:r>
      <w:r w:rsidR="00CE2060" w:rsidRPr="000326A8">
        <w:t xml:space="preserve"> </w:t>
      </w:r>
      <w:r w:rsidR="00CE2060" w:rsidRPr="000326A8">
        <w:t>것으로</w:t>
      </w:r>
      <w:r w:rsidR="00CE2060" w:rsidRPr="000326A8">
        <w:t xml:space="preserve"> </w:t>
      </w:r>
      <w:r w:rsidR="00CE2060">
        <w:rPr>
          <w:rFonts w:hint="eastAsia"/>
        </w:rPr>
        <w:t>본</w:t>
      </w:r>
      <w:r w:rsidR="00CE2060" w:rsidRPr="000326A8">
        <w:t>다</w:t>
      </w:r>
      <w:r w:rsidR="00CE2060" w:rsidRPr="000326A8">
        <w:t>.</w:t>
      </w:r>
      <w:bookmarkEnd w:id="75"/>
    </w:p>
    <w:p w14:paraId="49A590D7" w14:textId="3CE55B80" w:rsidR="008817F7" w:rsidRPr="000326A8" w:rsidRDefault="008817F7" w:rsidP="00877E3D">
      <w:pPr>
        <w:pStyle w:val="LKLevel3"/>
      </w:pPr>
      <w:r w:rsidRPr="000326A8">
        <w:t>매도인</w:t>
      </w:r>
      <w:r w:rsidR="009D6164">
        <w:rPr>
          <w:rFonts w:hint="eastAsia"/>
        </w:rPr>
        <w:t>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이전까지</w:t>
      </w:r>
      <w:r w:rsidRPr="000326A8">
        <w:t xml:space="preserve"> </w:t>
      </w:r>
      <w:r w:rsidRPr="000326A8">
        <w:t>이행하거나</w:t>
      </w:r>
      <w:r w:rsidRPr="000326A8">
        <w:t xml:space="preserve"> </w:t>
      </w:r>
      <w:r w:rsidRPr="000326A8">
        <w:t>준수하여야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확약과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이행할</w:t>
      </w:r>
      <w:r w:rsidRPr="000326A8">
        <w:t xml:space="preserve"> </w:t>
      </w:r>
      <w:r w:rsidRPr="000326A8">
        <w:t>것</w:t>
      </w:r>
      <w:r w:rsidRPr="000326A8">
        <w:t>.</w:t>
      </w:r>
      <w:r w:rsidR="00616EEC" w:rsidRPr="000326A8">
        <w:t xml:space="preserve"> </w:t>
      </w:r>
    </w:p>
    <w:p w14:paraId="6FB25B46" w14:textId="77777777" w:rsidR="008817F7" w:rsidRPr="000326A8" w:rsidRDefault="008817F7" w:rsidP="00877E3D">
      <w:pPr>
        <w:pStyle w:val="LKLevel3"/>
      </w:pP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="007B5787" w:rsidRPr="000326A8">
        <w:t>금지하거나</w:t>
      </w:r>
      <w:r w:rsidR="007B5787" w:rsidRPr="000326A8">
        <w:t xml:space="preserve"> </w:t>
      </w:r>
      <w:r w:rsidR="007B5787" w:rsidRPr="000326A8">
        <w:t>중대하게</w:t>
      </w:r>
      <w:r w:rsidR="007B5787" w:rsidRPr="000326A8">
        <w:t xml:space="preserve"> </w:t>
      </w:r>
      <w:r w:rsidRPr="000326A8">
        <w:t>제한하는</w:t>
      </w:r>
      <w:r w:rsidRPr="000326A8">
        <w:t xml:space="preserve"> </w:t>
      </w: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정부기관으로부터의</w:t>
      </w:r>
      <w:r w:rsidRPr="000326A8">
        <w:t xml:space="preserve"> </w:t>
      </w:r>
      <w:r w:rsidRPr="000326A8">
        <w:t>판결</w:t>
      </w:r>
      <w:r w:rsidRPr="000326A8">
        <w:t xml:space="preserve">, </w:t>
      </w:r>
      <w:r w:rsidRPr="000326A8">
        <w:t>명령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존재하지</w:t>
      </w:r>
      <w:r w:rsidRPr="000326A8">
        <w:t xml:space="preserve"> </w:t>
      </w:r>
      <w:r w:rsidRPr="000326A8">
        <w:t>아니할</w:t>
      </w:r>
      <w:r w:rsidRPr="000326A8">
        <w:t xml:space="preserve"> </w:t>
      </w:r>
      <w:r w:rsidRPr="000326A8">
        <w:t>것</w:t>
      </w:r>
      <w:r w:rsidRPr="000326A8">
        <w:t>.</w:t>
      </w:r>
    </w:p>
    <w:p w14:paraId="28647E19" w14:textId="03013CBB" w:rsidR="008817F7" w:rsidRDefault="008847A0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</w:t>
      </w:r>
      <w:r w:rsidR="009B75D9" w:rsidRPr="000326A8">
        <w:t>(</w:t>
      </w:r>
      <w:r w:rsidR="009B75D9" w:rsidRPr="000326A8">
        <w:t>조건부</w:t>
      </w:r>
      <w:r w:rsidR="00711B15" w:rsidRPr="000326A8">
        <w:t>∙</w:t>
      </w:r>
      <w:proofErr w:type="spellStart"/>
      <w:r w:rsidR="00711B15" w:rsidRPr="000326A8">
        <w:t>부담부</w:t>
      </w:r>
      <w:proofErr w:type="spellEnd"/>
      <w:r w:rsidR="009B75D9" w:rsidRPr="000326A8">
        <w:t xml:space="preserve"> </w:t>
      </w:r>
      <w:r w:rsidR="009B75D9" w:rsidRPr="000326A8">
        <w:t>승인을</w:t>
      </w:r>
      <w:r w:rsidR="009B75D9" w:rsidRPr="000326A8">
        <w:t xml:space="preserve"> </w:t>
      </w:r>
      <w:r w:rsidR="009B75D9" w:rsidRPr="000326A8">
        <w:t>포함함</w:t>
      </w:r>
      <w:r w:rsidR="009B75D9" w:rsidRPr="000326A8">
        <w:t>)</w:t>
      </w:r>
      <w:r w:rsidR="00965072">
        <w:rPr>
          <w:rFonts w:hint="eastAsia"/>
        </w:rPr>
        <w:t>이</w:t>
      </w:r>
      <w:r w:rsidR="00965072">
        <w:rPr>
          <w:rFonts w:hint="eastAsia"/>
        </w:rPr>
        <w:t xml:space="preserve"> </w:t>
      </w:r>
      <w:r w:rsidR="00965072">
        <w:rPr>
          <w:rFonts w:hint="eastAsia"/>
        </w:rPr>
        <w:t>완료</w:t>
      </w:r>
      <w:r w:rsidR="00673036" w:rsidRPr="000326A8">
        <w:t>되었을</w:t>
      </w:r>
      <w:r w:rsidR="00673036" w:rsidRPr="000326A8">
        <w:t xml:space="preserve"> </w:t>
      </w:r>
      <w:r w:rsidR="00673036" w:rsidRPr="000326A8">
        <w:t>것</w:t>
      </w:r>
      <w:r w:rsidR="00673036" w:rsidRPr="000326A8">
        <w:t>.</w:t>
      </w:r>
    </w:p>
    <w:p w14:paraId="1C254423" w14:textId="236718CD" w:rsidR="000A0921" w:rsidRDefault="00736380" w:rsidP="00877E3D">
      <w:pPr>
        <w:pStyle w:val="LKLevel3"/>
      </w:pP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구주매매계약</w:t>
      </w:r>
      <w:r w:rsidR="000A0921">
        <w:rPr>
          <w:rFonts w:hint="eastAsia"/>
        </w:rPr>
        <w:t>이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체결되어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유효하게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존속하고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있고</w:t>
      </w:r>
      <w:r w:rsidR="000A0921">
        <w:rPr>
          <w:rFonts w:hint="eastAsia"/>
        </w:rPr>
        <w:t xml:space="preserve">,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</w:t>
      </w:r>
      <w:r w:rsidR="000A0921">
        <w:rPr>
          <w:rFonts w:hint="eastAsia"/>
        </w:rPr>
        <w:t>거래가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종결되었거나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본건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거래와</w:t>
      </w:r>
      <w:r w:rsidR="000A0921">
        <w:rPr>
          <w:rFonts w:hint="eastAsia"/>
        </w:rPr>
        <w:t xml:space="preserve"> </w:t>
      </w:r>
      <w:r>
        <w:rPr>
          <w:rFonts w:hint="eastAsia"/>
        </w:rPr>
        <w:t>동시에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종결될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수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있을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것</w:t>
      </w:r>
      <w:r w:rsidR="000A0921">
        <w:rPr>
          <w:rFonts w:hint="eastAsia"/>
        </w:rPr>
        <w:t>.</w:t>
      </w:r>
    </w:p>
    <w:p w14:paraId="32464DB0" w14:textId="77777777" w:rsidR="000A6157" w:rsidRPr="000326A8" w:rsidRDefault="008817F7" w:rsidP="00877E3D">
      <w:pPr>
        <w:pStyle w:val="LKLevel2"/>
      </w:pPr>
      <w:bookmarkStart w:id="76" w:name="_Toc176821187"/>
      <w:r w:rsidRPr="000326A8">
        <w:t>매도인</w:t>
      </w:r>
      <w:r w:rsidRPr="000326A8">
        <w:t xml:space="preserve"> </w:t>
      </w:r>
      <w:r w:rsidRPr="000326A8">
        <w:t>의무이행의</w:t>
      </w:r>
      <w:r w:rsidRPr="000326A8">
        <w:t xml:space="preserve"> </w:t>
      </w:r>
      <w:r w:rsidRPr="000326A8">
        <w:t>선행조건</w:t>
      </w:r>
      <w:r w:rsidRPr="000326A8">
        <w:t>.</w:t>
      </w:r>
      <w:bookmarkEnd w:id="76"/>
    </w:p>
    <w:p w14:paraId="4E1F3327" w14:textId="2D12E7E3" w:rsidR="008817F7" w:rsidRPr="000326A8" w:rsidRDefault="008817F7" w:rsidP="00877E3D">
      <w:pPr>
        <w:pStyle w:val="LK2"/>
        <w:ind w:left="794"/>
        <w:rPr>
          <w:u w:val="single"/>
        </w:rPr>
      </w:pPr>
      <w:r w:rsidRPr="000326A8">
        <w:lastRenderedPageBreak/>
        <w:t>매도인이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행할</w:t>
      </w:r>
      <w:r w:rsidRPr="000326A8">
        <w:t xml:space="preserve"> </w:t>
      </w:r>
      <w:r w:rsidRPr="000326A8">
        <w:t>의무는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항의</w:t>
      </w:r>
      <w:r w:rsidRPr="000326A8">
        <w:t xml:space="preserve"> </w:t>
      </w:r>
      <w:r w:rsidRPr="000326A8">
        <w:t>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성취되는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선행조건으로</w:t>
      </w:r>
      <w:r w:rsidRPr="000326A8">
        <w:t xml:space="preserve"> </w:t>
      </w:r>
      <w:r w:rsidRPr="000326A8">
        <w:t>한다</w:t>
      </w:r>
      <w:r w:rsidRPr="000326A8">
        <w:t xml:space="preserve">. </w:t>
      </w:r>
      <w:r w:rsidRPr="000326A8">
        <w:t>다만</w:t>
      </w:r>
      <w:r w:rsidRPr="000326A8">
        <w:t>,</w:t>
      </w:r>
      <w:r w:rsidR="008F493D">
        <w:rPr>
          <w:rFonts w:hint="eastAsia"/>
        </w:rPr>
        <w:t xml:space="preserve"> </w:t>
      </w:r>
      <w:r w:rsidRPr="000326A8">
        <w:t>매도인이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면제하는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예외로</w:t>
      </w:r>
      <w:r w:rsidRPr="000326A8">
        <w:t xml:space="preserve"> </w:t>
      </w:r>
      <w:r w:rsidRPr="000326A8">
        <w:t>한다</w:t>
      </w:r>
      <w:r w:rsidRPr="000326A8">
        <w:t>.</w:t>
      </w:r>
    </w:p>
    <w:p w14:paraId="1DFA2D52" w14:textId="77777777" w:rsidR="008817F7" w:rsidRPr="000326A8" w:rsidRDefault="008817F7" w:rsidP="00877E3D">
      <w:pPr>
        <w:pStyle w:val="LKLevel3"/>
      </w:pPr>
      <w:r w:rsidRPr="000326A8">
        <w:t>본</w:t>
      </w:r>
      <w:r w:rsidRPr="000326A8">
        <w:t xml:space="preserve"> </w:t>
      </w:r>
      <w:r w:rsidRPr="00F7152F">
        <w:t>계약</w:t>
      </w:r>
      <w:r w:rsidRPr="00F7152F">
        <w:t xml:space="preserve"> </w:t>
      </w:r>
      <w:r w:rsidRPr="00535D42">
        <w:rPr>
          <w:rFonts w:hint="eastAsia"/>
          <w:u w:val="single"/>
        </w:rPr>
        <w:t>제</w:t>
      </w:r>
      <w:r w:rsidR="009E7C68" w:rsidRPr="00535D42">
        <w:rPr>
          <w:u w:val="single"/>
        </w:rPr>
        <w:t>4</w:t>
      </w:r>
      <w:r w:rsidRPr="00535D42">
        <w:rPr>
          <w:u w:val="single"/>
        </w:rPr>
        <w:t>.</w:t>
      </w:r>
      <w:r w:rsidR="009E7C68" w:rsidRPr="00535D42">
        <w:rPr>
          <w:u w:val="single"/>
        </w:rPr>
        <w:t>3</w:t>
      </w:r>
      <w:r w:rsidRPr="00535D42">
        <w:rPr>
          <w:rFonts w:hint="eastAsia"/>
          <w:u w:val="single"/>
        </w:rPr>
        <w:t>조</w:t>
      </w:r>
      <w:r w:rsidRPr="00F7152F">
        <w:t>에</w:t>
      </w:r>
      <w:r w:rsidRPr="00F7152F">
        <w:t xml:space="preserve"> </w:t>
      </w:r>
      <w:r w:rsidRPr="00F7152F">
        <w:t>규정된</w:t>
      </w:r>
      <w:r w:rsidRPr="00F7152F">
        <w:t xml:space="preserve"> </w:t>
      </w:r>
      <w:r w:rsidRPr="00F7152F">
        <w:t>매수인의</w:t>
      </w:r>
      <w:r w:rsidRPr="00F7152F">
        <w:t xml:space="preserve"> </w:t>
      </w:r>
      <w:r w:rsidRPr="00F7152F">
        <w:t>진술</w:t>
      </w:r>
      <w:r w:rsidRPr="00F7152F">
        <w:t xml:space="preserve"> </w:t>
      </w:r>
      <w:r w:rsidRPr="00F7152F">
        <w:t>및</w:t>
      </w:r>
      <w:r w:rsidRPr="00F7152F">
        <w:t xml:space="preserve"> </w:t>
      </w:r>
      <w:r w:rsidRPr="00F7152F">
        <w:t>보장이</w:t>
      </w:r>
      <w:r w:rsidRPr="00F7152F">
        <w:t xml:space="preserve"> </w:t>
      </w:r>
      <w:r w:rsidRPr="00F7152F">
        <w:t>본</w:t>
      </w:r>
      <w:r w:rsidRPr="00F7152F">
        <w:t xml:space="preserve"> </w:t>
      </w:r>
      <w:r w:rsidRPr="0074742B">
        <w:t>계약</w:t>
      </w:r>
      <w:r w:rsidRPr="0074742B">
        <w:t xml:space="preserve"> </w:t>
      </w:r>
      <w:r w:rsidRPr="0074742B">
        <w:t>체결일</w:t>
      </w:r>
      <w:r w:rsidRPr="00EA604A">
        <w:t xml:space="preserve"> </w:t>
      </w:r>
      <w:r w:rsidRPr="00EA604A">
        <w:t>및</w:t>
      </w:r>
      <w:r w:rsidRPr="0017105D">
        <w:t xml:space="preserve"> </w:t>
      </w:r>
      <w:r w:rsidRPr="00DA7BCE">
        <w:t>거래종결일</w:t>
      </w:r>
      <w:r w:rsidRPr="00DA7BCE">
        <w:t xml:space="preserve"> </w:t>
      </w:r>
      <w:r w:rsidRPr="00DA7BCE">
        <w:t>현재</w:t>
      </w:r>
      <w:r w:rsidRPr="00DA7BCE">
        <w:t>(</w:t>
      </w:r>
      <w:r w:rsidRPr="00DA7BCE">
        <w:t>다만</w:t>
      </w:r>
      <w:r w:rsidRPr="006D7459">
        <w:t xml:space="preserve">, </w:t>
      </w:r>
      <w:r w:rsidRPr="004E60B4">
        <w:t>진술</w:t>
      </w:r>
      <w:r w:rsidRPr="00BD4892">
        <w:t xml:space="preserve"> </w:t>
      </w:r>
      <w:r w:rsidRPr="00FA568B">
        <w:t>및</w:t>
      </w:r>
      <w:r w:rsidRPr="00FA568B">
        <w:t xml:space="preserve"> </w:t>
      </w:r>
      <w:r w:rsidRPr="002A7937">
        <w:t>보장이</w:t>
      </w:r>
      <w:r w:rsidRPr="00203781">
        <w:t xml:space="preserve"> </w:t>
      </w:r>
      <w:r w:rsidRPr="000A5621">
        <w:t>명시적으로</w:t>
      </w:r>
      <w:r w:rsidRPr="00937ADF">
        <w:t xml:space="preserve"> </w:t>
      </w:r>
      <w:r w:rsidRPr="00AA02C1">
        <w:t>특정</w:t>
      </w:r>
      <w:r w:rsidRPr="00AA02C1">
        <w:t xml:space="preserve"> </w:t>
      </w:r>
      <w:r w:rsidRPr="005843AF">
        <w:t>일자나</w:t>
      </w:r>
      <w:r w:rsidRPr="00F2339A">
        <w:t xml:space="preserve"> </w:t>
      </w:r>
      <w:r w:rsidRPr="00F7152F">
        <w:rPr>
          <w:rFonts w:hint="eastAsia"/>
        </w:rPr>
        <w:t>특정</w:t>
      </w:r>
      <w:r w:rsidRPr="00F7152F">
        <w:t xml:space="preserve"> </w:t>
      </w:r>
      <w:r w:rsidRPr="00F7152F">
        <w:rPr>
          <w:rFonts w:hint="eastAsia"/>
        </w:rPr>
        <w:t>시점에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것일</w:t>
      </w:r>
      <w:r w:rsidRPr="000326A8">
        <w:t xml:space="preserve"> </w:t>
      </w:r>
      <w:r w:rsidRPr="000326A8">
        <w:t>경우에는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일자나</w:t>
      </w:r>
      <w:r w:rsidRPr="000326A8">
        <w:t xml:space="preserve"> </w:t>
      </w:r>
      <w:r w:rsidRPr="000326A8">
        <w:t>시점</w:t>
      </w:r>
      <w:r w:rsidRPr="000326A8">
        <w:t xml:space="preserve"> </w:t>
      </w:r>
      <w:r w:rsidRPr="000326A8">
        <w:t>현재</w:t>
      </w:r>
      <w:r w:rsidRPr="000326A8">
        <w:t>)</w:t>
      </w:r>
      <w:r w:rsidR="002B5172" w:rsidRPr="002B5172">
        <w:t xml:space="preserve"> </w:t>
      </w:r>
      <w:r w:rsidR="002B5172" w:rsidRPr="00F7152F">
        <w:t>중요한</w:t>
      </w:r>
      <w:r w:rsidR="002B5172" w:rsidRPr="00F7152F">
        <w:t xml:space="preserve"> </w:t>
      </w:r>
      <w:r w:rsidR="002B5172" w:rsidRPr="00F7152F">
        <w:t>측면에서</w:t>
      </w:r>
      <w:r w:rsidRPr="000326A8">
        <w:t xml:space="preserve"> </w:t>
      </w:r>
      <w:r w:rsidRPr="000326A8">
        <w:t>진실하고</w:t>
      </w:r>
      <w:r w:rsidRPr="000326A8">
        <w:t xml:space="preserve"> </w:t>
      </w:r>
      <w:r w:rsidRPr="000326A8">
        <w:t>정확할</w:t>
      </w:r>
      <w:r w:rsidRPr="000326A8">
        <w:t xml:space="preserve"> </w:t>
      </w:r>
      <w:r w:rsidRPr="000326A8">
        <w:t>것</w:t>
      </w:r>
      <w:r w:rsidRPr="000326A8">
        <w:t>.</w:t>
      </w:r>
    </w:p>
    <w:p w14:paraId="21A96793" w14:textId="77777777" w:rsidR="008817F7" w:rsidRPr="000326A8" w:rsidRDefault="008817F7" w:rsidP="00877E3D">
      <w:pPr>
        <w:pStyle w:val="LKLevel3"/>
      </w:pP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이전까지</w:t>
      </w:r>
      <w:r w:rsidRPr="000326A8">
        <w:t xml:space="preserve"> </w:t>
      </w:r>
      <w:r w:rsidRPr="000326A8">
        <w:t>이행하거나</w:t>
      </w:r>
      <w:r w:rsidRPr="000326A8">
        <w:t xml:space="preserve"> </w:t>
      </w:r>
      <w:r w:rsidRPr="000326A8">
        <w:t>준수하여야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확약과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이행할</w:t>
      </w:r>
      <w:r w:rsidRPr="000326A8">
        <w:t xml:space="preserve"> </w:t>
      </w:r>
      <w:r w:rsidRPr="000326A8">
        <w:t>것</w:t>
      </w:r>
      <w:r w:rsidRPr="000326A8">
        <w:t>.</w:t>
      </w:r>
    </w:p>
    <w:p w14:paraId="7AF7427F" w14:textId="77777777" w:rsidR="008817F7" w:rsidRPr="000326A8" w:rsidRDefault="008817F7" w:rsidP="00877E3D">
      <w:pPr>
        <w:pStyle w:val="LKLevel3"/>
      </w:pP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="00D2442F" w:rsidRPr="000326A8">
        <w:t>금지하거나</w:t>
      </w:r>
      <w:r w:rsidR="00D2442F" w:rsidRPr="000326A8">
        <w:t xml:space="preserve"> </w:t>
      </w:r>
      <w:r w:rsidR="00D2442F" w:rsidRPr="000326A8">
        <w:t>중대하게</w:t>
      </w:r>
      <w:r w:rsidR="00D2442F" w:rsidRPr="000326A8">
        <w:t xml:space="preserve"> </w:t>
      </w:r>
      <w:r w:rsidRPr="000326A8">
        <w:t>제한하는</w:t>
      </w:r>
      <w:r w:rsidRPr="000326A8">
        <w:t xml:space="preserve"> </w:t>
      </w: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정부기관으로부터의</w:t>
      </w:r>
      <w:r w:rsidRPr="000326A8">
        <w:t xml:space="preserve"> </w:t>
      </w:r>
      <w:r w:rsidRPr="000326A8">
        <w:t>판결</w:t>
      </w:r>
      <w:r w:rsidRPr="000326A8">
        <w:t xml:space="preserve">, </w:t>
      </w:r>
      <w:r w:rsidRPr="000326A8">
        <w:t>명령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존재하지</w:t>
      </w:r>
      <w:r w:rsidRPr="000326A8">
        <w:t xml:space="preserve"> </w:t>
      </w:r>
      <w:r w:rsidRPr="000326A8">
        <w:t>아니할</w:t>
      </w:r>
      <w:r w:rsidRPr="000326A8">
        <w:t xml:space="preserve"> </w:t>
      </w:r>
      <w:r w:rsidRPr="000326A8">
        <w:t>것</w:t>
      </w:r>
      <w:r w:rsidRPr="000326A8">
        <w:t>.</w:t>
      </w:r>
    </w:p>
    <w:p w14:paraId="7ABF0901" w14:textId="77777777" w:rsidR="008817F7" w:rsidRDefault="005B6A49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</w:t>
      </w:r>
      <w:r w:rsidR="00C5234D" w:rsidRPr="000326A8">
        <w:t>(</w:t>
      </w:r>
      <w:r w:rsidR="00C5234D" w:rsidRPr="000326A8">
        <w:t>조건부</w:t>
      </w:r>
      <w:r w:rsidR="00711B15" w:rsidRPr="000326A8">
        <w:t>∙</w:t>
      </w:r>
      <w:proofErr w:type="spellStart"/>
      <w:r w:rsidR="00711B15" w:rsidRPr="000326A8">
        <w:t>부담부</w:t>
      </w:r>
      <w:proofErr w:type="spellEnd"/>
      <w:r w:rsidR="00C5234D" w:rsidRPr="000326A8">
        <w:t xml:space="preserve"> </w:t>
      </w:r>
      <w:r w:rsidR="00C5234D" w:rsidRPr="000326A8">
        <w:t>승인을</w:t>
      </w:r>
      <w:r w:rsidR="00C5234D" w:rsidRPr="000326A8">
        <w:t xml:space="preserve"> </w:t>
      </w:r>
      <w:r w:rsidR="00C5234D" w:rsidRPr="000326A8">
        <w:t>포함함</w:t>
      </w:r>
      <w:r w:rsidR="00C5234D" w:rsidRPr="000326A8">
        <w:t>)</w:t>
      </w:r>
      <w:r w:rsidR="00E53F5D">
        <w:rPr>
          <w:rFonts w:hint="eastAsia"/>
        </w:rPr>
        <w:t>이</w:t>
      </w:r>
      <w:r w:rsidR="00E53F5D">
        <w:rPr>
          <w:rFonts w:hint="eastAsia"/>
        </w:rPr>
        <w:t xml:space="preserve"> </w:t>
      </w:r>
      <w:r w:rsidR="00E53F5D">
        <w:rPr>
          <w:rFonts w:hint="eastAsia"/>
        </w:rPr>
        <w:t>완료</w:t>
      </w:r>
      <w:r w:rsidR="00673036" w:rsidRPr="000326A8">
        <w:t>되었을</w:t>
      </w:r>
      <w:r w:rsidR="00673036" w:rsidRPr="000326A8">
        <w:t xml:space="preserve"> </w:t>
      </w:r>
      <w:r w:rsidR="00673036" w:rsidRPr="000326A8">
        <w:t>것</w:t>
      </w:r>
      <w:r w:rsidR="00673036" w:rsidRPr="000326A8">
        <w:t>.</w:t>
      </w:r>
    </w:p>
    <w:p w14:paraId="070019EB" w14:textId="0871847B" w:rsidR="00CE2060" w:rsidRDefault="00736380" w:rsidP="00C22952">
      <w:pPr>
        <w:pStyle w:val="LKLevel3"/>
      </w:pP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구주매매계약이</w:t>
      </w:r>
      <w:r>
        <w:rPr>
          <w:rFonts w:hint="eastAsia"/>
        </w:rPr>
        <w:t xml:space="preserve"> </w:t>
      </w:r>
      <w:r>
        <w:rPr>
          <w:rFonts w:hint="eastAsia"/>
        </w:rPr>
        <w:t>체결되어</w:t>
      </w:r>
      <w:r>
        <w:rPr>
          <w:rFonts w:hint="eastAsia"/>
        </w:rPr>
        <w:t xml:space="preserve">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>
        <w:rPr>
          <w:rFonts w:hint="eastAsia"/>
        </w:rPr>
        <w:t>존속하고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,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구주매매거래가</w:t>
      </w:r>
      <w:r>
        <w:rPr>
          <w:rFonts w:hint="eastAsia"/>
        </w:rPr>
        <w:t xml:space="preserve"> </w:t>
      </w:r>
      <w:r>
        <w:rPr>
          <w:rFonts w:hint="eastAsia"/>
        </w:rPr>
        <w:t>종결되었거나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거래와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종결될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.</w:t>
      </w:r>
    </w:p>
    <w:p w14:paraId="0DC969C5" w14:textId="77777777" w:rsidR="00D07413" w:rsidRPr="000326A8" w:rsidRDefault="00D07413" w:rsidP="00877E3D">
      <w:pPr>
        <w:pStyle w:val="LKLevel1"/>
      </w:pPr>
      <w:bookmarkStart w:id="77" w:name="_Toc515548444"/>
      <w:bookmarkStart w:id="78" w:name="_Ref105666011"/>
      <w:bookmarkStart w:id="79" w:name="_Ref105666526"/>
      <w:bookmarkStart w:id="80" w:name="_Ref105666546"/>
      <w:bookmarkStart w:id="81" w:name="_Ref105666643"/>
      <w:bookmarkStart w:id="82" w:name="_Toc176821188"/>
      <w:r w:rsidRPr="000326A8">
        <w:t>손해배상</w:t>
      </w:r>
      <w:bookmarkEnd w:id="72"/>
      <w:bookmarkEnd w:id="77"/>
      <w:bookmarkEnd w:id="78"/>
      <w:bookmarkEnd w:id="79"/>
      <w:bookmarkEnd w:id="80"/>
      <w:bookmarkEnd w:id="81"/>
      <w:bookmarkEnd w:id="82"/>
    </w:p>
    <w:p w14:paraId="02EB6E88" w14:textId="77777777" w:rsidR="004B6228" w:rsidRPr="000326A8" w:rsidRDefault="006649CE" w:rsidP="00877E3D">
      <w:pPr>
        <w:pStyle w:val="LKLevel2"/>
      </w:pPr>
      <w:bookmarkStart w:id="83" w:name="_DV_M193"/>
      <w:bookmarkStart w:id="84" w:name="_Ref105666556"/>
      <w:bookmarkStart w:id="85" w:name="_Toc176821189"/>
      <w:bookmarkEnd w:id="83"/>
      <w:r w:rsidRPr="000326A8">
        <w:t>손</w:t>
      </w:r>
      <w:r w:rsidR="00D07413" w:rsidRPr="000326A8">
        <w:t>해배상</w:t>
      </w:r>
      <w:r w:rsidR="00C704BB" w:rsidRPr="000326A8">
        <w:t>.</w:t>
      </w:r>
      <w:bookmarkEnd w:id="84"/>
      <w:bookmarkEnd w:id="85"/>
    </w:p>
    <w:p w14:paraId="1CFC0138" w14:textId="5229A78B" w:rsidR="006649CE" w:rsidRPr="00A87BB8" w:rsidRDefault="00622667" w:rsidP="00AE4BF0">
      <w:pPr>
        <w:pStyle w:val="LKLevel3"/>
        <w:rPr>
          <w:szCs w:val="23"/>
          <w:u w:val="single"/>
        </w:rPr>
      </w:pPr>
      <w:bookmarkStart w:id="86" w:name="_Ref105666586"/>
      <w:r w:rsidRPr="00A87BB8">
        <w:rPr>
          <w:rFonts w:hint="eastAsia"/>
          <w:u w:val="single"/>
        </w:rPr>
        <w:t>매도인의</w:t>
      </w:r>
      <w:r w:rsidRPr="00A87BB8">
        <w:rPr>
          <w:rFonts w:hint="eastAsia"/>
          <w:u w:val="single"/>
        </w:rPr>
        <w:t xml:space="preserve"> </w:t>
      </w:r>
      <w:r w:rsidRPr="00A87BB8">
        <w:rPr>
          <w:rFonts w:hint="eastAsia"/>
          <w:u w:val="single"/>
        </w:rPr>
        <w:t>손해배상책임</w:t>
      </w:r>
      <w:r w:rsidRPr="00A87BB8">
        <w:rPr>
          <w:rFonts w:hint="eastAsia"/>
          <w:u w:val="single"/>
        </w:rPr>
        <w:t>.</w:t>
      </w:r>
      <w:r>
        <w:t xml:space="preserve"> </w:t>
      </w:r>
      <w:r w:rsidR="00AF3CE0">
        <w:t xml:space="preserve"> </w:t>
      </w:r>
      <w:r w:rsidR="00877405" w:rsidRPr="00A87BB8">
        <w:rPr>
          <w:u w:val="single"/>
        </w:rPr>
        <w:fldChar w:fldCharType="begin"/>
      </w:r>
      <w:r w:rsidR="00877405" w:rsidRPr="00A87BB8">
        <w:rPr>
          <w:u w:val="single"/>
        </w:rPr>
        <w:instrText xml:space="preserve"> REF _Ref105666526 \w \h  \* MERGEFORMAT </w:instrText>
      </w:r>
      <w:r w:rsidR="00877405" w:rsidRPr="00A87BB8">
        <w:rPr>
          <w:u w:val="single"/>
        </w:rPr>
      </w:r>
      <w:r w:rsidR="00877405" w:rsidRPr="00A87BB8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7</w:t>
      </w:r>
      <w:r w:rsidR="00717E6B">
        <w:rPr>
          <w:rFonts w:hint="eastAsia"/>
          <w:u w:val="single"/>
        </w:rPr>
        <w:t>조</w:t>
      </w:r>
      <w:r w:rsidR="00877405" w:rsidRPr="00A87BB8">
        <w:rPr>
          <w:u w:val="single"/>
        </w:rPr>
        <w:fldChar w:fldCharType="end"/>
      </w:r>
      <w:r w:rsidR="00A466D0" w:rsidRPr="00EC2C51">
        <w:t>에</w:t>
      </w:r>
      <w:r w:rsidR="006649CE" w:rsidRPr="00EC2C51">
        <w:t xml:space="preserve"> </w:t>
      </w:r>
      <w:r w:rsidR="006649CE" w:rsidRPr="00A87BB8">
        <w:rPr>
          <w:szCs w:val="23"/>
        </w:rPr>
        <w:t>규정</w:t>
      </w:r>
      <w:r w:rsidR="00A466D0" w:rsidRPr="00A87BB8">
        <w:rPr>
          <w:szCs w:val="23"/>
        </w:rPr>
        <w:t>된</w:t>
      </w:r>
      <w:r w:rsidR="006649CE" w:rsidRPr="00E33649">
        <w:t xml:space="preserve"> </w:t>
      </w:r>
      <w:r w:rsidR="006649CE" w:rsidRPr="00E33649">
        <w:t>조건과</w:t>
      </w:r>
      <w:r w:rsidR="006649CE" w:rsidRPr="00E33649">
        <w:t xml:space="preserve"> </w:t>
      </w:r>
      <w:r w:rsidR="006649CE" w:rsidRPr="00E33649">
        <w:t>제한을</w:t>
      </w:r>
      <w:r w:rsidR="006649CE" w:rsidRPr="00E33649">
        <w:t xml:space="preserve"> </w:t>
      </w:r>
      <w:r w:rsidR="006649CE" w:rsidRPr="00E33649">
        <w:t>전제로</w:t>
      </w:r>
      <w:r w:rsidR="006649CE" w:rsidRPr="00E33649">
        <w:t>,</w:t>
      </w:r>
      <w:r w:rsidR="00D32C94">
        <w:rPr>
          <w:rFonts w:hint="eastAsia"/>
        </w:rPr>
        <w:t xml:space="preserve"> </w:t>
      </w:r>
      <w:r w:rsidR="006649CE" w:rsidRPr="00103E0E">
        <w:t>매도인</w:t>
      </w:r>
      <w:r w:rsidR="00D32C94">
        <w:rPr>
          <w:rFonts w:hint="eastAsia"/>
        </w:rPr>
        <w:t>은</w:t>
      </w:r>
      <w:r w:rsidR="006649CE" w:rsidRPr="00103E0E">
        <w:t xml:space="preserve"> </w:t>
      </w:r>
      <w:r w:rsidR="002941CA" w:rsidRPr="0074742B">
        <w:rPr>
          <w:rFonts w:hint="eastAsia"/>
        </w:rPr>
        <w:t>매수인에</w:t>
      </w:r>
      <w:r w:rsidR="002941CA" w:rsidRPr="0074742B">
        <w:rPr>
          <w:rFonts w:hint="eastAsia"/>
        </w:rPr>
        <w:t xml:space="preserve"> </w:t>
      </w:r>
      <w:r w:rsidR="002941CA" w:rsidRPr="0074742B">
        <w:rPr>
          <w:rFonts w:hint="eastAsia"/>
        </w:rPr>
        <w:t>대하여</w:t>
      </w:r>
      <w:r w:rsidR="002941CA" w:rsidRPr="0074742B">
        <w:rPr>
          <w:rFonts w:hint="eastAsia"/>
        </w:rPr>
        <w:t xml:space="preserve"> </w:t>
      </w:r>
      <w:r w:rsidR="006649CE" w:rsidRPr="0074742B">
        <w:t>본</w:t>
      </w:r>
      <w:r w:rsidR="006649CE" w:rsidRPr="0074742B">
        <w:t xml:space="preserve"> </w:t>
      </w:r>
      <w:r w:rsidR="006649CE" w:rsidRPr="0074742B">
        <w:t>계약에</w:t>
      </w:r>
      <w:r w:rsidR="004B6228" w:rsidRPr="0074742B">
        <w:t xml:space="preserve"> </w:t>
      </w:r>
      <w:r w:rsidR="004B6228" w:rsidRPr="0074742B">
        <w:t>규정된</w:t>
      </w:r>
      <w:r w:rsidR="006649CE" w:rsidRPr="0074742B">
        <w:t xml:space="preserve"> </w:t>
      </w:r>
      <w:r w:rsidR="006649CE" w:rsidRPr="0074742B">
        <w:t>매도인의</w:t>
      </w:r>
      <w:r w:rsidR="006649CE" w:rsidRPr="0074742B">
        <w:t xml:space="preserve"> </w:t>
      </w:r>
      <w:r w:rsidR="006649CE" w:rsidRPr="0074742B">
        <w:t>진술</w:t>
      </w:r>
      <w:r w:rsidR="006649CE" w:rsidRPr="0074742B">
        <w:t xml:space="preserve"> </w:t>
      </w:r>
      <w:r w:rsidR="006649CE" w:rsidRPr="0074742B">
        <w:t>및</w:t>
      </w:r>
      <w:r w:rsidR="006649CE" w:rsidRPr="0074742B">
        <w:t xml:space="preserve"> </w:t>
      </w:r>
      <w:r w:rsidR="006649CE" w:rsidRPr="0074742B">
        <w:t>보장</w:t>
      </w:r>
      <w:r w:rsidR="006649CE" w:rsidRPr="0074742B">
        <w:t xml:space="preserve">, </w:t>
      </w:r>
      <w:r w:rsidR="006649CE" w:rsidRPr="0074742B">
        <w:t>확약</w:t>
      </w:r>
      <w:r w:rsidR="006649CE" w:rsidRPr="0074742B">
        <w:t xml:space="preserve"> </w:t>
      </w:r>
      <w:r w:rsidR="006649CE" w:rsidRPr="0074742B">
        <w:t>기타</w:t>
      </w:r>
      <w:r w:rsidR="006649CE" w:rsidRPr="0074742B">
        <w:t xml:space="preserve"> </w:t>
      </w:r>
      <w:r w:rsidR="006649CE" w:rsidRPr="00EA604A">
        <w:t>의무</w:t>
      </w:r>
      <w:r w:rsidR="006448E0" w:rsidRPr="00EA604A">
        <w:t>의</w:t>
      </w:r>
      <w:r w:rsidR="006649CE" w:rsidRPr="00EA604A">
        <w:t xml:space="preserve"> </w:t>
      </w:r>
      <w:r w:rsidR="006649CE" w:rsidRPr="00EA604A">
        <w:t>위반으로</w:t>
      </w:r>
      <w:r w:rsidR="006649CE" w:rsidRPr="00EA604A">
        <w:t xml:space="preserve"> </w:t>
      </w:r>
      <w:r w:rsidR="006649CE" w:rsidRPr="0017105D">
        <w:t>인해</w:t>
      </w:r>
      <w:r w:rsidR="006649CE" w:rsidRPr="0017105D">
        <w:t xml:space="preserve"> </w:t>
      </w:r>
      <w:r w:rsidR="006649CE" w:rsidRPr="0017105D">
        <w:t>매수인에게</w:t>
      </w:r>
      <w:r w:rsidR="006649CE" w:rsidRPr="0017105D">
        <w:t xml:space="preserve"> </w:t>
      </w:r>
      <w:r w:rsidR="006649CE" w:rsidRPr="0017105D">
        <w:t>발생한</w:t>
      </w:r>
      <w:r w:rsidR="006649CE" w:rsidRPr="0017105D">
        <w:t xml:space="preserve"> </w:t>
      </w:r>
      <w:r w:rsidR="002941CA" w:rsidRPr="0017105D">
        <w:t>손해</w:t>
      </w:r>
      <w:r w:rsidR="00B66AA8" w:rsidRPr="0017105D">
        <w:rPr>
          <w:rFonts w:hint="eastAsia"/>
        </w:rPr>
        <w:t>를</w:t>
      </w:r>
      <w:r w:rsidR="00B66AA8" w:rsidRPr="0017105D">
        <w:rPr>
          <w:rFonts w:hint="eastAsia"/>
        </w:rPr>
        <w:t xml:space="preserve"> </w:t>
      </w:r>
      <w:r w:rsidR="00B66AA8" w:rsidRPr="0017105D">
        <w:rPr>
          <w:rFonts w:hint="eastAsia"/>
        </w:rPr>
        <w:t>배상할</w:t>
      </w:r>
      <w:r w:rsidR="00B66AA8" w:rsidRPr="0017105D">
        <w:rPr>
          <w:rFonts w:hint="eastAsia"/>
        </w:rPr>
        <w:t xml:space="preserve"> </w:t>
      </w:r>
      <w:r w:rsidR="002941CA" w:rsidRPr="0017105D">
        <w:rPr>
          <w:rFonts w:hint="eastAsia"/>
        </w:rPr>
        <w:t>책임을</w:t>
      </w:r>
      <w:r w:rsidR="002941CA" w:rsidRPr="0017105D">
        <w:rPr>
          <w:rFonts w:hint="eastAsia"/>
        </w:rPr>
        <w:t xml:space="preserve"> </w:t>
      </w:r>
      <w:r w:rsidR="002941CA" w:rsidRPr="0017105D">
        <w:rPr>
          <w:rFonts w:hint="eastAsia"/>
        </w:rPr>
        <w:t>부담한다</w:t>
      </w:r>
      <w:r w:rsidR="002941CA" w:rsidRPr="00AA02C1">
        <w:rPr>
          <w:rFonts w:hint="eastAsia"/>
        </w:rPr>
        <w:t>.</w:t>
      </w:r>
      <w:r w:rsidR="002941CA" w:rsidRPr="00AA02C1">
        <w:t xml:space="preserve"> </w:t>
      </w:r>
      <w:r w:rsidR="006649CE" w:rsidRPr="00EF0D5D">
        <w:t>본</w:t>
      </w:r>
      <w:r w:rsidR="006649CE" w:rsidRPr="00EF0D5D">
        <w:t xml:space="preserve"> </w:t>
      </w:r>
      <w:r w:rsidR="006649CE" w:rsidRPr="00EF0D5D">
        <w:t>계약에서</w:t>
      </w:r>
      <w:r w:rsidR="006649CE" w:rsidRPr="00EF0D5D">
        <w:t xml:space="preserve"> </w:t>
      </w:r>
      <w:r w:rsidR="006649CE" w:rsidRPr="00EF0D5D">
        <w:t>규정하고</w:t>
      </w:r>
      <w:r w:rsidR="006649CE" w:rsidRPr="00EF0D5D">
        <w:t xml:space="preserve"> </w:t>
      </w:r>
      <w:r w:rsidR="006649CE" w:rsidRPr="00EF0D5D">
        <w:t>있는</w:t>
      </w:r>
      <w:r w:rsidR="006649CE" w:rsidRPr="00EF0D5D">
        <w:t xml:space="preserve"> </w:t>
      </w:r>
      <w:r w:rsidR="006649CE" w:rsidRPr="00EF0D5D">
        <w:t>매도인의</w:t>
      </w:r>
      <w:r w:rsidR="006649CE" w:rsidRPr="00EF0D5D">
        <w:t xml:space="preserve"> </w:t>
      </w:r>
      <w:r w:rsidR="006649CE" w:rsidRPr="00EF0D5D">
        <w:t>진술</w:t>
      </w:r>
      <w:r w:rsidR="006649CE" w:rsidRPr="00EF0D5D">
        <w:t xml:space="preserve"> </w:t>
      </w:r>
      <w:r w:rsidR="006649CE" w:rsidRPr="00EF0D5D">
        <w:t>및</w:t>
      </w:r>
      <w:r w:rsidR="006649CE" w:rsidRPr="00EF0D5D">
        <w:t xml:space="preserve"> </w:t>
      </w:r>
      <w:r w:rsidR="006649CE" w:rsidRPr="00EF0D5D">
        <w:t>보장</w:t>
      </w:r>
      <w:r w:rsidR="006649CE" w:rsidRPr="00EF0D5D">
        <w:t xml:space="preserve">, </w:t>
      </w:r>
      <w:r w:rsidR="006649CE" w:rsidRPr="005843AF">
        <w:t>확약</w:t>
      </w:r>
      <w:r w:rsidR="006649CE" w:rsidRPr="00F2339A">
        <w:t xml:space="preserve"> </w:t>
      </w:r>
      <w:r w:rsidR="006649CE" w:rsidRPr="00EC2C51">
        <w:rPr>
          <w:rFonts w:hint="eastAsia"/>
        </w:rPr>
        <w:t>기타</w:t>
      </w:r>
      <w:r w:rsidR="006649CE" w:rsidRPr="00EC2C51">
        <w:t xml:space="preserve"> </w:t>
      </w:r>
      <w:r w:rsidR="006649CE" w:rsidRPr="00A87BB8">
        <w:rPr>
          <w:rFonts w:hint="eastAsia"/>
          <w:szCs w:val="23"/>
        </w:rPr>
        <w:t>의무</w:t>
      </w:r>
      <w:r w:rsidR="006448E0" w:rsidRPr="00A87BB8">
        <w:rPr>
          <w:rFonts w:hint="eastAsia"/>
          <w:szCs w:val="23"/>
        </w:rPr>
        <w:t>의</w:t>
      </w:r>
      <w:r w:rsidR="006649CE" w:rsidRPr="00EC2C51">
        <w:t xml:space="preserve"> </w:t>
      </w:r>
      <w:r w:rsidR="006649CE" w:rsidRPr="00EC2C51">
        <w:rPr>
          <w:rFonts w:hint="eastAsia"/>
        </w:rPr>
        <w:t>위반으로</w:t>
      </w:r>
      <w:r w:rsidR="006649CE" w:rsidRPr="00EC2C51">
        <w:t xml:space="preserve"> </w:t>
      </w:r>
      <w:r w:rsidR="006649CE" w:rsidRPr="00EC2C51">
        <w:rPr>
          <w:rFonts w:hint="eastAsia"/>
        </w:rPr>
        <w:t>인해</w:t>
      </w:r>
      <w:r w:rsidR="006649CE" w:rsidRPr="00EC2C51">
        <w:t xml:space="preserve"> </w:t>
      </w:r>
      <w:bookmarkEnd w:id="86"/>
      <w:r w:rsidR="00FD1ABB" w:rsidRPr="0002206B">
        <w:rPr>
          <w:rFonts w:hint="eastAsia"/>
        </w:rPr>
        <w:t>대</w:t>
      </w:r>
      <w:r w:rsidR="00FD1ABB" w:rsidRPr="0002206B">
        <w:t>상회사에게</w:t>
      </w:r>
      <w:r w:rsidR="00FD1ABB" w:rsidRPr="0002206B">
        <w:t xml:space="preserve"> </w:t>
      </w:r>
      <w:r w:rsidR="00FD1ABB" w:rsidRPr="0002206B">
        <w:t>손해가</w:t>
      </w:r>
      <w:r w:rsidR="00FD1ABB" w:rsidRPr="0002206B">
        <w:t xml:space="preserve"> </w:t>
      </w:r>
      <w:r w:rsidR="00FD1ABB" w:rsidRPr="0002206B">
        <w:t>발생한</w:t>
      </w:r>
      <w:r w:rsidR="00FD1ABB" w:rsidRPr="0002206B">
        <w:t xml:space="preserve"> </w:t>
      </w:r>
      <w:r w:rsidR="00FD1ABB" w:rsidRPr="0002206B">
        <w:t>경우</w:t>
      </w:r>
      <w:r w:rsidR="00FD1ABB" w:rsidRPr="0002206B">
        <w:rPr>
          <w:rFonts w:hint="eastAsia"/>
        </w:rPr>
        <w:t>에는</w:t>
      </w:r>
      <w:r w:rsidR="00FD1ABB" w:rsidRPr="0002206B">
        <w:t xml:space="preserve"> </w:t>
      </w:r>
      <w:r w:rsidR="00BD6FF4">
        <w:rPr>
          <w:rFonts w:hint="eastAsia"/>
        </w:rPr>
        <w:t>그와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관련하여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매수인이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매도인에게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주장할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수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있는</w:t>
      </w:r>
      <w:r w:rsidR="00BD6FF4">
        <w:rPr>
          <w:rFonts w:hint="eastAsia"/>
        </w:rPr>
        <w:t xml:space="preserve"> </w:t>
      </w:r>
      <w:r w:rsidR="00465F7B">
        <w:rPr>
          <w:rFonts w:hint="eastAsia"/>
        </w:rPr>
        <w:t>매수인의</w:t>
      </w:r>
      <w:r w:rsidR="00465F7B">
        <w:rPr>
          <w:rFonts w:hint="eastAsia"/>
        </w:rPr>
        <w:t xml:space="preserve"> </w:t>
      </w:r>
      <w:r w:rsidR="00BD6FF4">
        <w:rPr>
          <w:rFonts w:hint="eastAsia"/>
        </w:rPr>
        <w:t>손해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금액은</w:t>
      </w:r>
      <w:r w:rsidR="00BD6FF4">
        <w:rPr>
          <w:rFonts w:hint="eastAsia"/>
        </w:rPr>
        <w:t xml:space="preserve"> </w:t>
      </w:r>
      <w:r w:rsidR="00FD1ABB" w:rsidRPr="0002206B">
        <w:t>대상회사에</w:t>
      </w:r>
      <w:r w:rsidR="00FD1ABB" w:rsidRPr="0002206B">
        <w:t xml:space="preserve"> </w:t>
      </w:r>
      <w:r w:rsidR="00FD1ABB" w:rsidRPr="0002206B">
        <w:t>발생한</w:t>
      </w:r>
      <w:r w:rsidR="00FD1ABB" w:rsidRPr="0002206B">
        <w:t xml:space="preserve"> </w:t>
      </w:r>
      <w:r w:rsidR="00FD1ABB" w:rsidRPr="0002206B">
        <w:t>손해액</w:t>
      </w:r>
      <w:r w:rsidR="005F0069">
        <w:rPr>
          <w:rFonts w:hint="eastAsia"/>
        </w:rPr>
        <w:t>에</w:t>
      </w:r>
      <w:r w:rsidR="005F0069">
        <w:rPr>
          <w:rFonts w:hint="eastAsia"/>
        </w:rPr>
        <w:t xml:space="preserve"> </w:t>
      </w:r>
      <w:r w:rsidR="005F0069">
        <w:rPr>
          <w:rFonts w:hint="eastAsia"/>
        </w:rPr>
        <w:t>거래종결일</w:t>
      </w:r>
      <w:r w:rsidR="005F0069">
        <w:rPr>
          <w:rFonts w:hint="eastAsia"/>
        </w:rPr>
        <w:t xml:space="preserve"> </w:t>
      </w:r>
      <w:r w:rsidR="005F0069">
        <w:rPr>
          <w:rFonts w:hint="eastAsia"/>
        </w:rPr>
        <w:t>현재</w:t>
      </w:r>
      <w:r w:rsidR="005F0069">
        <w:rPr>
          <w:rFonts w:hint="eastAsia"/>
        </w:rPr>
        <w:t xml:space="preserve"> </w:t>
      </w:r>
      <w:r w:rsidR="005F0069">
        <w:rPr>
          <w:rFonts w:hint="eastAsia"/>
        </w:rPr>
        <w:t>대상주식의</w:t>
      </w:r>
      <w:r w:rsidR="005F0069">
        <w:rPr>
          <w:rFonts w:hint="eastAsia"/>
        </w:rPr>
        <w:t xml:space="preserve"> </w:t>
      </w:r>
      <w:r w:rsidR="005F0069">
        <w:rPr>
          <w:rFonts w:hint="eastAsia"/>
        </w:rPr>
        <w:t>지분율을</w:t>
      </w:r>
      <w:r w:rsidR="005F0069">
        <w:rPr>
          <w:rFonts w:hint="eastAsia"/>
        </w:rPr>
        <w:t xml:space="preserve"> </w:t>
      </w:r>
      <w:r w:rsidR="005F0069">
        <w:rPr>
          <w:rFonts w:hint="eastAsia"/>
        </w:rPr>
        <w:t>곱한</w:t>
      </w:r>
      <w:r w:rsidR="005F0069">
        <w:rPr>
          <w:rFonts w:hint="eastAsia"/>
        </w:rPr>
        <w:t xml:space="preserve"> </w:t>
      </w:r>
      <w:r w:rsidR="005F0069">
        <w:rPr>
          <w:rFonts w:hint="eastAsia"/>
        </w:rPr>
        <w:t>금액</w:t>
      </w:r>
      <w:r w:rsidR="00EC01B5">
        <w:rPr>
          <w:rFonts w:hint="eastAsia"/>
        </w:rPr>
        <w:t>으로</w:t>
      </w:r>
      <w:r w:rsidR="00EC01B5">
        <w:rPr>
          <w:rFonts w:hint="eastAsia"/>
        </w:rPr>
        <w:t xml:space="preserve"> </w:t>
      </w:r>
      <w:r w:rsidR="00EC01B5">
        <w:rPr>
          <w:rFonts w:hint="eastAsia"/>
        </w:rPr>
        <w:t>한다</w:t>
      </w:r>
      <w:r w:rsidR="00521926">
        <w:rPr>
          <w:rFonts w:hint="eastAsia"/>
        </w:rPr>
        <w:t xml:space="preserve">. </w:t>
      </w:r>
      <w:r w:rsidR="00072C36" w:rsidRPr="008442F9">
        <w:rPr>
          <w:rFonts w:hint="eastAsia"/>
          <w:highlight w:val="green"/>
        </w:rPr>
        <w:t>[Note to Buyer:</w:t>
      </w:r>
      <w:r w:rsidR="00072C36" w:rsidRPr="008700E4">
        <w:rPr>
          <w:highlight w:val="green"/>
        </w:rPr>
        <w:t xml:space="preserve"> </w:t>
      </w:r>
      <w:r w:rsidR="000042E0">
        <w:rPr>
          <w:rFonts w:hint="eastAsia"/>
          <w:highlight w:val="green"/>
        </w:rPr>
        <w:t>상장회사</w:t>
      </w:r>
      <w:r w:rsidR="000042E0">
        <w:rPr>
          <w:rFonts w:hint="eastAsia"/>
          <w:highlight w:val="green"/>
        </w:rPr>
        <w:t xml:space="preserve"> </w:t>
      </w:r>
      <w:r w:rsidR="000042E0">
        <w:rPr>
          <w:rFonts w:hint="eastAsia"/>
          <w:highlight w:val="green"/>
        </w:rPr>
        <w:t>주식</w:t>
      </w:r>
      <w:r w:rsidR="000042E0">
        <w:rPr>
          <w:rFonts w:hint="eastAsia"/>
          <w:highlight w:val="green"/>
        </w:rPr>
        <w:t xml:space="preserve"> </w:t>
      </w:r>
      <w:r w:rsidR="000042E0">
        <w:rPr>
          <w:rFonts w:hint="eastAsia"/>
          <w:highlight w:val="green"/>
        </w:rPr>
        <w:t>일부를</w:t>
      </w:r>
      <w:r w:rsidR="000042E0">
        <w:rPr>
          <w:rFonts w:hint="eastAsia"/>
          <w:highlight w:val="green"/>
        </w:rPr>
        <w:t xml:space="preserve"> </w:t>
      </w:r>
      <w:r w:rsidR="000042E0">
        <w:rPr>
          <w:rFonts w:hint="eastAsia"/>
          <w:highlight w:val="green"/>
        </w:rPr>
        <w:t>매도하면서</w:t>
      </w:r>
      <w:r w:rsidR="000042E0">
        <w:rPr>
          <w:rFonts w:hint="eastAsia"/>
          <w:highlight w:val="green"/>
        </w:rPr>
        <w:t xml:space="preserve"> </w:t>
      </w:r>
      <w:r w:rsidR="00072C36" w:rsidRPr="003B5BBD">
        <w:rPr>
          <w:highlight w:val="green"/>
        </w:rPr>
        <w:t>대상회사에</w:t>
      </w:r>
      <w:r w:rsidR="00072C36" w:rsidRPr="003B5BBD">
        <w:rPr>
          <w:highlight w:val="green"/>
        </w:rPr>
        <w:t xml:space="preserve"> </w:t>
      </w:r>
      <w:r w:rsidR="00072C36" w:rsidRPr="003B5BBD">
        <w:rPr>
          <w:highlight w:val="green"/>
        </w:rPr>
        <w:t>발생한</w:t>
      </w:r>
      <w:r w:rsidR="00072C36" w:rsidRPr="003B5BBD">
        <w:rPr>
          <w:highlight w:val="green"/>
        </w:rPr>
        <w:t xml:space="preserve"> </w:t>
      </w:r>
      <w:r w:rsidR="00072C36" w:rsidRPr="003B5BBD">
        <w:rPr>
          <w:highlight w:val="green"/>
        </w:rPr>
        <w:t>손해액</w:t>
      </w:r>
      <w:r w:rsidR="00072C36" w:rsidRPr="003B5BBD">
        <w:rPr>
          <w:highlight w:val="green"/>
        </w:rPr>
        <w:t xml:space="preserve"> </w:t>
      </w:r>
      <w:r w:rsidR="00072C36" w:rsidRPr="003B5BBD">
        <w:rPr>
          <w:highlight w:val="green"/>
        </w:rPr>
        <w:t>전액을</w:t>
      </w:r>
      <w:r w:rsidR="00072C36" w:rsidRPr="003B5BBD">
        <w:rPr>
          <w:highlight w:val="green"/>
        </w:rPr>
        <w:t xml:space="preserve"> </w:t>
      </w:r>
      <w:r w:rsidR="00072C36" w:rsidRPr="003B5BBD">
        <w:rPr>
          <w:highlight w:val="green"/>
        </w:rPr>
        <w:t>매수인의</w:t>
      </w:r>
      <w:r w:rsidR="00072C36" w:rsidRPr="003B5BBD">
        <w:rPr>
          <w:highlight w:val="green"/>
        </w:rPr>
        <w:t xml:space="preserve"> </w:t>
      </w:r>
      <w:r w:rsidR="00072C36" w:rsidRPr="003B5BBD">
        <w:rPr>
          <w:highlight w:val="green"/>
        </w:rPr>
        <w:t>손해로</w:t>
      </w:r>
      <w:r w:rsidR="00072C36" w:rsidRPr="003B5BBD">
        <w:rPr>
          <w:highlight w:val="green"/>
        </w:rPr>
        <w:t xml:space="preserve"> </w:t>
      </w:r>
      <w:r w:rsidR="00072C36" w:rsidRPr="003B5BBD">
        <w:rPr>
          <w:highlight w:val="green"/>
        </w:rPr>
        <w:t>간주하는</w:t>
      </w:r>
      <w:r w:rsidR="00072C36" w:rsidRPr="003B5BBD">
        <w:rPr>
          <w:highlight w:val="green"/>
        </w:rPr>
        <w:t xml:space="preserve"> </w:t>
      </w:r>
      <w:r w:rsidR="00072C36">
        <w:rPr>
          <w:rFonts w:hint="eastAsia"/>
          <w:highlight w:val="green"/>
        </w:rPr>
        <w:t>것은</w:t>
      </w:r>
      <w:r w:rsidR="000042E0">
        <w:rPr>
          <w:rFonts w:hint="eastAsia"/>
          <w:highlight w:val="green"/>
        </w:rPr>
        <w:t xml:space="preserve"> </w:t>
      </w:r>
      <w:r w:rsidR="000042E0">
        <w:rPr>
          <w:rFonts w:hint="eastAsia"/>
          <w:highlight w:val="green"/>
        </w:rPr>
        <w:t>대단히</w:t>
      </w:r>
      <w:r w:rsidR="000042E0">
        <w:rPr>
          <w:rFonts w:hint="eastAsia"/>
          <w:highlight w:val="green"/>
        </w:rPr>
        <w:t xml:space="preserve"> </w:t>
      </w:r>
      <w:proofErr w:type="gramStart"/>
      <w:r w:rsidR="000042E0">
        <w:rPr>
          <w:rFonts w:hint="eastAsia"/>
          <w:highlight w:val="green"/>
        </w:rPr>
        <w:t>이례적일</w:t>
      </w:r>
      <w:r w:rsidR="000042E0">
        <w:rPr>
          <w:rFonts w:hint="eastAsia"/>
          <w:highlight w:val="green"/>
        </w:rPr>
        <w:t xml:space="preserve"> </w:t>
      </w:r>
      <w:r w:rsidR="000042E0">
        <w:rPr>
          <w:rFonts w:hint="eastAsia"/>
          <w:highlight w:val="green"/>
        </w:rPr>
        <w:t>뿐더러</w:t>
      </w:r>
      <w:proofErr w:type="gramEnd"/>
      <w:r w:rsidR="000042E0">
        <w:rPr>
          <w:rFonts w:hint="eastAsia"/>
          <w:highlight w:val="green"/>
        </w:rPr>
        <w:t xml:space="preserve"> </w:t>
      </w:r>
      <w:r w:rsidR="000042E0">
        <w:rPr>
          <w:rFonts w:hint="eastAsia"/>
          <w:highlight w:val="green"/>
        </w:rPr>
        <w:t>논리적으로도</w:t>
      </w:r>
      <w:r w:rsidR="000042E0">
        <w:rPr>
          <w:rFonts w:hint="eastAsia"/>
          <w:highlight w:val="green"/>
        </w:rPr>
        <w:t xml:space="preserve"> </w:t>
      </w:r>
      <w:r w:rsidR="000042E0">
        <w:rPr>
          <w:rFonts w:hint="eastAsia"/>
          <w:highlight w:val="green"/>
        </w:rPr>
        <w:t>수용하기</w:t>
      </w:r>
      <w:r w:rsidR="000042E0">
        <w:rPr>
          <w:rFonts w:hint="eastAsia"/>
          <w:highlight w:val="green"/>
        </w:rPr>
        <w:t xml:space="preserve"> </w:t>
      </w:r>
      <w:r w:rsidR="000042E0">
        <w:rPr>
          <w:rFonts w:hint="eastAsia"/>
          <w:highlight w:val="green"/>
        </w:rPr>
        <w:t>어렵습니다</w:t>
      </w:r>
      <w:r w:rsidR="000042E0">
        <w:rPr>
          <w:rFonts w:hint="eastAsia"/>
          <w:highlight w:val="green"/>
        </w:rPr>
        <w:t xml:space="preserve">. </w:t>
      </w:r>
      <w:r w:rsidR="000042E0">
        <w:rPr>
          <w:rFonts w:hint="eastAsia"/>
          <w:highlight w:val="green"/>
        </w:rPr>
        <w:t>이에</w:t>
      </w:r>
      <w:r w:rsidR="000042E0">
        <w:rPr>
          <w:rFonts w:hint="eastAsia"/>
          <w:highlight w:val="green"/>
        </w:rPr>
        <w:t xml:space="preserve"> </w:t>
      </w:r>
      <w:r w:rsidR="000042E0">
        <w:rPr>
          <w:rFonts w:hint="eastAsia"/>
          <w:highlight w:val="green"/>
        </w:rPr>
        <w:t>통상적인</w:t>
      </w:r>
      <w:r w:rsidR="000042E0">
        <w:rPr>
          <w:rFonts w:hint="eastAsia"/>
          <w:highlight w:val="green"/>
        </w:rPr>
        <w:t xml:space="preserve"> </w:t>
      </w:r>
      <w:r w:rsidR="000042E0">
        <w:rPr>
          <w:rFonts w:hint="eastAsia"/>
          <w:highlight w:val="green"/>
        </w:rPr>
        <w:t>경우</w:t>
      </w:r>
      <w:r w:rsidR="00072C36">
        <w:rPr>
          <w:rFonts w:hint="eastAsia"/>
          <w:highlight w:val="green"/>
        </w:rPr>
        <w:t>와</w:t>
      </w:r>
      <w:r w:rsidR="00072C36">
        <w:rPr>
          <w:rFonts w:hint="eastAsia"/>
          <w:highlight w:val="green"/>
        </w:rPr>
        <w:t xml:space="preserve"> </w:t>
      </w:r>
      <w:r w:rsidR="00072C36">
        <w:rPr>
          <w:rFonts w:hint="eastAsia"/>
          <w:highlight w:val="green"/>
        </w:rPr>
        <w:t>같이</w:t>
      </w:r>
      <w:r w:rsidR="00072C36">
        <w:rPr>
          <w:rFonts w:hint="eastAsia"/>
          <w:highlight w:val="green"/>
        </w:rPr>
        <w:t xml:space="preserve"> </w:t>
      </w:r>
      <w:r w:rsidR="00072C36">
        <w:rPr>
          <w:rFonts w:hint="eastAsia"/>
          <w:highlight w:val="green"/>
        </w:rPr>
        <w:t>손해액에</w:t>
      </w:r>
      <w:r w:rsidR="00072C36">
        <w:rPr>
          <w:rFonts w:hint="eastAsia"/>
          <w:highlight w:val="green"/>
        </w:rPr>
        <w:t xml:space="preserve"> </w:t>
      </w:r>
      <w:r w:rsidR="00072C36">
        <w:rPr>
          <w:rFonts w:hint="eastAsia"/>
          <w:highlight w:val="green"/>
        </w:rPr>
        <w:t>지분율을</w:t>
      </w:r>
      <w:r w:rsidR="00072C36">
        <w:rPr>
          <w:rFonts w:hint="eastAsia"/>
          <w:highlight w:val="green"/>
        </w:rPr>
        <w:t xml:space="preserve"> </w:t>
      </w:r>
      <w:r w:rsidR="00072C36">
        <w:rPr>
          <w:rFonts w:hint="eastAsia"/>
          <w:highlight w:val="green"/>
        </w:rPr>
        <w:t>곱한</w:t>
      </w:r>
      <w:r w:rsidR="00072C36">
        <w:rPr>
          <w:rFonts w:hint="eastAsia"/>
          <w:highlight w:val="green"/>
        </w:rPr>
        <w:t xml:space="preserve"> </w:t>
      </w:r>
      <w:r w:rsidR="00072C36">
        <w:rPr>
          <w:rFonts w:hint="eastAsia"/>
          <w:highlight w:val="green"/>
        </w:rPr>
        <w:t>금액을</w:t>
      </w:r>
      <w:r w:rsidR="00072C36">
        <w:rPr>
          <w:rFonts w:hint="eastAsia"/>
          <w:highlight w:val="green"/>
        </w:rPr>
        <w:t xml:space="preserve"> </w:t>
      </w:r>
      <w:r w:rsidR="00072C36">
        <w:rPr>
          <w:rFonts w:hint="eastAsia"/>
          <w:highlight w:val="green"/>
        </w:rPr>
        <w:t>손해로</w:t>
      </w:r>
      <w:r w:rsidR="00072C36">
        <w:rPr>
          <w:rFonts w:hint="eastAsia"/>
          <w:highlight w:val="green"/>
        </w:rPr>
        <w:t xml:space="preserve"> </w:t>
      </w:r>
      <w:r w:rsidR="00072C36">
        <w:rPr>
          <w:rFonts w:hint="eastAsia"/>
          <w:highlight w:val="green"/>
        </w:rPr>
        <w:t>간주하는</w:t>
      </w:r>
      <w:r w:rsidR="00072C36">
        <w:rPr>
          <w:rFonts w:hint="eastAsia"/>
          <w:highlight w:val="green"/>
        </w:rPr>
        <w:t xml:space="preserve"> </w:t>
      </w:r>
      <w:r w:rsidR="00072C36">
        <w:rPr>
          <w:rFonts w:hint="eastAsia"/>
          <w:highlight w:val="green"/>
        </w:rPr>
        <w:t>것으로</w:t>
      </w:r>
      <w:r w:rsidR="00072C36">
        <w:rPr>
          <w:rFonts w:hint="eastAsia"/>
          <w:highlight w:val="green"/>
        </w:rPr>
        <w:t xml:space="preserve"> </w:t>
      </w:r>
      <w:r w:rsidR="00072C36">
        <w:rPr>
          <w:rFonts w:hint="eastAsia"/>
          <w:highlight w:val="green"/>
        </w:rPr>
        <w:t>수정하였습니다</w:t>
      </w:r>
      <w:r w:rsidR="00072C36">
        <w:rPr>
          <w:rFonts w:hint="eastAsia"/>
          <w:highlight w:val="green"/>
        </w:rPr>
        <w:t>.</w:t>
      </w:r>
      <w:r w:rsidR="00072C36" w:rsidRPr="008442F9">
        <w:rPr>
          <w:rFonts w:hint="eastAsia"/>
          <w:highlight w:val="green"/>
        </w:rPr>
        <w:t>]</w:t>
      </w:r>
    </w:p>
    <w:p w14:paraId="0AC78276" w14:textId="3C6FD247" w:rsidR="006649CE" w:rsidRPr="009B7BB0" w:rsidRDefault="006649CE" w:rsidP="00877E3D">
      <w:pPr>
        <w:pStyle w:val="LKLevel3"/>
        <w:rPr>
          <w:szCs w:val="23"/>
          <w:u w:val="single"/>
        </w:rPr>
      </w:pPr>
      <w:r w:rsidRPr="009B7BB0">
        <w:rPr>
          <w:szCs w:val="23"/>
          <w:u w:val="single"/>
        </w:rPr>
        <w:t>매수인의</w:t>
      </w:r>
      <w:r w:rsidRPr="009B7BB0">
        <w:rPr>
          <w:szCs w:val="23"/>
          <w:u w:val="single"/>
        </w:rPr>
        <w:t xml:space="preserve"> </w:t>
      </w:r>
      <w:r w:rsidRPr="009B7BB0">
        <w:rPr>
          <w:szCs w:val="23"/>
          <w:u w:val="single"/>
        </w:rPr>
        <w:t>손해</w:t>
      </w:r>
      <w:r w:rsidR="00D07413" w:rsidRPr="009B7BB0">
        <w:rPr>
          <w:szCs w:val="23"/>
          <w:u w:val="single"/>
        </w:rPr>
        <w:t>배상책임</w:t>
      </w:r>
      <w:r w:rsidRPr="009B7BB0">
        <w:rPr>
          <w:szCs w:val="23"/>
          <w:u w:val="single"/>
        </w:rPr>
        <w:t>.</w:t>
      </w:r>
      <w:r w:rsidR="009B7BB0" w:rsidRPr="009B7BB0">
        <w:rPr>
          <w:szCs w:val="23"/>
        </w:rPr>
        <w:t xml:space="preserve"> </w:t>
      </w:r>
      <w:r w:rsidR="00AF3CE0">
        <w:rPr>
          <w:szCs w:val="23"/>
        </w:rPr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szCs w:val="23"/>
          <w:u w:val="single"/>
        </w:rPr>
        <w:instrText xml:space="preserve"> REF _Ref105666546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CE16BB">
        <w:rPr>
          <w:rFonts w:hint="eastAsia"/>
          <w:szCs w:val="23"/>
          <w:u w:val="single"/>
        </w:rPr>
        <w:t>제</w:t>
      </w:r>
      <w:r w:rsidR="00CE16BB">
        <w:rPr>
          <w:rFonts w:hint="eastAsia"/>
          <w:szCs w:val="23"/>
          <w:u w:val="single"/>
        </w:rPr>
        <w:t>7</w:t>
      </w:r>
      <w:r w:rsidR="00CE16BB">
        <w:rPr>
          <w:rFonts w:hint="eastAsia"/>
          <w:szCs w:val="23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AD22FB" w:rsidRPr="00103E0E">
        <w:t>에</w:t>
      </w:r>
      <w:r w:rsidRPr="00103E0E">
        <w:t xml:space="preserve"> </w:t>
      </w:r>
      <w:r w:rsidRPr="00103E0E">
        <w:t>규정</w:t>
      </w:r>
      <w:r w:rsidR="003179FA" w:rsidRPr="00103E0E">
        <w:t>된</w:t>
      </w:r>
      <w:r w:rsidRPr="00C4076E">
        <w:t xml:space="preserve"> </w:t>
      </w:r>
      <w:r w:rsidRPr="00C4076E">
        <w:rPr>
          <w:szCs w:val="23"/>
        </w:rPr>
        <w:t>조건과</w:t>
      </w:r>
      <w:r w:rsidRPr="00C4076E">
        <w:t xml:space="preserve"> </w:t>
      </w:r>
      <w:r w:rsidRPr="00C4076E">
        <w:t>제한을</w:t>
      </w:r>
      <w:r w:rsidRPr="00C4076E">
        <w:t xml:space="preserve"> </w:t>
      </w:r>
      <w:r w:rsidRPr="00C4076E">
        <w:t>전제로</w:t>
      </w:r>
      <w:r w:rsidRPr="00C4076E">
        <w:t xml:space="preserve">, </w:t>
      </w:r>
      <w:r w:rsidRPr="00C4076E">
        <w:t>매수인은</w:t>
      </w:r>
      <w:r w:rsidRPr="00C4076E">
        <w:t xml:space="preserve"> </w:t>
      </w:r>
      <w:r w:rsidR="00A32212" w:rsidRPr="0074742B">
        <w:rPr>
          <w:rFonts w:hint="eastAsia"/>
        </w:rPr>
        <w:t>매도인</w:t>
      </w:r>
      <w:r w:rsidR="00B528D3">
        <w:rPr>
          <w:rFonts w:hint="eastAsia"/>
        </w:rPr>
        <w:t>에</w:t>
      </w:r>
      <w:r w:rsidR="00A32212" w:rsidRPr="0074742B">
        <w:rPr>
          <w:rFonts w:hint="eastAsia"/>
        </w:rPr>
        <w:t xml:space="preserve"> </w:t>
      </w:r>
      <w:r w:rsidR="00A32212" w:rsidRPr="0074742B">
        <w:rPr>
          <w:rFonts w:hint="eastAsia"/>
        </w:rPr>
        <w:t>대하여</w:t>
      </w:r>
      <w:r w:rsidR="00A32212" w:rsidRPr="0074742B">
        <w:rPr>
          <w:rFonts w:hint="eastAsia"/>
        </w:rPr>
        <w:t xml:space="preserve"> </w:t>
      </w:r>
      <w:r w:rsidRPr="0074742B">
        <w:t>본</w:t>
      </w:r>
      <w:r w:rsidRPr="0074742B">
        <w:t xml:space="preserve"> </w:t>
      </w:r>
      <w:r w:rsidRPr="0074742B">
        <w:t>계약에서</w:t>
      </w:r>
      <w:r w:rsidRPr="0074742B">
        <w:t xml:space="preserve"> </w:t>
      </w:r>
      <w:r w:rsidRPr="0074742B">
        <w:t>규정하고</w:t>
      </w:r>
      <w:r w:rsidRPr="0074742B">
        <w:t xml:space="preserve"> </w:t>
      </w:r>
      <w:r w:rsidRPr="0074742B">
        <w:t>있는</w:t>
      </w:r>
      <w:r w:rsidRPr="0074742B">
        <w:t xml:space="preserve"> </w:t>
      </w:r>
      <w:r w:rsidRPr="0074742B">
        <w:t>매수인의</w:t>
      </w:r>
      <w:r w:rsidRPr="0074742B">
        <w:t xml:space="preserve"> </w:t>
      </w:r>
      <w:r w:rsidRPr="0074742B">
        <w:t>진술</w:t>
      </w:r>
      <w:r w:rsidRPr="0074742B">
        <w:t xml:space="preserve"> </w:t>
      </w:r>
      <w:r w:rsidRPr="0074742B">
        <w:t>및</w:t>
      </w:r>
      <w:r w:rsidRPr="0074742B">
        <w:t xml:space="preserve"> </w:t>
      </w:r>
      <w:r w:rsidRPr="0074742B">
        <w:t>보</w:t>
      </w:r>
      <w:r w:rsidRPr="0074742B">
        <w:lastRenderedPageBreak/>
        <w:t>장</w:t>
      </w:r>
      <w:r w:rsidRPr="0074742B">
        <w:t xml:space="preserve">, </w:t>
      </w:r>
      <w:r w:rsidRPr="00EA604A">
        <w:t>확약</w:t>
      </w:r>
      <w:r w:rsidRPr="00EA604A">
        <w:t xml:space="preserve"> </w:t>
      </w:r>
      <w:r w:rsidRPr="00EA604A">
        <w:t>기타</w:t>
      </w:r>
      <w:r w:rsidRPr="00EA604A">
        <w:t xml:space="preserve"> </w:t>
      </w:r>
      <w:r w:rsidRPr="00EA604A">
        <w:t>의무</w:t>
      </w:r>
      <w:r w:rsidR="006448E0" w:rsidRPr="0017105D">
        <w:t>의</w:t>
      </w:r>
      <w:r w:rsidRPr="0017105D">
        <w:t xml:space="preserve"> </w:t>
      </w:r>
      <w:r w:rsidRPr="0017105D">
        <w:t>위반으로</w:t>
      </w:r>
      <w:r w:rsidRPr="0017105D">
        <w:t xml:space="preserve"> </w:t>
      </w:r>
      <w:r w:rsidRPr="0017105D">
        <w:t>인해</w:t>
      </w:r>
      <w:r w:rsidR="00B528D3">
        <w:rPr>
          <w:rFonts w:hint="eastAsia"/>
        </w:rPr>
        <w:t xml:space="preserve"> </w:t>
      </w:r>
      <w:r w:rsidRPr="0017105D">
        <w:t>매도인에게</w:t>
      </w:r>
      <w:r w:rsidRPr="009B7BB0">
        <w:t xml:space="preserve"> </w:t>
      </w:r>
      <w:r w:rsidRPr="009B7BB0">
        <w:t>발생한</w:t>
      </w:r>
      <w:r w:rsidRPr="009B7BB0">
        <w:t xml:space="preserve"> </w:t>
      </w:r>
      <w:r w:rsidRPr="009B7BB0">
        <w:t>손해를</w:t>
      </w:r>
      <w:r w:rsidRPr="009B7BB0">
        <w:t xml:space="preserve"> </w:t>
      </w:r>
      <w:r w:rsidR="00A32212">
        <w:rPr>
          <w:rFonts w:hint="eastAsia"/>
        </w:rPr>
        <w:t>배상할</w:t>
      </w:r>
      <w:r w:rsidR="00A32212">
        <w:rPr>
          <w:rFonts w:hint="eastAsia"/>
        </w:rPr>
        <w:t xml:space="preserve"> </w:t>
      </w:r>
      <w:r w:rsidR="00A32212">
        <w:rPr>
          <w:rFonts w:hint="eastAsia"/>
        </w:rPr>
        <w:t>책임을</w:t>
      </w:r>
      <w:r w:rsidR="00A32212">
        <w:rPr>
          <w:rFonts w:hint="eastAsia"/>
        </w:rPr>
        <w:t xml:space="preserve"> </w:t>
      </w:r>
      <w:r w:rsidR="00A32212">
        <w:rPr>
          <w:rFonts w:hint="eastAsia"/>
        </w:rPr>
        <w:t>부담한다</w:t>
      </w:r>
      <w:r w:rsidR="00A32212">
        <w:rPr>
          <w:rFonts w:hint="eastAsia"/>
        </w:rPr>
        <w:t>.</w:t>
      </w:r>
      <w:r w:rsidR="00A32212">
        <w:t xml:space="preserve"> </w:t>
      </w:r>
    </w:p>
    <w:p w14:paraId="22E4AD6E" w14:textId="77777777" w:rsidR="00DF4A40" w:rsidRPr="000326A8" w:rsidRDefault="006D3290" w:rsidP="00877E3D">
      <w:pPr>
        <w:pStyle w:val="LKLevel2"/>
      </w:pPr>
      <w:bookmarkStart w:id="87" w:name="_DV_M222"/>
      <w:bookmarkStart w:id="88" w:name="_Ref105673444"/>
      <w:bookmarkStart w:id="89" w:name="_Toc176821190"/>
      <w:bookmarkEnd w:id="87"/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 w:rsidR="00B303A2">
        <w:rPr>
          <w:rFonts w:hint="eastAsia"/>
        </w:rPr>
        <w:t xml:space="preserve"> </w:t>
      </w:r>
      <w:r w:rsidR="00B303A2">
        <w:rPr>
          <w:rFonts w:hint="eastAsia"/>
        </w:rPr>
        <w:t>등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0326A8">
        <w:t>존</w:t>
      </w:r>
      <w:r w:rsidR="006649CE" w:rsidRPr="000326A8">
        <w:t>속기간</w:t>
      </w:r>
      <w:r w:rsidR="006649CE" w:rsidRPr="000326A8">
        <w:t>.</w:t>
      </w:r>
      <w:bookmarkEnd w:id="88"/>
      <w:bookmarkEnd w:id="89"/>
    </w:p>
    <w:p w14:paraId="39DE1028" w14:textId="02B4492A" w:rsidR="00F50C96" w:rsidRPr="006B6FA6" w:rsidRDefault="009F66A5" w:rsidP="00082480">
      <w:pPr>
        <w:pStyle w:val="LKLevel3"/>
        <w:rPr>
          <w:szCs w:val="22"/>
        </w:rPr>
      </w:pPr>
      <w:bookmarkStart w:id="90" w:name="_Hlk203988800"/>
      <w:bookmarkStart w:id="91" w:name="_Ref106181960"/>
      <w:r w:rsidRPr="00F639A3">
        <w:rPr>
          <w:rFonts w:hint="eastAsia"/>
          <w:szCs w:val="22"/>
        </w:rPr>
        <w:t>제</w:t>
      </w:r>
      <w:r w:rsidRPr="00F639A3">
        <w:rPr>
          <w:szCs w:val="22"/>
        </w:rPr>
        <w:fldChar w:fldCharType="begin"/>
      </w:r>
      <w:r w:rsidRPr="00F639A3">
        <w:rPr>
          <w:szCs w:val="22"/>
        </w:rPr>
        <w:instrText xml:space="preserve"> </w:instrText>
      </w:r>
      <w:r w:rsidRPr="00F639A3">
        <w:rPr>
          <w:rFonts w:hint="eastAsia"/>
          <w:szCs w:val="22"/>
        </w:rPr>
        <w:instrText>REF _Ref105666605 \w \h</w:instrText>
      </w:r>
      <w:r w:rsidRPr="00F639A3">
        <w:rPr>
          <w:szCs w:val="22"/>
        </w:rPr>
        <w:instrText xml:space="preserve">  \* MERGEFORMAT </w:instrText>
      </w:r>
      <w:r w:rsidRPr="00F639A3">
        <w:rPr>
          <w:szCs w:val="22"/>
        </w:rPr>
      </w:r>
      <w:r w:rsidRPr="00F639A3">
        <w:rPr>
          <w:szCs w:val="22"/>
        </w:rPr>
        <w:fldChar w:fldCharType="separate"/>
      </w:r>
      <w:r w:rsidR="00CE16BB">
        <w:rPr>
          <w:szCs w:val="22"/>
        </w:rPr>
        <w:t>4.1</w:t>
      </w:r>
      <w:r w:rsidRPr="00F639A3">
        <w:rPr>
          <w:szCs w:val="22"/>
        </w:rPr>
        <w:fldChar w:fldCharType="end"/>
      </w:r>
      <w:r w:rsidRPr="00F639A3">
        <w:rPr>
          <w:rFonts w:hint="eastAsia"/>
          <w:szCs w:val="22"/>
        </w:rPr>
        <w:t>조</w:t>
      </w:r>
      <w:r w:rsidRPr="00915668">
        <w:rPr>
          <w:rFonts w:hint="eastAsia"/>
          <w:szCs w:val="22"/>
        </w:rPr>
        <w:t xml:space="preserve"> </w:t>
      </w:r>
      <w:r w:rsidRPr="00915668">
        <w:rPr>
          <w:rFonts w:hint="eastAsia"/>
          <w:szCs w:val="22"/>
        </w:rPr>
        <w:t>및</w:t>
      </w:r>
      <w:r w:rsidRPr="0091566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4.2</w:t>
      </w:r>
      <w:r>
        <w:rPr>
          <w:rFonts w:hint="eastAsia"/>
          <w:szCs w:val="22"/>
        </w:rPr>
        <w:t>조</w:t>
      </w:r>
      <w:r w:rsidRPr="00F639A3">
        <w:rPr>
          <w:rFonts w:hint="eastAsia"/>
          <w:szCs w:val="22"/>
        </w:rPr>
        <w:t>에</w:t>
      </w:r>
      <w:r w:rsidRPr="00F639A3">
        <w:rPr>
          <w:rFonts w:hint="eastAsia"/>
          <w:szCs w:val="22"/>
        </w:rPr>
        <w:t xml:space="preserve"> </w:t>
      </w:r>
      <w:r w:rsidRPr="00F639A3">
        <w:rPr>
          <w:rFonts w:hint="eastAsia"/>
          <w:szCs w:val="22"/>
        </w:rPr>
        <w:t>따른</w:t>
      </w:r>
      <w:r w:rsidRPr="00F639A3">
        <w:rPr>
          <w:rFonts w:hint="eastAsia"/>
          <w:szCs w:val="22"/>
        </w:rPr>
        <w:t xml:space="preserve"> </w:t>
      </w:r>
      <w:r w:rsidRPr="00F639A3">
        <w:rPr>
          <w:szCs w:val="22"/>
        </w:rPr>
        <w:t>매도인</w:t>
      </w:r>
      <w:r>
        <w:rPr>
          <w:rFonts w:hint="eastAsia"/>
          <w:szCs w:val="22"/>
        </w:rPr>
        <w:t>들</w:t>
      </w:r>
      <w:r w:rsidRPr="00F639A3">
        <w:rPr>
          <w:szCs w:val="22"/>
        </w:rPr>
        <w:t>의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진술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및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보장은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거래종결일로부터</w:t>
      </w:r>
      <w:r w:rsidRPr="00F639A3">
        <w:rPr>
          <w:szCs w:val="22"/>
        </w:rPr>
        <w:t xml:space="preserve"> </w:t>
      </w:r>
      <w:r w:rsidR="000A7F7B">
        <w:rPr>
          <w:rFonts w:hint="eastAsia"/>
          <w:szCs w:val="22"/>
        </w:rPr>
        <w:t>12</w:t>
      </w:r>
      <w:r>
        <w:rPr>
          <w:rFonts w:hint="eastAsia"/>
          <w:szCs w:val="22"/>
        </w:rPr>
        <w:t>개월</w:t>
      </w:r>
      <w:r w:rsidRPr="005B710F">
        <w:rPr>
          <w:szCs w:val="22"/>
        </w:rPr>
        <w:t>이</w:t>
      </w:r>
      <w:r w:rsidRPr="005B710F">
        <w:rPr>
          <w:szCs w:val="22"/>
        </w:rPr>
        <w:t xml:space="preserve"> </w:t>
      </w:r>
      <w:r w:rsidRPr="00F639A3">
        <w:rPr>
          <w:szCs w:val="22"/>
        </w:rPr>
        <w:t>되는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날까지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유</w:t>
      </w:r>
      <w:r w:rsidRPr="00270961">
        <w:rPr>
          <w:szCs w:val="22"/>
        </w:rPr>
        <w:t>효하게</w:t>
      </w:r>
      <w:r w:rsidRPr="00270961">
        <w:rPr>
          <w:szCs w:val="22"/>
        </w:rPr>
        <w:t xml:space="preserve"> </w:t>
      </w:r>
      <w:r w:rsidRPr="00270961">
        <w:rPr>
          <w:szCs w:val="22"/>
        </w:rPr>
        <w:t>존속한다</w:t>
      </w:r>
      <w:r w:rsidRPr="00270961">
        <w:rPr>
          <w:szCs w:val="22"/>
        </w:rPr>
        <w:t xml:space="preserve">. </w:t>
      </w:r>
      <w:r w:rsidR="00BC016E" w:rsidRPr="00270961">
        <w:t>단</w:t>
      </w:r>
      <w:r w:rsidR="00BC016E" w:rsidRPr="00270961">
        <w:t xml:space="preserve">, </w:t>
      </w:r>
      <w:r w:rsidR="00BC016E" w:rsidRPr="00270961">
        <w:t>본</w:t>
      </w:r>
      <w:r w:rsidR="00BC016E" w:rsidRPr="00270961">
        <w:t xml:space="preserve"> </w:t>
      </w:r>
      <w:r w:rsidR="00BC016E" w:rsidRPr="00270961">
        <w:t>계약</w:t>
      </w:r>
      <w:r w:rsidR="005D57A3">
        <w:rPr>
          <w:rFonts w:hint="eastAsia"/>
        </w:rPr>
        <w:t xml:space="preserve"> </w:t>
      </w:r>
      <w:r w:rsidR="005D57A3" w:rsidRPr="005D57A3">
        <w:rPr>
          <w:rFonts w:hint="eastAsia"/>
          <w:u w:val="single"/>
        </w:rPr>
        <w:t>별첨</w:t>
      </w:r>
      <w:r w:rsidR="005D57A3" w:rsidRPr="005D57A3">
        <w:rPr>
          <w:rFonts w:hint="eastAsia"/>
          <w:u w:val="single"/>
        </w:rPr>
        <w:t xml:space="preserve"> </w:t>
      </w:r>
      <w:r w:rsidR="005D57A3" w:rsidRPr="005D57A3">
        <w:rPr>
          <w:rFonts w:hint="eastAsia"/>
          <w:u w:val="single"/>
        </w:rPr>
        <w:t>제</w:t>
      </w:r>
      <w:r w:rsidR="005D57A3" w:rsidRPr="005D57A3">
        <w:rPr>
          <w:rFonts w:hint="eastAsia"/>
          <w:u w:val="single"/>
        </w:rPr>
        <w:t>4.1</w:t>
      </w:r>
      <w:r w:rsidR="005D57A3">
        <w:rPr>
          <w:rFonts w:hint="eastAsia"/>
        </w:rPr>
        <w:t xml:space="preserve"> </w:t>
      </w:r>
      <w:r w:rsidR="005D57A3" w:rsidRPr="005D57A3">
        <w:rPr>
          <w:rFonts w:hint="eastAsia"/>
          <w:u w:val="single"/>
        </w:rPr>
        <w:t>제</w:t>
      </w:r>
      <w:r w:rsidR="005D57A3" w:rsidRPr="005D57A3">
        <w:rPr>
          <w:rFonts w:hint="eastAsia"/>
          <w:u w:val="single"/>
        </w:rPr>
        <w:t>1</w:t>
      </w:r>
      <w:r w:rsidR="00BC016E" w:rsidRPr="00270961">
        <w:rPr>
          <w:rFonts w:hint="eastAsia"/>
          <w:u w:val="single"/>
        </w:rPr>
        <w:t>항</w:t>
      </w:r>
      <w:r w:rsidR="00BC016E" w:rsidRPr="00270961">
        <w:rPr>
          <w:rFonts w:hint="eastAsia"/>
        </w:rPr>
        <w:t xml:space="preserve"> </w:t>
      </w:r>
      <w:r w:rsidR="00BC016E" w:rsidRPr="00270961">
        <w:rPr>
          <w:u w:val="single"/>
        </w:rPr>
        <w:t>제</w:t>
      </w:r>
      <w:r w:rsidR="00BC016E" w:rsidRPr="00270961">
        <w:rPr>
          <w:u w:val="single"/>
        </w:rPr>
        <w:t>(</w:t>
      </w:r>
      <w:r w:rsidR="005D57A3">
        <w:rPr>
          <w:rFonts w:hint="eastAsia"/>
          <w:u w:val="single"/>
        </w:rPr>
        <w:t>1</w:t>
      </w:r>
      <w:r w:rsidR="00BC016E" w:rsidRPr="00270961">
        <w:rPr>
          <w:u w:val="single"/>
        </w:rPr>
        <w:t>)</w:t>
      </w:r>
      <w:r w:rsidR="00BC016E" w:rsidRPr="00270961">
        <w:rPr>
          <w:rFonts w:hint="eastAsia"/>
          <w:u w:val="single"/>
        </w:rPr>
        <w:t>호</w:t>
      </w:r>
      <w:r w:rsidR="00BC016E" w:rsidRPr="00270961">
        <w:t xml:space="preserve"> </w:t>
      </w:r>
      <w:r w:rsidR="00BC016E" w:rsidRPr="00270961">
        <w:t>내지</w:t>
      </w:r>
      <w:r w:rsidR="00BC016E" w:rsidRPr="00270961">
        <w:t xml:space="preserve"> </w:t>
      </w:r>
      <w:r w:rsidR="00BC016E" w:rsidRPr="00270961">
        <w:rPr>
          <w:u w:val="single"/>
        </w:rPr>
        <w:t>제</w:t>
      </w:r>
      <w:r w:rsidR="00BC016E" w:rsidRPr="00270961">
        <w:rPr>
          <w:u w:val="single"/>
        </w:rPr>
        <w:t>(</w:t>
      </w:r>
      <w:r w:rsidR="00BC016E">
        <w:rPr>
          <w:rFonts w:hint="eastAsia"/>
          <w:u w:val="single"/>
        </w:rPr>
        <w:t>4</w:t>
      </w:r>
      <w:r w:rsidR="00BC016E" w:rsidRPr="00270961">
        <w:rPr>
          <w:u w:val="single"/>
        </w:rPr>
        <w:t>)</w:t>
      </w:r>
      <w:r w:rsidR="00BC016E" w:rsidRPr="00270961">
        <w:rPr>
          <w:rFonts w:hint="eastAsia"/>
          <w:u w:val="single"/>
        </w:rPr>
        <w:t>호</w:t>
      </w:r>
      <w:r w:rsidR="00BC016E" w:rsidRPr="00270961">
        <w:t xml:space="preserve">, </w:t>
      </w:r>
      <w:r w:rsidR="00BC016E" w:rsidRPr="00270961">
        <w:rPr>
          <w:u w:val="single"/>
        </w:rPr>
        <w:t>제</w:t>
      </w:r>
      <w:r w:rsidR="00BC016E" w:rsidRPr="00270961">
        <w:rPr>
          <w:u w:val="single"/>
        </w:rPr>
        <w:t>(</w:t>
      </w:r>
      <w:r w:rsidR="00BC016E">
        <w:rPr>
          <w:rFonts w:hint="eastAsia"/>
          <w:u w:val="single"/>
        </w:rPr>
        <w:t>6</w:t>
      </w:r>
      <w:r w:rsidR="00BC016E" w:rsidRPr="00270961">
        <w:rPr>
          <w:u w:val="single"/>
        </w:rPr>
        <w:t>)</w:t>
      </w:r>
      <w:r w:rsidR="00BC016E" w:rsidRPr="00270961">
        <w:rPr>
          <w:rFonts w:hint="eastAsia"/>
          <w:u w:val="single"/>
        </w:rPr>
        <w:t>호</w:t>
      </w:r>
      <w:r w:rsidR="00BC016E" w:rsidRPr="00270961">
        <w:t xml:space="preserve">, </w:t>
      </w:r>
      <w:r w:rsidR="00BC016E" w:rsidRPr="00270961">
        <w:rPr>
          <w:rFonts w:hint="eastAsia"/>
          <w:u w:val="single"/>
        </w:rPr>
        <w:t>제</w:t>
      </w:r>
      <w:r w:rsidR="005D57A3">
        <w:rPr>
          <w:rFonts w:hint="eastAsia"/>
          <w:u w:val="single"/>
        </w:rPr>
        <w:t>2</w:t>
      </w:r>
      <w:r w:rsidR="00BC016E" w:rsidRPr="00270961">
        <w:rPr>
          <w:rFonts w:hint="eastAsia"/>
          <w:u w:val="single"/>
        </w:rPr>
        <w:t>항</w:t>
      </w:r>
      <w:r w:rsidR="00BC016E" w:rsidRPr="00270961">
        <w:rPr>
          <w:rFonts w:hint="eastAsia"/>
        </w:rPr>
        <w:t xml:space="preserve"> </w:t>
      </w:r>
      <w:r w:rsidR="00BC016E" w:rsidRPr="00270961">
        <w:rPr>
          <w:u w:val="single"/>
        </w:rPr>
        <w:t>제</w:t>
      </w:r>
      <w:r w:rsidR="00C8599B">
        <w:rPr>
          <w:rFonts w:hint="eastAsia"/>
          <w:u w:val="single"/>
        </w:rPr>
        <w:t>(</w:t>
      </w:r>
      <w:r w:rsidR="005D57A3">
        <w:rPr>
          <w:rFonts w:hint="eastAsia"/>
          <w:u w:val="single"/>
        </w:rPr>
        <w:t>1</w:t>
      </w:r>
      <w:r w:rsidR="00BC016E" w:rsidRPr="00270961">
        <w:rPr>
          <w:u w:val="single"/>
        </w:rPr>
        <w:t>)</w:t>
      </w:r>
      <w:r w:rsidR="00BC016E" w:rsidRPr="00270961">
        <w:rPr>
          <w:rFonts w:hint="eastAsia"/>
          <w:u w:val="single"/>
        </w:rPr>
        <w:t>호</w:t>
      </w:r>
      <w:r w:rsidR="00BC016E">
        <w:rPr>
          <w:rFonts w:hint="eastAsia"/>
        </w:rPr>
        <w:t>,</w:t>
      </w:r>
      <w:r>
        <w:rPr>
          <w:rFonts w:hint="eastAsia"/>
        </w:rPr>
        <w:t xml:space="preserve"> </w:t>
      </w:r>
      <w:r w:rsidRPr="00BC016E">
        <w:rPr>
          <w:rFonts w:hint="eastAsia"/>
          <w:u w:val="single"/>
        </w:rPr>
        <w:t>제</w:t>
      </w:r>
      <w:r w:rsidRPr="00BC016E">
        <w:rPr>
          <w:u w:val="single"/>
        </w:rPr>
        <w:t>(2)</w:t>
      </w:r>
      <w:r w:rsidRPr="00BC016E">
        <w:rPr>
          <w:rFonts w:hint="eastAsia"/>
          <w:u w:val="single"/>
        </w:rPr>
        <w:t>호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규정된</w:t>
      </w:r>
      <w:r>
        <w:rPr>
          <w:rFonts w:hint="eastAsia"/>
        </w:rPr>
        <w:t xml:space="preserve">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>(</w:t>
      </w:r>
      <w:r w:rsidR="004050ED">
        <w:t>“</w:t>
      </w:r>
      <w:r w:rsidRPr="00FC5D45">
        <w:rPr>
          <w:rFonts w:hint="eastAsia"/>
          <w:u w:val="single"/>
        </w:rPr>
        <w:t>근본적</w:t>
      </w:r>
      <w:r w:rsidRPr="00FC5D45">
        <w:rPr>
          <w:u w:val="single"/>
        </w:rPr>
        <w:t xml:space="preserve"> </w:t>
      </w:r>
      <w:r w:rsidRPr="00FC5D45">
        <w:rPr>
          <w:rFonts w:hint="eastAsia"/>
          <w:u w:val="single"/>
        </w:rPr>
        <w:t>진술보장</w:t>
      </w:r>
      <w:r w:rsidR="004050ED">
        <w:t>”</w:t>
      </w:r>
      <w:r>
        <w:rPr>
          <w:rFonts w:hint="eastAsia"/>
        </w:rPr>
        <w:t>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이후에도</w:t>
      </w:r>
      <w:r>
        <w:rPr>
          <w:rFonts w:hint="eastAsia"/>
        </w:rPr>
        <w:t xml:space="preserve"> </w:t>
      </w:r>
      <w:r>
        <w:rPr>
          <w:rFonts w:hint="eastAsia"/>
        </w:rPr>
        <w:t>계속하여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기간의</w:t>
      </w:r>
      <w:r>
        <w:rPr>
          <w:rFonts w:hint="eastAsia"/>
        </w:rPr>
        <w:t xml:space="preserve"> </w:t>
      </w:r>
      <w:r>
        <w:rPr>
          <w:rFonts w:hint="eastAsia"/>
        </w:rPr>
        <w:t>제한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>
        <w:rPr>
          <w:rFonts w:hint="eastAsia"/>
        </w:rPr>
        <w:t>존속하며</w:t>
      </w:r>
      <w:r w:rsidRPr="00C2306B">
        <w:t xml:space="preserve">, </w:t>
      </w:r>
      <w:r w:rsidRPr="008A5D37">
        <w:rPr>
          <w:rFonts w:hint="eastAsia"/>
        </w:rPr>
        <w:t>제</w:t>
      </w:r>
      <w:r w:rsidRPr="008A5D37">
        <w:rPr>
          <w:rFonts w:hint="eastAsia"/>
        </w:rPr>
        <w:t>2</w:t>
      </w:r>
      <w:r w:rsidRPr="008A5D37">
        <w:rPr>
          <w:rFonts w:hint="eastAsia"/>
        </w:rPr>
        <w:t>항</w:t>
      </w:r>
      <w:r w:rsidRPr="00C2306B">
        <w:t xml:space="preserve"> </w:t>
      </w:r>
      <w:r w:rsidRPr="00BC016E">
        <w:rPr>
          <w:rFonts w:hint="eastAsia"/>
          <w:u w:val="single"/>
        </w:rPr>
        <w:t>제</w:t>
      </w:r>
      <w:r w:rsidRPr="00BC016E">
        <w:rPr>
          <w:rFonts w:hint="eastAsia"/>
          <w:u w:val="single"/>
        </w:rPr>
        <w:t>(1</w:t>
      </w:r>
      <w:r w:rsidR="00D60AE3">
        <w:rPr>
          <w:rFonts w:hint="eastAsia"/>
          <w:u w:val="single"/>
        </w:rPr>
        <w:t>3</w:t>
      </w:r>
      <w:r w:rsidRPr="00BC016E">
        <w:rPr>
          <w:rFonts w:hint="eastAsia"/>
          <w:u w:val="single"/>
        </w:rPr>
        <w:t>)</w:t>
      </w:r>
      <w:r w:rsidRPr="00BC016E">
        <w:rPr>
          <w:rFonts w:hint="eastAsia"/>
          <w:u w:val="single"/>
        </w:rPr>
        <w:t>호</w:t>
      </w:r>
      <w:r w:rsidR="002B4DF8">
        <w:rPr>
          <w:rFonts w:hint="eastAsia"/>
        </w:rPr>
        <w:t>에</w:t>
      </w:r>
      <w:r w:rsidR="002B4DF8">
        <w:rPr>
          <w:rFonts w:hint="eastAsia"/>
        </w:rPr>
        <w:t xml:space="preserve"> </w:t>
      </w:r>
      <w:r w:rsidR="002B4DF8">
        <w:rPr>
          <w:rFonts w:hint="eastAsia"/>
        </w:rPr>
        <w:t>규정된</w:t>
      </w:r>
      <w:r w:rsidR="002B4DF8">
        <w:rPr>
          <w:rFonts w:hint="eastAsia"/>
        </w:rPr>
        <w:t xml:space="preserve"> </w:t>
      </w:r>
      <w:r w:rsidR="002B4DF8">
        <w:rPr>
          <w:rFonts w:hint="eastAsia"/>
        </w:rPr>
        <w:t>매도인의</w:t>
      </w:r>
      <w:r w:rsidR="002B4DF8">
        <w:rPr>
          <w:rFonts w:hint="eastAsia"/>
        </w:rPr>
        <w:t xml:space="preserve"> </w:t>
      </w:r>
      <w:r w:rsidR="002B4DF8">
        <w:rPr>
          <w:rFonts w:hint="eastAsia"/>
        </w:rPr>
        <w:t>진술</w:t>
      </w:r>
      <w:r w:rsidR="002B4DF8">
        <w:rPr>
          <w:rFonts w:hint="eastAsia"/>
        </w:rPr>
        <w:t xml:space="preserve"> </w:t>
      </w:r>
      <w:r w:rsidR="002B4DF8">
        <w:rPr>
          <w:rFonts w:hint="eastAsia"/>
        </w:rPr>
        <w:t>및</w:t>
      </w:r>
      <w:r w:rsidR="002B4DF8">
        <w:rPr>
          <w:rFonts w:hint="eastAsia"/>
        </w:rPr>
        <w:t xml:space="preserve"> </w:t>
      </w:r>
      <w:r w:rsidR="002B4DF8">
        <w:rPr>
          <w:rFonts w:hint="eastAsia"/>
        </w:rPr>
        <w:t>보장은</w:t>
      </w:r>
      <w:r w:rsidR="002B4DF8">
        <w:rPr>
          <w:rFonts w:hint="eastAsia"/>
        </w:rPr>
        <w:t xml:space="preserve"> </w:t>
      </w:r>
      <w:r w:rsidR="002B4DF8">
        <w:rPr>
          <w:rFonts w:hint="eastAsia"/>
        </w:rPr>
        <w:t>거래종결일로부터</w:t>
      </w:r>
      <w:r w:rsidR="002B4DF8">
        <w:rPr>
          <w:rFonts w:hint="eastAsia"/>
        </w:rPr>
        <w:t xml:space="preserve"> 3</w:t>
      </w:r>
      <w:r w:rsidR="002B4DF8">
        <w:rPr>
          <w:rFonts w:hint="eastAsia"/>
        </w:rPr>
        <w:t>년간</w:t>
      </w:r>
      <w:r w:rsidRPr="00C2306B">
        <w:t xml:space="preserve">, </w:t>
      </w:r>
      <w:r w:rsidRPr="00BC016E">
        <w:rPr>
          <w:rFonts w:hint="eastAsia"/>
          <w:u w:val="single"/>
        </w:rPr>
        <w:t>제</w:t>
      </w:r>
      <w:r w:rsidRPr="00BC016E">
        <w:rPr>
          <w:rFonts w:hint="eastAsia"/>
          <w:u w:val="single"/>
        </w:rPr>
        <w:t>(1</w:t>
      </w:r>
      <w:r w:rsidR="00D60AE3">
        <w:rPr>
          <w:rFonts w:hint="eastAsia"/>
          <w:u w:val="single"/>
        </w:rPr>
        <w:t>5</w:t>
      </w:r>
      <w:r w:rsidRPr="00BC016E">
        <w:rPr>
          <w:rFonts w:hint="eastAsia"/>
          <w:u w:val="single"/>
        </w:rPr>
        <w:t>)</w:t>
      </w:r>
      <w:r w:rsidRPr="00BC016E">
        <w:rPr>
          <w:rFonts w:hint="eastAsia"/>
          <w:u w:val="single"/>
        </w:rPr>
        <w:t>호</w:t>
      </w:r>
      <w:r w:rsidRPr="00411980">
        <w:t xml:space="preserve"> </w:t>
      </w:r>
      <w:r w:rsidR="002B4DF8">
        <w:rPr>
          <w:rFonts w:hint="eastAsia"/>
        </w:rPr>
        <w:t>및</w:t>
      </w:r>
      <w:r w:rsidR="002B4DF8">
        <w:rPr>
          <w:rFonts w:hint="eastAsia"/>
        </w:rPr>
        <w:t xml:space="preserve"> </w:t>
      </w:r>
      <w:r w:rsidRPr="00BC016E">
        <w:rPr>
          <w:rFonts w:hint="eastAsia"/>
          <w:u w:val="single"/>
        </w:rPr>
        <w:t>제</w:t>
      </w:r>
      <w:r w:rsidRPr="00BC016E">
        <w:rPr>
          <w:u w:val="single"/>
        </w:rPr>
        <w:t>(1</w:t>
      </w:r>
      <w:r w:rsidR="00D60AE3">
        <w:rPr>
          <w:rFonts w:hint="eastAsia"/>
          <w:u w:val="single"/>
        </w:rPr>
        <w:t>7</w:t>
      </w:r>
      <w:r w:rsidRPr="00BC016E">
        <w:rPr>
          <w:u w:val="single"/>
        </w:rPr>
        <w:t>)</w:t>
      </w:r>
      <w:r w:rsidRPr="00BC016E">
        <w:rPr>
          <w:rFonts w:hint="eastAsia"/>
          <w:u w:val="single"/>
        </w:rPr>
        <w:t>호</w:t>
      </w:r>
      <w:r w:rsidRPr="00C2306B">
        <w:rPr>
          <w:rFonts w:hint="eastAsia"/>
        </w:rPr>
        <w:t>에</w:t>
      </w:r>
      <w:r w:rsidRPr="00C2306B">
        <w:t xml:space="preserve"> </w:t>
      </w:r>
      <w:r w:rsidRPr="00C2306B">
        <w:rPr>
          <w:rFonts w:hint="eastAsia"/>
        </w:rPr>
        <w:t>규정된</w:t>
      </w:r>
      <w:r w:rsidRPr="00C2306B">
        <w:t xml:space="preserve"> </w:t>
      </w:r>
      <w:r w:rsidRPr="00C2306B">
        <w:rPr>
          <w:rFonts w:hint="eastAsia"/>
        </w:rPr>
        <w:t>매도인의</w:t>
      </w:r>
      <w:r w:rsidRPr="00C2306B">
        <w:t xml:space="preserve"> </w:t>
      </w:r>
      <w:r w:rsidRPr="00C2306B">
        <w:rPr>
          <w:rFonts w:hint="eastAsia"/>
        </w:rPr>
        <w:t>진술</w:t>
      </w:r>
      <w:r w:rsidRPr="00C2306B">
        <w:t xml:space="preserve"> </w:t>
      </w:r>
      <w:r w:rsidRPr="00C2306B">
        <w:rPr>
          <w:rFonts w:hint="eastAsia"/>
        </w:rPr>
        <w:t>및</w:t>
      </w:r>
      <w:r w:rsidRPr="00C2306B">
        <w:t xml:space="preserve"> </w:t>
      </w:r>
      <w:r w:rsidRPr="00C2306B">
        <w:rPr>
          <w:rFonts w:hint="eastAsia"/>
        </w:rPr>
        <w:t>보장은</w:t>
      </w:r>
      <w:r w:rsidRPr="00C2306B">
        <w:t xml:space="preserve"> </w:t>
      </w:r>
      <w:r w:rsidRPr="00C2306B">
        <w:rPr>
          <w:rFonts w:hint="eastAsia"/>
        </w:rPr>
        <w:t>거래종결일로부터</w:t>
      </w:r>
      <w:r w:rsidRPr="00C2306B">
        <w:t xml:space="preserve"> </w:t>
      </w:r>
      <w:r>
        <w:rPr>
          <w:rFonts w:hint="eastAsia"/>
        </w:rPr>
        <w:t>5</w:t>
      </w:r>
      <w:r w:rsidRPr="00C2306B">
        <w:rPr>
          <w:rFonts w:hint="eastAsia"/>
        </w:rPr>
        <w:t>년</w:t>
      </w:r>
      <w:r w:rsidRPr="00C2306B">
        <w:t xml:space="preserve"> </w:t>
      </w:r>
      <w:r w:rsidRPr="00C2306B">
        <w:rPr>
          <w:rFonts w:hint="eastAsia"/>
        </w:rPr>
        <w:t>동안</w:t>
      </w:r>
      <w:r w:rsidRPr="00C2306B">
        <w:t xml:space="preserve"> </w:t>
      </w:r>
      <w:r w:rsidR="002513F7">
        <w:rPr>
          <w:rFonts w:hint="eastAsia"/>
        </w:rPr>
        <w:t>각</w:t>
      </w:r>
      <w:r w:rsidR="002513F7">
        <w:rPr>
          <w:rFonts w:hint="eastAsia"/>
        </w:rPr>
        <w:t xml:space="preserve"> </w:t>
      </w:r>
      <w:r w:rsidRPr="00270961">
        <w:t>존속한다</w:t>
      </w:r>
      <w:r w:rsidRPr="00270961">
        <w:t>.</w:t>
      </w:r>
      <w:bookmarkEnd w:id="90"/>
      <w:r>
        <w:rPr>
          <w:rFonts w:hint="eastAsia"/>
        </w:rPr>
        <w:t xml:space="preserve"> </w:t>
      </w:r>
      <w:bookmarkEnd w:id="91"/>
      <w:r w:rsidR="00BA12CC" w:rsidRPr="008442F9">
        <w:rPr>
          <w:rFonts w:hint="eastAsia"/>
          <w:highlight w:val="green"/>
        </w:rPr>
        <w:t>[Note to Buyer:</w:t>
      </w:r>
      <w:r w:rsidR="00BA12CC" w:rsidRPr="008700E4">
        <w:rPr>
          <w:highlight w:val="green"/>
        </w:rPr>
        <w:t xml:space="preserve"> </w:t>
      </w:r>
      <w:r w:rsidR="00BA12CC" w:rsidRPr="000A7F7B">
        <w:rPr>
          <w:highlight w:val="green"/>
        </w:rPr>
        <w:t>준법</w:t>
      </w:r>
      <w:r w:rsidR="00BA12CC" w:rsidRPr="000A7F7B">
        <w:rPr>
          <w:highlight w:val="green"/>
        </w:rPr>
        <w:t>(</w:t>
      </w:r>
      <w:r w:rsidR="00BA12CC">
        <w:rPr>
          <w:rFonts w:hint="eastAsia"/>
          <w:highlight w:val="green"/>
        </w:rPr>
        <w:t>buyer markup</w:t>
      </w:r>
      <w:r w:rsidR="00BA12CC" w:rsidRPr="000A7F7B">
        <w:rPr>
          <w:highlight w:val="green"/>
        </w:rPr>
        <w:t xml:space="preserve"> </w:t>
      </w:r>
      <w:r w:rsidR="00BA12CC" w:rsidRPr="000A7F7B">
        <w:rPr>
          <w:highlight w:val="green"/>
        </w:rPr>
        <w:t>기준</w:t>
      </w:r>
      <w:r w:rsidR="00BA12CC" w:rsidRPr="000A7F7B">
        <w:rPr>
          <w:highlight w:val="green"/>
        </w:rPr>
        <w:t xml:space="preserve"> </w:t>
      </w:r>
      <w:r w:rsidR="00BA12CC" w:rsidRPr="000A7F7B">
        <w:rPr>
          <w:highlight w:val="green"/>
        </w:rPr>
        <w:t>제</w:t>
      </w:r>
      <w:r w:rsidR="00BA12CC" w:rsidRPr="000A7F7B">
        <w:rPr>
          <w:highlight w:val="green"/>
        </w:rPr>
        <w:t>10</w:t>
      </w:r>
      <w:r w:rsidR="00BA12CC" w:rsidRPr="000A7F7B">
        <w:rPr>
          <w:highlight w:val="green"/>
        </w:rPr>
        <w:t>호</w:t>
      </w:r>
      <w:r w:rsidR="00BA12CC" w:rsidRPr="000A7F7B">
        <w:rPr>
          <w:highlight w:val="green"/>
        </w:rPr>
        <w:t xml:space="preserve">), </w:t>
      </w:r>
      <w:r w:rsidR="00BA12CC" w:rsidRPr="000A7F7B">
        <w:rPr>
          <w:highlight w:val="green"/>
        </w:rPr>
        <w:t>중요계약</w:t>
      </w:r>
      <w:r w:rsidR="00BA12CC" w:rsidRPr="000A7F7B">
        <w:rPr>
          <w:highlight w:val="green"/>
        </w:rPr>
        <w:t>(</w:t>
      </w:r>
      <w:r w:rsidR="00BA12CC">
        <w:rPr>
          <w:rFonts w:hint="eastAsia"/>
          <w:highlight w:val="green"/>
        </w:rPr>
        <w:t>buyer markup</w:t>
      </w:r>
      <w:r w:rsidR="00BA12CC" w:rsidRPr="000A7F7B">
        <w:rPr>
          <w:highlight w:val="green"/>
        </w:rPr>
        <w:t xml:space="preserve"> </w:t>
      </w:r>
      <w:r w:rsidR="00BA12CC" w:rsidRPr="000A7F7B">
        <w:rPr>
          <w:highlight w:val="green"/>
        </w:rPr>
        <w:t>기준</w:t>
      </w:r>
      <w:r w:rsidR="00BA12CC" w:rsidRPr="000A7F7B">
        <w:rPr>
          <w:highlight w:val="green"/>
        </w:rPr>
        <w:t xml:space="preserve"> </w:t>
      </w:r>
      <w:r w:rsidR="00BA12CC" w:rsidRPr="000A7F7B">
        <w:rPr>
          <w:highlight w:val="green"/>
        </w:rPr>
        <w:t>제</w:t>
      </w:r>
      <w:r w:rsidR="00BA12CC" w:rsidRPr="000A7F7B">
        <w:rPr>
          <w:highlight w:val="green"/>
        </w:rPr>
        <w:t>14</w:t>
      </w:r>
      <w:r w:rsidR="00BA12CC" w:rsidRPr="000A7F7B">
        <w:rPr>
          <w:highlight w:val="green"/>
        </w:rPr>
        <w:t>호</w:t>
      </w:r>
      <w:r w:rsidR="00BA12CC" w:rsidRPr="000A7F7B">
        <w:rPr>
          <w:highlight w:val="green"/>
        </w:rPr>
        <w:t xml:space="preserve">), </w:t>
      </w:r>
      <w:r w:rsidR="00BA12CC" w:rsidRPr="000A7F7B">
        <w:rPr>
          <w:highlight w:val="green"/>
        </w:rPr>
        <w:t>보험</w:t>
      </w:r>
      <w:r w:rsidR="00BA12CC" w:rsidRPr="000A7F7B">
        <w:rPr>
          <w:highlight w:val="green"/>
        </w:rPr>
        <w:t>(</w:t>
      </w:r>
      <w:r w:rsidR="00BA12CC">
        <w:rPr>
          <w:rFonts w:hint="eastAsia"/>
          <w:highlight w:val="green"/>
        </w:rPr>
        <w:t>buyer markup</w:t>
      </w:r>
      <w:r w:rsidR="00BA12CC" w:rsidRPr="000A7F7B">
        <w:rPr>
          <w:highlight w:val="green"/>
        </w:rPr>
        <w:t xml:space="preserve"> </w:t>
      </w:r>
      <w:r w:rsidR="00BA12CC" w:rsidRPr="000A7F7B">
        <w:rPr>
          <w:highlight w:val="green"/>
        </w:rPr>
        <w:t>기준</w:t>
      </w:r>
      <w:r w:rsidR="00BA12CC" w:rsidRPr="000A7F7B">
        <w:rPr>
          <w:highlight w:val="green"/>
        </w:rPr>
        <w:t xml:space="preserve"> </w:t>
      </w:r>
      <w:r w:rsidR="00BA12CC" w:rsidRPr="000A7F7B">
        <w:rPr>
          <w:highlight w:val="green"/>
        </w:rPr>
        <w:t>제</w:t>
      </w:r>
      <w:r w:rsidR="00BA12CC" w:rsidRPr="000A7F7B">
        <w:rPr>
          <w:highlight w:val="green"/>
        </w:rPr>
        <w:t>16</w:t>
      </w:r>
      <w:r w:rsidR="00BA12CC" w:rsidRPr="000A7F7B">
        <w:rPr>
          <w:highlight w:val="green"/>
        </w:rPr>
        <w:t>호</w:t>
      </w:r>
      <w:r w:rsidR="00BA12CC" w:rsidRPr="000A7F7B">
        <w:rPr>
          <w:highlight w:val="green"/>
        </w:rPr>
        <w:t>)</w:t>
      </w:r>
      <w:r w:rsidR="00BA12CC">
        <w:rPr>
          <w:rFonts w:hint="eastAsia"/>
          <w:highlight w:val="green"/>
        </w:rPr>
        <w:t>은</w:t>
      </w:r>
      <w:r w:rsidR="00BA12CC">
        <w:rPr>
          <w:rFonts w:hint="eastAsia"/>
          <w:highlight w:val="green"/>
        </w:rPr>
        <w:t xml:space="preserve"> (</w:t>
      </w:r>
      <w:r w:rsidR="00BA12CC">
        <w:rPr>
          <w:rFonts w:hint="eastAsia"/>
          <w:highlight w:val="green"/>
        </w:rPr>
        <w:t>해당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진술보장에</w:t>
      </w:r>
      <w:r w:rsidR="00BA12CC">
        <w:rPr>
          <w:rFonts w:hint="eastAsia"/>
          <w:highlight w:val="green"/>
        </w:rPr>
        <w:t xml:space="preserve"> </w:t>
      </w:r>
      <w:r w:rsidR="00BA12CC" w:rsidRPr="000A7F7B">
        <w:rPr>
          <w:highlight w:val="green"/>
        </w:rPr>
        <w:t>일반</w:t>
      </w:r>
      <w:r w:rsidR="00BA12CC">
        <w:rPr>
          <w:rFonts w:hint="eastAsia"/>
          <w:highlight w:val="green"/>
        </w:rPr>
        <w:t>적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진술보장보다</w:t>
      </w:r>
      <w:r w:rsidR="00BA12CC">
        <w:rPr>
          <w:rFonts w:hint="eastAsia"/>
          <w:highlight w:val="green"/>
        </w:rPr>
        <w:t xml:space="preserve"> </w:t>
      </w:r>
      <w:r w:rsidR="00BA12CC" w:rsidRPr="000A7F7B">
        <w:rPr>
          <w:highlight w:val="green"/>
        </w:rPr>
        <w:t>장기의</w:t>
      </w:r>
      <w:r w:rsidR="00BA12CC" w:rsidRPr="000A7F7B">
        <w:rPr>
          <w:highlight w:val="green"/>
        </w:rPr>
        <w:t xml:space="preserve"> </w:t>
      </w:r>
      <w:r w:rsidR="00BA12CC" w:rsidRPr="000A7F7B">
        <w:rPr>
          <w:highlight w:val="green"/>
        </w:rPr>
        <w:t>존속기간</w:t>
      </w:r>
      <w:r w:rsidR="00BA12CC">
        <w:rPr>
          <w:rFonts w:hint="eastAsia"/>
          <w:highlight w:val="green"/>
        </w:rPr>
        <w:t>을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규정하는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것은</w:t>
      </w:r>
      <w:r w:rsidR="00BA12CC">
        <w:rPr>
          <w:rFonts w:hint="eastAsia"/>
          <w:highlight w:val="green"/>
        </w:rPr>
        <w:t xml:space="preserve"> </w:t>
      </w:r>
      <w:proofErr w:type="spellStart"/>
      <w:r w:rsidR="00BA12CC">
        <w:rPr>
          <w:rFonts w:hint="eastAsia"/>
          <w:highlight w:val="green"/>
        </w:rPr>
        <w:t>드문바</w:t>
      </w:r>
      <w:proofErr w:type="spellEnd"/>
      <w:r w:rsidR="00BA12CC">
        <w:rPr>
          <w:rFonts w:hint="eastAsia"/>
          <w:highlight w:val="green"/>
        </w:rPr>
        <w:t>),</w:t>
      </w:r>
      <w:r w:rsidR="00BA12CC" w:rsidRPr="000A7F7B">
        <w:rPr>
          <w:highlight w:val="green"/>
        </w:rPr>
        <w:t xml:space="preserve"> </w:t>
      </w:r>
      <w:r w:rsidR="00BA12CC">
        <w:rPr>
          <w:rFonts w:hint="eastAsia"/>
          <w:highlight w:val="green"/>
        </w:rPr>
        <w:t>각</w:t>
      </w:r>
      <w:r w:rsidR="00BA12CC">
        <w:rPr>
          <w:rFonts w:hint="eastAsia"/>
          <w:highlight w:val="green"/>
        </w:rPr>
        <w:t xml:space="preserve"> </w:t>
      </w:r>
      <w:r w:rsidR="00BA12CC" w:rsidRPr="000A7F7B">
        <w:rPr>
          <w:highlight w:val="green"/>
        </w:rPr>
        <w:t>인사노무</w:t>
      </w:r>
      <w:r w:rsidR="00BA12CC" w:rsidRPr="000A7F7B">
        <w:rPr>
          <w:highlight w:val="green"/>
        </w:rPr>
        <w:t xml:space="preserve">, </w:t>
      </w:r>
      <w:r w:rsidR="00BA12CC" w:rsidRPr="000A7F7B">
        <w:rPr>
          <w:highlight w:val="green"/>
        </w:rPr>
        <w:t>세금</w:t>
      </w:r>
      <w:r w:rsidR="00BA12CC" w:rsidRPr="000A7F7B">
        <w:rPr>
          <w:highlight w:val="green"/>
        </w:rPr>
        <w:t xml:space="preserve">, </w:t>
      </w:r>
      <w:r w:rsidR="00BA12CC" w:rsidRPr="000A7F7B">
        <w:rPr>
          <w:highlight w:val="green"/>
        </w:rPr>
        <w:t>특수관계인</w:t>
      </w:r>
      <w:r w:rsidR="00BA12CC" w:rsidRPr="000A7F7B">
        <w:rPr>
          <w:highlight w:val="green"/>
        </w:rPr>
        <w:t xml:space="preserve"> </w:t>
      </w:r>
      <w:r w:rsidR="00BA12CC" w:rsidRPr="000A7F7B">
        <w:rPr>
          <w:highlight w:val="green"/>
        </w:rPr>
        <w:t>거래</w:t>
      </w:r>
      <w:r w:rsidR="00BA12CC">
        <w:rPr>
          <w:rFonts w:hint="eastAsia"/>
          <w:highlight w:val="green"/>
        </w:rPr>
        <w:t>의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오기로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이해되는데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확인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부탁드립니다</w:t>
      </w:r>
      <w:r w:rsidR="00BA12CC">
        <w:rPr>
          <w:rFonts w:hint="eastAsia"/>
          <w:highlight w:val="green"/>
        </w:rPr>
        <w:t xml:space="preserve">. </w:t>
      </w:r>
      <w:r w:rsidR="00BA12CC">
        <w:rPr>
          <w:rFonts w:hint="eastAsia"/>
          <w:highlight w:val="green"/>
        </w:rPr>
        <w:t>우선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각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조항이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오기였음을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전제로</w:t>
      </w:r>
      <w:r w:rsidR="00BA12CC">
        <w:rPr>
          <w:rFonts w:hint="eastAsia"/>
          <w:highlight w:val="green"/>
        </w:rPr>
        <w:t xml:space="preserve"> </w:t>
      </w:r>
      <w:r w:rsidR="00BA12CC" w:rsidRPr="000A7F7B">
        <w:rPr>
          <w:highlight w:val="green"/>
        </w:rPr>
        <w:t>위</w:t>
      </w:r>
      <w:r w:rsidR="00BA12CC" w:rsidRPr="000A7F7B">
        <w:rPr>
          <w:highlight w:val="green"/>
        </w:rPr>
        <w:t xml:space="preserve"> 3</w:t>
      </w:r>
      <w:r w:rsidR="00BA12CC">
        <w:rPr>
          <w:rFonts w:hint="eastAsia"/>
          <w:highlight w:val="green"/>
        </w:rPr>
        <w:t>개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진술보장의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존속기간을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수정하였</w:t>
      </w:r>
      <w:r w:rsidR="00B0073A">
        <w:rPr>
          <w:rFonts w:hint="eastAsia"/>
          <w:highlight w:val="green"/>
        </w:rPr>
        <w:t>으나</w:t>
      </w:r>
      <w:r w:rsidR="00B0073A">
        <w:rPr>
          <w:rFonts w:hint="eastAsia"/>
          <w:highlight w:val="green"/>
        </w:rPr>
        <w:t>,</w:t>
      </w:r>
      <w:r w:rsidR="00B0073A" w:rsidRPr="00B0073A">
        <w:rPr>
          <w:rFonts w:hint="eastAsia"/>
          <w:highlight w:val="green"/>
        </w:rPr>
        <w:t xml:space="preserve"> </w:t>
      </w:r>
      <w:r w:rsidR="00B0073A">
        <w:rPr>
          <w:rFonts w:hint="eastAsia"/>
          <w:highlight w:val="green"/>
        </w:rPr>
        <w:t>일반</w:t>
      </w:r>
      <w:r w:rsidR="00B0073A">
        <w:rPr>
          <w:rFonts w:hint="eastAsia"/>
          <w:highlight w:val="green"/>
        </w:rPr>
        <w:t xml:space="preserve"> </w:t>
      </w:r>
      <w:r w:rsidR="00B0073A">
        <w:rPr>
          <w:rFonts w:hint="eastAsia"/>
          <w:highlight w:val="green"/>
        </w:rPr>
        <w:t>진술보장의</w:t>
      </w:r>
      <w:r w:rsidR="00B0073A">
        <w:rPr>
          <w:rFonts w:hint="eastAsia"/>
          <w:highlight w:val="green"/>
        </w:rPr>
        <w:t xml:space="preserve"> </w:t>
      </w:r>
      <w:r w:rsidR="00B0073A">
        <w:rPr>
          <w:rFonts w:hint="eastAsia"/>
          <w:highlight w:val="green"/>
        </w:rPr>
        <w:t>존속기간을</w:t>
      </w:r>
      <w:r w:rsidR="00B0073A">
        <w:rPr>
          <w:rFonts w:hint="eastAsia"/>
          <w:highlight w:val="green"/>
        </w:rPr>
        <w:t xml:space="preserve"> 12</w:t>
      </w:r>
      <w:r w:rsidR="00B0073A">
        <w:rPr>
          <w:rFonts w:hint="eastAsia"/>
          <w:highlight w:val="green"/>
        </w:rPr>
        <w:t>개월로</w:t>
      </w:r>
      <w:r w:rsidR="00B0073A">
        <w:rPr>
          <w:rFonts w:hint="eastAsia"/>
          <w:highlight w:val="green"/>
        </w:rPr>
        <w:t xml:space="preserve"> </w:t>
      </w:r>
      <w:proofErr w:type="spellStart"/>
      <w:r w:rsidR="00B0073A">
        <w:rPr>
          <w:rFonts w:hint="eastAsia"/>
          <w:highlight w:val="green"/>
        </w:rPr>
        <w:t>원복하는</w:t>
      </w:r>
      <w:proofErr w:type="spellEnd"/>
      <w:r w:rsidR="00B0073A">
        <w:rPr>
          <w:rFonts w:hint="eastAsia"/>
          <w:highlight w:val="green"/>
        </w:rPr>
        <w:t xml:space="preserve"> </w:t>
      </w:r>
      <w:r w:rsidR="00B0073A">
        <w:rPr>
          <w:rFonts w:hint="eastAsia"/>
          <w:highlight w:val="green"/>
        </w:rPr>
        <w:t>방안이</w:t>
      </w:r>
      <w:r w:rsidR="00B0073A">
        <w:rPr>
          <w:rFonts w:hint="eastAsia"/>
          <w:highlight w:val="green"/>
        </w:rPr>
        <w:t xml:space="preserve"> </w:t>
      </w:r>
      <w:r w:rsidR="00B0073A">
        <w:rPr>
          <w:rFonts w:hint="eastAsia"/>
          <w:highlight w:val="green"/>
        </w:rPr>
        <w:t>수용되는</w:t>
      </w:r>
      <w:r w:rsidR="00B0073A">
        <w:rPr>
          <w:rFonts w:hint="eastAsia"/>
          <w:highlight w:val="green"/>
        </w:rPr>
        <w:t xml:space="preserve"> </w:t>
      </w:r>
      <w:r w:rsidR="00B0073A">
        <w:rPr>
          <w:rFonts w:hint="eastAsia"/>
          <w:highlight w:val="green"/>
        </w:rPr>
        <w:t>전제하에</w:t>
      </w:r>
      <w:r w:rsidR="00B0073A">
        <w:rPr>
          <w:rFonts w:hint="eastAsia"/>
          <w:highlight w:val="green"/>
        </w:rPr>
        <w:t xml:space="preserve"> </w:t>
      </w:r>
      <w:r w:rsidR="00B0073A">
        <w:rPr>
          <w:rFonts w:hint="eastAsia"/>
          <w:highlight w:val="green"/>
        </w:rPr>
        <w:t>위</w:t>
      </w:r>
      <w:r w:rsidR="00B0073A">
        <w:rPr>
          <w:rFonts w:hint="eastAsia"/>
          <w:highlight w:val="green"/>
        </w:rPr>
        <w:t xml:space="preserve"> </w:t>
      </w:r>
      <w:r w:rsidR="00B0073A">
        <w:rPr>
          <w:rFonts w:hint="eastAsia"/>
          <w:highlight w:val="green"/>
        </w:rPr>
        <w:t>단서</w:t>
      </w:r>
      <w:r w:rsidR="00B0073A">
        <w:rPr>
          <w:rFonts w:hint="eastAsia"/>
          <w:highlight w:val="green"/>
        </w:rPr>
        <w:t xml:space="preserve"> </w:t>
      </w:r>
      <w:r w:rsidR="00B0073A">
        <w:rPr>
          <w:rFonts w:hint="eastAsia"/>
          <w:highlight w:val="green"/>
        </w:rPr>
        <w:t>조항의</w:t>
      </w:r>
      <w:r w:rsidR="00B0073A">
        <w:rPr>
          <w:rFonts w:hint="eastAsia"/>
          <w:highlight w:val="green"/>
        </w:rPr>
        <w:t xml:space="preserve"> </w:t>
      </w:r>
      <w:r w:rsidR="00B0073A">
        <w:rPr>
          <w:rFonts w:hint="eastAsia"/>
          <w:highlight w:val="green"/>
        </w:rPr>
        <w:t>수용이</w:t>
      </w:r>
      <w:r w:rsidR="00B0073A">
        <w:rPr>
          <w:rFonts w:hint="eastAsia"/>
          <w:highlight w:val="green"/>
        </w:rPr>
        <w:t xml:space="preserve"> </w:t>
      </w:r>
      <w:r w:rsidR="00B0073A">
        <w:rPr>
          <w:rFonts w:hint="eastAsia"/>
          <w:highlight w:val="green"/>
        </w:rPr>
        <w:t>가능합</w:t>
      </w:r>
      <w:r w:rsidR="00BA12CC">
        <w:rPr>
          <w:rFonts w:hint="eastAsia"/>
          <w:highlight w:val="green"/>
        </w:rPr>
        <w:t>니다</w:t>
      </w:r>
      <w:r w:rsidR="00BA12CC">
        <w:rPr>
          <w:rFonts w:hint="eastAsia"/>
          <w:highlight w:val="green"/>
        </w:rPr>
        <w:t xml:space="preserve">. </w:t>
      </w:r>
      <w:r w:rsidR="00BA12CC">
        <w:rPr>
          <w:rFonts w:hint="eastAsia"/>
          <w:highlight w:val="green"/>
        </w:rPr>
        <w:t>아울러</w:t>
      </w:r>
      <w:r w:rsidR="00BA12CC">
        <w:rPr>
          <w:rFonts w:hint="eastAsia"/>
          <w:highlight w:val="green"/>
        </w:rPr>
        <w:t xml:space="preserve">, </w:t>
      </w:r>
      <w:r w:rsidR="00BA12CC">
        <w:rPr>
          <w:highlight w:val="green"/>
        </w:rPr>
        <w:t>“</w:t>
      </w:r>
      <w:r w:rsidR="00BA12CC" w:rsidRPr="00160511">
        <w:rPr>
          <w:highlight w:val="green"/>
        </w:rPr>
        <w:t>다만</w:t>
      </w:r>
      <w:r w:rsidR="00BA12CC">
        <w:rPr>
          <w:highlight w:val="green"/>
        </w:rPr>
        <w:t>”</w:t>
      </w:r>
      <w:r w:rsidR="00BA12CC" w:rsidRPr="00160511">
        <w:rPr>
          <w:highlight w:val="green"/>
        </w:rPr>
        <w:t xml:space="preserve"> </w:t>
      </w:r>
      <w:r w:rsidR="00BA12CC" w:rsidRPr="00160511">
        <w:rPr>
          <w:highlight w:val="green"/>
        </w:rPr>
        <w:t>이하의</w:t>
      </w:r>
      <w:r w:rsidR="00BA12CC" w:rsidRPr="00160511">
        <w:rPr>
          <w:highlight w:val="green"/>
        </w:rPr>
        <w:t xml:space="preserve"> </w:t>
      </w:r>
      <w:r w:rsidR="00BA12CC">
        <w:rPr>
          <w:rFonts w:hint="eastAsia"/>
          <w:highlight w:val="green"/>
        </w:rPr>
        <w:t>내용의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경우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애초에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그와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같은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단서를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두는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경우가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드물고</w:t>
      </w:r>
      <w:r w:rsidR="00BA12CC">
        <w:rPr>
          <w:rFonts w:hint="eastAsia"/>
          <w:highlight w:val="green"/>
        </w:rPr>
        <w:t xml:space="preserve">, </w:t>
      </w:r>
      <w:r w:rsidR="00BA12CC">
        <w:rPr>
          <w:rFonts w:hint="eastAsia"/>
          <w:highlight w:val="green"/>
        </w:rPr>
        <w:t>그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내용</w:t>
      </w:r>
      <w:r w:rsidR="00BA12CC">
        <w:rPr>
          <w:rFonts w:hint="eastAsia"/>
          <w:highlight w:val="green"/>
        </w:rPr>
        <w:t xml:space="preserve"> </w:t>
      </w:r>
      <w:r w:rsidR="00BA12CC">
        <w:rPr>
          <w:rFonts w:hint="eastAsia"/>
          <w:highlight w:val="green"/>
        </w:rPr>
        <w:t>자체로도</w:t>
      </w:r>
      <w:r w:rsidR="00BA12CC">
        <w:rPr>
          <w:rFonts w:hint="eastAsia"/>
          <w:highlight w:val="green"/>
        </w:rPr>
        <w:t xml:space="preserve"> </w:t>
      </w:r>
      <w:r w:rsidR="00BA12CC" w:rsidRPr="00160511">
        <w:rPr>
          <w:highlight w:val="green"/>
        </w:rPr>
        <w:t>상당히</w:t>
      </w:r>
      <w:r w:rsidR="00BA12CC" w:rsidRPr="00160511">
        <w:rPr>
          <w:highlight w:val="green"/>
        </w:rPr>
        <w:t xml:space="preserve"> </w:t>
      </w:r>
      <w:r w:rsidR="00BA12CC" w:rsidRPr="00160511">
        <w:rPr>
          <w:highlight w:val="green"/>
        </w:rPr>
        <w:t>이례적</w:t>
      </w:r>
      <w:r w:rsidR="00BA12CC">
        <w:rPr>
          <w:rFonts w:hint="eastAsia"/>
          <w:highlight w:val="green"/>
        </w:rPr>
        <w:t>으로</w:t>
      </w:r>
      <w:r w:rsidR="00BA12CC">
        <w:rPr>
          <w:rFonts w:hint="eastAsia"/>
          <w:highlight w:val="green"/>
        </w:rPr>
        <w:t xml:space="preserve"> </w:t>
      </w:r>
      <w:proofErr w:type="spellStart"/>
      <w:r w:rsidR="00BA12CC">
        <w:rPr>
          <w:rFonts w:hint="eastAsia"/>
          <w:highlight w:val="green"/>
        </w:rPr>
        <w:t>보이는바</w:t>
      </w:r>
      <w:proofErr w:type="spellEnd"/>
      <w:r w:rsidR="00BA12CC">
        <w:rPr>
          <w:rFonts w:hint="eastAsia"/>
          <w:highlight w:val="green"/>
        </w:rPr>
        <w:t xml:space="preserve"> </w:t>
      </w:r>
      <w:r w:rsidR="00BA12CC" w:rsidRPr="00160511">
        <w:rPr>
          <w:highlight w:val="green"/>
        </w:rPr>
        <w:t>수용하기</w:t>
      </w:r>
      <w:r w:rsidR="00BA12CC" w:rsidRPr="00160511">
        <w:rPr>
          <w:highlight w:val="green"/>
        </w:rPr>
        <w:t xml:space="preserve"> </w:t>
      </w:r>
      <w:r w:rsidR="00BA12CC" w:rsidRPr="00160511">
        <w:rPr>
          <w:highlight w:val="green"/>
        </w:rPr>
        <w:t>어</w:t>
      </w:r>
      <w:r w:rsidR="00BA12CC">
        <w:rPr>
          <w:rFonts w:hint="eastAsia"/>
          <w:highlight w:val="green"/>
        </w:rPr>
        <w:t>렵습니다</w:t>
      </w:r>
      <w:r w:rsidR="00BA12CC">
        <w:rPr>
          <w:rFonts w:hint="eastAsia"/>
          <w:highlight w:val="green"/>
        </w:rPr>
        <w:t>.]</w:t>
      </w:r>
    </w:p>
    <w:p w14:paraId="51A8BB3C" w14:textId="0C632AC9" w:rsidR="009B5107" w:rsidRPr="00F639A3" w:rsidRDefault="009B5107" w:rsidP="009B5107">
      <w:pPr>
        <w:pStyle w:val="LKLevel3"/>
        <w:rPr>
          <w:szCs w:val="22"/>
          <w:u w:val="single"/>
        </w:rPr>
      </w:pPr>
      <w:bookmarkStart w:id="92" w:name="_Ref106181975"/>
      <w:r w:rsidRPr="0002206B">
        <w:t>본</w:t>
      </w:r>
      <w:r w:rsidRPr="0002206B">
        <w:t xml:space="preserve"> </w:t>
      </w:r>
      <w:r w:rsidRPr="0002206B">
        <w:t>계약상</w:t>
      </w:r>
      <w:r w:rsidRPr="0002206B">
        <w:t xml:space="preserve"> </w:t>
      </w:r>
      <w:r w:rsidRPr="0002206B">
        <w:t>거래종결</w:t>
      </w:r>
      <w:r w:rsidRPr="0002206B">
        <w:t xml:space="preserve"> </w:t>
      </w:r>
      <w:r w:rsidRPr="0002206B">
        <w:t>전</w:t>
      </w:r>
      <w:r w:rsidRPr="0002206B">
        <w:t xml:space="preserve"> </w:t>
      </w:r>
      <w:r w:rsidRPr="0002206B">
        <w:t>확약</w:t>
      </w:r>
      <w:r w:rsidRPr="0002206B">
        <w:t xml:space="preserve"> </w:t>
      </w:r>
      <w:r w:rsidRPr="0002206B">
        <w:t>기타</w:t>
      </w:r>
      <w:r w:rsidRPr="0002206B">
        <w:t xml:space="preserve"> </w:t>
      </w:r>
      <w:r w:rsidRPr="0002206B">
        <w:t>의무</w:t>
      </w:r>
      <w:r w:rsidRPr="0002206B">
        <w:t xml:space="preserve"> </w:t>
      </w:r>
      <w:r w:rsidRPr="0002206B">
        <w:t>위반에</w:t>
      </w:r>
      <w:r w:rsidRPr="0002206B">
        <w:t xml:space="preserve"> </w:t>
      </w:r>
      <w:r w:rsidRPr="0002206B">
        <w:t>따른</w:t>
      </w:r>
      <w:r w:rsidRPr="0002206B">
        <w:t xml:space="preserve"> </w:t>
      </w:r>
      <w:r w:rsidRPr="0002206B">
        <w:t>손해배상책임은</w:t>
      </w:r>
      <w:r w:rsidRPr="0002206B">
        <w:t xml:space="preserve"> </w:t>
      </w:r>
      <w:r w:rsidRPr="0002206B">
        <w:rPr>
          <w:szCs w:val="23"/>
        </w:rPr>
        <w:t>거래종결일로부터</w:t>
      </w:r>
      <w:r w:rsidRPr="0002206B">
        <w:t xml:space="preserve"> </w:t>
      </w:r>
      <w:r w:rsidR="00A75422">
        <w:rPr>
          <w:rFonts w:hint="eastAsia"/>
        </w:rPr>
        <w:t>3</w:t>
      </w:r>
      <w:r w:rsidRPr="0002206B">
        <w:t>개월이</w:t>
      </w:r>
      <w:r w:rsidRPr="0002206B">
        <w:t xml:space="preserve"> </w:t>
      </w:r>
      <w:r w:rsidRPr="0002206B">
        <w:t>경과하는</w:t>
      </w:r>
      <w:r w:rsidRPr="0002206B">
        <w:t xml:space="preserve"> </w:t>
      </w:r>
      <w:r w:rsidRPr="0002206B">
        <w:t>날까지</w:t>
      </w:r>
      <w:r w:rsidRPr="0002206B">
        <w:t xml:space="preserve"> </w:t>
      </w:r>
      <w:r w:rsidRPr="0002206B">
        <w:t>유효하게</w:t>
      </w:r>
      <w:r w:rsidRPr="0002206B">
        <w:t xml:space="preserve"> </w:t>
      </w:r>
      <w:r w:rsidRPr="0002206B">
        <w:t>존속하고</w:t>
      </w:r>
      <w:r w:rsidRPr="0002206B">
        <w:t xml:space="preserve">, </w:t>
      </w:r>
      <w:r w:rsidRPr="0002206B">
        <w:t>거래종결</w:t>
      </w:r>
      <w:r w:rsidRPr="0002206B">
        <w:t xml:space="preserve"> </w:t>
      </w:r>
      <w:r w:rsidRPr="0002206B">
        <w:t>후</w:t>
      </w:r>
      <w:r w:rsidRPr="0002206B">
        <w:t xml:space="preserve"> </w:t>
      </w:r>
      <w:r w:rsidRPr="0002206B">
        <w:t>확약</w:t>
      </w:r>
      <w:r w:rsidRPr="0002206B">
        <w:t xml:space="preserve"> </w:t>
      </w:r>
      <w:r w:rsidRPr="0002206B">
        <w:t>기타</w:t>
      </w:r>
      <w:r w:rsidRPr="0002206B">
        <w:t xml:space="preserve"> </w:t>
      </w:r>
      <w:r w:rsidRPr="0002206B">
        <w:t>의무</w:t>
      </w:r>
      <w:r w:rsidRPr="0002206B">
        <w:t xml:space="preserve"> </w:t>
      </w:r>
      <w:r w:rsidRPr="0002206B">
        <w:t>위반에</w:t>
      </w:r>
      <w:r w:rsidRPr="0002206B">
        <w:t xml:space="preserve"> </w:t>
      </w:r>
      <w:r w:rsidRPr="0002206B">
        <w:t>따른</w:t>
      </w:r>
      <w:r w:rsidRPr="0002206B">
        <w:t xml:space="preserve"> </w:t>
      </w:r>
      <w:r w:rsidRPr="0002206B">
        <w:t>손해배상책임은</w:t>
      </w:r>
      <w:r w:rsidRPr="0002206B">
        <w:t xml:space="preserve"> </w:t>
      </w:r>
      <w:r w:rsidRPr="0002206B">
        <w:t>각</w:t>
      </w:r>
      <w:r w:rsidRPr="0002206B">
        <w:t xml:space="preserve"> </w:t>
      </w:r>
      <w:r w:rsidRPr="0002206B">
        <w:t>확약</w:t>
      </w:r>
      <w:r w:rsidRPr="0002206B">
        <w:t xml:space="preserve"> </w:t>
      </w:r>
      <w:r w:rsidRPr="0002206B">
        <w:t>기타</w:t>
      </w:r>
      <w:r w:rsidRPr="0002206B">
        <w:t xml:space="preserve"> </w:t>
      </w:r>
      <w:r w:rsidRPr="0002206B">
        <w:t>의무</w:t>
      </w:r>
      <w:r w:rsidRPr="0002206B">
        <w:rPr>
          <w:rFonts w:hint="eastAsia"/>
        </w:rPr>
        <w:t>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정하는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존속기간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만료시</w:t>
      </w:r>
      <w:r w:rsidRPr="0002206B">
        <w:t>까지</w:t>
      </w:r>
      <w:r w:rsidRPr="0002206B">
        <w:t xml:space="preserve"> </w:t>
      </w:r>
      <w:r w:rsidRPr="0002206B">
        <w:t>유효하게</w:t>
      </w:r>
      <w:r w:rsidRPr="0002206B">
        <w:t xml:space="preserve"> </w:t>
      </w:r>
      <w:r w:rsidRPr="0002206B">
        <w:t>존속한다</w:t>
      </w:r>
      <w:r w:rsidRPr="0002206B">
        <w:t>.</w:t>
      </w:r>
      <w:bookmarkEnd w:id="92"/>
    </w:p>
    <w:p w14:paraId="0B48778E" w14:textId="0AA60CAB" w:rsidR="00F50C96" w:rsidRPr="000326A8" w:rsidRDefault="009B5107" w:rsidP="00DB2E21">
      <w:pPr>
        <w:pStyle w:val="LKLevel3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다른</w:t>
      </w:r>
      <w:r w:rsidRPr="000326A8"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 w:rsidRPr="000326A8">
        <w:t>조항에도</w:t>
      </w:r>
      <w:r w:rsidRPr="000326A8">
        <w:t xml:space="preserve"> </w:t>
      </w:r>
      <w:r w:rsidRPr="000326A8">
        <w:t>불구하고</w:t>
      </w:r>
      <w:r w:rsidRPr="000326A8">
        <w:t xml:space="preserve">,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 w:rsidRPr="000326A8">
        <w:t>위</w:t>
      </w:r>
      <w:r w:rsidRPr="000326A8">
        <w:t xml:space="preserve"> </w:t>
      </w:r>
      <w:r>
        <w:rPr>
          <w:rFonts w:hint="eastAsia"/>
          <w:u w:val="single"/>
        </w:rPr>
        <w:t>제</w:t>
      </w:r>
      <w:r>
        <w:rPr>
          <w:rFonts w:hint="eastAsia"/>
          <w:u w:val="single"/>
        </w:rPr>
        <w:t>(1)</w:t>
      </w:r>
      <w:r>
        <w:rPr>
          <w:rFonts w:hint="eastAsia"/>
          <w:u w:val="single"/>
        </w:rPr>
        <w:t>항</w:t>
      </w:r>
      <w:r w:rsidRPr="004B375F">
        <w:rPr>
          <w:rFonts w:hint="eastAsia"/>
        </w:rPr>
        <w:t xml:space="preserve"> </w:t>
      </w:r>
      <w:r w:rsidRPr="004B375F">
        <w:rPr>
          <w:rFonts w:hint="eastAsia"/>
        </w:rPr>
        <w:t>및</w:t>
      </w:r>
      <w:r w:rsidRPr="004B375F">
        <w:rPr>
          <w:rFonts w:hint="eastAsia"/>
        </w:rPr>
        <w:t xml:space="preserve"> </w:t>
      </w:r>
      <w:r>
        <w:rPr>
          <w:rFonts w:hint="eastAsia"/>
          <w:u w:val="single"/>
        </w:rPr>
        <w:t>제</w:t>
      </w:r>
      <w:r>
        <w:rPr>
          <w:rFonts w:hint="eastAsia"/>
          <w:u w:val="single"/>
        </w:rPr>
        <w:t>(2)</w:t>
      </w:r>
      <w:r>
        <w:rPr>
          <w:rFonts w:hint="eastAsia"/>
          <w:u w:val="single"/>
        </w:rPr>
        <w:t>항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정하는</w:t>
      </w:r>
      <w:r>
        <w:rPr>
          <w:rFonts w:hint="eastAsia"/>
        </w:rPr>
        <w:t xml:space="preserve"> </w:t>
      </w:r>
      <w:r>
        <w:rPr>
          <w:rFonts w:hint="eastAsia"/>
        </w:rPr>
        <w:t>존속</w:t>
      </w:r>
      <w:r w:rsidRPr="000326A8">
        <w:t>기간</w:t>
      </w:r>
      <w:r w:rsidRPr="000326A8">
        <w:t xml:space="preserve"> </w:t>
      </w:r>
      <w:r w:rsidRPr="000326A8">
        <w:t>내에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위반을</w:t>
      </w:r>
      <w:r w:rsidRPr="000326A8">
        <w:t xml:space="preserve"> </w:t>
      </w:r>
      <w:r w:rsidRPr="000326A8">
        <w:t>주장하는</w:t>
      </w:r>
      <w:r w:rsidRPr="000326A8">
        <w:t xml:space="preserve"> </w:t>
      </w:r>
      <w:r w:rsidRPr="009224DD">
        <w:t>구체적인</w:t>
      </w:r>
      <w:r w:rsidRPr="000326A8">
        <w:t xml:space="preserve"> </w:t>
      </w:r>
      <w:r w:rsidRPr="000326A8">
        <w:t>항목</w:t>
      </w:r>
      <w:r>
        <w:t xml:space="preserve"> </w:t>
      </w:r>
      <w:r>
        <w:rPr>
          <w:rFonts w:hint="eastAsia"/>
        </w:rPr>
        <w:t>및</w:t>
      </w:r>
      <w:r w:rsidRPr="000326A8">
        <w:t xml:space="preserve"> </w:t>
      </w:r>
      <w:r>
        <w:t>내용</w:t>
      </w:r>
      <w:r>
        <w:t>,</w:t>
      </w:r>
      <w:r w:rsidRPr="000326A8">
        <w:t xml:space="preserve"> </w:t>
      </w:r>
      <w:r w:rsidRPr="000326A8">
        <w:t>항목별</w:t>
      </w:r>
      <w:r w:rsidRPr="000326A8">
        <w:t xml:space="preserve"> </w:t>
      </w:r>
      <w:r w:rsidRPr="000326A8">
        <w:t>근거자료</w:t>
      </w:r>
      <w:r w:rsidRPr="000326A8">
        <w:t xml:space="preserve"> </w:t>
      </w:r>
      <w:r w:rsidRPr="000326A8">
        <w:t>및</w:t>
      </w:r>
      <w:r w:rsidRPr="000326A8">
        <w:t xml:space="preserve"> </w:t>
      </w:r>
      <w:r>
        <w:rPr>
          <w:rFonts w:hint="eastAsia"/>
        </w:rPr>
        <w:t>그</w:t>
      </w:r>
      <w:r w:rsidRPr="000326A8">
        <w:t>로</w:t>
      </w:r>
      <w:r w:rsidRPr="000326A8">
        <w:t xml:space="preserve"> </w:t>
      </w:r>
      <w:r w:rsidRPr="000326A8">
        <w:t>인한</w:t>
      </w:r>
      <w:r w:rsidRPr="000326A8">
        <w:t xml:space="preserve"> </w:t>
      </w:r>
      <w:r w:rsidRPr="000326A8">
        <w:t>손해액</w:t>
      </w:r>
      <w:r w:rsidRPr="000326A8">
        <w:t xml:space="preserve"> </w:t>
      </w:r>
      <w:r w:rsidRPr="000326A8">
        <w:t>등을</w:t>
      </w:r>
      <w:r w:rsidRPr="000326A8">
        <w:t xml:space="preserve"> </w:t>
      </w:r>
      <w:r>
        <w:rPr>
          <w:rFonts w:hint="eastAsia"/>
        </w:rPr>
        <w:t>매도인</w:t>
      </w:r>
      <w:r w:rsidRPr="000326A8">
        <w:t>에게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통지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 w:rsidRPr="000326A8">
        <w:t>경우에</w:t>
      </w:r>
      <w:r w:rsidRPr="000326A8">
        <w:t xml:space="preserve"> </w:t>
      </w:r>
      <w:r w:rsidRPr="000326A8">
        <w:t>한하여</w:t>
      </w:r>
      <w:r w:rsidRPr="000326A8">
        <w:t xml:space="preserve"> </w:t>
      </w:r>
      <w:r>
        <w:rPr>
          <w:rFonts w:hint="eastAsia"/>
        </w:rPr>
        <w:t>매도인</w:t>
      </w:r>
      <w:r w:rsidRPr="000326A8">
        <w:t>에게</w:t>
      </w:r>
      <w:r w:rsidRPr="000326A8"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통지한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 w:rsidRPr="000326A8">
        <w:t>손해배상을</w:t>
      </w:r>
      <w:r w:rsidRPr="000326A8">
        <w:t xml:space="preserve"> </w:t>
      </w:r>
      <w:r w:rsidRPr="000326A8">
        <w:t>청구할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있으며</w:t>
      </w:r>
      <w:r w:rsidRPr="000326A8">
        <w:t xml:space="preserve">,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존속기간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통지를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아니한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 w:rsidRPr="000326A8">
        <w:t>해</w:t>
      </w:r>
      <w:r w:rsidRPr="000326A8">
        <w:lastRenderedPageBreak/>
        <w:t>당</w:t>
      </w:r>
      <w:r w:rsidRPr="000326A8">
        <w:t xml:space="preserve"> </w:t>
      </w:r>
      <w:r w:rsidRPr="0083436A">
        <w:t>손해배상청구권은</w:t>
      </w:r>
      <w:r w:rsidRPr="000326A8">
        <w:t xml:space="preserve"> </w:t>
      </w:r>
      <w:r w:rsidRPr="000326A8">
        <w:t>소멸한다</w:t>
      </w:r>
      <w:r w:rsidRPr="000326A8">
        <w:t>.</w:t>
      </w:r>
      <w:r w:rsidRPr="007F4FBA">
        <w:rPr>
          <w:rFonts w:hint="eastAsia"/>
        </w:rPr>
        <w:t xml:space="preserve">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손해배상청구</w:t>
      </w:r>
      <w:r>
        <w:rPr>
          <w:rFonts w:hint="eastAsia"/>
        </w:rPr>
        <w:t xml:space="preserve"> </w:t>
      </w:r>
      <w:r>
        <w:rPr>
          <w:rFonts w:hint="eastAsia"/>
        </w:rPr>
        <w:t>통지가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그에</w:t>
      </w:r>
      <w:r>
        <w:rPr>
          <w:rFonts w:hint="eastAsia"/>
        </w:rPr>
        <w:t xml:space="preserve"> </w:t>
      </w:r>
      <w:r>
        <w:rPr>
          <w:rFonts w:hint="eastAsia"/>
        </w:rPr>
        <w:t>관해</w:t>
      </w:r>
      <w:r>
        <w:rPr>
          <w:rFonts w:hint="eastAsia"/>
        </w:rPr>
        <w:t xml:space="preserve"> </w:t>
      </w:r>
      <w:r>
        <w:rPr>
          <w:rFonts w:hint="eastAsia"/>
        </w:rPr>
        <w:t>협의를</w:t>
      </w:r>
      <w:r>
        <w:rPr>
          <w:rFonts w:hint="eastAsia"/>
        </w:rPr>
        <w:t xml:space="preserve"> </w:t>
      </w:r>
      <w:r w:rsidRPr="009A7361">
        <w:rPr>
          <w:rFonts w:hint="eastAsia"/>
        </w:rPr>
        <w:t>진행하기로</w:t>
      </w:r>
      <w:r w:rsidRPr="009A7361">
        <w:rPr>
          <w:rFonts w:hint="eastAsia"/>
        </w:rPr>
        <w:t xml:space="preserve"> </w:t>
      </w:r>
      <w:r w:rsidRPr="009A7361">
        <w:rPr>
          <w:rFonts w:hint="eastAsia"/>
        </w:rPr>
        <w:t>하며</w:t>
      </w:r>
      <w:r w:rsidRPr="009A7361">
        <w:rPr>
          <w:rFonts w:hint="eastAsia"/>
        </w:rPr>
        <w:t>,</w:t>
      </w:r>
      <w:r w:rsidRPr="009A7361">
        <w:t xml:space="preserve"> </w:t>
      </w:r>
      <w:r w:rsidRPr="003E7582">
        <w:rPr>
          <w:rFonts w:hint="eastAsia"/>
        </w:rPr>
        <w:t>통지일로부터</w:t>
      </w:r>
      <w:r w:rsidRPr="003E7582">
        <w:rPr>
          <w:rFonts w:hint="eastAsia"/>
        </w:rPr>
        <w:t xml:space="preserve"> </w:t>
      </w:r>
      <w:r w:rsidR="00A75422">
        <w:rPr>
          <w:rFonts w:hint="eastAsia"/>
        </w:rPr>
        <w:t>2</w:t>
      </w:r>
      <w:r w:rsidRPr="003E7582">
        <w:rPr>
          <w:rFonts w:hint="eastAsia"/>
        </w:rPr>
        <w:t>개월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이내에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당사자들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사이에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손해배상에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관한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합의가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이루어지지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않는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경우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매수인이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그로부터</w:t>
      </w:r>
      <w:r w:rsidRPr="003E7582">
        <w:rPr>
          <w:rFonts w:hint="eastAsia"/>
        </w:rPr>
        <w:t xml:space="preserve"> </w:t>
      </w:r>
      <w:r w:rsidRPr="003E7582">
        <w:t>3</w:t>
      </w:r>
      <w:r w:rsidRPr="003E7582">
        <w:t>개월</w:t>
      </w:r>
      <w:r w:rsidRPr="009A7361">
        <w:t xml:space="preserve"> </w:t>
      </w:r>
      <w:r w:rsidRPr="009A7361">
        <w:t>이내에</w:t>
      </w:r>
      <w:r w:rsidRPr="009A7361">
        <w:t xml:space="preserve"> </w:t>
      </w:r>
      <w:r w:rsidRPr="009A7361">
        <w:rPr>
          <w:rFonts w:hint="eastAsia"/>
        </w:rPr>
        <w:t>손해배상청구</w:t>
      </w:r>
      <w:r>
        <w:rPr>
          <w:rFonts w:hint="eastAsia"/>
        </w:rPr>
        <w:t xml:space="preserve"> </w:t>
      </w:r>
      <w:r w:rsidRPr="000326A8">
        <w:t>소송을</w:t>
      </w:r>
      <w:r w:rsidRPr="000326A8">
        <w:t xml:space="preserve"> </w:t>
      </w:r>
      <w:r w:rsidRPr="000326A8">
        <w:t>제기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않으면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부분에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손해배상청구권은</w:t>
      </w:r>
      <w:r>
        <w:rPr>
          <w:rFonts w:hint="eastAsia"/>
        </w:rPr>
        <w:t xml:space="preserve"> </w:t>
      </w:r>
      <w:r>
        <w:rPr>
          <w:rFonts w:hint="eastAsia"/>
        </w:rPr>
        <w:t>소멸한다</w:t>
      </w:r>
      <w:r>
        <w:rPr>
          <w:rFonts w:hint="eastAsia"/>
        </w:rPr>
        <w:t>.</w:t>
      </w:r>
      <w:r w:rsidR="006A1A62">
        <w:rPr>
          <w:rFonts w:hint="eastAsia"/>
        </w:rPr>
        <w:t xml:space="preserve"> </w:t>
      </w:r>
      <w:r w:rsidR="002513F7" w:rsidRPr="008442F9">
        <w:rPr>
          <w:rFonts w:hint="eastAsia"/>
          <w:highlight w:val="green"/>
        </w:rPr>
        <w:t>[Note to Buyer:</w:t>
      </w:r>
      <w:r w:rsidR="002513F7" w:rsidRPr="008700E4">
        <w:rPr>
          <w:highlight w:val="green"/>
        </w:rPr>
        <w:t xml:space="preserve"> </w:t>
      </w:r>
      <w:r w:rsidR="002513F7">
        <w:rPr>
          <w:rFonts w:hint="eastAsia"/>
          <w:highlight w:val="green"/>
        </w:rPr>
        <w:t>제</w:t>
      </w:r>
      <w:r w:rsidR="002513F7">
        <w:rPr>
          <w:rFonts w:hint="eastAsia"/>
          <w:highlight w:val="green"/>
        </w:rPr>
        <w:t>2</w:t>
      </w:r>
      <w:r w:rsidR="002513F7">
        <w:rPr>
          <w:rFonts w:hint="eastAsia"/>
          <w:highlight w:val="green"/>
        </w:rPr>
        <w:t>항</w:t>
      </w:r>
      <w:r w:rsidR="002513F7">
        <w:rPr>
          <w:rFonts w:hint="eastAsia"/>
          <w:highlight w:val="green"/>
        </w:rPr>
        <w:t xml:space="preserve"> </w:t>
      </w:r>
      <w:r w:rsidR="002513F7">
        <w:rPr>
          <w:rFonts w:hint="eastAsia"/>
          <w:highlight w:val="green"/>
        </w:rPr>
        <w:t>및</w:t>
      </w:r>
      <w:r w:rsidR="002513F7">
        <w:rPr>
          <w:rFonts w:hint="eastAsia"/>
          <w:highlight w:val="green"/>
        </w:rPr>
        <w:t xml:space="preserve"> </w:t>
      </w:r>
      <w:r w:rsidR="002513F7">
        <w:rPr>
          <w:rFonts w:hint="eastAsia"/>
          <w:highlight w:val="green"/>
        </w:rPr>
        <w:t>제</w:t>
      </w:r>
      <w:r w:rsidR="002513F7">
        <w:rPr>
          <w:rFonts w:hint="eastAsia"/>
          <w:highlight w:val="green"/>
        </w:rPr>
        <w:t>3</w:t>
      </w:r>
      <w:r w:rsidR="002513F7">
        <w:rPr>
          <w:rFonts w:hint="eastAsia"/>
          <w:highlight w:val="green"/>
        </w:rPr>
        <w:t>항을</w:t>
      </w:r>
      <w:r w:rsidR="002513F7">
        <w:rPr>
          <w:rFonts w:hint="eastAsia"/>
          <w:highlight w:val="green"/>
        </w:rPr>
        <w:t xml:space="preserve"> </w:t>
      </w:r>
      <w:proofErr w:type="spellStart"/>
      <w:r w:rsidR="002513F7">
        <w:rPr>
          <w:rFonts w:hint="eastAsia"/>
          <w:highlight w:val="green"/>
        </w:rPr>
        <w:t>원복하는</w:t>
      </w:r>
      <w:proofErr w:type="spellEnd"/>
      <w:r w:rsidR="002513F7">
        <w:rPr>
          <w:rFonts w:hint="eastAsia"/>
          <w:highlight w:val="green"/>
        </w:rPr>
        <w:t xml:space="preserve"> </w:t>
      </w:r>
      <w:r w:rsidR="002513F7">
        <w:rPr>
          <w:rFonts w:hint="eastAsia"/>
          <w:highlight w:val="green"/>
        </w:rPr>
        <w:t>대신</w:t>
      </w:r>
      <w:r w:rsidR="002513F7">
        <w:rPr>
          <w:rFonts w:hint="eastAsia"/>
          <w:highlight w:val="green"/>
        </w:rPr>
        <w:t xml:space="preserve">, </w:t>
      </w:r>
      <w:r w:rsidR="002513F7">
        <w:rPr>
          <w:rFonts w:hint="eastAsia"/>
          <w:highlight w:val="green"/>
        </w:rPr>
        <w:t>제</w:t>
      </w:r>
      <w:r w:rsidR="002513F7">
        <w:rPr>
          <w:rFonts w:hint="eastAsia"/>
          <w:highlight w:val="green"/>
        </w:rPr>
        <w:t>2</w:t>
      </w:r>
      <w:r w:rsidR="002513F7">
        <w:rPr>
          <w:rFonts w:hint="eastAsia"/>
          <w:highlight w:val="green"/>
        </w:rPr>
        <w:t>항에</w:t>
      </w:r>
      <w:r w:rsidR="002513F7">
        <w:rPr>
          <w:rFonts w:hint="eastAsia"/>
          <w:highlight w:val="green"/>
        </w:rPr>
        <w:t xml:space="preserve"> </w:t>
      </w:r>
      <w:r w:rsidR="002513F7">
        <w:rPr>
          <w:rFonts w:hint="eastAsia"/>
          <w:highlight w:val="green"/>
        </w:rPr>
        <w:t>따른</w:t>
      </w:r>
      <w:r w:rsidR="002513F7">
        <w:rPr>
          <w:rFonts w:hint="eastAsia"/>
          <w:highlight w:val="green"/>
        </w:rPr>
        <w:t xml:space="preserve"> </w:t>
      </w:r>
      <w:r w:rsidR="002513F7">
        <w:rPr>
          <w:rFonts w:hint="eastAsia"/>
          <w:highlight w:val="green"/>
        </w:rPr>
        <w:t>확약</w:t>
      </w:r>
      <w:r w:rsidR="002513F7">
        <w:rPr>
          <w:rFonts w:hint="eastAsia"/>
          <w:highlight w:val="green"/>
        </w:rPr>
        <w:t xml:space="preserve"> </w:t>
      </w:r>
      <w:r w:rsidR="002513F7">
        <w:rPr>
          <w:rFonts w:hint="eastAsia"/>
          <w:highlight w:val="green"/>
        </w:rPr>
        <w:t>존속기간은</w:t>
      </w:r>
      <w:r w:rsidR="002513F7">
        <w:rPr>
          <w:rFonts w:hint="eastAsia"/>
          <w:highlight w:val="green"/>
        </w:rPr>
        <w:t xml:space="preserve"> 3</w:t>
      </w:r>
      <w:r w:rsidR="002513F7">
        <w:rPr>
          <w:rFonts w:hint="eastAsia"/>
          <w:highlight w:val="green"/>
        </w:rPr>
        <w:t>개월로</w:t>
      </w:r>
      <w:r w:rsidR="002513F7">
        <w:rPr>
          <w:rFonts w:hint="eastAsia"/>
          <w:highlight w:val="green"/>
        </w:rPr>
        <w:t xml:space="preserve">, </w:t>
      </w:r>
      <w:r w:rsidR="002513F7">
        <w:rPr>
          <w:rFonts w:hint="eastAsia"/>
          <w:highlight w:val="green"/>
        </w:rPr>
        <w:t>제</w:t>
      </w:r>
      <w:r w:rsidR="002513F7">
        <w:rPr>
          <w:rFonts w:hint="eastAsia"/>
          <w:highlight w:val="green"/>
        </w:rPr>
        <w:t>3</w:t>
      </w:r>
      <w:r w:rsidR="002513F7">
        <w:rPr>
          <w:rFonts w:hint="eastAsia"/>
          <w:highlight w:val="green"/>
        </w:rPr>
        <w:t>항의</w:t>
      </w:r>
      <w:r w:rsidR="002513F7">
        <w:rPr>
          <w:rFonts w:hint="eastAsia"/>
          <w:highlight w:val="green"/>
        </w:rPr>
        <w:t xml:space="preserve"> </w:t>
      </w:r>
      <w:r w:rsidR="002513F7">
        <w:rPr>
          <w:rFonts w:hint="eastAsia"/>
          <w:highlight w:val="green"/>
        </w:rPr>
        <w:t>손해배상</w:t>
      </w:r>
      <w:r w:rsidR="002513F7">
        <w:rPr>
          <w:rFonts w:hint="eastAsia"/>
          <w:highlight w:val="green"/>
        </w:rPr>
        <w:t xml:space="preserve"> </w:t>
      </w:r>
      <w:r w:rsidR="002513F7">
        <w:rPr>
          <w:rFonts w:hint="eastAsia"/>
          <w:highlight w:val="green"/>
        </w:rPr>
        <w:t>합의기간은</w:t>
      </w:r>
      <w:r w:rsidR="002513F7">
        <w:rPr>
          <w:rFonts w:hint="eastAsia"/>
          <w:highlight w:val="green"/>
        </w:rPr>
        <w:t xml:space="preserve"> 2</w:t>
      </w:r>
      <w:r w:rsidR="002513F7">
        <w:rPr>
          <w:rFonts w:hint="eastAsia"/>
          <w:highlight w:val="green"/>
        </w:rPr>
        <w:t>개월로</w:t>
      </w:r>
      <w:r w:rsidR="002513F7">
        <w:rPr>
          <w:rFonts w:hint="eastAsia"/>
          <w:highlight w:val="green"/>
        </w:rPr>
        <w:t xml:space="preserve"> </w:t>
      </w:r>
      <w:r w:rsidR="002513F7">
        <w:rPr>
          <w:rFonts w:hint="eastAsia"/>
          <w:highlight w:val="green"/>
        </w:rPr>
        <w:t>연장하였습니다</w:t>
      </w:r>
      <w:r w:rsidR="002513F7">
        <w:rPr>
          <w:rFonts w:hint="eastAsia"/>
          <w:highlight w:val="green"/>
        </w:rPr>
        <w:t>.</w:t>
      </w:r>
      <w:r w:rsidR="002513F7" w:rsidRPr="008442F9">
        <w:rPr>
          <w:rFonts w:hint="eastAsia"/>
          <w:highlight w:val="green"/>
        </w:rPr>
        <w:t>]</w:t>
      </w:r>
    </w:p>
    <w:p w14:paraId="761F2AAB" w14:textId="77777777" w:rsidR="00DF59B5" w:rsidRPr="000326A8" w:rsidRDefault="006649CE" w:rsidP="00877E3D">
      <w:pPr>
        <w:pStyle w:val="LKLevel2"/>
      </w:pPr>
      <w:bookmarkStart w:id="93" w:name="_Ref105668620"/>
      <w:bookmarkStart w:id="94" w:name="_Toc176821191"/>
      <w:r w:rsidRPr="000326A8">
        <w:t>손해배상책임의</w:t>
      </w:r>
      <w:r w:rsidRPr="000326A8">
        <w:t xml:space="preserve"> </w:t>
      </w:r>
      <w:r w:rsidRPr="000326A8">
        <w:t>제한</w:t>
      </w:r>
      <w:r w:rsidRPr="000326A8">
        <w:t>.</w:t>
      </w:r>
      <w:bookmarkEnd w:id="93"/>
      <w:bookmarkEnd w:id="94"/>
    </w:p>
    <w:p w14:paraId="24B4E925" w14:textId="45471B96" w:rsidR="006649CE" w:rsidRPr="000326A8" w:rsidRDefault="006649CE" w:rsidP="005A00B3">
      <w:pPr>
        <w:pStyle w:val="LK2"/>
        <w:ind w:left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C6022E">
        <w:t>계약</w:t>
      </w:r>
      <w:r w:rsidRPr="00C6022E">
        <w:t xml:space="preserve"> </w:t>
      </w:r>
      <w:r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_Ref105666556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CE16BB">
        <w:rPr>
          <w:u w:val="single"/>
        </w:rPr>
        <w:t>7.1</w:t>
      </w:r>
      <w:r w:rsidR="009204FE" w:rsidRPr="009204FE">
        <w:rPr>
          <w:u w:val="single"/>
        </w:rPr>
        <w:fldChar w:fldCharType="end"/>
      </w:r>
      <w:r w:rsidRPr="009204FE">
        <w:rPr>
          <w:rFonts w:hint="eastAsia"/>
          <w:u w:val="single"/>
        </w:rPr>
        <w:t>조</w:t>
      </w:r>
      <w:r w:rsidRPr="00C6022E">
        <w:t>에</w:t>
      </w:r>
      <w:r w:rsidRPr="00C6022E">
        <w:t xml:space="preserve"> </w:t>
      </w:r>
      <w:r w:rsidRPr="00C6022E">
        <w:t>따른</w:t>
      </w:r>
      <w:r w:rsidRPr="000326A8">
        <w:t xml:space="preserve"> </w:t>
      </w:r>
      <w:r w:rsidRPr="000326A8">
        <w:t>당사자들의</w:t>
      </w:r>
      <w:r w:rsidRPr="000326A8">
        <w:t xml:space="preserve"> </w:t>
      </w:r>
      <w:r w:rsidRPr="000326A8">
        <w:t>손해배상책임은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제한을</w:t>
      </w:r>
      <w:r w:rsidRPr="000326A8">
        <w:t xml:space="preserve"> </w:t>
      </w:r>
      <w:r w:rsidRPr="000326A8">
        <w:t>전제로</w:t>
      </w:r>
      <w:r w:rsidRPr="000326A8">
        <w:t xml:space="preserve"> </w:t>
      </w:r>
      <w:r w:rsidRPr="000326A8">
        <w:t>한다</w:t>
      </w:r>
      <w:r w:rsidRPr="000326A8">
        <w:t>.</w:t>
      </w:r>
      <w:r w:rsidR="00C220BC">
        <w:rPr>
          <w:rFonts w:hint="eastAsia"/>
        </w:rPr>
        <w:t xml:space="preserve"> </w:t>
      </w:r>
    </w:p>
    <w:p w14:paraId="4B60F034" w14:textId="22D56043" w:rsidR="00865917" w:rsidRDefault="006F69F2" w:rsidP="00877E3D">
      <w:pPr>
        <w:pStyle w:val="LKLevel3"/>
      </w:pPr>
      <w:r w:rsidRPr="000326A8">
        <w:rPr>
          <w:u w:val="single"/>
        </w:rPr>
        <w:t>손해경감의무</w:t>
      </w:r>
      <w:r w:rsidRPr="00C6022E">
        <w:t xml:space="preserve">.  </w:t>
      </w:r>
      <w:r w:rsidR="009224DD" w:rsidRPr="009204FE">
        <w:rPr>
          <w:rFonts w:hint="eastAsia"/>
          <w:szCs w:val="22"/>
          <w:u w:val="single"/>
        </w:rPr>
        <w:t>제</w:t>
      </w:r>
      <w:r w:rsidR="009204FE" w:rsidRPr="009204FE">
        <w:rPr>
          <w:szCs w:val="22"/>
          <w:u w:val="single"/>
        </w:rPr>
        <w:fldChar w:fldCharType="begin"/>
      </w:r>
      <w:r w:rsidR="009204FE" w:rsidRPr="009204FE">
        <w:rPr>
          <w:szCs w:val="22"/>
          <w:u w:val="single"/>
        </w:rPr>
        <w:instrText xml:space="preserve"> </w:instrText>
      </w:r>
      <w:r w:rsidR="009204FE" w:rsidRPr="009204FE">
        <w:rPr>
          <w:rFonts w:hint="eastAsia"/>
          <w:szCs w:val="22"/>
          <w:u w:val="single"/>
        </w:rPr>
        <w:instrText>REF _Ref105666556 \w \h</w:instrText>
      </w:r>
      <w:r w:rsidR="009204FE" w:rsidRPr="009204FE">
        <w:rPr>
          <w:szCs w:val="22"/>
          <w:u w:val="single"/>
        </w:rPr>
        <w:instrText xml:space="preserve"> </w:instrText>
      </w:r>
      <w:r w:rsidR="009204FE">
        <w:rPr>
          <w:szCs w:val="22"/>
          <w:u w:val="single"/>
        </w:rPr>
        <w:instrText xml:space="preserve"> \* MERGEFORMAT </w:instrText>
      </w:r>
      <w:r w:rsidR="009204FE" w:rsidRPr="009204FE">
        <w:rPr>
          <w:szCs w:val="22"/>
          <w:u w:val="single"/>
        </w:rPr>
      </w:r>
      <w:r w:rsidR="009204FE" w:rsidRPr="009204FE">
        <w:rPr>
          <w:szCs w:val="22"/>
          <w:u w:val="single"/>
        </w:rPr>
        <w:fldChar w:fldCharType="separate"/>
      </w:r>
      <w:r w:rsidR="00CE16BB">
        <w:rPr>
          <w:szCs w:val="22"/>
          <w:u w:val="single"/>
        </w:rPr>
        <w:t>7.1</w:t>
      </w:r>
      <w:r w:rsidR="009204FE" w:rsidRPr="009204FE">
        <w:rPr>
          <w:szCs w:val="22"/>
          <w:u w:val="single"/>
        </w:rPr>
        <w:fldChar w:fldCharType="end"/>
      </w:r>
      <w:r w:rsidR="009224DD" w:rsidRPr="009204FE">
        <w:rPr>
          <w:rFonts w:hint="eastAsia"/>
          <w:szCs w:val="22"/>
          <w:u w:val="single"/>
        </w:rPr>
        <w:t>조</w:t>
      </w:r>
      <w:r w:rsidR="009224DD" w:rsidRPr="00C6022E">
        <w:rPr>
          <w:szCs w:val="22"/>
        </w:rPr>
        <w:t>에</w:t>
      </w:r>
      <w:r w:rsidR="009224DD" w:rsidRPr="00C6022E">
        <w:rPr>
          <w:szCs w:val="22"/>
        </w:rPr>
        <w:t xml:space="preserve"> </w:t>
      </w:r>
      <w:r w:rsidR="009224DD" w:rsidRPr="006D7459">
        <w:rPr>
          <w:szCs w:val="22"/>
        </w:rPr>
        <w:t>따라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손해배상을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청구하는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당사자</w:t>
      </w:r>
      <w:r w:rsidR="009224DD" w:rsidRPr="000326A8">
        <w:rPr>
          <w:szCs w:val="22"/>
        </w:rPr>
        <w:t>(</w:t>
      </w:r>
      <w:r w:rsidR="004050ED">
        <w:rPr>
          <w:szCs w:val="22"/>
        </w:rPr>
        <w:t>“</w:t>
      </w:r>
      <w:r w:rsidR="009224DD" w:rsidRPr="000326A8">
        <w:rPr>
          <w:szCs w:val="22"/>
          <w:u w:val="single"/>
        </w:rPr>
        <w:t>배상권리자</w:t>
      </w:r>
      <w:r w:rsidR="004050ED">
        <w:rPr>
          <w:szCs w:val="22"/>
        </w:rPr>
        <w:t>”</w:t>
      </w:r>
      <w:r w:rsidR="009224DD" w:rsidRPr="000326A8">
        <w:rPr>
          <w:szCs w:val="22"/>
        </w:rPr>
        <w:t>)</w:t>
      </w:r>
      <w:r w:rsidR="001D101A">
        <w:rPr>
          <w:rFonts w:hint="eastAsia"/>
        </w:rPr>
        <w:t>가</w:t>
      </w:r>
      <w:r w:rsidR="006649CE" w:rsidRPr="000326A8">
        <w:t xml:space="preserve"> </w:t>
      </w:r>
      <w:r w:rsidR="006649CE" w:rsidRPr="000326A8">
        <w:t>손해를</w:t>
      </w:r>
      <w:r w:rsidR="006649CE" w:rsidRPr="000326A8">
        <w:t xml:space="preserve"> </w:t>
      </w:r>
      <w:r w:rsidR="006649CE" w:rsidRPr="000326A8">
        <w:t>발생시킬</w:t>
      </w:r>
      <w:r w:rsidR="006649CE" w:rsidRPr="000326A8">
        <w:t xml:space="preserve"> </w:t>
      </w:r>
      <w:r w:rsidR="006649CE" w:rsidRPr="000326A8">
        <w:t>수</w:t>
      </w:r>
      <w:r w:rsidR="006649CE" w:rsidRPr="000326A8">
        <w:t xml:space="preserve"> </w:t>
      </w:r>
      <w:r w:rsidR="006649CE" w:rsidRPr="000326A8">
        <w:t>있는</w:t>
      </w:r>
      <w:r w:rsidR="006649CE" w:rsidRPr="000326A8">
        <w:t xml:space="preserve"> </w:t>
      </w:r>
      <w:r w:rsidR="006649CE" w:rsidRPr="000326A8">
        <w:t>사유가</w:t>
      </w:r>
      <w:r w:rsidR="006649CE" w:rsidRPr="000326A8">
        <w:t xml:space="preserve"> </w:t>
      </w:r>
      <w:r w:rsidR="006649CE" w:rsidRPr="000326A8">
        <w:t>있음을</w:t>
      </w:r>
      <w:r w:rsidR="006649CE" w:rsidRPr="000326A8">
        <w:t xml:space="preserve"> </w:t>
      </w:r>
      <w:r w:rsidR="006649CE" w:rsidRPr="000326A8">
        <w:t>인지한</w:t>
      </w:r>
      <w:r w:rsidR="006649CE" w:rsidRPr="000326A8">
        <w:t xml:space="preserve"> </w:t>
      </w:r>
      <w:r w:rsidR="006649CE" w:rsidRPr="000326A8">
        <w:t>때에는</w:t>
      </w:r>
      <w:r w:rsidR="006649CE" w:rsidRPr="000326A8">
        <w:t xml:space="preserve"> </w:t>
      </w:r>
      <w:r w:rsidR="006649CE" w:rsidRPr="000326A8">
        <w:t>그로</w:t>
      </w:r>
      <w:r w:rsidR="006649CE" w:rsidRPr="000326A8">
        <w:t xml:space="preserve"> </w:t>
      </w:r>
      <w:r w:rsidR="006649CE" w:rsidRPr="000326A8">
        <w:t>인한</w:t>
      </w:r>
      <w:r w:rsidR="006649CE" w:rsidRPr="000326A8">
        <w:t xml:space="preserve"> </w:t>
      </w:r>
      <w:r w:rsidR="006649CE" w:rsidRPr="000326A8">
        <w:t>손해를</w:t>
      </w:r>
      <w:r w:rsidR="006649CE" w:rsidRPr="000326A8">
        <w:t xml:space="preserve"> </w:t>
      </w:r>
      <w:r w:rsidR="006649CE" w:rsidRPr="000326A8">
        <w:t>최소화하기</w:t>
      </w:r>
      <w:r w:rsidR="006649CE" w:rsidRPr="000326A8">
        <w:t xml:space="preserve"> </w:t>
      </w:r>
      <w:r w:rsidR="006649CE" w:rsidRPr="000326A8">
        <w:t>위하여</w:t>
      </w:r>
      <w:r w:rsidR="006649CE" w:rsidRPr="000326A8">
        <w:t xml:space="preserve"> </w:t>
      </w:r>
      <w:r w:rsidR="006649CE" w:rsidRPr="000326A8">
        <w:t>모든</w:t>
      </w:r>
      <w:r w:rsidR="006649CE" w:rsidRPr="000326A8">
        <w:t xml:space="preserve"> </w:t>
      </w:r>
      <w:r w:rsidR="00AA4C56">
        <w:rPr>
          <w:rFonts w:hint="eastAsia"/>
        </w:rPr>
        <w:t>필요한</w:t>
      </w:r>
      <w:r w:rsidR="00AA4C56">
        <w:rPr>
          <w:rFonts w:hint="eastAsia"/>
        </w:rPr>
        <w:t xml:space="preserve"> </w:t>
      </w:r>
      <w:r w:rsidR="006649CE" w:rsidRPr="000326A8">
        <w:t>합리적인</w:t>
      </w:r>
      <w:r w:rsidR="006649CE" w:rsidRPr="000326A8">
        <w:t xml:space="preserve"> </w:t>
      </w:r>
      <w:r w:rsidR="006649CE" w:rsidRPr="000326A8">
        <w:t>조치를</w:t>
      </w:r>
      <w:r w:rsidR="006649CE" w:rsidRPr="000326A8">
        <w:t xml:space="preserve"> </w:t>
      </w:r>
      <w:r w:rsidR="006649CE" w:rsidRPr="000326A8">
        <w:t>취해야</w:t>
      </w:r>
      <w:r w:rsidR="006649CE" w:rsidRPr="000326A8">
        <w:t xml:space="preserve"> </w:t>
      </w:r>
      <w:r w:rsidR="006649CE" w:rsidRPr="000326A8">
        <w:t>하며</w:t>
      </w:r>
      <w:r w:rsidR="006649CE" w:rsidRPr="000326A8">
        <w:t xml:space="preserve">, </w:t>
      </w:r>
      <w:r w:rsidR="006649CE" w:rsidRPr="000326A8">
        <w:t>그러한</w:t>
      </w:r>
      <w:r w:rsidR="006649CE" w:rsidRPr="000326A8">
        <w:t xml:space="preserve"> </w:t>
      </w:r>
      <w:r w:rsidR="006649CE" w:rsidRPr="000326A8">
        <w:t>조치</w:t>
      </w:r>
      <w:r w:rsidR="006649CE" w:rsidRPr="000326A8">
        <w:t xml:space="preserve"> </w:t>
      </w:r>
      <w:r w:rsidR="006649CE" w:rsidRPr="000326A8">
        <w:t>해태로</w:t>
      </w:r>
      <w:r w:rsidR="006649CE" w:rsidRPr="000326A8">
        <w:t xml:space="preserve"> </w:t>
      </w:r>
      <w:r w:rsidR="006649CE" w:rsidRPr="000326A8">
        <w:t>인하여</w:t>
      </w:r>
      <w:r w:rsidR="006649CE" w:rsidRPr="000326A8">
        <w:t xml:space="preserve"> </w:t>
      </w:r>
      <w:r w:rsidR="006649CE" w:rsidRPr="000326A8">
        <w:t>발생하거나</w:t>
      </w:r>
      <w:r w:rsidR="006649CE" w:rsidRPr="000326A8">
        <w:t xml:space="preserve"> </w:t>
      </w:r>
      <w:r w:rsidR="006649CE" w:rsidRPr="000326A8">
        <w:t>추가된</w:t>
      </w:r>
      <w:r w:rsidR="006649CE" w:rsidRPr="000326A8">
        <w:t xml:space="preserve"> </w:t>
      </w:r>
      <w:r w:rsidR="006649CE" w:rsidRPr="000326A8">
        <w:t>손해에</w:t>
      </w:r>
      <w:r w:rsidR="006649CE" w:rsidRPr="000326A8">
        <w:t xml:space="preserve"> </w:t>
      </w:r>
      <w:r w:rsidR="006649CE" w:rsidRPr="000326A8">
        <w:t>대하여는</w:t>
      </w:r>
      <w:r w:rsidR="006649CE" w:rsidRPr="000326A8">
        <w:t xml:space="preserve"> </w:t>
      </w:r>
      <w:r w:rsidR="00FF69B1" w:rsidRPr="000326A8">
        <w:rPr>
          <w:szCs w:val="22"/>
        </w:rPr>
        <w:t>상대방</w:t>
      </w:r>
      <w:r w:rsidR="00FF69B1" w:rsidRPr="000326A8">
        <w:rPr>
          <w:szCs w:val="22"/>
        </w:rPr>
        <w:t>(</w:t>
      </w:r>
      <w:r w:rsidR="004050ED">
        <w:rPr>
          <w:szCs w:val="22"/>
        </w:rPr>
        <w:t>“</w:t>
      </w:r>
      <w:r w:rsidR="00FF69B1" w:rsidRPr="000326A8">
        <w:rPr>
          <w:szCs w:val="22"/>
          <w:u w:val="single"/>
        </w:rPr>
        <w:t>배상의무자</w:t>
      </w:r>
      <w:r w:rsidR="004050ED">
        <w:rPr>
          <w:szCs w:val="22"/>
        </w:rPr>
        <w:t>”</w:t>
      </w:r>
      <w:r w:rsidR="00FF69B1" w:rsidRPr="000326A8">
        <w:rPr>
          <w:szCs w:val="22"/>
        </w:rPr>
        <w:t>)</w:t>
      </w:r>
      <w:r w:rsidR="006649CE" w:rsidRPr="000326A8">
        <w:t>에게</w:t>
      </w:r>
      <w:r w:rsidR="006649CE" w:rsidRPr="000326A8">
        <w:t xml:space="preserve"> </w:t>
      </w:r>
      <w:r w:rsidR="006649CE" w:rsidRPr="000326A8">
        <w:t>손해배상을</w:t>
      </w:r>
      <w:r w:rsidR="006649CE" w:rsidRPr="000326A8">
        <w:t xml:space="preserve"> </w:t>
      </w:r>
      <w:r w:rsidR="00AA4C56">
        <w:rPr>
          <w:rFonts w:hint="eastAsia"/>
        </w:rPr>
        <w:t>청</w:t>
      </w:r>
      <w:r w:rsidR="006649CE" w:rsidRPr="000326A8">
        <w:t>구할</w:t>
      </w:r>
      <w:r w:rsidR="006649CE" w:rsidRPr="000326A8">
        <w:t xml:space="preserve"> </w:t>
      </w:r>
      <w:r w:rsidR="006649CE" w:rsidRPr="000326A8">
        <w:t>수</w:t>
      </w:r>
      <w:r w:rsidR="006649CE" w:rsidRPr="000326A8">
        <w:t xml:space="preserve"> </w:t>
      </w:r>
      <w:r w:rsidR="0057663E">
        <w:t>없</w:t>
      </w:r>
      <w:r w:rsidR="00865917">
        <w:rPr>
          <w:rFonts w:hint="eastAsia"/>
        </w:rPr>
        <w:t>다</w:t>
      </w:r>
      <w:r w:rsidR="00865917">
        <w:rPr>
          <w:rFonts w:hint="eastAsia"/>
        </w:rPr>
        <w:t>.</w:t>
      </w:r>
      <w:r w:rsidR="00865917">
        <w:t xml:space="preserve"> </w:t>
      </w:r>
    </w:p>
    <w:p w14:paraId="559CD574" w14:textId="39D719F9" w:rsidR="006649CE" w:rsidRDefault="006F69F2" w:rsidP="00736380">
      <w:pPr>
        <w:pStyle w:val="LKLevel3"/>
      </w:pPr>
      <w:r w:rsidRPr="000326A8">
        <w:rPr>
          <w:u w:val="single"/>
        </w:rPr>
        <w:t>중복배상금지</w:t>
      </w:r>
      <w:r w:rsidRPr="000326A8">
        <w:t>.</w:t>
      </w:r>
      <w:r w:rsidR="00B4518C">
        <w:rPr>
          <w:rFonts w:hint="eastAsia"/>
        </w:rPr>
        <w:t xml:space="preserve"> </w:t>
      </w:r>
      <w:r w:rsidRPr="000326A8">
        <w:t xml:space="preserve"> </w:t>
      </w:r>
      <w:r w:rsidR="002405EC">
        <w:t>본</w:t>
      </w:r>
      <w:r w:rsidR="002405EC">
        <w:t xml:space="preserve"> </w:t>
      </w:r>
      <w:r w:rsidR="002405EC">
        <w:t>계약에</w:t>
      </w:r>
      <w:r w:rsidR="002405EC">
        <w:t xml:space="preserve"> </w:t>
      </w:r>
      <w:r w:rsidR="002405EC">
        <w:t>따른</w:t>
      </w:r>
      <w:r w:rsidR="002405EC">
        <w:t xml:space="preserve"> </w:t>
      </w:r>
      <w:r w:rsidR="002405EC">
        <w:t>손해배상책임은</w:t>
      </w:r>
      <w:r w:rsidR="002405EC">
        <w:t xml:space="preserve"> </w:t>
      </w:r>
      <w:r w:rsidR="002405EC">
        <w:t>손해배상의</w:t>
      </w:r>
      <w:r w:rsidR="002405EC">
        <w:t xml:space="preserve"> </w:t>
      </w:r>
      <w:r w:rsidR="002405EC">
        <w:t>원인이</w:t>
      </w:r>
      <w:r w:rsidR="002405EC">
        <w:t xml:space="preserve"> </w:t>
      </w:r>
      <w:r w:rsidR="002405EC">
        <w:t>되는</w:t>
      </w:r>
      <w:r w:rsidR="002405EC">
        <w:t xml:space="preserve"> </w:t>
      </w:r>
      <w:r w:rsidR="002405EC">
        <w:t>사실관계가</w:t>
      </w:r>
      <w:r w:rsidR="002405EC">
        <w:t xml:space="preserve"> </w:t>
      </w:r>
      <w:r w:rsidR="002405EC">
        <w:t>하나</w:t>
      </w:r>
      <w:r w:rsidR="002405EC">
        <w:t xml:space="preserve"> </w:t>
      </w:r>
      <w:r w:rsidR="002405EC">
        <w:t>이상의</w:t>
      </w:r>
      <w:r w:rsidR="002405EC">
        <w:t xml:space="preserve"> </w:t>
      </w:r>
      <w:r w:rsidR="002405EC">
        <w:t>진술</w:t>
      </w:r>
      <w:r w:rsidR="002405EC">
        <w:t xml:space="preserve">, </w:t>
      </w:r>
      <w:r w:rsidR="002405EC">
        <w:t>보장</w:t>
      </w:r>
      <w:r w:rsidR="002405EC">
        <w:t xml:space="preserve">, </w:t>
      </w:r>
      <w:r w:rsidR="002405EC">
        <w:t>확약</w:t>
      </w:r>
      <w:r w:rsidR="002405EC">
        <w:t xml:space="preserve"> </w:t>
      </w:r>
      <w:r w:rsidR="002405EC">
        <w:t>또는</w:t>
      </w:r>
      <w:r w:rsidR="002405EC">
        <w:t xml:space="preserve"> </w:t>
      </w:r>
      <w:r w:rsidR="002405EC">
        <w:t>의무의</w:t>
      </w:r>
      <w:r w:rsidR="002405EC">
        <w:t xml:space="preserve"> </w:t>
      </w:r>
      <w:r w:rsidR="002405EC">
        <w:t>위반에</w:t>
      </w:r>
      <w:r w:rsidR="002405EC">
        <w:t xml:space="preserve"> </w:t>
      </w:r>
      <w:r w:rsidR="002405EC">
        <w:t>해당하더라도</w:t>
      </w:r>
      <w:r w:rsidR="002405EC">
        <w:t xml:space="preserve"> </w:t>
      </w:r>
      <w:r w:rsidR="002405EC">
        <w:t>이를</w:t>
      </w:r>
      <w:r w:rsidR="002405EC">
        <w:t xml:space="preserve"> </w:t>
      </w:r>
      <w:r w:rsidR="002405EC">
        <w:t>이유로</w:t>
      </w:r>
      <w:r w:rsidR="002405EC">
        <w:t xml:space="preserve"> </w:t>
      </w:r>
      <w:r w:rsidR="002405EC">
        <w:t>중복적으로</w:t>
      </w:r>
      <w:r w:rsidR="002405EC">
        <w:t xml:space="preserve"> </w:t>
      </w:r>
      <w:r w:rsidR="002405EC">
        <w:t>발생하지</w:t>
      </w:r>
      <w:r w:rsidR="002405EC">
        <w:t xml:space="preserve"> </w:t>
      </w:r>
      <w:r w:rsidR="002405EC">
        <w:t>않는다</w:t>
      </w:r>
      <w:r w:rsidR="002405EC">
        <w:t>.</w:t>
      </w:r>
      <w:r w:rsidRPr="000326A8">
        <w:t xml:space="preserve"> </w:t>
      </w:r>
    </w:p>
    <w:p w14:paraId="7CB5A871" w14:textId="55499C8F" w:rsidR="00D73466" w:rsidRDefault="00D47923" w:rsidP="00877E3D">
      <w:pPr>
        <w:pStyle w:val="LKLevel3"/>
      </w:pPr>
      <w:r w:rsidRPr="000326A8">
        <w:rPr>
          <w:u w:val="single"/>
        </w:rPr>
        <w:t>손해의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범위</w:t>
      </w:r>
      <w:r w:rsidRPr="000326A8">
        <w:t xml:space="preserve">.  </w:t>
      </w:r>
      <w:r w:rsidRPr="000326A8">
        <w:t>배상의무자는</w:t>
      </w:r>
      <w:r w:rsidRPr="000326A8">
        <w:t xml:space="preserve"> </w:t>
      </w:r>
      <w:r w:rsidR="008F5A91">
        <w:t>어</w:t>
      </w:r>
      <w:r w:rsidR="008F5A91">
        <w:rPr>
          <w:rFonts w:hint="eastAsia"/>
        </w:rPr>
        <w:t>떠한</w:t>
      </w:r>
      <w:r w:rsidRPr="000326A8">
        <w:t xml:space="preserve"> </w:t>
      </w:r>
      <w:r w:rsidRPr="000326A8">
        <w:t>경우에도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또는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본건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거래로부터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또는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이와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관련하여</w:t>
      </w:r>
      <w:r w:rsidRPr="000326A8">
        <w:rPr>
          <w:szCs w:val="22"/>
        </w:rPr>
        <w:t xml:space="preserve"> </w:t>
      </w:r>
      <w:r w:rsidRPr="000326A8">
        <w:t>발생하는</w:t>
      </w:r>
      <w:r w:rsidRPr="000326A8">
        <w:t xml:space="preserve"> </w:t>
      </w:r>
      <w:r w:rsidR="00E206BB">
        <w:rPr>
          <w:rFonts w:hint="eastAsia"/>
        </w:rPr>
        <w:t>특별손해</w:t>
      </w:r>
      <w:r w:rsidR="00E206BB">
        <w:rPr>
          <w:rFonts w:hint="eastAsia"/>
        </w:rPr>
        <w:t xml:space="preserve">, </w:t>
      </w:r>
      <w:r w:rsidRPr="000326A8">
        <w:t>우발적</w:t>
      </w:r>
      <w:r w:rsidRPr="000326A8">
        <w:t xml:space="preserve"> </w:t>
      </w:r>
      <w:r w:rsidRPr="000326A8">
        <w:t>손해</w:t>
      </w:r>
      <w:r w:rsidRPr="000326A8">
        <w:t xml:space="preserve">, </w:t>
      </w:r>
      <w:r w:rsidR="001E542B">
        <w:rPr>
          <w:rFonts w:hint="eastAsia"/>
        </w:rPr>
        <w:t>결과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손해</w:t>
      </w:r>
      <w:r w:rsidR="001E542B">
        <w:rPr>
          <w:rFonts w:hint="eastAsia"/>
        </w:rPr>
        <w:t>,</w:t>
      </w:r>
      <w:r w:rsidR="001E542B">
        <w:t xml:space="preserve"> </w:t>
      </w:r>
      <w:r w:rsidRPr="000326A8">
        <w:t>간접</w:t>
      </w:r>
      <w:r w:rsidRPr="000326A8">
        <w:t xml:space="preserve"> </w:t>
      </w:r>
      <w:r w:rsidRPr="000326A8">
        <w:t>손해나</w:t>
      </w:r>
      <w:r w:rsidRPr="000326A8">
        <w:t xml:space="preserve"> 2</w:t>
      </w:r>
      <w:r w:rsidRPr="000326A8">
        <w:t>차</w:t>
      </w:r>
      <w:r w:rsidRPr="000326A8">
        <w:t xml:space="preserve"> </w:t>
      </w:r>
      <w:r w:rsidRPr="000326A8">
        <w:t>손해에</w:t>
      </w:r>
      <w:r w:rsidRPr="000326A8">
        <w:t xml:space="preserve"> </w:t>
      </w:r>
      <w:r w:rsidRPr="000326A8">
        <w:t>대하여는</w:t>
      </w:r>
      <w:r w:rsidRPr="000326A8">
        <w:t xml:space="preserve"> </w:t>
      </w:r>
      <w:r w:rsidRPr="000326A8">
        <w:t>배상책임을</w:t>
      </w:r>
      <w:r w:rsidRPr="000326A8">
        <w:t xml:space="preserve"> </w:t>
      </w:r>
      <w:r w:rsidRPr="000326A8">
        <w:t>부담하지</w:t>
      </w:r>
      <w:r w:rsidRPr="000326A8">
        <w:t xml:space="preserve"> </w:t>
      </w:r>
      <w:r w:rsidRPr="000326A8">
        <w:t>아니한다</w:t>
      </w:r>
      <w:r w:rsidRPr="000326A8">
        <w:t>.</w:t>
      </w:r>
      <w:r w:rsidR="00D73466">
        <w:t xml:space="preserve"> </w:t>
      </w:r>
      <w:r w:rsidR="00836F7F">
        <w:rPr>
          <w:rFonts w:hint="eastAsia"/>
        </w:rPr>
        <w:t>이와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같은</w:t>
      </w:r>
      <w:r w:rsidR="00836F7F">
        <w:rPr>
          <w:rFonts w:hint="eastAsia"/>
        </w:rPr>
        <w:t xml:space="preserve"> </w:t>
      </w:r>
      <w:r w:rsidR="00E206BB">
        <w:rPr>
          <w:rFonts w:hint="eastAsia"/>
        </w:rPr>
        <w:t>특별손해</w:t>
      </w:r>
      <w:r w:rsidR="00E206BB">
        <w:rPr>
          <w:rFonts w:hint="eastAsia"/>
        </w:rPr>
        <w:t xml:space="preserve">, </w:t>
      </w:r>
      <w:r w:rsidR="008F5A91">
        <w:rPr>
          <w:rFonts w:hint="eastAsia"/>
        </w:rPr>
        <w:t>우발적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손해</w:t>
      </w:r>
      <w:r w:rsidR="008F5A91">
        <w:rPr>
          <w:rFonts w:hint="eastAsia"/>
        </w:rPr>
        <w:t>,</w:t>
      </w:r>
      <w:r w:rsidR="008F5A91">
        <w:t xml:space="preserve"> </w:t>
      </w:r>
      <w:r w:rsidR="001E542B">
        <w:rPr>
          <w:rFonts w:hint="eastAsia"/>
        </w:rPr>
        <w:t>결과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손해</w:t>
      </w:r>
      <w:r w:rsidR="001E542B">
        <w:rPr>
          <w:rFonts w:hint="eastAsia"/>
        </w:rPr>
        <w:t>,</w:t>
      </w:r>
      <w:r w:rsidR="001E542B">
        <w:t xml:space="preserve"> </w:t>
      </w:r>
      <w:r w:rsidR="008F5A91">
        <w:rPr>
          <w:rFonts w:hint="eastAsia"/>
        </w:rPr>
        <w:t>간접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손해나</w:t>
      </w:r>
      <w:r w:rsidR="008F5A91">
        <w:rPr>
          <w:rFonts w:hint="eastAsia"/>
        </w:rPr>
        <w:t xml:space="preserve"> </w:t>
      </w:r>
      <w:r w:rsidR="008F5A91">
        <w:t>2</w:t>
      </w:r>
      <w:r w:rsidR="008F5A91">
        <w:rPr>
          <w:rFonts w:hint="eastAsia"/>
        </w:rPr>
        <w:t>차</w:t>
      </w:r>
      <w:r w:rsidR="008F5A91">
        <w:rPr>
          <w:rFonts w:hint="eastAsia"/>
        </w:rPr>
        <w:t xml:space="preserve"> </w:t>
      </w:r>
      <w:r w:rsidR="00836F7F">
        <w:rPr>
          <w:rFonts w:hint="eastAsia"/>
        </w:rPr>
        <w:t>손해에는</w:t>
      </w:r>
      <w:r w:rsidR="00836F7F">
        <w:rPr>
          <w:rFonts w:hint="eastAsia"/>
        </w:rPr>
        <w:t xml:space="preserve"> </w:t>
      </w:r>
      <w:r w:rsidR="00F53C65">
        <w:rPr>
          <w:rFonts w:hint="eastAsia"/>
        </w:rPr>
        <w:t>대상주식의</w:t>
      </w:r>
      <w:r w:rsidR="00F53C65">
        <w:rPr>
          <w:rFonts w:hint="eastAsia"/>
        </w:rPr>
        <w:t xml:space="preserve"> </w:t>
      </w:r>
      <w:r w:rsidR="00F53C65">
        <w:rPr>
          <w:rFonts w:hint="eastAsia"/>
        </w:rPr>
        <w:t>주가</w:t>
      </w:r>
      <w:r w:rsidR="00F53C65">
        <w:rPr>
          <w:rFonts w:hint="eastAsia"/>
        </w:rPr>
        <w:t xml:space="preserve"> </w:t>
      </w:r>
      <w:r w:rsidR="00F53C65">
        <w:rPr>
          <w:rFonts w:hint="eastAsia"/>
        </w:rPr>
        <w:t>하락</w:t>
      </w:r>
      <w:r w:rsidR="00F53C65">
        <w:rPr>
          <w:rFonts w:hint="eastAsia"/>
        </w:rPr>
        <w:t xml:space="preserve"> </w:t>
      </w:r>
      <w:r w:rsidR="00F53C65">
        <w:rPr>
          <w:rFonts w:hint="eastAsia"/>
        </w:rPr>
        <w:t>또는</w:t>
      </w:r>
      <w:r w:rsidR="00F53C65">
        <w:rPr>
          <w:rFonts w:hint="eastAsia"/>
        </w:rPr>
        <w:t xml:space="preserve"> </w:t>
      </w:r>
      <w:r w:rsidR="00836F7F" w:rsidRPr="000326A8">
        <w:t>매수인에</w:t>
      </w:r>
      <w:r w:rsidR="00836F7F" w:rsidRPr="000326A8">
        <w:t xml:space="preserve"> </w:t>
      </w:r>
      <w:r w:rsidR="00836F7F" w:rsidRPr="000326A8">
        <w:t>의한</w:t>
      </w:r>
      <w:r w:rsidR="00836F7F" w:rsidRPr="000326A8">
        <w:t xml:space="preserve"> </w:t>
      </w:r>
      <w:r w:rsidR="00836F7F" w:rsidRPr="000326A8">
        <w:t>대상회사</w:t>
      </w:r>
      <w:r w:rsidR="0044633B">
        <w:rPr>
          <w:rFonts w:hint="eastAsia"/>
        </w:rPr>
        <w:t xml:space="preserve"> </w:t>
      </w:r>
      <w:r w:rsidR="00836F7F" w:rsidRPr="000326A8">
        <w:t>및</w:t>
      </w:r>
      <w:r w:rsidR="00BA0A85">
        <w:rPr>
          <w:rFonts w:hint="eastAsia"/>
        </w:rPr>
        <w:t>/</w:t>
      </w:r>
      <w:r w:rsidR="00BA0A85">
        <w:rPr>
          <w:rFonts w:hint="eastAsia"/>
        </w:rPr>
        <w:t>또는</w:t>
      </w:r>
      <w:r w:rsidR="00836F7F" w:rsidRPr="000326A8">
        <w:t xml:space="preserve"> </w:t>
      </w:r>
      <w:r w:rsidR="00836F7F" w:rsidRPr="000326A8">
        <w:t>대상주식</w:t>
      </w:r>
      <w:r w:rsidR="00D82C7B">
        <w:rPr>
          <w:rFonts w:hint="eastAsia"/>
        </w:rPr>
        <w:t>의</w:t>
      </w:r>
      <w:r w:rsidR="00836F7F" w:rsidRPr="000326A8">
        <w:t xml:space="preserve"> </w:t>
      </w:r>
      <w:r w:rsidR="00836F7F" w:rsidRPr="000326A8">
        <w:t>가치평가와</w:t>
      </w:r>
      <w:r w:rsidR="00836F7F" w:rsidRPr="000326A8">
        <w:t xml:space="preserve"> </w:t>
      </w:r>
      <w:r w:rsidR="00836F7F" w:rsidRPr="000326A8">
        <w:t>실제</w:t>
      </w:r>
      <w:r w:rsidR="00836F7F" w:rsidRPr="000326A8">
        <w:t xml:space="preserve"> </w:t>
      </w:r>
      <w:r w:rsidR="00836F7F" w:rsidRPr="000326A8">
        <w:t>가치와의</w:t>
      </w:r>
      <w:r w:rsidR="00836F7F" w:rsidRPr="000326A8">
        <w:t xml:space="preserve"> </w:t>
      </w:r>
      <w:r w:rsidR="00836F7F" w:rsidRPr="000326A8">
        <w:t>차이</w:t>
      </w:r>
      <w:r w:rsidR="00836F7F">
        <w:rPr>
          <w:rFonts w:hint="eastAsia"/>
        </w:rPr>
        <w:t>가</w:t>
      </w:r>
      <w:r w:rsidR="00836F7F">
        <w:rPr>
          <w:rFonts w:hint="eastAsia"/>
        </w:rPr>
        <w:t xml:space="preserve"> </w:t>
      </w:r>
      <w:r w:rsidR="00836F7F" w:rsidRPr="000326A8">
        <w:t>포함</w:t>
      </w:r>
      <w:r w:rsidR="00836F7F">
        <w:rPr>
          <w:rFonts w:hint="eastAsia"/>
        </w:rPr>
        <w:t>되며</w:t>
      </w:r>
      <w:r w:rsidR="00836F7F">
        <w:rPr>
          <w:rFonts w:hint="eastAsia"/>
        </w:rPr>
        <w:t>,</w:t>
      </w:r>
      <w:r w:rsidR="00836F7F">
        <w:t xml:space="preserve"> </w:t>
      </w:r>
      <w:r w:rsidR="00836F7F" w:rsidRPr="006D7459">
        <w:rPr>
          <w:rFonts w:hint="eastAsia"/>
        </w:rPr>
        <w:t>어떠한</w:t>
      </w:r>
      <w:r w:rsidR="00836F7F" w:rsidRPr="006D7459">
        <w:rPr>
          <w:rFonts w:hint="eastAsia"/>
        </w:rPr>
        <w:t xml:space="preserve"> </w:t>
      </w:r>
      <w:r w:rsidR="00836F7F" w:rsidRPr="004E60B4">
        <w:rPr>
          <w:rFonts w:hint="eastAsia"/>
        </w:rPr>
        <w:t>경우에도</w:t>
      </w:r>
      <w:r w:rsidR="00836F7F" w:rsidRPr="00BD4892">
        <w:rPr>
          <w:rFonts w:hint="eastAsia"/>
        </w:rPr>
        <w:t xml:space="preserve"> </w:t>
      </w:r>
      <w:r w:rsidR="00836F7F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_Ref105666556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CE16BB">
        <w:rPr>
          <w:u w:val="single"/>
        </w:rPr>
        <w:t>7.1</w:t>
      </w:r>
      <w:r w:rsidR="009204FE" w:rsidRPr="009204FE">
        <w:rPr>
          <w:u w:val="single"/>
        </w:rPr>
        <w:fldChar w:fldCharType="end"/>
      </w:r>
      <w:r w:rsidR="00836F7F" w:rsidRPr="009204FE">
        <w:rPr>
          <w:rFonts w:hint="eastAsia"/>
          <w:u w:val="single"/>
        </w:rPr>
        <w:t>조</w:t>
      </w:r>
      <w:r w:rsidR="00836F7F" w:rsidRPr="006D7459">
        <w:rPr>
          <w:rFonts w:hint="eastAsia"/>
        </w:rPr>
        <w:t>에</w:t>
      </w:r>
      <w:r w:rsidR="00836F7F" w:rsidRPr="006D7459">
        <w:rPr>
          <w:rFonts w:hint="eastAsia"/>
        </w:rPr>
        <w:t xml:space="preserve"> </w:t>
      </w:r>
      <w:r w:rsidR="00836F7F" w:rsidRPr="004E60B4">
        <w:rPr>
          <w:rFonts w:hint="eastAsia"/>
        </w:rPr>
        <w:t>따른</w:t>
      </w:r>
      <w:r w:rsidR="00836F7F" w:rsidRPr="00BD4892">
        <w:rPr>
          <w:rFonts w:hint="eastAsia"/>
        </w:rPr>
        <w:t xml:space="preserve"> </w:t>
      </w:r>
      <w:r w:rsidR="00836F7F" w:rsidRPr="00BD4892">
        <w:rPr>
          <w:rFonts w:hint="eastAsia"/>
        </w:rPr>
        <w:t>손해</w:t>
      </w:r>
      <w:r w:rsidR="00F26DD7" w:rsidRPr="002A7937">
        <w:rPr>
          <w:rFonts w:hint="eastAsia"/>
        </w:rPr>
        <w:t>의</w:t>
      </w:r>
      <w:r w:rsidR="00F26DD7">
        <w:rPr>
          <w:rFonts w:hint="eastAsia"/>
        </w:rPr>
        <w:t xml:space="preserve"> </w:t>
      </w:r>
      <w:r w:rsidR="00F26DD7">
        <w:rPr>
          <w:rFonts w:hint="eastAsia"/>
        </w:rPr>
        <w:t>산정은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이익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또는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현금흐름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등</w:t>
      </w:r>
      <w:r w:rsidR="00836F7F">
        <w:rPr>
          <w:rFonts w:hint="eastAsia"/>
        </w:rPr>
        <w:t>에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배수를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적용하</w:t>
      </w:r>
      <w:r w:rsidR="008F5A91">
        <w:rPr>
          <w:rFonts w:hint="eastAsia"/>
        </w:rPr>
        <w:t>는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방식</w:t>
      </w:r>
      <w:r w:rsidR="008F5A91">
        <w:rPr>
          <w:rFonts w:hint="eastAsia"/>
        </w:rPr>
        <w:t>(</w:t>
      </w:r>
      <w:r w:rsidR="008F5A91">
        <w:rPr>
          <w:rFonts w:hint="eastAsia"/>
        </w:rPr>
        <w:t>예</w:t>
      </w:r>
      <w:r w:rsidR="008F5A91">
        <w:rPr>
          <w:rFonts w:hint="eastAsia"/>
        </w:rPr>
        <w:t>:</w:t>
      </w:r>
      <w:r w:rsidR="008F5A91">
        <w:t xml:space="preserve"> EBITDA multiple)</w:t>
      </w:r>
      <w:r w:rsidR="008F5A91">
        <w:rPr>
          <w:rFonts w:hint="eastAsia"/>
        </w:rPr>
        <w:t>에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의하</w:t>
      </w:r>
      <w:r w:rsidR="00836F7F">
        <w:rPr>
          <w:rFonts w:hint="eastAsia"/>
        </w:rPr>
        <w:t>거나</w:t>
      </w:r>
      <w:r w:rsidR="00836F7F">
        <w:rPr>
          <w:rFonts w:hint="eastAsia"/>
        </w:rPr>
        <w:t xml:space="preserve"> </w:t>
      </w:r>
      <w:r w:rsidR="008B1D69">
        <w:rPr>
          <w:rFonts w:hint="eastAsia"/>
        </w:rPr>
        <w:t>그</w:t>
      </w:r>
      <w:r w:rsidR="008B1D69">
        <w:rPr>
          <w:rFonts w:hint="eastAsia"/>
        </w:rPr>
        <w:t xml:space="preserve"> </w:t>
      </w:r>
      <w:r w:rsidR="008B1D69">
        <w:rPr>
          <w:rFonts w:hint="eastAsia"/>
        </w:rPr>
        <w:t>외의</w:t>
      </w:r>
      <w:r w:rsidR="008B1D69">
        <w:rPr>
          <w:rFonts w:hint="eastAsia"/>
        </w:rPr>
        <w:t xml:space="preserve"> </w:t>
      </w:r>
      <w:r w:rsidR="00836F7F">
        <w:rPr>
          <w:rFonts w:hint="eastAsia"/>
        </w:rPr>
        <w:t>가치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평가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방법이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적용되어서는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아니</w:t>
      </w:r>
      <w:r w:rsidR="008F5A91">
        <w:rPr>
          <w:rFonts w:hint="eastAsia"/>
        </w:rPr>
        <w:t>된다</w:t>
      </w:r>
      <w:r w:rsidR="00F603A9">
        <w:rPr>
          <w:rFonts w:hint="eastAsia"/>
        </w:rPr>
        <w:t xml:space="preserve">. </w:t>
      </w:r>
    </w:p>
    <w:p w14:paraId="600BE711" w14:textId="4C9CDAEB" w:rsidR="00BD492D" w:rsidRPr="000326A8" w:rsidRDefault="00BD492D" w:rsidP="00877E3D">
      <w:pPr>
        <w:pStyle w:val="LKLevel3"/>
      </w:pPr>
      <w:r w:rsidRPr="000326A8">
        <w:rPr>
          <w:u w:val="single"/>
        </w:rPr>
        <w:t>배상액의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제한</w:t>
      </w:r>
      <w:r w:rsidRPr="000326A8">
        <w:t xml:space="preserve">.  </w:t>
      </w:r>
      <w:r w:rsidR="00766FA0">
        <w:rPr>
          <w:rFonts w:hint="eastAsia"/>
        </w:rPr>
        <w:t>매도인의</w:t>
      </w:r>
      <w:r w:rsidR="00766FA0">
        <w:rPr>
          <w:rFonts w:hint="eastAsia"/>
        </w:rPr>
        <w:t xml:space="preserve"> </w:t>
      </w:r>
      <w:r w:rsidR="00766FA0">
        <w:rPr>
          <w:rFonts w:hint="eastAsia"/>
        </w:rPr>
        <w:t>고의적</w:t>
      </w:r>
      <w:r w:rsidR="00766FA0">
        <w:rPr>
          <w:rFonts w:hint="eastAsia"/>
        </w:rPr>
        <w:t xml:space="preserve"> </w:t>
      </w:r>
      <w:r w:rsidR="00766FA0">
        <w:rPr>
          <w:rFonts w:hint="eastAsia"/>
        </w:rPr>
        <w:t>사기에</w:t>
      </w:r>
      <w:r w:rsidR="00766FA0">
        <w:rPr>
          <w:rFonts w:hint="eastAsia"/>
        </w:rPr>
        <w:t xml:space="preserve"> </w:t>
      </w:r>
      <w:r w:rsidR="00766FA0">
        <w:rPr>
          <w:rFonts w:hint="eastAsia"/>
        </w:rPr>
        <w:t>의한</w:t>
      </w:r>
      <w:r w:rsidR="00766FA0">
        <w:rPr>
          <w:rFonts w:hint="eastAsia"/>
        </w:rPr>
        <w:t xml:space="preserve"> </w:t>
      </w:r>
      <w:r w:rsidR="00766FA0">
        <w:rPr>
          <w:rFonts w:hint="eastAsia"/>
        </w:rPr>
        <w:t>경우를</w:t>
      </w:r>
      <w:r w:rsidR="00766FA0">
        <w:rPr>
          <w:rFonts w:hint="eastAsia"/>
        </w:rPr>
        <w:t xml:space="preserve"> </w:t>
      </w:r>
      <w:r w:rsidR="00766FA0">
        <w:rPr>
          <w:rFonts w:hint="eastAsia"/>
        </w:rPr>
        <w:t>제외하고</w:t>
      </w:r>
      <w:r w:rsidR="00766FA0">
        <w:rPr>
          <w:rFonts w:hint="eastAsia"/>
        </w:rPr>
        <w:t xml:space="preserve">, </w:t>
      </w:r>
      <w:r w:rsidRPr="000326A8">
        <w:t>매도인은</w:t>
      </w:r>
      <w:r w:rsidRPr="000326A8">
        <w:t xml:space="preserve"> </w:t>
      </w:r>
      <w:r w:rsidRPr="000326A8">
        <w:rPr>
          <w:szCs w:val="22"/>
        </w:rPr>
        <w:t>다음의</w:t>
      </w:r>
      <w:r w:rsidRPr="000326A8">
        <w:t xml:space="preserve"> </w:t>
      </w:r>
      <w:r w:rsidRPr="000326A8">
        <w:t>제한</w:t>
      </w:r>
      <w:r w:rsidRPr="000326A8">
        <w:t xml:space="preserve"> </w:t>
      </w:r>
      <w:r w:rsidRPr="000326A8">
        <w:t>하에</w:t>
      </w:r>
      <w:r w:rsidRPr="000326A8">
        <w:t xml:space="preserve"> </w:t>
      </w:r>
      <w:r w:rsidRPr="000326A8">
        <w:t>손해배상책임을</w:t>
      </w:r>
      <w:r w:rsidRPr="000326A8">
        <w:t xml:space="preserve"> </w:t>
      </w:r>
      <w:r w:rsidRPr="000326A8">
        <w:t>부담한다</w:t>
      </w:r>
      <w:r w:rsidRPr="000326A8">
        <w:t>.</w:t>
      </w:r>
    </w:p>
    <w:p w14:paraId="43AC664B" w14:textId="78E04409" w:rsidR="001E542B" w:rsidRPr="00E52419" w:rsidRDefault="000110F5" w:rsidP="00877E3D">
      <w:pPr>
        <w:pStyle w:val="LKLevel4"/>
      </w:pPr>
      <w:r>
        <w:rPr>
          <w:u w:val="single"/>
        </w:rPr>
        <w:t>De Minim</w:t>
      </w:r>
      <w:r w:rsidR="00BD492D" w:rsidRPr="000326A8">
        <w:rPr>
          <w:u w:val="single"/>
        </w:rPr>
        <w:t>is</w:t>
      </w:r>
      <w:r w:rsidR="00BD492D" w:rsidRPr="000326A8">
        <w:t xml:space="preserve">.  </w:t>
      </w:r>
      <w:r w:rsidR="00BD492D" w:rsidRPr="000326A8">
        <w:t>본</w:t>
      </w:r>
      <w:r w:rsidR="00BD492D" w:rsidRPr="000326A8">
        <w:t xml:space="preserve"> </w:t>
      </w:r>
      <w:r w:rsidR="00BD492D" w:rsidRPr="000326A8">
        <w:t>계약에</w:t>
      </w:r>
      <w:r w:rsidR="00BD492D" w:rsidRPr="000326A8">
        <w:t xml:space="preserve"> </w:t>
      </w:r>
      <w:r w:rsidR="00BD492D" w:rsidRPr="000326A8">
        <w:t>따라</w:t>
      </w:r>
      <w:r w:rsidR="00BD492D" w:rsidRPr="000326A8">
        <w:t xml:space="preserve"> </w:t>
      </w:r>
      <w:r w:rsidR="00BD492D" w:rsidRPr="000326A8">
        <w:t>매수인에게</w:t>
      </w:r>
      <w:r w:rsidR="00BD492D" w:rsidRPr="000326A8">
        <w:t xml:space="preserve"> </w:t>
      </w:r>
      <w:r w:rsidR="00BD492D" w:rsidRPr="000326A8">
        <w:t>발생한</w:t>
      </w:r>
      <w:r w:rsidR="00BD492D" w:rsidRPr="000326A8">
        <w:t xml:space="preserve"> </w:t>
      </w:r>
      <w:r w:rsidR="00BD492D" w:rsidRPr="000326A8">
        <w:t>손해액을</w:t>
      </w:r>
      <w:r w:rsidR="00BD492D" w:rsidRPr="000326A8">
        <w:t xml:space="preserve"> </w:t>
      </w:r>
      <w:r w:rsidR="00BD492D" w:rsidRPr="000326A8">
        <w:t>산정함에</w:t>
      </w:r>
      <w:r w:rsidR="00BD492D" w:rsidRPr="000326A8">
        <w:t xml:space="preserve"> </w:t>
      </w:r>
      <w:r w:rsidR="00BD492D" w:rsidRPr="000326A8">
        <w:t>있어서</w:t>
      </w:r>
      <w:r w:rsidR="00BD492D" w:rsidRPr="000326A8">
        <w:t xml:space="preserve">, </w:t>
      </w:r>
      <w:r w:rsidR="00BD492D" w:rsidRPr="000326A8">
        <w:t>개별</w:t>
      </w:r>
      <w:r w:rsidR="00BD492D" w:rsidRPr="000326A8">
        <w:t xml:space="preserve"> </w:t>
      </w:r>
      <w:r w:rsidR="00BD492D" w:rsidRPr="000326A8">
        <w:t>항목별</w:t>
      </w:r>
      <w:r w:rsidR="00BD492D" w:rsidRPr="000326A8">
        <w:t xml:space="preserve"> </w:t>
      </w:r>
      <w:r w:rsidR="00BD492D" w:rsidRPr="000326A8">
        <w:t>매수인의</w:t>
      </w:r>
      <w:r w:rsidR="00BD492D" w:rsidRPr="000326A8">
        <w:t xml:space="preserve"> </w:t>
      </w:r>
      <w:r w:rsidR="00BD492D" w:rsidRPr="000326A8">
        <w:t>손해액</w:t>
      </w:r>
      <w:r w:rsidR="00BD492D" w:rsidRPr="000326A8">
        <w:t>(</w:t>
      </w:r>
      <w:r w:rsidR="00E33A09" w:rsidRPr="00E33A09">
        <w:rPr>
          <w:rFonts w:hint="eastAsia"/>
        </w:rPr>
        <w:t>여기서</w:t>
      </w:r>
      <w:r w:rsidR="00E33A09" w:rsidRPr="00E33A09">
        <w:t xml:space="preserve"> </w:t>
      </w:r>
      <w:r w:rsidR="00E33A09" w:rsidRPr="00E33A09">
        <w:rPr>
          <w:rFonts w:hint="eastAsia"/>
        </w:rPr>
        <w:t>개별</w:t>
      </w:r>
      <w:r w:rsidR="00E33A09" w:rsidRPr="00E33A09">
        <w:t xml:space="preserve"> </w:t>
      </w:r>
      <w:r w:rsidR="00E33A09" w:rsidRPr="00E33A09">
        <w:rPr>
          <w:rFonts w:hint="eastAsia"/>
        </w:rPr>
        <w:t>항목이란</w:t>
      </w:r>
      <w:r w:rsidR="00E33A09" w:rsidRPr="00E33A09">
        <w:t xml:space="preserve"> </w:t>
      </w:r>
      <w:r w:rsidR="00E33A09" w:rsidRPr="00E33A09">
        <w:rPr>
          <w:rFonts w:hint="eastAsia"/>
        </w:rPr>
        <w:t>그</w:t>
      </w:r>
      <w:r w:rsidR="00E33A09" w:rsidRPr="00E33A09">
        <w:t xml:space="preserve"> </w:t>
      </w:r>
      <w:r w:rsidR="00E33A09" w:rsidRPr="00E33A09">
        <w:rPr>
          <w:rFonts w:hint="eastAsia"/>
        </w:rPr>
        <w:t>자</w:t>
      </w:r>
      <w:r w:rsidR="00E33A09" w:rsidRPr="00E33A09">
        <w:rPr>
          <w:rFonts w:hint="eastAsia"/>
        </w:rPr>
        <w:lastRenderedPageBreak/>
        <w:t>체로</w:t>
      </w:r>
      <w:r w:rsidR="00E33A09" w:rsidRPr="00E33A09">
        <w:t xml:space="preserve"> </w:t>
      </w:r>
      <w:r w:rsidR="00E33A09" w:rsidRPr="00E33A09">
        <w:rPr>
          <w:rFonts w:hint="eastAsia"/>
        </w:rPr>
        <w:t>손해배상청구를</w:t>
      </w:r>
      <w:r w:rsidR="00E33A09" w:rsidRPr="00E33A09">
        <w:t xml:space="preserve"> </w:t>
      </w:r>
      <w:r w:rsidR="00E33A09" w:rsidRPr="00E33A09">
        <w:rPr>
          <w:rFonts w:hint="eastAsia"/>
        </w:rPr>
        <w:t>가능하게</w:t>
      </w:r>
      <w:r w:rsidR="00E33A09" w:rsidRPr="00E33A09">
        <w:t xml:space="preserve"> </w:t>
      </w:r>
      <w:r w:rsidR="00E33A09" w:rsidRPr="00E33A09">
        <w:rPr>
          <w:rFonts w:hint="eastAsia"/>
        </w:rPr>
        <w:t>하는</w:t>
      </w:r>
      <w:r w:rsidR="00E33A09" w:rsidRPr="00E33A09">
        <w:t xml:space="preserve"> </w:t>
      </w:r>
      <w:r w:rsidR="00E33A09" w:rsidRPr="00E33A09">
        <w:rPr>
          <w:rFonts w:hint="eastAsia"/>
        </w:rPr>
        <w:t>각각의</w:t>
      </w:r>
      <w:r w:rsidR="00E33A09" w:rsidRPr="00E33A09">
        <w:t xml:space="preserve"> </w:t>
      </w:r>
      <w:r w:rsidR="00E33A09" w:rsidRPr="00E33A09">
        <w:rPr>
          <w:rFonts w:hint="eastAsia"/>
        </w:rPr>
        <w:t>사건을</w:t>
      </w:r>
      <w:r w:rsidR="00E33A09" w:rsidRPr="00E33A09">
        <w:t xml:space="preserve"> </w:t>
      </w:r>
      <w:r w:rsidR="00E33A09" w:rsidRPr="00E33A09">
        <w:rPr>
          <w:rFonts w:hint="eastAsia"/>
        </w:rPr>
        <w:t>의미하되</w:t>
      </w:r>
      <w:r w:rsidR="00E33A09" w:rsidRPr="00E33A09">
        <w:t xml:space="preserve">, </w:t>
      </w:r>
      <w:r w:rsidR="00E33A09" w:rsidRPr="00E33A09">
        <w:rPr>
          <w:rFonts w:hint="eastAsia"/>
        </w:rPr>
        <w:t>거래</w:t>
      </w:r>
      <w:r w:rsidR="00E33A09" w:rsidRPr="00E33A09">
        <w:t xml:space="preserve"> </w:t>
      </w:r>
      <w:r w:rsidR="00E33A09" w:rsidRPr="00E33A09">
        <w:rPr>
          <w:rFonts w:hint="eastAsia"/>
        </w:rPr>
        <w:t>상대방</w:t>
      </w:r>
      <w:r w:rsidR="00E33A09" w:rsidRPr="00E33A09">
        <w:t xml:space="preserve">, </w:t>
      </w:r>
      <w:r w:rsidR="00E33A09" w:rsidRPr="00E33A09">
        <w:rPr>
          <w:rFonts w:hint="eastAsia"/>
        </w:rPr>
        <w:t>대상물</w:t>
      </w:r>
      <w:r w:rsidR="00E33A09" w:rsidRPr="00E33A09">
        <w:t xml:space="preserve">, </w:t>
      </w:r>
      <w:r w:rsidR="00E33A09" w:rsidRPr="00E33A09">
        <w:rPr>
          <w:rFonts w:hint="eastAsia"/>
        </w:rPr>
        <w:t>성격</w:t>
      </w:r>
      <w:r w:rsidR="00E33A09" w:rsidRPr="00E33A09">
        <w:t xml:space="preserve">, </w:t>
      </w:r>
      <w:r w:rsidR="00E33A09" w:rsidRPr="00E33A09">
        <w:rPr>
          <w:rFonts w:hint="eastAsia"/>
        </w:rPr>
        <w:t>시기</w:t>
      </w:r>
      <w:r w:rsidR="00E33A09" w:rsidRPr="00E33A09">
        <w:t xml:space="preserve"> </w:t>
      </w:r>
      <w:r w:rsidR="00885676">
        <w:rPr>
          <w:rFonts w:hint="eastAsia"/>
        </w:rPr>
        <w:t>및</w:t>
      </w:r>
      <w:r w:rsidR="00E33A09" w:rsidRPr="00E33A09">
        <w:t xml:space="preserve"> </w:t>
      </w:r>
      <w:r w:rsidR="00E33A09" w:rsidRPr="00E33A09">
        <w:rPr>
          <w:rFonts w:hint="eastAsia"/>
        </w:rPr>
        <w:t>목적에</w:t>
      </w:r>
      <w:r w:rsidR="00E33A09" w:rsidRPr="00E33A09">
        <w:t xml:space="preserve"> </w:t>
      </w:r>
      <w:r w:rsidR="00E33A09" w:rsidRPr="00E33A09">
        <w:rPr>
          <w:rFonts w:hint="eastAsia"/>
        </w:rPr>
        <w:t>비추어</w:t>
      </w:r>
      <w:r w:rsidR="00E33A09" w:rsidRPr="00E33A09">
        <w:t xml:space="preserve"> </w:t>
      </w:r>
      <w:r w:rsidR="00E33A09" w:rsidRPr="00E33A09">
        <w:rPr>
          <w:rFonts w:hint="eastAsia"/>
        </w:rPr>
        <w:t>동일하거나</w:t>
      </w:r>
      <w:r w:rsidR="00E33A09" w:rsidRPr="00E33A09">
        <w:t xml:space="preserve"> </w:t>
      </w:r>
      <w:r w:rsidR="00E33A09" w:rsidRPr="00E33A09">
        <w:rPr>
          <w:rFonts w:hint="eastAsia"/>
        </w:rPr>
        <w:t>밀접하게</w:t>
      </w:r>
      <w:r w:rsidR="00E33A09" w:rsidRPr="00E33A09">
        <w:t xml:space="preserve"> </w:t>
      </w:r>
      <w:r w:rsidR="00E33A09" w:rsidRPr="00E33A09">
        <w:rPr>
          <w:rFonts w:hint="eastAsia"/>
        </w:rPr>
        <w:t>관련된</w:t>
      </w:r>
      <w:r w:rsidR="00E33A09" w:rsidRPr="00E33A09">
        <w:t xml:space="preserve"> </w:t>
      </w:r>
      <w:r w:rsidR="00E33A09" w:rsidRPr="00E33A09">
        <w:rPr>
          <w:rFonts w:hint="eastAsia"/>
        </w:rPr>
        <w:t>사실관계를</w:t>
      </w:r>
      <w:r w:rsidR="00E33A09" w:rsidRPr="00E33A09">
        <w:t xml:space="preserve"> </w:t>
      </w:r>
      <w:r w:rsidR="00E33A09" w:rsidRPr="00E33A09">
        <w:rPr>
          <w:rFonts w:hint="eastAsia"/>
        </w:rPr>
        <w:t>기초로</w:t>
      </w:r>
      <w:r w:rsidR="00E33A09" w:rsidRPr="00E33A09">
        <w:t xml:space="preserve"> </w:t>
      </w:r>
      <w:r w:rsidR="00E33A09" w:rsidRPr="00E33A09">
        <w:rPr>
          <w:rFonts w:hint="eastAsia"/>
        </w:rPr>
        <w:t>하는</w:t>
      </w:r>
      <w:r w:rsidR="00E33A09" w:rsidRPr="00E33A09">
        <w:t xml:space="preserve"> </w:t>
      </w:r>
      <w:r w:rsidR="00E33A09" w:rsidRPr="00E33A09">
        <w:rPr>
          <w:rFonts w:hint="eastAsia"/>
        </w:rPr>
        <w:t>일련의</w:t>
      </w:r>
      <w:r w:rsidR="00E33A09" w:rsidRPr="00E33A09">
        <w:t xml:space="preserve"> </w:t>
      </w:r>
      <w:r w:rsidR="00E33A09" w:rsidRPr="00E33A09">
        <w:rPr>
          <w:rFonts w:hint="eastAsia"/>
        </w:rPr>
        <w:t>사건은</w:t>
      </w:r>
      <w:r w:rsidR="00E33A09" w:rsidRPr="00E33A09">
        <w:t xml:space="preserve"> </w:t>
      </w:r>
      <w:r w:rsidR="00E33A09" w:rsidRPr="00E33A09">
        <w:rPr>
          <w:rFonts w:hint="eastAsia"/>
        </w:rPr>
        <w:t>이를</w:t>
      </w:r>
      <w:r w:rsidR="00E33A09" w:rsidRPr="00E33A09">
        <w:t xml:space="preserve"> </w:t>
      </w:r>
      <w:r w:rsidR="00E33A09" w:rsidRPr="00E33A09">
        <w:rPr>
          <w:rFonts w:hint="eastAsia"/>
        </w:rPr>
        <w:t>하나의</w:t>
      </w:r>
      <w:r w:rsidR="00E33A09" w:rsidRPr="00E33A09">
        <w:t xml:space="preserve"> </w:t>
      </w:r>
      <w:r w:rsidR="00E33A09" w:rsidRPr="00E33A09">
        <w:rPr>
          <w:rFonts w:hint="eastAsia"/>
        </w:rPr>
        <w:t>개별</w:t>
      </w:r>
      <w:r w:rsidR="00FA2D23">
        <w:rPr>
          <w:rFonts w:hint="eastAsia"/>
        </w:rPr>
        <w:t xml:space="preserve"> </w:t>
      </w:r>
      <w:r w:rsidR="00E33A09" w:rsidRPr="00E33A09">
        <w:rPr>
          <w:rFonts w:hint="eastAsia"/>
        </w:rPr>
        <w:t>항목으로</w:t>
      </w:r>
      <w:r w:rsidR="00E33A09" w:rsidRPr="00E33A09">
        <w:t xml:space="preserve"> </w:t>
      </w:r>
      <w:r w:rsidR="00E33A09" w:rsidRPr="00E33A09">
        <w:rPr>
          <w:rFonts w:hint="eastAsia"/>
        </w:rPr>
        <w:t>봄</w:t>
      </w:r>
      <w:r w:rsidR="00BD492D" w:rsidRPr="000326A8">
        <w:t>)</w:t>
      </w:r>
      <w:r w:rsidR="0097609E" w:rsidRPr="00315B01">
        <w:rPr>
          <w:rFonts w:hint="eastAsia"/>
        </w:rPr>
        <w:t>이</w:t>
      </w:r>
      <w:r w:rsidR="00BD492D" w:rsidRPr="00315B01">
        <w:t xml:space="preserve"> </w:t>
      </w:r>
      <w:r w:rsidR="006E57A8" w:rsidRPr="00524F33">
        <w:rPr>
          <w:rFonts w:hint="eastAsia"/>
        </w:rPr>
        <w:t>금</w:t>
      </w:r>
      <w:bookmarkStart w:id="95" w:name="_Hlk191496124"/>
      <w:r w:rsidR="00904EAF" w:rsidRPr="00524F33">
        <w:t xml:space="preserve"> </w:t>
      </w:r>
      <w:r w:rsidR="00B44A20" w:rsidRPr="00524F33">
        <w:rPr>
          <w:rFonts w:hint="eastAsia"/>
        </w:rPr>
        <w:t>삼</w:t>
      </w:r>
      <w:r w:rsidR="00C54D2D" w:rsidRPr="00524F33">
        <w:rPr>
          <w:rFonts w:hint="eastAsia"/>
        </w:rPr>
        <w:t>억</w:t>
      </w:r>
      <w:r w:rsidR="00885676" w:rsidRPr="00524F33">
        <w:t>(</w:t>
      </w:r>
      <w:r w:rsidR="00B44A20" w:rsidRPr="00524F33">
        <w:t>3</w:t>
      </w:r>
      <w:r w:rsidR="00C54D2D" w:rsidRPr="00524F33">
        <w:t>0</w:t>
      </w:r>
      <w:r w:rsidR="009F66A5" w:rsidRPr="00524F33">
        <w:t>0</w:t>
      </w:r>
      <w:r w:rsidR="002405EC" w:rsidRPr="00524F33">
        <w:t>,000,000</w:t>
      </w:r>
      <w:r w:rsidR="00885676" w:rsidRPr="00524F33">
        <w:t>)</w:t>
      </w:r>
      <w:r w:rsidR="00885676">
        <w:rPr>
          <w:rFonts w:hint="eastAsia"/>
        </w:rPr>
        <w:t>원</w:t>
      </w:r>
      <w:r w:rsidR="005A4C09" w:rsidRPr="00AF5F34">
        <w:rPr>
          <w:rFonts w:hint="eastAsia"/>
        </w:rPr>
        <w:t xml:space="preserve"> </w:t>
      </w:r>
      <w:bookmarkEnd w:id="95"/>
      <w:r w:rsidR="00BD492D" w:rsidRPr="00AF5F34">
        <w:t>미만인</w:t>
      </w:r>
      <w:r w:rsidR="00BD492D" w:rsidRPr="00AF5F34">
        <w:t xml:space="preserve"> </w:t>
      </w:r>
      <w:r w:rsidR="00BD492D" w:rsidRPr="00AF5F34">
        <w:t>경우에는</w:t>
      </w:r>
      <w:r w:rsidR="00BD492D" w:rsidRPr="00AF5F34">
        <w:t xml:space="preserve"> </w:t>
      </w:r>
      <w:r w:rsidR="00BD492D" w:rsidRPr="00AF5F34">
        <w:t>본</w:t>
      </w:r>
      <w:r w:rsidR="00BD492D" w:rsidRPr="00AF5F34">
        <w:t xml:space="preserve"> </w:t>
      </w:r>
      <w:r w:rsidR="00BD492D" w:rsidRPr="00AF5F34">
        <w:t>계약상</w:t>
      </w:r>
      <w:r w:rsidR="00BD492D" w:rsidRPr="00AF5F34">
        <w:t xml:space="preserve"> </w:t>
      </w:r>
      <w:r w:rsidR="00BD492D" w:rsidRPr="00AF5F34">
        <w:t>손해액</w:t>
      </w:r>
      <w:r w:rsidR="00BD492D" w:rsidRPr="00AF5F34">
        <w:t xml:space="preserve"> </w:t>
      </w:r>
      <w:r w:rsidR="00BD492D" w:rsidRPr="00AF5F34">
        <w:t>산정의</w:t>
      </w:r>
      <w:r w:rsidR="00BD492D" w:rsidRPr="00AF5F34">
        <w:t xml:space="preserve"> </w:t>
      </w:r>
      <w:r w:rsidR="00BD492D" w:rsidRPr="00AF5F34">
        <w:t>대상에서</w:t>
      </w:r>
      <w:r w:rsidR="00BD492D" w:rsidRPr="000326A8">
        <w:t xml:space="preserve"> </w:t>
      </w:r>
      <w:r w:rsidR="00BD492D" w:rsidRPr="000326A8">
        <w:t>제외되고</w:t>
      </w:r>
      <w:r w:rsidR="00BD492D" w:rsidRPr="000326A8">
        <w:t xml:space="preserve">, </w:t>
      </w:r>
      <w:r w:rsidR="00BD492D" w:rsidRPr="000326A8">
        <w:t>개별</w:t>
      </w:r>
      <w:r w:rsidR="00BD492D" w:rsidRPr="000326A8">
        <w:t xml:space="preserve"> </w:t>
      </w:r>
      <w:r w:rsidR="00BD492D" w:rsidRPr="000326A8">
        <w:t>항목별</w:t>
      </w:r>
      <w:r w:rsidR="00BD492D" w:rsidRPr="000326A8">
        <w:t xml:space="preserve"> </w:t>
      </w:r>
      <w:r w:rsidR="00BD492D" w:rsidRPr="000326A8">
        <w:t>매수인의</w:t>
      </w:r>
      <w:r w:rsidR="00BD492D" w:rsidRPr="000326A8">
        <w:t xml:space="preserve"> </w:t>
      </w:r>
      <w:r w:rsidR="00BD492D" w:rsidRPr="000326A8">
        <w:t>손해액이</w:t>
      </w:r>
      <w:r w:rsidR="00BD492D" w:rsidRPr="000326A8">
        <w:t xml:space="preserve"> </w:t>
      </w:r>
      <w:r w:rsidR="00BD492D" w:rsidRPr="000326A8">
        <w:t>동</w:t>
      </w:r>
      <w:r w:rsidR="00BD492D" w:rsidRPr="000326A8">
        <w:t xml:space="preserve"> </w:t>
      </w:r>
      <w:r w:rsidR="00BD492D" w:rsidRPr="000326A8">
        <w:t>금액</w:t>
      </w:r>
      <w:r w:rsidR="00BD492D" w:rsidRPr="000326A8">
        <w:t xml:space="preserve"> </w:t>
      </w:r>
      <w:r w:rsidR="00BD492D" w:rsidRPr="000326A8">
        <w:t>이상인</w:t>
      </w:r>
      <w:r w:rsidR="00BD492D" w:rsidRPr="000326A8">
        <w:t xml:space="preserve"> </w:t>
      </w:r>
      <w:r w:rsidR="00BD492D" w:rsidRPr="000326A8">
        <w:t>경우에만</w:t>
      </w:r>
      <w:r w:rsidR="00BD492D" w:rsidRPr="000326A8">
        <w:t xml:space="preserve"> </w:t>
      </w:r>
      <w:r w:rsidR="00BD492D" w:rsidRPr="000326A8">
        <w:t>당해</w:t>
      </w:r>
      <w:r w:rsidR="00BD492D" w:rsidRPr="000326A8">
        <w:t xml:space="preserve"> </w:t>
      </w:r>
      <w:r w:rsidR="00BD492D" w:rsidRPr="000326A8">
        <w:t>손해액을</w:t>
      </w:r>
      <w:r w:rsidR="00BD492D" w:rsidRPr="000326A8">
        <w:t xml:space="preserve"> </w:t>
      </w:r>
      <w:r w:rsidR="00BD492D" w:rsidRPr="000326A8">
        <w:t>본</w:t>
      </w:r>
      <w:r w:rsidR="00BD492D" w:rsidRPr="000326A8">
        <w:t xml:space="preserve"> </w:t>
      </w:r>
      <w:r w:rsidR="00BD492D" w:rsidRPr="000326A8">
        <w:t>계약상</w:t>
      </w:r>
      <w:r w:rsidR="00BD492D" w:rsidRPr="000326A8">
        <w:t xml:space="preserve"> </w:t>
      </w:r>
      <w:r w:rsidR="00BD492D" w:rsidRPr="000326A8">
        <w:t>손해액</w:t>
      </w:r>
      <w:r w:rsidR="00BD492D" w:rsidRPr="000326A8">
        <w:t xml:space="preserve"> </w:t>
      </w:r>
      <w:r w:rsidR="00BD492D" w:rsidRPr="000326A8">
        <w:t>산정의</w:t>
      </w:r>
      <w:r w:rsidR="00BD492D" w:rsidRPr="000326A8">
        <w:t xml:space="preserve"> </w:t>
      </w:r>
      <w:r w:rsidR="00BD492D" w:rsidRPr="000326A8">
        <w:t>대상으로</w:t>
      </w:r>
      <w:r w:rsidR="00BD492D" w:rsidRPr="000326A8">
        <w:t xml:space="preserve"> </w:t>
      </w:r>
      <w:r w:rsidR="00BD492D" w:rsidRPr="000326A8">
        <w:t>한다</w:t>
      </w:r>
      <w:r w:rsidR="00BD492D" w:rsidRPr="000326A8">
        <w:t>.</w:t>
      </w:r>
    </w:p>
    <w:p w14:paraId="47DD3365" w14:textId="47782F2B" w:rsidR="001E542B" w:rsidRPr="002B4060" w:rsidRDefault="00B44A20" w:rsidP="00F9781B">
      <w:pPr>
        <w:pStyle w:val="LKLevel4"/>
        <w:ind w:left="2127" w:right="200"/>
      </w:pPr>
      <w:r>
        <w:rPr>
          <w:rFonts w:hint="eastAsia"/>
          <w:u w:val="single"/>
        </w:rPr>
        <w:t xml:space="preserve">Deductible </w:t>
      </w:r>
      <w:r w:rsidR="001E542B" w:rsidRPr="001B74D5">
        <w:rPr>
          <w:u w:val="single"/>
        </w:rPr>
        <w:t>Basket</w:t>
      </w:r>
      <w:r w:rsidR="001E542B" w:rsidRPr="000326A8">
        <w:t xml:space="preserve">.  </w:t>
      </w:r>
      <w:r w:rsidR="001E542B" w:rsidRPr="000326A8">
        <w:t>매도인은</w:t>
      </w:r>
      <w:r w:rsidR="001E542B" w:rsidRPr="000326A8">
        <w:t xml:space="preserve"> </w:t>
      </w:r>
      <w:r w:rsidR="001E542B" w:rsidRPr="000326A8">
        <w:t>본</w:t>
      </w:r>
      <w:r w:rsidR="001E542B" w:rsidRPr="000326A8">
        <w:t xml:space="preserve"> </w:t>
      </w:r>
      <w:r w:rsidR="001E542B" w:rsidRPr="000326A8">
        <w:t>계약에</w:t>
      </w:r>
      <w:r w:rsidR="001E542B" w:rsidRPr="000326A8">
        <w:t xml:space="preserve"> </w:t>
      </w:r>
      <w:r w:rsidR="001E542B" w:rsidRPr="000326A8">
        <w:t>따라</w:t>
      </w:r>
      <w:r w:rsidR="001E542B" w:rsidRPr="000326A8">
        <w:t xml:space="preserve"> </w:t>
      </w:r>
      <w:r w:rsidR="001E542B" w:rsidRPr="000326A8">
        <w:t>매수인에게</w:t>
      </w:r>
      <w:r w:rsidR="001E542B" w:rsidRPr="000326A8">
        <w:t xml:space="preserve"> </w:t>
      </w:r>
      <w:r w:rsidR="001E542B" w:rsidRPr="000326A8">
        <w:t>발생한</w:t>
      </w:r>
      <w:r w:rsidR="001E542B" w:rsidRPr="000326A8">
        <w:t xml:space="preserve"> </w:t>
      </w:r>
      <w:r w:rsidR="001E542B" w:rsidRPr="000326A8">
        <w:t>손해액의</w:t>
      </w:r>
      <w:r w:rsidR="001E542B" w:rsidRPr="000326A8">
        <w:t xml:space="preserve"> </w:t>
      </w:r>
      <w:r w:rsidR="001E542B" w:rsidRPr="000326A8">
        <w:t>총액이</w:t>
      </w:r>
      <w:r w:rsidR="001E542B" w:rsidRPr="000326A8">
        <w:t xml:space="preserve"> </w:t>
      </w:r>
      <w:r w:rsidR="00B25CB7" w:rsidRPr="00524F33">
        <w:rPr>
          <w:rFonts w:hint="eastAsia"/>
        </w:rPr>
        <w:t>금</w:t>
      </w:r>
      <w:r w:rsidR="00B25CB7" w:rsidRPr="00524F33">
        <w:t xml:space="preserve"> </w:t>
      </w:r>
      <w:r w:rsidR="00C54D2D" w:rsidRPr="00524F33">
        <w:rPr>
          <w:rFonts w:hint="eastAsia"/>
        </w:rPr>
        <w:t>오</w:t>
      </w:r>
      <w:r w:rsidR="002405EC" w:rsidRPr="00524F33">
        <w:rPr>
          <w:rFonts w:hint="eastAsia"/>
        </w:rPr>
        <w:t>억</w:t>
      </w:r>
      <w:r w:rsidR="002405EC" w:rsidRPr="00524F33">
        <w:t>(</w:t>
      </w:r>
      <w:r w:rsidR="00C54D2D" w:rsidRPr="00524F33">
        <w:t>5</w:t>
      </w:r>
      <w:r w:rsidR="00591812" w:rsidRPr="00524F33">
        <w:t>00</w:t>
      </w:r>
      <w:r w:rsidR="002405EC" w:rsidRPr="00524F33">
        <w:t>,000,000)</w:t>
      </w:r>
      <w:r w:rsidR="00B25CB7" w:rsidRPr="00524F33">
        <w:rPr>
          <w:rFonts w:hint="eastAsia"/>
        </w:rPr>
        <w:t>원</w:t>
      </w:r>
      <w:r w:rsidR="00B25CB7" w:rsidRPr="00615890">
        <w:rPr>
          <w:rFonts w:hint="eastAsia"/>
        </w:rPr>
        <w:t>을</w:t>
      </w:r>
      <w:r w:rsidR="00B25CB7" w:rsidRPr="002B4060">
        <w:rPr>
          <w:rFonts w:hint="eastAsia"/>
        </w:rPr>
        <w:t xml:space="preserve"> </w:t>
      </w:r>
      <w:r w:rsidR="001E542B" w:rsidRPr="002B4060">
        <w:t>초과하는</w:t>
      </w:r>
      <w:r w:rsidR="001E542B" w:rsidRPr="002B4060">
        <w:t xml:space="preserve"> </w:t>
      </w:r>
      <w:r w:rsidR="001E542B" w:rsidRPr="002B4060">
        <w:t>경우</w:t>
      </w:r>
      <w:r w:rsidR="00145886">
        <w:rPr>
          <w:rFonts w:hint="eastAsia"/>
        </w:rPr>
        <w:t>에만</w:t>
      </w:r>
      <w:r w:rsidR="001E542B" w:rsidRPr="002B4060">
        <w:t xml:space="preserve">, </w:t>
      </w:r>
      <w:r w:rsidR="00C54D2D">
        <w:rPr>
          <w:rFonts w:hint="eastAsia"/>
        </w:rPr>
        <w:t>그</w:t>
      </w:r>
      <w:r w:rsidR="00C54D2D">
        <w:rPr>
          <w:rFonts w:hint="eastAsia"/>
        </w:rPr>
        <w:t xml:space="preserve"> </w:t>
      </w:r>
      <w:r w:rsidR="00C54D2D">
        <w:rPr>
          <w:rFonts w:hint="eastAsia"/>
        </w:rPr>
        <w:t>초과</w:t>
      </w:r>
      <w:r w:rsidR="00C54D2D">
        <w:rPr>
          <w:rFonts w:hint="eastAsia"/>
        </w:rPr>
        <w:t xml:space="preserve"> </w:t>
      </w:r>
      <w:r w:rsidR="00C54D2D">
        <w:rPr>
          <w:rFonts w:hint="eastAsia"/>
        </w:rPr>
        <w:t>금액</w:t>
      </w:r>
      <w:r w:rsidR="009F66A5">
        <w:rPr>
          <w:rFonts w:hint="eastAsia"/>
        </w:rPr>
        <w:t>에</w:t>
      </w:r>
      <w:r w:rsidR="009F66A5">
        <w:rPr>
          <w:rFonts w:hint="eastAsia"/>
        </w:rPr>
        <w:t xml:space="preserve"> </w:t>
      </w:r>
      <w:r w:rsidR="00145886">
        <w:rPr>
          <w:rFonts w:hint="eastAsia"/>
        </w:rPr>
        <w:t>한하여</w:t>
      </w:r>
      <w:r w:rsidR="00145886">
        <w:rPr>
          <w:rFonts w:hint="eastAsia"/>
        </w:rPr>
        <w:t xml:space="preserve"> </w:t>
      </w:r>
      <w:r w:rsidR="00145886">
        <w:rPr>
          <w:rFonts w:hint="eastAsia"/>
        </w:rPr>
        <w:t>자신이</w:t>
      </w:r>
      <w:r w:rsidR="00145886">
        <w:rPr>
          <w:rFonts w:hint="eastAsia"/>
        </w:rPr>
        <w:t xml:space="preserve"> </w:t>
      </w:r>
      <w:r w:rsidR="00145886">
        <w:rPr>
          <w:rFonts w:hint="eastAsia"/>
        </w:rPr>
        <w:t>본</w:t>
      </w:r>
      <w:r w:rsidR="00145886">
        <w:rPr>
          <w:rFonts w:hint="eastAsia"/>
        </w:rPr>
        <w:t xml:space="preserve"> </w:t>
      </w:r>
      <w:r w:rsidR="00145886">
        <w:rPr>
          <w:rFonts w:hint="eastAsia"/>
        </w:rPr>
        <w:t>계약상</w:t>
      </w:r>
      <w:r w:rsidR="00145886">
        <w:rPr>
          <w:rFonts w:hint="eastAsia"/>
        </w:rPr>
        <w:t xml:space="preserve"> </w:t>
      </w:r>
      <w:r w:rsidR="00145886">
        <w:rPr>
          <w:rFonts w:hint="eastAsia"/>
        </w:rPr>
        <w:t>손해배상책임을</w:t>
      </w:r>
      <w:r w:rsidR="00145886">
        <w:rPr>
          <w:rFonts w:hint="eastAsia"/>
        </w:rPr>
        <w:t xml:space="preserve"> </w:t>
      </w:r>
      <w:r w:rsidR="00145886">
        <w:rPr>
          <w:rFonts w:hint="eastAsia"/>
        </w:rPr>
        <w:t>지는</w:t>
      </w:r>
      <w:r w:rsidR="00145886">
        <w:rPr>
          <w:rFonts w:hint="eastAsia"/>
        </w:rPr>
        <w:t xml:space="preserve"> </w:t>
      </w:r>
      <w:r w:rsidR="00145886">
        <w:rPr>
          <w:rFonts w:hint="eastAsia"/>
        </w:rPr>
        <w:t>범위에</w:t>
      </w:r>
      <w:r w:rsidR="00145886">
        <w:rPr>
          <w:rFonts w:hint="eastAsia"/>
        </w:rPr>
        <w:t xml:space="preserve"> </w:t>
      </w:r>
      <w:r w:rsidR="00145886">
        <w:rPr>
          <w:rFonts w:hint="eastAsia"/>
        </w:rPr>
        <w:t>따라</w:t>
      </w:r>
      <w:r w:rsidR="009F66A5">
        <w:rPr>
          <w:rFonts w:hint="eastAsia"/>
        </w:rPr>
        <w:t xml:space="preserve"> </w:t>
      </w:r>
      <w:r w:rsidR="001E542B" w:rsidRPr="002B4060">
        <w:t>매수인에게</w:t>
      </w:r>
      <w:r w:rsidR="001E542B" w:rsidRPr="002B4060">
        <w:t xml:space="preserve"> </w:t>
      </w:r>
      <w:r w:rsidR="001E542B" w:rsidRPr="002B4060">
        <w:t>손해배상책임을</w:t>
      </w:r>
      <w:r w:rsidR="001E542B" w:rsidRPr="002B4060">
        <w:t xml:space="preserve"> </w:t>
      </w:r>
      <w:bookmarkStart w:id="96" w:name="_Hlk191496144"/>
      <w:r w:rsidR="001E542B" w:rsidRPr="002B4060">
        <w:t>부담한다</w:t>
      </w:r>
      <w:r w:rsidR="001E542B" w:rsidRPr="002B4060">
        <w:t>.</w:t>
      </w:r>
    </w:p>
    <w:p w14:paraId="0C0995F7" w14:textId="28692A51" w:rsidR="00BD492D" w:rsidRDefault="00BD492D" w:rsidP="00AD688E">
      <w:pPr>
        <w:pStyle w:val="LKLevel4"/>
      </w:pPr>
      <w:r w:rsidRPr="001B74D5">
        <w:rPr>
          <w:u w:val="single"/>
        </w:rPr>
        <w:t>Cap</w:t>
      </w:r>
      <w:r w:rsidRPr="002B4060">
        <w:t xml:space="preserve">.  </w:t>
      </w:r>
      <w:r w:rsidR="00C33ECA" w:rsidRPr="002B4060">
        <w:t>매도인이</w:t>
      </w:r>
      <w:r w:rsidR="00C33ECA" w:rsidRPr="002B4060">
        <w:t xml:space="preserve"> </w:t>
      </w:r>
      <w:r w:rsidR="00C33ECA" w:rsidRPr="002B4060">
        <w:rPr>
          <w:rFonts w:hint="eastAsia"/>
        </w:rPr>
        <w:t>본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계약에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따라</w:t>
      </w:r>
      <w:r w:rsidR="00C33ECA" w:rsidRPr="002B4060">
        <w:rPr>
          <w:rFonts w:hint="eastAsia"/>
        </w:rPr>
        <w:t xml:space="preserve"> </w:t>
      </w:r>
      <w:r w:rsidR="00C33ECA" w:rsidRPr="002B4060">
        <w:t>매수인에게</w:t>
      </w:r>
      <w:r w:rsidR="00C33ECA" w:rsidRPr="002B4060">
        <w:t xml:space="preserve"> </w:t>
      </w:r>
      <w:r w:rsidR="00C33ECA" w:rsidRPr="002B4060">
        <w:t>배상하여야</w:t>
      </w:r>
      <w:r w:rsidR="00C33ECA" w:rsidRPr="002B4060">
        <w:t xml:space="preserve"> </w:t>
      </w:r>
      <w:r w:rsidR="00C33ECA" w:rsidRPr="002B4060">
        <w:t>하는</w:t>
      </w:r>
      <w:r w:rsidR="00C33ECA" w:rsidRPr="002B4060">
        <w:t xml:space="preserve"> </w:t>
      </w:r>
      <w:r w:rsidR="00C33ECA" w:rsidRPr="002B4060">
        <w:t>손해배상액의</w:t>
      </w:r>
      <w:r w:rsidR="00C33ECA" w:rsidRPr="002B4060">
        <w:t xml:space="preserve"> </w:t>
      </w:r>
      <w:r w:rsidR="00C33ECA" w:rsidRPr="002B4060">
        <w:t>총액은</w:t>
      </w:r>
      <w:r w:rsidR="00C33ECA" w:rsidRPr="002B4060">
        <w:rPr>
          <w:rFonts w:hint="eastAsia"/>
        </w:rPr>
        <w:t xml:space="preserve"> </w:t>
      </w:r>
      <w:r w:rsidR="00C33ECA" w:rsidRPr="002B4060">
        <w:t>매매대금</w:t>
      </w:r>
      <w:r w:rsidR="00C33ECA" w:rsidRPr="00BA40A6">
        <w:t>의</w:t>
      </w:r>
      <w:r w:rsidR="009F66A5">
        <w:rPr>
          <w:rFonts w:hint="eastAsia"/>
        </w:rPr>
        <w:t xml:space="preserve"> 10</w:t>
      </w:r>
      <w:r w:rsidR="00BA4D09" w:rsidRPr="00BA40A6">
        <w:t>%</w:t>
      </w:r>
      <w:r w:rsidR="00C33ECA" w:rsidRPr="00BA40A6">
        <w:t>를</w:t>
      </w:r>
      <w:r w:rsidR="00C33ECA" w:rsidRPr="000326A8">
        <w:t xml:space="preserve"> </w:t>
      </w:r>
      <w:r w:rsidR="00C33ECA" w:rsidRPr="000326A8">
        <w:t>초과할</w:t>
      </w:r>
      <w:r w:rsidR="00C33ECA" w:rsidRPr="000326A8">
        <w:t xml:space="preserve"> </w:t>
      </w:r>
      <w:r w:rsidR="00C33ECA" w:rsidRPr="000326A8">
        <w:t>수</w:t>
      </w:r>
      <w:r w:rsidR="00C33ECA" w:rsidRPr="000326A8">
        <w:t xml:space="preserve"> </w:t>
      </w:r>
      <w:r w:rsidR="00C33ECA" w:rsidRPr="000326A8">
        <w:t>없다</w:t>
      </w:r>
      <w:r w:rsidR="00C33ECA" w:rsidRPr="000326A8">
        <w:t>.</w:t>
      </w:r>
      <w:r w:rsidR="00F92D7A">
        <w:rPr>
          <w:rFonts w:hint="eastAsia"/>
        </w:rPr>
        <w:t xml:space="preserve"> </w:t>
      </w:r>
      <w:r w:rsidR="00F92D7A" w:rsidRPr="008442F9">
        <w:rPr>
          <w:rFonts w:hint="eastAsia"/>
          <w:highlight w:val="green"/>
        </w:rPr>
        <w:t>[Note to Buyer:</w:t>
      </w:r>
      <w:r w:rsidR="00F92D7A" w:rsidRPr="008700E4">
        <w:rPr>
          <w:highlight w:val="green"/>
        </w:rPr>
        <w:t xml:space="preserve"> </w:t>
      </w:r>
      <w:r w:rsidR="00F92D7A">
        <w:rPr>
          <w:rFonts w:hint="eastAsia"/>
          <w:highlight w:val="green"/>
        </w:rPr>
        <w:t>제</w:t>
      </w:r>
      <w:r w:rsidR="00F92D7A">
        <w:rPr>
          <w:rFonts w:hint="eastAsia"/>
          <w:highlight w:val="green"/>
        </w:rPr>
        <w:t>(</w:t>
      </w:r>
      <w:proofErr w:type="spellStart"/>
      <w:r w:rsidR="00F92D7A">
        <w:rPr>
          <w:rFonts w:hint="eastAsia"/>
          <w:highlight w:val="green"/>
        </w:rPr>
        <w:t>i</w:t>
      </w:r>
      <w:proofErr w:type="spellEnd"/>
      <w:r w:rsidR="00F92D7A">
        <w:rPr>
          <w:rFonts w:hint="eastAsia"/>
          <w:highlight w:val="green"/>
        </w:rPr>
        <w:t>)</w:t>
      </w:r>
      <w:r w:rsidR="00F92D7A">
        <w:rPr>
          <w:rFonts w:hint="eastAsia"/>
          <w:highlight w:val="green"/>
        </w:rPr>
        <w:t>호</w:t>
      </w:r>
      <w:r w:rsidR="00F92D7A">
        <w:rPr>
          <w:rFonts w:hint="eastAsia"/>
          <w:highlight w:val="green"/>
        </w:rPr>
        <w:t xml:space="preserve"> </w:t>
      </w:r>
      <w:r w:rsidR="00F92D7A">
        <w:rPr>
          <w:rFonts w:hint="eastAsia"/>
          <w:highlight w:val="green"/>
        </w:rPr>
        <w:t>및</w:t>
      </w:r>
      <w:r w:rsidR="00F92D7A">
        <w:rPr>
          <w:rFonts w:hint="eastAsia"/>
          <w:highlight w:val="green"/>
        </w:rPr>
        <w:t xml:space="preserve"> </w:t>
      </w:r>
      <w:r w:rsidR="00F92D7A">
        <w:rPr>
          <w:rFonts w:hint="eastAsia"/>
          <w:highlight w:val="green"/>
        </w:rPr>
        <w:t>제</w:t>
      </w:r>
      <w:r w:rsidR="00F92D7A">
        <w:rPr>
          <w:rFonts w:hint="eastAsia"/>
          <w:highlight w:val="green"/>
        </w:rPr>
        <w:t>(ii)</w:t>
      </w:r>
      <w:r w:rsidR="00F92D7A">
        <w:rPr>
          <w:rFonts w:hint="eastAsia"/>
          <w:highlight w:val="green"/>
        </w:rPr>
        <w:t>호의</w:t>
      </w:r>
      <w:r w:rsidR="00F92D7A">
        <w:rPr>
          <w:rFonts w:hint="eastAsia"/>
          <w:highlight w:val="green"/>
        </w:rPr>
        <w:t xml:space="preserve"> </w:t>
      </w:r>
      <w:r w:rsidR="00F92D7A">
        <w:rPr>
          <w:rFonts w:hint="eastAsia"/>
          <w:highlight w:val="green"/>
        </w:rPr>
        <w:t>금액</w:t>
      </w:r>
      <w:r w:rsidR="00F92D7A">
        <w:rPr>
          <w:rFonts w:hint="eastAsia"/>
          <w:highlight w:val="green"/>
        </w:rPr>
        <w:t xml:space="preserve"> </w:t>
      </w:r>
      <w:r w:rsidR="00F92D7A">
        <w:rPr>
          <w:rFonts w:hint="eastAsia"/>
          <w:highlight w:val="green"/>
        </w:rPr>
        <w:t>제안이</w:t>
      </w:r>
      <w:r w:rsidR="00F92D7A">
        <w:rPr>
          <w:rFonts w:hint="eastAsia"/>
          <w:highlight w:val="green"/>
        </w:rPr>
        <w:t xml:space="preserve"> </w:t>
      </w:r>
      <w:r w:rsidR="00F92D7A">
        <w:rPr>
          <w:rFonts w:hint="eastAsia"/>
          <w:highlight w:val="green"/>
        </w:rPr>
        <w:t>수용되는</w:t>
      </w:r>
      <w:r w:rsidR="00F92D7A">
        <w:rPr>
          <w:rFonts w:hint="eastAsia"/>
          <w:highlight w:val="green"/>
        </w:rPr>
        <w:t xml:space="preserve"> </w:t>
      </w:r>
      <w:r w:rsidR="00F92D7A">
        <w:rPr>
          <w:rFonts w:hint="eastAsia"/>
          <w:highlight w:val="green"/>
        </w:rPr>
        <w:t>것을</w:t>
      </w:r>
      <w:r w:rsidR="00F92D7A">
        <w:rPr>
          <w:rFonts w:hint="eastAsia"/>
          <w:highlight w:val="green"/>
        </w:rPr>
        <w:t xml:space="preserve"> </w:t>
      </w:r>
      <w:r w:rsidR="00F92D7A">
        <w:rPr>
          <w:rFonts w:hint="eastAsia"/>
          <w:highlight w:val="green"/>
        </w:rPr>
        <w:t>전제로</w:t>
      </w:r>
      <w:r w:rsidR="00F92D7A">
        <w:rPr>
          <w:rFonts w:hint="eastAsia"/>
          <w:highlight w:val="green"/>
        </w:rPr>
        <w:t xml:space="preserve"> </w:t>
      </w:r>
      <w:r w:rsidR="00F92D7A">
        <w:rPr>
          <w:rFonts w:hint="eastAsia"/>
          <w:highlight w:val="green"/>
        </w:rPr>
        <w:t>본</w:t>
      </w:r>
      <w:r w:rsidR="00F92D7A">
        <w:rPr>
          <w:rFonts w:hint="eastAsia"/>
          <w:highlight w:val="green"/>
        </w:rPr>
        <w:t xml:space="preserve"> </w:t>
      </w:r>
      <w:r w:rsidR="00F92D7A">
        <w:rPr>
          <w:rFonts w:hint="eastAsia"/>
          <w:highlight w:val="green"/>
        </w:rPr>
        <w:t>제</w:t>
      </w:r>
      <w:r w:rsidR="00F92D7A">
        <w:rPr>
          <w:rFonts w:hint="eastAsia"/>
          <w:highlight w:val="green"/>
        </w:rPr>
        <w:t>(iii)</w:t>
      </w:r>
      <w:r w:rsidR="00F92D7A">
        <w:rPr>
          <w:rFonts w:hint="eastAsia"/>
          <w:highlight w:val="green"/>
        </w:rPr>
        <w:t>호의</w:t>
      </w:r>
      <w:r w:rsidR="00F92D7A">
        <w:rPr>
          <w:rFonts w:hint="eastAsia"/>
          <w:highlight w:val="green"/>
        </w:rPr>
        <w:t xml:space="preserve"> cap </w:t>
      </w:r>
      <w:r w:rsidR="00F92D7A">
        <w:rPr>
          <w:rFonts w:hint="eastAsia"/>
          <w:highlight w:val="green"/>
        </w:rPr>
        <w:t>기준을</w:t>
      </w:r>
      <w:r w:rsidR="00F92D7A">
        <w:rPr>
          <w:rFonts w:hint="eastAsia"/>
          <w:highlight w:val="green"/>
        </w:rPr>
        <w:t xml:space="preserve"> </w:t>
      </w:r>
      <w:r w:rsidR="00F92D7A">
        <w:rPr>
          <w:rFonts w:hint="eastAsia"/>
          <w:highlight w:val="green"/>
        </w:rPr>
        <w:t>수용합니다</w:t>
      </w:r>
      <w:r w:rsidR="00F92D7A">
        <w:rPr>
          <w:rFonts w:hint="eastAsia"/>
          <w:highlight w:val="green"/>
        </w:rPr>
        <w:t>.</w:t>
      </w:r>
      <w:r w:rsidR="00F92D7A" w:rsidRPr="008442F9">
        <w:rPr>
          <w:rFonts w:hint="eastAsia"/>
          <w:highlight w:val="green"/>
        </w:rPr>
        <w:t>]</w:t>
      </w:r>
    </w:p>
    <w:bookmarkEnd w:id="96"/>
    <w:p w14:paraId="66CAEA43" w14:textId="7877A7F5" w:rsidR="004C3A94" w:rsidRDefault="00D95F5D" w:rsidP="00877E3D">
      <w:pPr>
        <w:pStyle w:val="LKLevel3"/>
      </w:pPr>
      <w:r w:rsidRPr="00B04F18">
        <w:rPr>
          <w:rFonts w:hint="eastAsia"/>
          <w:u w:val="single"/>
        </w:rPr>
        <w:t>배상</w:t>
      </w:r>
      <w:r w:rsidRPr="00B04F18">
        <w:rPr>
          <w:rFonts w:hint="eastAsia"/>
          <w:u w:val="single"/>
        </w:rPr>
        <w:t xml:space="preserve"> </w:t>
      </w:r>
      <w:r w:rsidR="00D47923" w:rsidRPr="00B04F18">
        <w:rPr>
          <w:u w:val="single"/>
        </w:rPr>
        <w:t>제한</w:t>
      </w:r>
      <w:r w:rsidR="00D47923" w:rsidRPr="000326A8">
        <w:t xml:space="preserve">.  </w:t>
      </w:r>
    </w:p>
    <w:p w14:paraId="1189FBC3" w14:textId="0E173C4D" w:rsidR="00D47923" w:rsidRDefault="003170D5" w:rsidP="00877E3D">
      <w:pPr>
        <w:pStyle w:val="LKLevel4"/>
      </w:pPr>
      <w:r>
        <w:rPr>
          <w:rFonts w:hint="eastAsia"/>
          <w:u w:val="single"/>
        </w:rPr>
        <w:t>사전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인지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사실에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대한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배상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제한</w:t>
      </w:r>
      <w:r>
        <w:rPr>
          <w:rFonts w:hint="eastAsia"/>
          <w:u w:val="single"/>
        </w:rPr>
        <w:t>.</w:t>
      </w:r>
      <w:r w:rsidRPr="004C3A94">
        <w:t xml:space="preserve"> </w:t>
      </w:r>
      <w:r w:rsidRPr="00AA02C1">
        <w:rPr>
          <w:rFonts w:hint="eastAsia"/>
        </w:rPr>
        <w:t>본</w:t>
      </w:r>
      <w:r w:rsidRPr="00AA02C1">
        <w:rPr>
          <w:rFonts w:hint="eastAsia"/>
        </w:rPr>
        <w:t xml:space="preserve"> </w:t>
      </w:r>
      <w:r w:rsidRPr="00AA02C1">
        <w:rPr>
          <w:rFonts w:hint="eastAsia"/>
        </w:rPr>
        <w:t>계약의</w:t>
      </w:r>
      <w:r w:rsidRPr="00AA02C1">
        <w:rPr>
          <w:rFonts w:hint="eastAsia"/>
        </w:rPr>
        <w:t xml:space="preserve"> </w:t>
      </w:r>
      <w:r w:rsidRPr="00AA02C1">
        <w:rPr>
          <w:rFonts w:hint="eastAsia"/>
        </w:rPr>
        <w:t>다른</w:t>
      </w:r>
      <w:r w:rsidRPr="00AA02C1">
        <w:rPr>
          <w:rFonts w:hint="eastAsia"/>
        </w:rPr>
        <w:t xml:space="preserve"> </w:t>
      </w:r>
      <w:r w:rsidRPr="00AA02C1">
        <w:rPr>
          <w:rFonts w:hint="eastAsia"/>
        </w:rPr>
        <w:t>규정에도</w:t>
      </w:r>
      <w:r w:rsidRPr="00AA02C1">
        <w:rPr>
          <w:rFonts w:hint="eastAsia"/>
        </w:rPr>
        <w:t xml:space="preserve"> </w:t>
      </w:r>
      <w:r w:rsidRPr="00AA02C1">
        <w:rPr>
          <w:rFonts w:hint="eastAsia"/>
        </w:rPr>
        <w:t>불구하고</w:t>
      </w:r>
      <w:r w:rsidRPr="00AA02C1">
        <w:rPr>
          <w:rFonts w:hint="eastAsia"/>
        </w:rPr>
        <w:t xml:space="preserve">, </w:t>
      </w:r>
      <w:r>
        <w:rPr>
          <w:rFonts w:hint="eastAsia"/>
        </w:rPr>
        <w:t>매도인은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체결</w:t>
      </w:r>
      <w:r>
        <w:rPr>
          <w:rFonts w:hint="eastAsia"/>
        </w:rPr>
        <w:t xml:space="preserve"> </w:t>
      </w:r>
      <w:r>
        <w:rPr>
          <w:rFonts w:hint="eastAsia"/>
        </w:rPr>
        <w:t>이전에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알고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매수인이나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대리인에게</w:t>
      </w:r>
      <w:r>
        <w:rPr>
          <w:rFonts w:hint="eastAsia"/>
        </w:rPr>
        <w:t xml:space="preserve"> </w:t>
      </w:r>
      <w:r>
        <w:rPr>
          <w:rFonts w:hint="eastAsia"/>
        </w:rPr>
        <w:t>적정하게</w:t>
      </w:r>
      <w:r>
        <w:rPr>
          <w:rFonts w:hint="eastAsia"/>
        </w:rPr>
        <w:t xml:space="preserve"> </w:t>
      </w:r>
      <w:r>
        <w:rPr>
          <w:rFonts w:hint="eastAsia"/>
        </w:rPr>
        <w:t>공개된</w:t>
      </w:r>
      <w:r>
        <w:rPr>
          <w:rFonts w:hint="eastAsia"/>
        </w:rPr>
        <w:t xml:space="preserve"> </w:t>
      </w:r>
      <w:r>
        <w:rPr>
          <w:rFonts w:hint="eastAsia"/>
        </w:rPr>
        <w:t>사항에</w:t>
      </w:r>
      <w:r>
        <w:rPr>
          <w:rFonts w:hint="eastAsia"/>
        </w:rPr>
        <w:t xml:space="preserve"> </w:t>
      </w:r>
      <w:r>
        <w:rPr>
          <w:rFonts w:hint="eastAsia"/>
        </w:rPr>
        <w:t>대해서는</w:t>
      </w:r>
      <w:r>
        <w:rPr>
          <w:rFonts w:hint="eastAsia"/>
        </w:rPr>
        <w:t xml:space="preserve"> </w:t>
      </w:r>
      <w:r w:rsidRPr="00AA02C1">
        <w:rPr>
          <w:rFonts w:hint="eastAsia"/>
        </w:rPr>
        <w:t>손해배상책임을</w:t>
      </w:r>
      <w:r w:rsidRPr="00AA02C1">
        <w:rPr>
          <w:rFonts w:hint="eastAsia"/>
        </w:rPr>
        <w:t xml:space="preserve"> </w:t>
      </w:r>
      <w:r w:rsidRPr="00AA02C1">
        <w:rPr>
          <w:rFonts w:hint="eastAsia"/>
        </w:rPr>
        <w:t>부담하지</w:t>
      </w:r>
      <w:r w:rsidRPr="00AA02C1">
        <w:rPr>
          <w:rFonts w:hint="eastAsia"/>
        </w:rPr>
        <w:t xml:space="preserve"> </w:t>
      </w:r>
      <w:r w:rsidRPr="00AA02C1">
        <w:rPr>
          <w:rFonts w:hint="eastAsia"/>
        </w:rPr>
        <w:t>아니한다</w:t>
      </w:r>
      <w:r>
        <w:rPr>
          <w:rFonts w:hint="eastAsia"/>
        </w:rPr>
        <w:t>.</w:t>
      </w:r>
      <w:r w:rsidR="009F66A5">
        <w:rPr>
          <w:rFonts w:hint="eastAsia"/>
        </w:rPr>
        <w:t xml:space="preserve"> </w:t>
      </w:r>
    </w:p>
    <w:p w14:paraId="5455A551" w14:textId="43FD3191" w:rsidR="00B44A20" w:rsidRDefault="00B44A20" w:rsidP="00877E3D">
      <w:pPr>
        <w:pStyle w:val="LKLevel4"/>
      </w:pPr>
      <w:r>
        <w:rPr>
          <w:rFonts w:hint="eastAsia"/>
          <w:u w:val="single"/>
        </w:rPr>
        <w:t>충당부채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등</w:t>
      </w:r>
      <w:r w:rsidRPr="00895CD7">
        <w:rPr>
          <w:rFonts w:hint="eastAsia"/>
        </w:rPr>
        <w:t xml:space="preserve">. </w:t>
      </w:r>
      <w:r w:rsidR="00EA0D1D" w:rsidRPr="00895CD7">
        <w:rPr>
          <w:rFonts w:hint="eastAsia"/>
        </w:rPr>
        <w:t xml:space="preserve"> </w:t>
      </w:r>
      <w:r w:rsidR="00BC5FCE">
        <w:rPr>
          <w:rFonts w:hint="eastAsia"/>
        </w:rPr>
        <w:t>매도인은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손해배상청구의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기초가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되는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사실</w:t>
      </w:r>
      <w:r w:rsidR="00BC5FCE">
        <w:rPr>
          <w:rFonts w:hint="eastAsia"/>
        </w:rPr>
        <w:t xml:space="preserve">, </w:t>
      </w:r>
      <w:r w:rsidR="00BC5FCE">
        <w:rPr>
          <w:rFonts w:hint="eastAsia"/>
        </w:rPr>
        <w:t>사건</w:t>
      </w:r>
      <w:r w:rsidR="00BC5FCE">
        <w:rPr>
          <w:rFonts w:hint="eastAsia"/>
        </w:rPr>
        <w:t>,</w:t>
      </w:r>
      <w:r w:rsidR="00BC5FCE">
        <w:t xml:space="preserve"> </w:t>
      </w:r>
      <w:r w:rsidR="00BC5FCE">
        <w:rPr>
          <w:rFonts w:hint="eastAsia"/>
        </w:rPr>
        <w:t>사유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또는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상황이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기준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재무제표에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반영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또는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공개된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경우</w:t>
      </w:r>
      <w:r w:rsidR="00BC5FCE">
        <w:rPr>
          <w:rFonts w:hint="eastAsia"/>
        </w:rPr>
        <w:t>,</w:t>
      </w:r>
      <w:r w:rsidR="00BC5FCE">
        <w:t xml:space="preserve"> </w:t>
      </w:r>
      <w:r w:rsidR="00BC5FCE">
        <w:rPr>
          <w:rFonts w:hint="eastAsia"/>
        </w:rPr>
        <w:t>그러한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손해에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대하여는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본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계약</w:t>
      </w:r>
      <w:r w:rsidR="00BC5FCE">
        <w:rPr>
          <w:rFonts w:hint="eastAsia"/>
        </w:rPr>
        <w:t xml:space="preserve"> </w:t>
      </w:r>
      <w:r w:rsidR="00BC5FCE" w:rsidRPr="0038261A">
        <w:rPr>
          <w:rFonts w:hint="eastAsia"/>
          <w:u w:val="single"/>
        </w:rPr>
        <w:t>제</w:t>
      </w:r>
      <w:r w:rsidR="00BC5FCE" w:rsidRPr="0038261A">
        <w:rPr>
          <w:u w:val="single"/>
        </w:rPr>
        <w:fldChar w:fldCharType="begin"/>
      </w:r>
      <w:r w:rsidR="00BC5FCE" w:rsidRPr="0038261A">
        <w:rPr>
          <w:u w:val="single"/>
        </w:rPr>
        <w:instrText xml:space="preserve"> </w:instrText>
      </w:r>
      <w:r w:rsidR="00BC5FCE" w:rsidRPr="0038261A">
        <w:rPr>
          <w:rFonts w:hint="eastAsia"/>
          <w:u w:val="single"/>
        </w:rPr>
        <w:instrText>REF _Ref105666556 \w \h</w:instrText>
      </w:r>
      <w:r w:rsidR="00BC5FCE" w:rsidRPr="0038261A">
        <w:rPr>
          <w:u w:val="single"/>
        </w:rPr>
        <w:instrText xml:space="preserve"> </w:instrText>
      </w:r>
      <w:r w:rsidR="00BC5FCE">
        <w:rPr>
          <w:u w:val="single"/>
        </w:rPr>
        <w:instrText xml:space="preserve"> \* MERGEFORMAT </w:instrText>
      </w:r>
      <w:r w:rsidR="00BC5FCE" w:rsidRPr="0038261A">
        <w:rPr>
          <w:u w:val="single"/>
        </w:rPr>
      </w:r>
      <w:r w:rsidR="00BC5FCE" w:rsidRPr="0038261A">
        <w:rPr>
          <w:u w:val="single"/>
        </w:rPr>
        <w:fldChar w:fldCharType="separate"/>
      </w:r>
      <w:r w:rsidR="00CE16BB">
        <w:rPr>
          <w:u w:val="single"/>
        </w:rPr>
        <w:t>7.1</w:t>
      </w:r>
      <w:r w:rsidR="00BC5FCE" w:rsidRPr="0038261A">
        <w:rPr>
          <w:u w:val="single"/>
        </w:rPr>
        <w:fldChar w:fldCharType="end"/>
      </w:r>
      <w:r w:rsidR="00BC5FCE" w:rsidRPr="0038261A">
        <w:rPr>
          <w:rFonts w:hint="eastAsia"/>
          <w:u w:val="single"/>
        </w:rPr>
        <w:t>조</w:t>
      </w:r>
      <w:r w:rsidR="00BC5FCE">
        <w:rPr>
          <w:rFonts w:hint="eastAsia"/>
        </w:rPr>
        <w:t>에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따른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손해배상책임을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지지</w:t>
      </w:r>
      <w:r w:rsidR="00BC5FCE">
        <w:rPr>
          <w:rFonts w:hint="eastAsia"/>
        </w:rPr>
        <w:t xml:space="preserve"> </w:t>
      </w:r>
      <w:r w:rsidR="00BC5FCE">
        <w:rPr>
          <w:rFonts w:hint="eastAsia"/>
        </w:rPr>
        <w:t>아니한다</w:t>
      </w:r>
      <w:r w:rsidR="00BC5FCE">
        <w:rPr>
          <w:rFonts w:hint="eastAsia"/>
        </w:rPr>
        <w:t>.</w:t>
      </w:r>
      <w:r w:rsidR="005E5D10">
        <w:rPr>
          <w:rFonts w:hint="eastAsia"/>
        </w:rPr>
        <w:t xml:space="preserve"> </w:t>
      </w:r>
      <w:r w:rsidR="00AD7F84" w:rsidRPr="00E27C4B">
        <w:rPr>
          <w:rFonts w:hint="eastAsia"/>
          <w:highlight w:val="green"/>
        </w:rPr>
        <w:t xml:space="preserve">[Note to Buyer: </w:t>
      </w:r>
      <w:r w:rsidR="00AD7F84">
        <w:rPr>
          <w:rFonts w:hint="eastAsia"/>
          <w:highlight w:val="green"/>
        </w:rPr>
        <w:t>충당부채</w:t>
      </w:r>
      <w:r w:rsidR="00AD7F84">
        <w:rPr>
          <w:rFonts w:hint="eastAsia"/>
          <w:highlight w:val="green"/>
        </w:rPr>
        <w:t xml:space="preserve"> </w:t>
      </w:r>
      <w:r w:rsidR="00AD7F84">
        <w:rPr>
          <w:rFonts w:hint="eastAsia"/>
          <w:highlight w:val="green"/>
        </w:rPr>
        <w:t>조항</w:t>
      </w:r>
      <w:r w:rsidR="00D46878">
        <w:rPr>
          <w:rFonts w:hint="eastAsia"/>
          <w:highlight w:val="green"/>
        </w:rPr>
        <w:t>은</w:t>
      </w:r>
      <w:r w:rsidR="00D46878">
        <w:rPr>
          <w:rFonts w:hint="eastAsia"/>
          <w:highlight w:val="green"/>
        </w:rPr>
        <w:t xml:space="preserve"> </w:t>
      </w:r>
      <w:r w:rsidR="00D46878">
        <w:rPr>
          <w:rFonts w:hint="eastAsia"/>
          <w:highlight w:val="green"/>
        </w:rPr>
        <w:t>구체적</w:t>
      </w:r>
      <w:r w:rsidR="00D46878">
        <w:rPr>
          <w:rFonts w:hint="eastAsia"/>
          <w:highlight w:val="green"/>
        </w:rPr>
        <w:t>/</w:t>
      </w:r>
      <w:r w:rsidR="00D46878">
        <w:rPr>
          <w:rFonts w:hint="eastAsia"/>
          <w:highlight w:val="green"/>
        </w:rPr>
        <w:t>제한적</w:t>
      </w:r>
      <w:r w:rsidR="00D46878">
        <w:rPr>
          <w:rFonts w:hint="eastAsia"/>
          <w:highlight w:val="green"/>
        </w:rPr>
        <w:t xml:space="preserve"> </w:t>
      </w:r>
      <w:r w:rsidR="00D46878">
        <w:rPr>
          <w:rFonts w:hint="eastAsia"/>
          <w:highlight w:val="green"/>
        </w:rPr>
        <w:t>범위</w:t>
      </w:r>
      <w:r w:rsidR="00D46878">
        <w:rPr>
          <w:rFonts w:hint="eastAsia"/>
          <w:highlight w:val="green"/>
        </w:rPr>
        <w:t xml:space="preserve"> </w:t>
      </w:r>
      <w:r w:rsidR="00D46878">
        <w:rPr>
          <w:rFonts w:hint="eastAsia"/>
          <w:highlight w:val="green"/>
        </w:rPr>
        <w:t>내에서만</w:t>
      </w:r>
      <w:r w:rsidR="00D46878">
        <w:rPr>
          <w:rFonts w:hint="eastAsia"/>
          <w:highlight w:val="green"/>
        </w:rPr>
        <w:t xml:space="preserve"> </w:t>
      </w:r>
      <w:proofErr w:type="spellStart"/>
      <w:r w:rsidR="00D46878">
        <w:rPr>
          <w:rFonts w:hint="eastAsia"/>
          <w:highlight w:val="green"/>
        </w:rPr>
        <w:t>원복하였는바</w:t>
      </w:r>
      <w:proofErr w:type="spellEnd"/>
      <w:r w:rsidR="00D46878">
        <w:rPr>
          <w:rFonts w:hint="eastAsia"/>
          <w:highlight w:val="green"/>
        </w:rPr>
        <w:t xml:space="preserve">, </w:t>
      </w:r>
      <w:r w:rsidR="00D46878">
        <w:rPr>
          <w:rFonts w:hint="eastAsia"/>
          <w:highlight w:val="green"/>
        </w:rPr>
        <w:t>위</w:t>
      </w:r>
      <w:r w:rsidR="00D46878">
        <w:rPr>
          <w:rFonts w:hint="eastAsia"/>
          <w:highlight w:val="green"/>
        </w:rPr>
        <w:t xml:space="preserve"> </w:t>
      </w:r>
      <w:r w:rsidR="00D46878">
        <w:rPr>
          <w:rFonts w:hint="eastAsia"/>
          <w:highlight w:val="green"/>
        </w:rPr>
        <w:t>내용</w:t>
      </w:r>
      <w:r w:rsidR="00D46878">
        <w:rPr>
          <w:rFonts w:hint="eastAsia"/>
          <w:highlight w:val="green"/>
        </w:rPr>
        <w:t xml:space="preserve"> </w:t>
      </w:r>
      <w:r w:rsidR="00D46878">
        <w:rPr>
          <w:rFonts w:hint="eastAsia"/>
          <w:highlight w:val="green"/>
        </w:rPr>
        <w:t>자체는</w:t>
      </w:r>
      <w:r w:rsidR="00D46878">
        <w:rPr>
          <w:rFonts w:hint="eastAsia"/>
          <w:highlight w:val="green"/>
        </w:rPr>
        <w:t xml:space="preserve"> </w:t>
      </w:r>
      <w:r w:rsidR="00D46878">
        <w:rPr>
          <w:rFonts w:hint="eastAsia"/>
          <w:highlight w:val="green"/>
        </w:rPr>
        <w:t>합리적인</w:t>
      </w:r>
      <w:r w:rsidR="00D46878">
        <w:rPr>
          <w:rFonts w:hint="eastAsia"/>
          <w:highlight w:val="green"/>
        </w:rPr>
        <w:t xml:space="preserve"> </w:t>
      </w:r>
      <w:r w:rsidR="00D46878">
        <w:rPr>
          <w:rFonts w:hint="eastAsia"/>
          <w:highlight w:val="green"/>
        </w:rPr>
        <w:t>수준이라고</w:t>
      </w:r>
      <w:r w:rsidR="00D46878">
        <w:rPr>
          <w:rFonts w:hint="eastAsia"/>
          <w:highlight w:val="green"/>
        </w:rPr>
        <w:t xml:space="preserve"> </w:t>
      </w:r>
      <w:r w:rsidR="00D46878">
        <w:rPr>
          <w:rFonts w:hint="eastAsia"/>
          <w:highlight w:val="green"/>
        </w:rPr>
        <w:t>생각됩</w:t>
      </w:r>
      <w:r w:rsidR="00AD7F84">
        <w:rPr>
          <w:rFonts w:hint="eastAsia"/>
          <w:highlight w:val="green"/>
        </w:rPr>
        <w:t>니다</w:t>
      </w:r>
      <w:r w:rsidR="00AD7F84">
        <w:rPr>
          <w:rFonts w:hint="eastAsia"/>
          <w:highlight w:val="green"/>
        </w:rPr>
        <w:t>.</w:t>
      </w:r>
      <w:r w:rsidR="00AD7F84" w:rsidRPr="00E27C4B">
        <w:rPr>
          <w:rFonts w:hint="eastAsia"/>
          <w:highlight w:val="green"/>
        </w:rPr>
        <w:t>]</w:t>
      </w:r>
    </w:p>
    <w:p w14:paraId="1B935D81" w14:textId="76D4944B" w:rsidR="004C3A94" w:rsidRDefault="004C3A94" w:rsidP="00877E3D">
      <w:pPr>
        <w:pStyle w:val="LKLevel4"/>
      </w:pPr>
      <w:r w:rsidRPr="004C3A94">
        <w:rPr>
          <w:rFonts w:hint="eastAsia"/>
          <w:u w:val="single"/>
        </w:rPr>
        <w:t>이익</w:t>
      </w:r>
      <w:r w:rsidRPr="004C3A94">
        <w:rPr>
          <w:rFonts w:hint="eastAsia"/>
          <w:u w:val="single"/>
        </w:rPr>
        <w:t xml:space="preserve"> </w:t>
      </w:r>
      <w:r w:rsidRPr="004C3A94">
        <w:rPr>
          <w:rFonts w:hint="eastAsia"/>
          <w:u w:val="single"/>
        </w:rPr>
        <w:t>공제</w:t>
      </w:r>
      <w:r>
        <w:rPr>
          <w:rFonts w:hint="eastAsia"/>
        </w:rPr>
        <w:t>.</w:t>
      </w:r>
      <w:r>
        <w:t xml:space="preserve"> </w:t>
      </w:r>
      <w:r w:rsidR="00240207">
        <w:rPr>
          <w:rFonts w:hint="eastAsia"/>
        </w:rPr>
        <w:t xml:space="preserve"> </w:t>
      </w:r>
      <w:r>
        <w:rPr>
          <w:rFonts w:hint="eastAsia"/>
        </w:rPr>
        <w:t>배상권리자에게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손해가</w:t>
      </w:r>
      <w:r>
        <w:rPr>
          <w:rFonts w:hint="eastAsia"/>
        </w:rPr>
        <w:t xml:space="preserve"> </w:t>
      </w:r>
      <w:r>
        <w:rPr>
          <w:rFonts w:hint="eastAsia"/>
        </w:rPr>
        <w:t>발생함에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,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손해와</w:t>
      </w:r>
      <w:r>
        <w:rPr>
          <w:rFonts w:hint="eastAsia"/>
        </w:rPr>
        <w:t xml:space="preserve"> </w:t>
      </w:r>
      <w:r>
        <w:rPr>
          <w:rFonts w:hint="eastAsia"/>
        </w:rPr>
        <w:t>관련한</w:t>
      </w:r>
      <w:r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사건</w:t>
      </w:r>
      <w:r>
        <w:rPr>
          <w:rFonts w:hint="eastAsia"/>
        </w:rPr>
        <w:t xml:space="preserve">, </w:t>
      </w:r>
      <w:r>
        <w:rPr>
          <w:rFonts w:hint="eastAsia"/>
        </w:rPr>
        <w:t>사유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상황으로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, </w:t>
      </w:r>
      <w:r>
        <w:rPr>
          <w:rFonts w:hint="eastAsia"/>
        </w:rPr>
        <w:t>배상권리자가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이익</w:t>
      </w:r>
      <w:r>
        <w:rPr>
          <w:rFonts w:hint="eastAsia"/>
        </w:rPr>
        <w:t>(</w:t>
      </w:r>
      <w:proofErr w:type="spellStart"/>
      <w:r w:rsidR="00C6424B">
        <w:rPr>
          <w:rFonts w:hint="eastAsia"/>
        </w:rPr>
        <w:t>손금산입</w:t>
      </w:r>
      <w:proofErr w:type="spellEnd"/>
      <w:r w:rsidR="00C6424B">
        <w:rPr>
          <w:rFonts w:hint="eastAsia"/>
        </w:rPr>
        <w:t>,</w:t>
      </w:r>
      <w:r w:rsidR="00C6424B">
        <w:t xml:space="preserve"> </w:t>
      </w:r>
      <w:r>
        <w:rPr>
          <w:rFonts w:hint="eastAsia"/>
        </w:rPr>
        <w:t>세금</w:t>
      </w:r>
      <w:r>
        <w:rPr>
          <w:rFonts w:hint="eastAsia"/>
        </w:rPr>
        <w:t xml:space="preserve"> </w:t>
      </w:r>
      <w:r>
        <w:rPr>
          <w:rFonts w:hint="eastAsia"/>
        </w:rPr>
        <w:t>감면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세무</w:t>
      </w:r>
      <w:r w:rsidR="004E60B4">
        <w:rPr>
          <w:rFonts w:hint="eastAsia"/>
        </w:rPr>
        <w:t>상</w:t>
      </w:r>
      <w:r>
        <w:rPr>
          <w:rFonts w:hint="eastAsia"/>
        </w:rPr>
        <w:t xml:space="preserve"> </w:t>
      </w:r>
      <w:r>
        <w:rPr>
          <w:rFonts w:hint="eastAsia"/>
        </w:rPr>
        <w:t>이익</w:t>
      </w:r>
      <w:r w:rsidR="009D587E">
        <w:rPr>
          <w:rFonts w:hint="eastAsia"/>
        </w:rPr>
        <w:t>이나</w:t>
      </w:r>
      <w:r w:rsidR="009D587E">
        <w:rPr>
          <w:rFonts w:hint="eastAsia"/>
        </w:rPr>
        <w:t xml:space="preserve"> </w:t>
      </w:r>
      <w:r w:rsidR="009D587E">
        <w:rPr>
          <w:rFonts w:hint="eastAsia"/>
        </w:rPr>
        <w:t>혜택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 w:rsidR="004E60B4">
        <w:rPr>
          <w:rFonts w:hint="eastAsia"/>
        </w:rPr>
        <w:t>받았거나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받을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권리를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갖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배상의무자는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배상권리자에게</w:t>
      </w:r>
      <w:r>
        <w:rPr>
          <w:rFonts w:hint="eastAsia"/>
        </w:rPr>
        <w:t xml:space="preserve"> </w:t>
      </w:r>
      <w:r w:rsidR="004E60B4">
        <w:rPr>
          <w:rFonts w:hint="eastAsia"/>
        </w:rPr>
        <w:t>본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계약</w:t>
      </w:r>
      <w:r w:rsidR="004E60B4">
        <w:rPr>
          <w:rFonts w:hint="eastAsia"/>
        </w:rPr>
        <w:t xml:space="preserve"> </w:t>
      </w:r>
      <w:r w:rsidR="004E60B4"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_Ref105666556 \w \h</w:instrText>
      </w:r>
      <w:r w:rsidR="0038261A" w:rsidRPr="0038261A">
        <w:rPr>
          <w:u w:val="single"/>
        </w:rPr>
        <w:instrText xml:space="preserve"> </w:instrText>
      </w:r>
      <w:r w:rsidR="0038261A">
        <w:rPr>
          <w:u w:val="single"/>
        </w:rPr>
        <w:instrText xml:space="preserve">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CE16BB">
        <w:rPr>
          <w:u w:val="single"/>
        </w:rPr>
        <w:t>7.1</w:t>
      </w:r>
      <w:r w:rsidR="0038261A" w:rsidRPr="0038261A">
        <w:rPr>
          <w:u w:val="single"/>
        </w:rPr>
        <w:fldChar w:fldCharType="end"/>
      </w:r>
      <w:r w:rsidR="004E60B4" w:rsidRPr="0038261A">
        <w:rPr>
          <w:rFonts w:hint="eastAsia"/>
          <w:u w:val="single"/>
        </w:rPr>
        <w:t>조</w:t>
      </w:r>
      <w:r w:rsidR="004E60B4">
        <w:rPr>
          <w:rFonts w:hint="eastAsia"/>
        </w:rPr>
        <w:t>에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따른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손해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</w:p>
    <w:p w14:paraId="7F76E4F7" w14:textId="2F936AFF" w:rsidR="004C3A94" w:rsidRPr="006B5C45" w:rsidRDefault="004C3A94" w:rsidP="00877E3D">
      <w:pPr>
        <w:pStyle w:val="LKLevel4"/>
        <w:rPr>
          <w:u w:val="single"/>
        </w:rPr>
      </w:pPr>
      <w:r w:rsidRPr="004C3A94">
        <w:rPr>
          <w:rFonts w:hint="eastAsia"/>
          <w:u w:val="single"/>
        </w:rPr>
        <w:t>법률</w:t>
      </w:r>
      <w:r w:rsidR="002A7937">
        <w:rPr>
          <w:rFonts w:hint="eastAsia"/>
          <w:u w:val="single"/>
        </w:rPr>
        <w:t xml:space="preserve"> </w:t>
      </w:r>
      <w:r w:rsidR="002A7937">
        <w:rPr>
          <w:rFonts w:hint="eastAsia"/>
          <w:u w:val="single"/>
        </w:rPr>
        <w:t>등</w:t>
      </w:r>
      <w:r w:rsidRPr="004C3A94">
        <w:rPr>
          <w:rFonts w:hint="eastAsia"/>
          <w:u w:val="single"/>
        </w:rPr>
        <w:t>의</w:t>
      </w:r>
      <w:r w:rsidRPr="004C3A94">
        <w:rPr>
          <w:rFonts w:hint="eastAsia"/>
          <w:u w:val="single"/>
        </w:rPr>
        <w:t xml:space="preserve"> </w:t>
      </w:r>
      <w:r w:rsidRPr="004C3A94">
        <w:rPr>
          <w:rFonts w:hint="eastAsia"/>
          <w:u w:val="single"/>
        </w:rPr>
        <w:t>변경</w:t>
      </w:r>
      <w:r w:rsidRPr="004C3A94">
        <w:rPr>
          <w:rFonts w:hint="eastAsia"/>
          <w:u w:val="single"/>
        </w:rPr>
        <w:t>.</w:t>
      </w:r>
      <w:r w:rsidRPr="004C3A94">
        <w:t xml:space="preserve">  </w:t>
      </w:r>
      <w:r>
        <w:rPr>
          <w:rFonts w:hint="eastAsia"/>
        </w:rPr>
        <w:t>배상의무자는</w:t>
      </w:r>
      <w:r>
        <w:rPr>
          <w:rFonts w:hint="eastAsia"/>
        </w:rPr>
        <w:t xml:space="preserve"> </w:t>
      </w:r>
      <w:r w:rsidR="002A7937">
        <w:rPr>
          <w:rFonts w:hint="eastAsia"/>
        </w:rPr>
        <w:t>거래종결일</w:t>
      </w:r>
      <w:r w:rsidR="002A7937">
        <w:rPr>
          <w:rFonts w:hint="eastAsia"/>
        </w:rPr>
        <w:t xml:space="preserve"> </w:t>
      </w:r>
      <w:r w:rsidR="002A7937">
        <w:rPr>
          <w:rFonts w:hint="eastAsia"/>
        </w:rPr>
        <w:t>이후의</w:t>
      </w:r>
      <w:r w:rsidR="002A7937">
        <w:rPr>
          <w:rFonts w:hint="eastAsia"/>
        </w:rPr>
        <w:t xml:space="preserve"> </w:t>
      </w:r>
      <w:r>
        <w:rPr>
          <w:rFonts w:hint="eastAsia"/>
        </w:rPr>
        <w:t>법률의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,</w:t>
      </w:r>
      <w:r>
        <w:t xml:space="preserve"> </w:t>
      </w:r>
      <w:r w:rsidR="002A7937">
        <w:rPr>
          <w:rFonts w:hint="eastAsia"/>
        </w:rPr>
        <w:t>정부</w:t>
      </w:r>
      <w:r>
        <w:rPr>
          <w:rFonts w:hint="eastAsia"/>
        </w:rPr>
        <w:t>기관의</w:t>
      </w:r>
      <w:r>
        <w:rPr>
          <w:rFonts w:hint="eastAsia"/>
        </w:rPr>
        <w:t xml:space="preserve"> </w:t>
      </w:r>
      <w:r>
        <w:rPr>
          <w:rFonts w:hint="eastAsia"/>
        </w:rPr>
        <w:t>입장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해석의</w:t>
      </w:r>
      <w:r>
        <w:rPr>
          <w:rFonts w:hint="eastAsia"/>
        </w:rPr>
        <w:t xml:space="preserve"> </w:t>
      </w:r>
      <w:r>
        <w:rPr>
          <w:rFonts w:hint="eastAsia"/>
        </w:rPr>
        <w:t>변경에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발생하거나</w:t>
      </w:r>
      <w:r>
        <w:rPr>
          <w:rFonts w:hint="eastAsia"/>
        </w:rPr>
        <w:t xml:space="preserve"> </w:t>
      </w:r>
      <w:r>
        <w:rPr>
          <w:rFonts w:hint="eastAsia"/>
        </w:rPr>
        <w:t>확대된</w:t>
      </w:r>
      <w:r>
        <w:rPr>
          <w:rFonts w:hint="eastAsia"/>
        </w:rPr>
        <w:t xml:space="preserve"> </w:t>
      </w:r>
      <w:r>
        <w:rPr>
          <w:rFonts w:hint="eastAsia"/>
        </w:rPr>
        <w:t>손해에</w:t>
      </w:r>
      <w:r>
        <w:rPr>
          <w:rFonts w:hint="eastAsia"/>
        </w:rPr>
        <w:t xml:space="preserve"> </w:t>
      </w:r>
      <w:r>
        <w:rPr>
          <w:rFonts w:hint="eastAsia"/>
        </w:rPr>
        <w:t>대하여는</w:t>
      </w:r>
      <w:r>
        <w:rPr>
          <w:rFonts w:hint="eastAsia"/>
        </w:rPr>
        <w:t xml:space="preserve"> 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  <w:r>
        <w:t xml:space="preserve"> </w:t>
      </w:r>
    </w:p>
    <w:p w14:paraId="0F3AE666" w14:textId="7FFBD4D8" w:rsidR="002A7937" w:rsidRPr="004C3A94" w:rsidRDefault="003671BC" w:rsidP="00DB2E21">
      <w:pPr>
        <w:pStyle w:val="LKLevel4"/>
        <w:rPr>
          <w:u w:val="single"/>
        </w:rPr>
      </w:pPr>
      <w:r>
        <w:rPr>
          <w:rFonts w:hint="eastAsia"/>
          <w:u w:val="single"/>
        </w:rPr>
        <w:t>매수인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측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행위로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인한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손해</w:t>
      </w:r>
      <w:r w:rsidRPr="006B5C45">
        <w:t xml:space="preserve">. </w:t>
      </w:r>
      <w:r>
        <w:rPr>
          <w:rFonts w:hint="eastAsia"/>
        </w:rPr>
        <w:t>매도인은</w:t>
      </w:r>
      <w:r w:rsidRPr="00B23607">
        <w:rPr>
          <w:rFonts w:hint="eastAsia"/>
        </w:rPr>
        <w:t xml:space="preserve"> </w:t>
      </w:r>
      <w:r>
        <w:t>(</w:t>
      </w:r>
      <w:proofErr w:type="spellStart"/>
      <w:r>
        <w:t>i</w:t>
      </w:r>
      <w:proofErr w:type="spellEnd"/>
      <w:r>
        <w:t xml:space="preserve">) </w:t>
      </w:r>
      <w:r>
        <w:rPr>
          <w:rFonts w:hint="eastAsia"/>
        </w:rPr>
        <w:t>매수인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계열회사</w:t>
      </w:r>
      <w:r w:rsidRPr="0002206B">
        <w:rPr>
          <w:rFonts w:hint="eastAsia"/>
        </w:rPr>
        <w:t>(</w:t>
      </w:r>
      <w:r w:rsidRPr="0002206B">
        <w:rPr>
          <w:rFonts w:hint="eastAsia"/>
        </w:rPr>
        <w:t>거래종결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이후에는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대상회사</w:t>
      </w:r>
      <w:r>
        <w:rPr>
          <w:rFonts w:hint="eastAsia"/>
        </w:rPr>
        <w:t>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포함하며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이하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본</w:t>
      </w:r>
      <w:r w:rsidRPr="0002206B">
        <w:rPr>
          <w:rFonts w:hint="eastAsia"/>
        </w:rPr>
        <w:t xml:space="preserve"> </w:t>
      </w:r>
      <w:r w:rsidRPr="0002206B">
        <w:t>(v)</w:t>
      </w:r>
      <w:r w:rsidRPr="0002206B">
        <w:rPr>
          <w:rFonts w:hint="eastAsia"/>
        </w:rPr>
        <w:t>호에서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동일</w:t>
      </w:r>
      <w:r w:rsidRPr="0002206B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그들의</w:t>
      </w:r>
      <w:r>
        <w:rPr>
          <w:rFonts w:hint="eastAsia"/>
        </w:rPr>
        <w:t xml:space="preserve"> </w:t>
      </w:r>
      <w:r>
        <w:rPr>
          <w:rFonts w:hint="eastAsia"/>
        </w:rPr>
        <w:t>대리인이</w:t>
      </w:r>
      <w:r>
        <w:rPr>
          <w:rFonts w:hint="eastAsia"/>
        </w:rPr>
        <w:t xml:space="preserve"> </w:t>
      </w:r>
      <w:r>
        <w:rPr>
          <w:rFonts w:hint="eastAsia"/>
        </w:rPr>
        <w:t>행한</w:t>
      </w:r>
      <w:r>
        <w:rPr>
          <w:rFonts w:hint="eastAsia"/>
        </w:rPr>
        <w:t xml:space="preserve"> </w:t>
      </w:r>
      <w:r>
        <w:rPr>
          <w:rFonts w:hint="eastAsia"/>
        </w:rPr>
        <w:t>작위</w:t>
      </w:r>
      <w:r>
        <w:t>∙</w:t>
      </w:r>
      <w:r>
        <w:rPr>
          <w:rFonts w:hint="eastAsia"/>
        </w:rPr>
        <w:t>부작위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거래로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 w:rsidRPr="000A5621">
        <w:rPr>
          <w:rFonts w:hint="eastAsia"/>
        </w:rPr>
        <w:t>손해</w:t>
      </w:r>
      <w:r w:rsidRPr="000A5621">
        <w:rPr>
          <w:rFonts w:hint="eastAsia"/>
        </w:rPr>
        <w:t>,</w:t>
      </w:r>
      <w:r w:rsidRPr="00B23607">
        <w:t xml:space="preserve"> (ii) </w:t>
      </w:r>
      <w:r w:rsidRPr="00B23607">
        <w:rPr>
          <w:rFonts w:hint="eastAsia"/>
        </w:rPr>
        <w:t>거래종결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이후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매수인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측이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실행한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지배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구조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변경</w:t>
      </w:r>
      <w:r w:rsidRPr="00B23607">
        <w:rPr>
          <w:rFonts w:hint="eastAsia"/>
        </w:rPr>
        <w:t>,</w:t>
      </w:r>
      <w:r w:rsidRPr="00B23607">
        <w:t xml:space="preserve"> </w:t>
      </w:r>
      <w:r w:rsidRPr="00B23607">
        <w:rPr>
          <w:rFonts w:hint="eastAsia"/>
        </w:rPr>
        <w:t>조직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개편</w:t>
      </w:r>
      <w:r w:rsidRPr="00B23607">
        <w:rPr>
          <w:rFonts w:hint="eastAsia"/>
        </w:rPr>
        <w:t>,</w:t>
      </w:r>
      <w:r w:rsidRPr="00B23607">
        <w:t xml:space="preserve"> </w:t>
      </w:r>
      <w:r w:rsidRPr="00B23607">
        <w:rPr>
          <w:rFonts w:hint="eastAsia"/>
        </w:rPr>
        <w:t>합병</w:t>
      </w:r>
      <w:r w:rsidRPr="00B23607">
        <w:rPr>
          <w:rFonts w:hint="eastAsia"/>
        </w:rPr>
        <w:t>,</w:t>
      </w:r>
      <w:r w:rsidRPr="00B23607">
        <w:t xml:space="preserve"> </w:t>
      </w:r>
      <w:r w:rsidRPr="00B23607">
        <w:rPr>
          <w:rFonts w:hint="eastAsia"/>
        </w:rPr>
        <w:t>기업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구조조정</w:t>
      </w:r>
      <w:r w:rsidRPr="00B23607">
        <w:rPr>
          <w:rFonts w:hint="eastAsia"/>
        </w:rPr>
        <w:t>,</w:t>
      </w:r>
      <w:r w:rsidRPr="00B23607">
        <w:t xml:space="preserve"> </w:t>
      </w:r>
      <w:r w:rsidRPr="00B23607">
        <w:rPr>
          <w:rFonts w:hint="eastAsia"/>
        </w:rPr>
        <w:t>계열</w:t>
      </w:r>
      <w:r>
        <w:rPr>
          <w:rFonts w:hint="eastAsia"/>
        </w:rPr>
        <w:t>회</w:t>
      </w:r>
      <w:r w:rsidRPr="00B23607">
        <w:rPr>
          <w:rFonts w:hint="eastAsia"/>
        </w:rPr>
        <w:t>사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간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구조조정</w:t>
      </w:r>
      <w:r w:rsidRPr="00B23607">
        <w:rPr>
          <w:rFonts w:hint="eastAsia"/>
        </w:rPr>
        <w:t>,</w:t>
      </w:r>
      <w:r w:rsidRPr="00B23607">
        <w:t xml:space="preserve"> </w:t>
      </w:r>
      <w:r w:rsidRPr="00B23607">
        <w:rPr>
          <w:rFonts w:hint="eastAsia"/>
        </w:rPr>
        <w:t>영업</w:t>
      </w:r>
      <w:r w:rsidRPr="00B23607">
        <w:t>∙</w:t>
      </w:r>
      <w:r w:rsidRPr="00B23607">
        <w:rPr>
          <w:rFonts w:hint="eastAsia"/>
        </w:rPr>
        <w:t>자산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또는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부채의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양도</w:t>
      </w:r>
      <w:r w:rsidRPr="00B23607">
        <w:rPr>
          <w:rFonts w:hint="eastAsia"/>
        </w:rPr>
        <w:t>,</w:t>
      </w:r>
      <w:r w:rsidRPr="00B23607">
        <w:t xml:space="preserve"> </w:t>
      </w:r>
      <w:r w:rsidRPr="00B23607">
        <w:rPr>
          <w:rFonts w:hint="eastAsia"/>
        </w:rPr>
        <w:t>영업의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중단이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없었다면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발생하지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않았을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손해</w:t>
      </w:r>
      <w:r w:rsidRPr="00B23607">
        <w:rPr>
          <w:rFonts w:hint="eastAsia"/>
        </w:rPr>
        <w:t xml:space="preserve">, </w:t>
      </w:r>
      <w:r w:rsidRPr="00B23607">
        <w:t xml:space="preserve">(iii) </w:t>
      </w:r>
      <w:r w:rsidRPr="00B23607">
        <w:rPr>
          <w:rFonts w:hint="eastAsia"/>
        </w:rPr>
        <w:t>거래종결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이후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매수인</w:t>
      </w:r>
      <w:r w:rsidRPr="00B23607"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계열회사</w:t>
      </w:r>
      <w:r w:rsidRPr="00B23607">
        <w:rPr>
          <w:rFonts w:hint="eastAsia"/>
        </w:rPr>
        <w:t>의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회계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또는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세무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처리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기준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또는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관행의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변경</w:t>
      </w:r>
      <w:r w:rsidRPr="00B23607">
        <w:rPr>
          <w:rFonts w:hint="eastAsia"/>
        </w:rPr>
        <w:t>(</w:t>
      </w:r>
      <w:r w:rsidRPr="00B23607">
        <w:rPr>
          <w:rFonts w:hint="eastAsia"/>
        </w:rPr>
        <w:t>세무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신고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방식의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변경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포함</w:t>
      </w:r>
      <w:r>
        <w:rPr>
          <w:rFonts w:hint="eastAsia"/>
        </w:rPr>
        <w:t>)</w:t>
      </w:r>
      <w:r w:rsidRPr="00B23607">
        <w:rPr>
          <w:rFonts w:hint="eastAsia"/>
        </w:rPr>
        <w:t>으로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인한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손해</w:t>
      </w:r>
      <w:r w:rsidRPr="00B23607">
        <w:rPr>
          <w:rFonts w:hint="eastAsia"/>
        </w:rPr>
        <w:t>,</w:t>
      </w:r>
      <w:r w:rsidRPr="00B23607">
        <w:t xml:space="preserve"> (iv)</w:t>
      </w:r>
      <w: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매수인</w:t>
      </w:r>
      <w:r>
        <w:rPr>
          <w:rFonts w:hint="eastAsia"/>
        </w:rPr>
        <w:t xml:space="preserve"> </w:t>
      </w:r>
      <w:r>
        <w:rPr>
          <w:rFonts w:hint="eastAsia"/>
        </w:rPr>
        <w:t>측의</w:t>
      </w:r>
      <w:r>
        <w:rPr>
          <w:rFonts w:hint="eastAsia"/>
        </w:rPr>
        <w:t xml:space="preserve"> </w:t>
      </w:r>
      <w:r>
        <w:rPr>
          <w:rFonts w:hint="eastAsia"/>
        </w:rPr>
        <w:t>과세</w:t>
      </w:r>
      <w:r>
        <w:rPr>
          <w:rFonts w:hint="eastAsia"/>
        </w:rPr>
        <w:t xml:space="preserve"> </w:t>
      </w:r>
      <w:r>
        <w:rPr>
          <w:rFonts w:hint="eastAsia"/>
        </w:rPr>
        <w:t>목적상</w:t>
      </w:r>
      <w:r>
        <w:rPr>
          <w:rFonts w:hint="eastAsia"/>
        </w:rPr>
        <w:t xml:space="preserve"> </w:t>
      </w:r>
      <w:r>
        <w:rPr>
          <w:rFonts w:hint="eastAsia"/>
        </w:rPr>
        <w:t>거주지</w:t>
      </w:r>
      <w:r>
        <w:rPr>
          <w:rFonts w:hint="eastAsia"/>
        </w:rPr>
        <w:t xml:space="preserve"> </w:t>
      </w:r>
      <w:r>
        <w:rPr>
          <w:rFonts w:hint="eastAsia"/>
        </w:rPr>
        <w:t>변경으로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손해</w:t>
      </w:r>
      <w:r>
        <w:rPr>
          <w:rFonts w:hint="eastAsia"/>
        </w:rPr>
        <w:t>, (</w:t>
      </w:r>
      <w:r>
        <w:t xml:space="preserve">v)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승인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동의에</w:t>
      </w:r>
      <w:r>
        <w:rPr>
          <w:rFonts w:hint="eastAsia"/>
        </w:rPr>
        <w:t xml:space="preserve"> </w:t>
      </w:r>
      <w:r>
        <w:rPr>
          <w:rFonts w:hint="eastAsia"/>
        </w:rPr>
        <w:t>따르거나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의무나</w:t>
      </w:r>
      <w:r>
        <w:rPr>
          <w:rFonts w:hint="eastAsia"/>
        </w:rPr>
        <w:t xml:space="preserve"> </w:t>
      </w:r>
      <w:r>
        <w:rPr>
          <w:rFonts w:hint="eastAsia"/>
        </w:rPr>
        <w:t>조건을</w:t>
      </w:r>
      <w:r>
        <w:rPr>
          <w:rFonts w:hint="eastAsia"/>
        </w:rPr>
        <w:t xml:space="preserve"> </w:t>
      </w:r>
      <w:r>
        <w:rPr>
          <w:rFonts w:hint="eastAsia"/>
        </w:rPr>
        <w:t>준수하기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매도인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대리인의</w:t>
      </w:r>
      <w:r>
        <w:rPr>
          <w:rFonts w:hint="eastAsia"/>
        </w:rPr>
        <w:t xml:space="preserve"> </w:t>
      </w:r>
      <w:r>
        <w:rPr>
          <w:rFonts w:hint="eastAsia"/>
        </w:rPr>
        <w:t>작위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부작위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거래로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손해에</w:t>
      </w:r>
      <w:r>
        <w:rPr>
          <w:rFonts w:hint="eastAsia"/>
        </w:rPr>
        <w:t xml:space="preserve"> </w:t>
      </w:r>
      <w:r w:rsidRPr="00B23607">
        <w:rPr>
          <w:rFonts w:hint="eastAsia"/>
        </w:rPr>
        <w:t>대하여는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배상책임을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지지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아니한다</w:t>
      </w:r>
      <w:r w:rsidRPr="00B23607">
        <w:rPr>
          <w:rFonts w:hint="eastAsia"/>
        </w:rPr>
        <w:t>.</w:t>
      </w:r>
    </w:p>
    <w:p w14:paraId="61A58489" w14:textId="2C7104F4" w:rsidR="006649CE" w:rsidRPr="00A506C6" w:rsidRDefault="006F69F2" w:rsidP="00877E3D">
      <w:pPr>
        <w:pStyle w:val="LKLevel3"/>
      </w:pPr>
      <w:r w:rsidRPr="00A506C6">
        <w:rPr>
          <w:u w:val="single"/>
        </w:rPr>
        <w:t>손익</w:t>
      </w:r>
      <w:r w:rsidR="004E60B4">
        <w:rPr>
          <w:rFonts w:hint="eastAsia"/>
          <w:u w:val="single"/>
        </w:rPr>
        <w:t xml:space="preserve"> </w:t>
      </w:r>
      <w:r w:rsidRPr="00A506C6">
        <w:rPr>
          <w:u w:val="single"/>
        </w:rPr>
        <w:t>상계</w:t>
      </w:r>
      <w:r w:rsidRPr="00A506C6">
        <w:rPr>
          <w:u w:val="single"/>
        </w:rPr>
        <w:t xml:space="preserve"> </w:t>
      </w:r>
      <w:r w:rsidRPr="00A506C6">
        <w:rPr>
          <w:u w:val="single"/>
        </w:rPr>
        <w:t>등</w:t>
      </w:r>
      <w:r w:rsidRPr="00A506C6">
        <w:t xml:space="preserve">. 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따른</w:t>
      </w:r>
      <w:r w:rsidR="006649CE" w:rsidRPr="00A506C6">
        <w:t xml:space="preserve"> </w:t>
      </w:r>
      <w:r w:rsidR="006649CE" w:rsidRPr="00A506C6">
        <w:t>손해배상책임을</w:t>
      </w:r>
      <w:r w:rsidR="006649CE" w:rsidRPr="00A506C6">
        <w:t xml:space="preserve"> </w:t>
      </w:r>
      <w:r w:rsidR="006649CE" w:rsidRPr="00A506C6">
        <w:t>이행하기</w:t>
      </w:r>
      <w:r w:rsidR="006649CE" w:rsidRPr="00A506C6">
        <w:t xml:space="preserve"> </w:t>
      </w:r>
      <w:r w:rsidR="006649CE" w:rsidRPr="00A506C6">
        <w:t>전에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(</w:t>
      </w:r>
      <w:r w:rsidR="00EF5613">
        <w:rPr>
          <w:rFonts w:hint="eastAsia"/>
        </w:rPr>
        <w:t>매수인</w:t>
      </w:r>
      <w:r w:rsidR="00474D41">
        <w:rPr>
          <w:rFonts w:hint="eastAsia"/>
        </w:rPr>
        <w:t>의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경우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그</w:t>
      </w:r>
      <w:r w:rsidR="00EF5613">
        <w:rPr>
          <w:rFonts w:hint="eastAsia"/>
        </w:rPr>
        <w:t xml:space="preserve"> </w:t>
      </w:r>
      <w:r w:rsidR="00ED56CB" w:rsidRPr="00A506C6">
        <w:t>계열회사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또는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대상회사</w:t>
      </w:r>
      <w:r w:rsidR="00246DA9">
        <w:rPr>
          <w:rFonts w:hint="eastAsia"/>
        </w:rPr>
        <w:t>를</w:t>
      </w:r>
      <w:r w:rsidR="0076090A">
        <w:rPr>
          <w:rFonts w:hint="eastAsia"/>
        </w:rPr>
        <w:t xml:space="preserve"> </w:t>
      </w:r>
      <w:r w:rsidR="00A53FE7" w:rsidRPr="00A506C6">
        <w:t>포함하며</w:t>
      </w:r>
      <w:r w:rsidR="006649CE" w:rsidRPr="00A506C6">
        <w:t xml:space="preserve">, </w:t>
      </w:r>
      <w:r w:rsidR="006649CE" w:rsidRPr="00A506C6">
        <w:lastRenderedPageBreak/>
        <w:t>이하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항에서</w:t>
      </w:r>
      <w:r w:rsidR="006649CE" w:rsidRPr="00A506C6">
        <w:t xml:space="preserve"> </w:t>
      </w:r>
      <w:r w:rsidR="006649CE" w:rsidRPr="00A506C6">
        <w:t>동일</w:t>
      </w:r>
      <w:r w:rsidR="006649CE" w:rsidRPr="00A506C6">
        <w:t>)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따라</w:t>
      </w:r>
      <w:r w:rsidR="006649CE" w:rsidRPr="00A506C6">
        <w:t xml:space="preserve"> </w:t>
      </w:r>
      <w:proofErr w:type="spellStart"/>
      <w:r w:rsidR="006649CE" w:rsidRPr="00A506C6">
        <w:t>배상되는</w:t>
      </w:r>
      <w:proofErr w:type="spellEnd"/>
      <w:r w:rsidR="006649CE" w:rsidRPr="00A506C6">
        <w:t xml:space="preserve"> </w:t>
      </w:r>
      <w:r w:rsidR="006649CE" w:rsidRPr="00A506C6">
        <w:t>손해에</w:t>
      </w:r>
      <w:r w:rsidR="006649CE" w:rsidRPr="00A506C6">
        <w:t xml:space="preserve"> </w:t>
      </w:r>
      <w:r w:rsidR="006649CE" w:rsidRPr="00A506C6">
        <w:t>대하여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보험금</w:t>
      </w:r>
      <w:r w:rsidR="006649CE" w:rsidRPr="00A506C6">
        <w:t xml:space="preserve"> </w:t>
      </w:r>
      <w:r w:rsidR="006649CE" w:rsidRPr="00A506C6">
        <w:t>등의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제공받거나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제공받을</w:t>
      </w:r>
      <w:r w:rsidR="006649CE" w:rsidRPr="00A506C6">
        <w:t xml:space="preserve"> </w:t>
      </w:r>
      <w:r w:rsidR="006649CE" w:rsidRPr="00A506C6">
        <w:t>권리를</w:t>
      </w:r>
      <w:r w:rsidR="006649CE" w:rsidRPr="00A506C6">
        <w:t xml:space="preserve"> </w:t>
      </w:r>
      <w:r w:rsidR="006649CE" w:rsidRPr="00A506C6">
        <w:t>갖게</w:t>
      </w:r>
      <w:r w:rsidR="006649CE" w:rsidRPr="00A506C6">
        <w:t xml:space="preserve"> </w:t>
      </w:r>
      <w:r w:rsidR="006649CE" w:rsidRPr="00A506C6">
        <w:t>되는</w:t>
      </w:r>
      <w:r w:rsidR="006649CE" w:rsidRPr="00A506C6">
        <w:t xml:space="preserve"> </w:t>
      </w:r>
      <w:r w:rsidR="006649CE" w:rsidRPr="00A506C6">
        <w:t>경우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는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에</w:t>
      </w:r>
      <w:r w:rsidR="006649CE" w:rsidRPr="00A506C6">
        <w:t xml:space="preserve"> </w:t>
      </w:r>
      <w:r w:rsidR="006649CE" w:rsidRPr="00A506C6">
        <w:t>대한</w:t>
      </w:r>
      <w:r w:rsidR="006649CE" w:rsidRPr="00A506C6">
        <w:t xml:space="preserve"> </w:t>
      </w:r>
      <w:r w:rsidR="006649CE" w:rsidRPr="00A506C6">
        <w:t>손해배상청구를</w:t>
      </w:r>
      <w:r w:rsidR="006649CE" w:rsidRPr="00A506C6">
        <w:t xml:space="preserve"> </w:t>
      </w:r>
      <w:r w:rsidR="006649CE" w:rsidRPr="00A506C6">
        <w:t>하기</w:t>
      </w:r>
      <w:r w:rsidR="006649CE" w:rsidRPr="00A506C6">
        <w:t xml:space="preserve"> </w:t>
      </w:r>
      <w:r w:rsidR="006649CE" w:rsidRPr="00A506C6">
        <w:t>전에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제공받기</w:t>
      </w:r>
      <w:r w:rsidR="006649CE" w:rsidRPr="00A506C6">
        <w:t xml:space="preserve"> </w:t>
      </w:r>
      <w:r w:rsidR="006649CE" w:rsidRPr="00A506C6">
        <w:t>위한</w:t>
      </w:r>
      <w:r w:rsidR="006649CE" w:rsidRPr="00A506C6">
        <w:t xml:space="preserve"> </w:t>
      </w:r>
      <w:r w:rsidR="009F66A5">
        <w:rPr>
          <w:rFonts w:hint="eastAsia"/>
        </w:rPr>
        <w:t>합리적</w:t>
      </w:r>
      <w:r w:rsidR="00827013">
        <w:rPr>
          <w:rFonts w:hint="eastAsia"/>
        </w:rPr>
        <w:t>으로</w:t>
      </w:r>
      <w:r w:rsidR="00827013">
        <w:rPr>
          <w:rFonts w:hint="eastAsia"/>
        </w:rPr>
        <w:t xml:space="preserve"> </w:t>
      </w:r>
      <w:r w:rsidR="00827013">
        <w:rPr>
          <w:rFonts w:hint="eastAsia"/>
        </w:rPr>
        <w:t>필요한</w:t>
      </w:r>
      <w:r w:rsidR="006649CE" w:rsidRPr="00A506C6">
        <w:t xml:space="preserve"> </w:t>
      </w:r>
      <w:r w:rsidR="006649CE" w:rsidRPr="00A506C6">
        <w:t>절차를</w:t>
      </w:r>
      <w:r w:rsidR="006649CE" w:rsidRPr="00A506C6">
        <w:t xml:space="preserve"> </w:t>
      </w:r>
      <w:r w:rsidR="006649CE" w:rsidRPr="00A506C6">
        <w:t>취해야</w:t>
      </w:r>
      <w:r w:rsidR="006649CE" w:rsidRPr="00A506C6">
        <w:t xml:space="preserve"> </w:t>
      </w:r>
      <w:r w:rsidR="006649CE" w:rsidRPr="00A506C6">
        <w:t>하고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실제로</w:t>
      </w:r>
      <w:r w:rsidR="006649CE" w:rsidRPr="00A506C6">
        <w:t xml:space="preserve"> </w:t>
      </w:r>
      <w:r w:rsidR="006649CE" w:rsidRPr="00A506C6">
        <w:t>그와</w:t>
      </w:r>
      <w:r w:rsidR="006649CE" w:rsidRPr="00A506C6">
        <w:t xml:space="preserve"> </w:t>
      </w:r>
      <w:r w:rsidR="006649CE" w:rsidRPr="00A506C6">
        <w:t>같은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제공받은</w:t>
      </w:r>
      <w:r w:rsidR="006649CE" w:rsidRPr="00A506C6">
        <w:t xml:space="preserve"> </w:t>
      </w:r>
      <w:r w:rsidR="006649CE" w:rsidRPr="00A506C6">
        <w:t>경우에는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이익의</w:t>
      </w:r>
      <w:r w:rsidR="006649CE" w:rsidRPr="00A506C6">
        <w:t xml:space="preserve"> </w:t>
      </w:r>
      <w:r w:rsidR="006649CE" w:rsidRPr="00A506C6">
        <w:t>액수만큼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에게</w:t>
      </w:r>
      <w:r w:rsidR="006649CE" w:rsidRPr="00A506C6">
        <w:t xml:space="preserve"> </w:t>
      </w:r>
      <w:r w:rsidR="006649CE" w:rsidRPr="00A506C6">
        <w:t>지급할</w:t>
      </w:r>
      <w:r w:rsidR="006649CE" w:rsidRPr="00A506C6">
        <w:t xml:space="preserve"> </w:t>
      </w:r>
      <w:r w:rsidR="006649CE" w:rsidRPr="00A506C6">
        <w:t>손해배상액은</w:t>
      </w:r>
      <w:r w:rsidR="006649CE" w:rsidRPr="00A506C6">
        <w:t xml:space="preserve"> </w:t>
      </w:r>
      <w:r w:rsidR="006649CE" w:rsidRPr="00A506C6">
        <w:t>감액된다</w:t>
      </w:r>
      <w:r w:rsidR="006649CE" w:rsidRPr="00A506C6">
        <w:t xml:space="preserve">.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따른</w:t>
      </w:r>
      <w:r w:rsidR="006649CE" w:rsidRPr="00A506C6">
        <w:t xml:space="preserve"> </w:t>
      </w:r>
      <w:r w:rsidR="006649CE" w:rsidRPr="00A506C6">
        <w:t>손해배상책임을</w:t>
      </w:r>
      <w:r w:rsidR="006649CE" w:rsidRPr="00A506C6">
        <w:t xml:space="preserve"> </w:t>
      </w:r>
      <w:r w:rsidR="006649CE" w:rsidRPr="00A506C6">
        <w:t>이행한</w:t>
      </w:r>
      <w:r w:rsidR="006649CE" w:rsidRPr="00A506C6">
        <w:t xml:space="preserve"> </w:t>
      </w:r>
      <w:r w:rsidR="006649CE" w:rsidRPr="00A506C6">
        <w:t>이후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따라</w:t>
      </w:r>
      <w:r w:rsidR="006649CE" w:rsidRPr="00A506C6">
        <w:t xml:space="preserve"> </w:t>
      </w:r>
      <w:proofErr w:type="spellStart"/>
      <w:r w:rsidR="006649CE" w:rsidRPr="00A506C6">
        <w:t>배상되는</w:t>
      </w:r>
      <w:proofErr w:type="spellEnd"/>
      <w:r w:rsidR="006649CE" w:rsidRPr="00A506C6">
        <w:t xml:space="preserve"> </w:t>
      </w:r>
      <w:r w:rsidR="006649CE" w:rsidRPr="00A506C6">
        <w:t>손해에</w:t>
      </w:r>
      <w:r w:rsidR="006649CE" w:rsidRPr="00A506C6">
        <w:t xml:space="preserve"> </w:t>
      </w:r>
      <w:r w:rsidR="006649CE" w:rsidRPr="00A506C6">
        <w:t>대하여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보험금</w:t>
      </w:r>
      <w:r w:rsidR="006649CE" w:rsidRPr="00A506C6">
        <w:t xml:space="preserve"> </w:t>
      </w:r>
      <w:r w:rsidR="006649CE" w:rsidRPr="00A506C6">
        <w:t>등의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제공받는</w:t>
      </w:r>
      <w:r w:rsidR="006649CE" w:rsidRPr="00A506C6">
        <w:t xml:space="preserve"> </w:t>
      </w:r>
      <w:r w:rsidR="006649CE" w:rsidRPr="00A506C6">
        <w:t>경우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는</w:t>
      </w:r>
      <w:r w:rsidR="006649CE" w:rsidRPr="00A506C6">
        <w:t xml:space="preserve"> </w:t>
      </w:r>
      <w:proofErr w:type="spellStart"/>
      <w:r w:rsidR="006649CE" w:rsidRPr="00A506C6">
        <w:t>지체없이</w:t>
      </w:r>
      <w:proofErr w:type="spellEnd"/>
      <w:r w:rsidR="006649CE" w:rsidRPr="00A506C6">
        <w:t xml:space="preserve"> </w:t>
      </w:r>
      <w:r w:rsidR="009B0236" w:rsidRPr="0002206B">
        <w:rPr>
          <w:rFonts w:hint="eastAsia"/>
        </w:rPr>
        <w:t>그와</w:t>
      </w:r>
      <w:r w:rsidR="009B0236" w:rsidRPr="0002206B">
        <w:rPr>
          <w:rFonts w:hint="eastAsia"/>
        </w:rPr>
        <w:t xml:space="preserve"> </w:t>
      </w:r>
      <w:r w:rsidR="009B0236" w:rsidRPr="0002206B">
        <w:rPr>
          <w:rFonts w:hint="eastAsia"/>
        </w:rPr>
        <w:t>같이</w:t>
      </w:r>
      <w:r w:rsidR="009B0236" w:rsidRPr="0002206B">
        <w:t xml:space="preserve"> </w:t>
      </w:r>
      <w:r w:rsidR="009B0236" w:rsidRPr="0002206B">
        <w:t>제</w:t>
      </w:r>
      <w:r w:rsidR="009B0236" w:rsidRPr="0002206B">
        <w:t>3</w:t>
      </w:r>
      <w:r w:rsidR="009B0236" w:rsidRPr="0002206B">
        <w:t>자로부터</w:t>
      </w:r>
      <w:r w:rsidR="009B0236" w:rsidRPr="0002206B">
        <w:t xml:space="preserve"> </w:t>
      </w:r>
      <w:r w:rsidR="009B0236" w:rsidRPr="0002206B">
        <w:t>지급</w:t>
      </w:r>
      <w:r w:rsidR="009B0236" w:rsidRPr="0002206B">
        <w:t xml:space="preserve"> </w:t>
      </w:r>
      <w:r w:rsidR="009B0236" w:rsidRPr="0002206B">
        <w:t>또는</w:t>
      </w:r>
      <w:r w:rsidR="009B0236" w:rsidRPr="0002206B">
        <w:t xml:space="preserve"> </w:t>
      </w:r>
      <w:r w:rsidR="009B0236" w:rsidRPr="0002206B">
        <w:t>제공받은</w:t>
      </w:r>
      <w:r w:rsidR="009B0236" w:rsidRPr="0002206B">
        <w:t xml:space="preserve"> </w:t>
      </w:r>
      <w:r w:rsidR="009B0236" w:rsidRPr="0002206B">
        <w:t>금액</w:t>
      </w:r>
      <w:r w:rsidR="00DD6A45">
        <w:rPr>
          <w:rFonts w:hint="eastAsia"/>
        </w:rPr>
        <w:t>(</w:t>
      </w:r>
      <w:r w:rsidR="00DD6A45">
        <w:rPr>
          <w:rFonts w:hint="eastAsia"/>
        </w:rPr>
        <w:t>단</w:t>
      </w:r>
      <w:r w:rsidR="00DD6A45">
        <w:rPr>
          <w:rFonts w:hint="eastAsia"/>
        </w:rPr>
        <w:t xml:space="preserve">, </w:t>
      </w:r>
      <w:r w:rsidR="00DD6A45">
        <w:rPr>
          <w:rFonts w:hint="eastAsia"/>
        </w:rPr>
        <w:t>이는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배상권리자가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배상의무자로부터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받은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금액을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한도로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함</w:t>
      </w:r>
      <w:r w:rsidR="00DD6A45">
        <w:rPr>
          <w:rFonts w:hint="eastAsia"/>
        </w:rPr>
        <w:t>)</w:t>
      </w:r>
      <w:r w:rsidR="006649CE" w:rsidRPr="00A506C6">
        <w:t>을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에게</w:t>
      </w:r>
      <w:r w:rsidR="006649CE" w:rsidRPr="00A506C6">
        <w:t xml:space="preserve"> </w:t>
      </w:r>
      <w:r w:rsidR="006649CE" w:rsidRPr="00A506C6">
        <w:t>지급하여야</w:t>
      </w:r>
      <w:r w:rsidR="006649CE" w:rsidRPr="00A506C6">
        <w:t xml:space="preserve"> </w:t>
      </w:r>
      <w:r w:rsidR="006649CE" w:rsidRPr="00A506C6">
        <w:t>한다</w:t>
      </w:r>
      <w:r w:rsidR="006649CE" w:rsidRPr="00A506C6">
        <w:t>.</w:t>
      </w:r>
      <w:r w:rsidR="00725B35" w:rsidRPr="00A506C6">
        <w:t xml:space="preserve"> </w:t>
      </w:r>
    </w:p>
    <w:p w14:paraId="25DA5F6D" w14:textId="1DD5F190" w:rsidR="005474CF" w:rsidRDefault="006F69F2" w:rsidP="00877E3D">
      <w:pPr>
        <w:pStyle w:val="LKLevel3"/>
      </w:pPr>
      <w:bookmarkStart w:id="97" w:name="_Ref105668633"/>
      <w:r w:rsidRPr="000326A8">
        <w:rPr>
          <w:u w:val="single"/>
        </w:rPr>
        <w:t>유일한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구제수단</w:t>
      </w:r>
      <w:r w:rsidRPr="000326A8">
        <w:t xml:space="preserve">.  </w:t>
      </w:r>
      <w:r w:rsidR="006649CE" w:rsidRPr="000326A8">
        <w:t>본</w:t>
      </w:r>
      <w:r w:rsidR="006649CE" w:rsidRPr="000326A8">
        <w:t xml:space="preserve"> </w:t>
      </w:r>
      <w:r w:rsidR="006649CE" w:rsidRPr="002A7937">
        <w:t>계약</w:t>
      </w:r>
      <w:r w:rsidR="006649CE" w:rsidRPr="002A7937">
        <w:t xml:space="preserve"> </w:t>
      </w:r>
      <w:r w:rsidR="006649CE" w:rsidRPr="00877405">
        <w:rPr>
          <w:rFonts w:hint="eastAsia"/>
          <w:u w:val="single"/>
        </w:rPr>
        <w:t>제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</w:instrText>
      </w:r>
      <w:r w:rsidR="00877405" w:rsidRPr="00877405">
        <w:rPr>
          <w:rFonts w:hint="eastAsia"/>
          <w:u w:val="single"/>
        </w:rPr>
        <w:instrText>REF _Ref105666556 \w \h</w:instrText>
      </w:r>
      <w:r w:rsidR="00877405" w:rsidRPr="00877405">
        <w:rPr>
          <w:u w:val="single"/>
        </w:rPr>
        <w:instrText xml:space="preserve">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CE16BB">
        <w:rPr>
          <w:u w:val="single"/>
        </w:rPr>
        <w:t>7.1</w:t>
      </w:r>
      <w:r w:rsidR="00877405" w:rsidRPr="00877405">
        <w:rPr>
          <w:u w:val="single"/>
        </w:rPr>
        <w:fldChar w:fldCharType="end"/>
      </w:r>
      <w:r w:rsidR="006649CE" w:rsidRPr="00877405">
        <w:rPr>
          <w:rFonts w:hint="eastAsia"/>
          <w:u w:val="single"/>
        </w:rPr>
        <w:t>조</w:t>
      </w:r>
      <w:r w:rsidR="006649CE" w:rsidRPr="002A7937">
        <w:t>가</w:t>
      </w:r>
      <w:r w:rsidR="006649CE" w:rsidRPr="002A7937">
        <w:t xml:space="preserve"> </w:t>
      </w:r>
      <w:r w:rsidR="006649CE" w:rsidRPr="002A7937">
        <w:t>규정하는</w:t>
      </w:r>
      <w:r w:rsidR="006649CE" w:rsidRPr="002A7937">
        <w:t xml:space="preserve"> </w:t>
      </w:r>
      <w:r w:rsidR="004A6060" w:rsidRPr="002A7937">
        <w:t>배상권리자</w:t>
      </w:r>
      <w:r w:rsidR="006649CE" w:rsidRPr="002A7937">
        <w:t>의</w:t>
      </w:r>
      <w:r w:rsidR="006649CE" w:rsidRPr="002A7937">
        <w:t xml:space="preserve"> </w:t>
      </w:r>
      <w:r w:rsidR="006649CE" w:rsidRPr="002A7937">
        <w:t>손해배상을</w:t>
      </w:r>
      <w:r w:rsidR="006649CE" w:rsidRPr="002A7937">
        <w:t xml:space="preserve"> </w:t>
      </w:r>
      <w:r w:rsidR="006649CE" w:rsidRPr="000C1C35">
        <w:t>받을</w:t>
      </w:r>
      <w:r w:rsidR="006649CE" w:rsidRPr="000C1C35">
        <w:t xml:space="preserve"> </w:t>
      </w:r>
      <w:r w:rsidR="006649CE" w:rsidRPr="000C1C35">
        <w:t>권리는</w:t>
      </w:r>
      <w:r w:rsidR="006649CE" w:rsidRPr="00AA02C1">
        <w:t xml:space="preserve"> </w:t>
      </w:r>
      <w:r w:rsidR="006649CE" w:rsidRPr="00AA02C1">
        <w:t>본</w:t>
      </w:r>
      <w:r w:rsidR="006649CE" w:rsidRPr="00AA02C1">
        <w:t xml:space="preserve"> </w:t>
      </w:r>
      <w:r w:rsidR="00D15478" w:rsidRPr="00AA02C1">
        <w:t>계약</w:t>
      </w:r>
      <w:r w:rsidR="001F12C6" w:rsidRPr="00AA02C1">
        <w:t>상</w:t>
      </w:r>
      <w:r w:rsidR="006649CE" w:rsidRPr="00AA02C1">
        <w:t xml:space="preserve"> </w:t>
      </w:r>
      <w:r w:rsidR="006649CE" w:rsidRPr="00AA02C1">
        <w:t>달리</w:t>
      </w:r>
      <w:r w:rsidR="006649CE" w:rsidRPr="00AA02C1">
        <w:t xml:space="preserve"> </w:t>
      </w:r>
      <w:r w:rsidR="006649CE" w:rsidRPr="00AA02C1">
        <w:t>규정</w:t>
      </w:r>
      <w:r w:rsidR="001F12C6" w:rsidRPr="00AA02C1">
        <w:t>된</w:t>
      </w:r>
      <w:r w:rsidR="006649CE" w:rsidRPr="00AA02C1">
        <w:t xml:space="preserve"> </w:t>
      </w:r>
      <w:r w:rsidR="006649CE" w:rsidRPr="00AA02C1">
        <w:t>경우를</w:t>
      </w:r>
      <w:r w:rsidR="006649CE" w:rsidRPr="000326A8">
        <w:t xml:space="preserve"> </w:t>
      </w:r>
      <w:r w:rsidR="006649CE" w:rsidRPr="000326A8">
        <w:t>제외하고</w:t>
      </w:r>
      <w:r w:rsidR="006649CE" w:rsidRPr="000326A8">
        <w:t xml:space="preserve">, </w:t>
      </w:r>
      <w:r w:rsidR="004A6060" w:rsidRPr="000326A8">
        <w:t>배상의무자</w:t>
      </w:r>
      <w:r w:rsidR="006649CE" w:rsidRPr="000326A8">
        <w:t>의</w:t>
      </w:r>
      <w:r w:rsidR="006649CE" w:rsidRPr="000326A8">
        <w:t xml:space="preserve"> </w:t>
      </w:r>
      <w:r w:rsidR="006649CE" w:rsidRPr="000326A8">
        <w:t>진술</w:t>
      </w:r>
      <w:r w:rsidR="006649CE" w:rsidRPr="000326A8">
        <w:t xml:space="preserve"> </w:t>
      </w:r>
      <w:r w:rsidR="006649CE" w:rsidRPr="000326A8">
        <w:t>및</w:t>
      </w:r>
      <w:r w:rsidR="006649CE" w:rsidRPr="000326A8">
        <w:t xml:space="preserve"> </w:t>
      </w:r>
      <w:r w:rsidR="006649CE" w:rsidRPr="000326A8">
        <w:t>보장</w:t>
      </w:r>
      <w:r w:rsidR="006649CE" w:rsidRPr="000326A8">
        <w:t xml:space="preserve">, </w:t>
      </w:r>
      <w:r w:rsidR="006649CE" w:rsidRPr="000326A8">
        <w:t>확약</w:t>
      </w:r>
      <w:r w:rsidR="006649CE" w:rsidRPr="000326A8">
        <w:t xml:space="preserve"> </w:t>
      </w:r>
      <w:r w:rsidR="006649CE" w:rsidRPr="000326A8">
        <w:t>기타의</w:t>
      </w:r>
      <w:r w:rsidR="006649CE" w:rsidRPr="000326A8">
        <w:t xml:space="preserve"> </w:t>
      </w:r>
      <w:r w:rsidR="006649CE" w:rsidRPr="000326A8">
        <w:t>의무의</w:t>
      </w:r>
      <w:r w:rsidR="006649CE" w:rsidRPr="000326A8">
        <w:t xml:space="preserve"> </w:t>
      </w:r>
      <w:r w:rsidR="00972B6B">
        <w:t>위반</w:t>
      </w:r>
      <w:r w:rsidR="00972B6B">
        <w:rPr>
          <w:rFonts w:hint="eastAsia"/>
        </w:rPr>
        <w:t>에</w:t>
      </w:r>
      <w:r w:rsidR="00972B6B">
        <w:rPr>
          <w:rFonts w:hint="eastAsia"/>
        </w:rPr>
        <w:t xml:space="preserve"> </w:t>
      </w:r>
      <w:r w:rsidR="00972B6B">
        <w:rPr>
          <w:rFonts w:hint="eastAsia"/>
        </w:rPr>
        <w:t>관한</w:t>
      </w:r>
      <w:r w:rsidR="00972B6B">
        <w:rPr>
          <w:rFonts w:hint="eastAsia"/>
        </w:rPr>
        <w:t xml:space="preserve"> </w:t>
      </w:r>
      <w:r w:rsidR="004A6060" w:rsidRPr="000326A8">
        <w:t>배상권리자</w:t>
      </w:r>
      <w:r w:rsidR="006649CE" w:rsidRPr="000326A8">
        <w:t>의</w:t>
      </w:r>
      <w:r w:rsidR="006649CE" w:rsidRPr="000326A8">
        <w:t xml:space="preserve"> </w:t>
      </w:r>
      <w:r w:rsidR="006649CE" w:rsidRPr="000326A8">
        <w:t>유일하고</w:t>
      </w:r>
      <w:r w:rsidR="006649CE" w:rsidRPr="000326A8">
        <w:t xml:space="preserve"> </w:t>
      </w:r>
      <w:r w:rsidR="006649CE" w:rsidRPr="000326A8">
        <w:t>배타적인</w:t>
      </w:r>
      <w:r w:rsidR="006649CE" w:rsidRPr="000326A8">
        <w:t xml:space="preserve"> </w:t>
      </w:r>
      <w:r w:rsidR="006649CE" w:rsidRPr="000326A8">
        <w:t>구제수단이</w:t>
      </w:r>
      <w:r w:rsidR="006649CE" w:rsidRPr="000326A8">
        <w:t xml:space="preserve"> </w:t>
      </w:r>
      <w:r w:rsidR="006649CE" w:rsidRPr="000326A8">
        <w:t>된다</w:t>
      </w:r>
      <w:r w:rsidR="006649CE" w:rsidRPr="000326A8">
        <w:t xml:space="preserve">. </w:t>
      </w:r>
      <w:r w:rsidR="006649CE" w:rsidRPr="000326A8">
        <w:rPr>
          <w:szCs w:val="22"/>
        </w:rPr>
        <w:t>본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계약</w:t>
      </w:r>
      <w:r w:rsidR="001F12C6" w:rsidRPr="000326A8">
        <w:rPr>
          <w:szCs w:val="22"/>
        </w:rPr>
        <w:t>상</w:t>
      </w:r>
      <w:r w:rsidR="006649CE" w:rsidRPr="000326A8">
        <w:rPr>
          <w:szCs w:val="22"/>
        </w:rPr>
        <w:t xml:space="preserve"> </w:t>
      </w:r>
      <w:r w:rsidR="00595C38" w:rsidRPr="000326A8">
        <w:rPr>
          <w:szCs w:val="22"/>
        </w:rPr>
        <w:t>달리</w:t>
      </w:r>
      <w:r w:rsidR="00595C38" w:rsidRPr="000326A8">
        <w:rPr>
          <w:szCs w:val="22"/>
        </w:rPr>
        <w:t xml:space="preserve"> </w:t>
      </w:r>
      <w:r w:rsidR="006649CE" w:rsidRPr="000326A8">
        <w:rPr>
          <w:szCs w:val="22"/>
        </w:rPr>
        <w:t>규정</w:t>
      </w:r>
      <w:r w:rsidR="001F12C6" w:rsidRPr="000326A8">
        <w:rPr>
          <w:szCs w:val="22"/>
        </w:rPr>
        <w:t>된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경우를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제외하</w:t>
      </w:r>
      <w:r w:rsidR="001F12C6" w:rsidRPr="000326A8">
        <w:rPr>
          <w:szCs w:val="22"/>
        </w:rPr>
        <w:t>고</w:t>
      </w:r>
      <w:r w:rsidR="006649CE" w:rsidRPr="000326A8">
        <w:rPr>
          <w:szCs w:val="22"/>
        </w:rPr>
        <w:t xml:space="preserve">, </w:t>
      </w:r>
      <w:r w:rsidR="006649CE" w:rsidRPr="000326A8">
        <w:rPr>
          <w:szCs w:val="22"/>
        </w:rPr>
        <w:t>거래종결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여부를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불문하고</w:t>
      </w:r>
      <w:r w:rsidR="006649CE" w:rsidRPr="000326A8">
        <w:rPr>
          <w:szCs w:val="22"/>
        </w:rPr>
        <w:t xml:space="preserve">, </w:t>
      </w:r>
      <w:r w:rsidR="004A6060" w:rsidRPr="000326A8">
        <w:rPr>
          <w:szCs w:val="22"/>
        </w:rPr>
        <w:t>배상권리자</w:t>
      </w:r>
      <w:r w:rsidR="006649CE" w:rsidRPr="000326A8">
        <w:rPr>
          <w:szCs w:val="22"/>
        </w:rPr>
        <w:t>는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본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계약과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관련하여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자신</w:t>
      </w:r>
      <w:r w:rsidR="00FF7FCE">
        <w:rPr>
          <w:rFonts w:hint="eastAsia"/>
          <w:szCs w:val="22"/>
        </w:rPr>
        <w:t>과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그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계열회사</w:t>
      </w:r>
      <w:r w:rsidR="00934045" w:rsidRPr="0002206B">
        <w:rPr>
          <w:rFonts w:hint="eastAsia"/>
          <w:szCs w:val="22"/>
        </w:rPr>
        <w:t>(</w:t>
      </w:r>
      <w:r w:rsidR="00934045" w:rsidRPr="0002206B">
        <w:rPr>
          <w:rFonts w:hint="eastAsia"/>
          <w:szCs w:val="22"/>
        </w:rPr>
        <w:t>매수인의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경우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대상회사</w:t>
      </w:r>
      <w:r w:rsidR="00082277">
        <w:rPr>
          <w:rFonts w:hint="eastAsia"/>
          <w:szCs w:val="22"/>
        </w:rPr>
        <w:t>를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포함함</w:t>
      </w:r>
      <w:r w:rsidR="00934045" w:rsidRPr="0002206B">
        <w:rPr>
          <w:rFonts w:hint="eastAsia"/>
          <w:szCs w:val="22"/>
        </w:rPr>
        <w:t>)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및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각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그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대리인</w:t>
      </w:r>
      <w:r w:rsidR="00FF7FCE">
        <w:rPr>
          <w:rFonts w:hint="eastAsia"/>
          <w:szCs w:val="22"/>
        </w:rPr>
        <w:t xml:space="preserve">, </w:t>
      </w:r>
      <w:r w:rsidR="00FF7FCE">
        <w:rPr>
          <w:rFonts w:hint="eastAsia"/>
          <w:szCs w:val="22"/>
        </w:rPr>
        <w:t>주주</w:t>
      </w:r>
      <w:r w:rsidR="00FF7FCE">
        <w:rPr>
          <w:rFonts w:hint="eastAsia"/>
          <w:szCs w:val="22"/>
        </w:rPr>
        <w:t xml:space="preserve">, </w:t>
      </w:r>
      <w:r w:rsidR="00FF7FCE">
        <w:rPr>
          <w:rFonts w:hint="eastAsia"/>
          <w:szCs w:val="22"/>
        </w:rPr>
        <w:t>사원</w:t>
      </w:r>
      <w:r w:rsidR="006649CE" w:rsidRPr="000326A8">
        <w:rPr>
          <w:szCs w:val="22"/>
        </w:rPr>
        <w:t>에게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발생하는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모든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손해에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대해</w:t>
      </w:r>
      <w:r w:rsidR="006649CE" w:rsidRPr="000326A8">
        <w:rPr>
          <w:szCs w:val="22"/>
        </w:rPr>
        <w:t xml:space="preserve">, </w:t>
      </w:r>
      <w:r w:rsidR="004A6060" w:rsidRPr="00203781">
        <w:rPr>
          <w:szCs w:val="22"/>
        </w:rPr>
        <w:t>배상의무자</w:t>
      </w:r>
      <w:r w:rsidR="006649CE" w:rsidRPr="00203781">
        <w:rPr>
          <w:szCs w:val="22"/>
        </w:rPr>
        <w:t>와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그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계열회사</w:t>
      </w:r>
      <w:r w:rsidR="0076090A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및</w:t>
      </w:r>
      <w:r w:rsidR="0076090A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각</w:t>
      </w:r>
      <w:r w:rsidR="00FF7FCE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그</w:t>
      </w:r>
      <w:r w:rsidR="0076090A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대리인들</w:t>
      </w:r>
      <w:r w:rsidR="006649CE" w:rsidRPr="00937ADF">
        <w:rPr>
          <w:szCs w:val="22"/>
        </w:rPr>
        <w:t>에게</w:t>
      </w:r>
      <w:r w:rsidR="006649CE" w:rsidRPr="00AA02C1">
        <w:rPr>
          <w:szCs w:val="22"/>
        </w:rPr>
        <w:t xml:space="preserve"> </w:t>
      </w:r>
      <w:r w:rsidR="006649CE" w:rsidRPr="00AA02C1">
        <w:rPr>
          <w:szCs w:val="22"/>
        </w:rPr>
        <w:t>본</w:t>
      </w:r>
      <w:r w:rsidR="006649CE" w:rsidRPr="00AA02C1">
        <w:rPr>
          <w:szCs w:val="22"/>
        </w:rPr>
        <w:t xml:space="preserve"> </w:t>
      </w:r>
      <w:r w:rsidR="006649CE" w:rsidRPr="00AA02C1">
        <w:rPr>
          <w:szCs w:val="22"/>
        </w:rPr>
        <w:t>계약</w:t>
      </w:r>
      <w:r w:rsidR="006649CE" w:rsidRPr="00AA02C1">
        <w:rPr>
          <w:szCs w:val="22"/>
        </w:rPr>
        <w:t xml:space="preserve"> </w:t>
      </w:r>
      <w:r w:rsidR="00877405" w:rsidRPr="00877405">
        <w:rPr>
          <w:szCs w:val="22"/>
          <w:u w:val="single"/>
        </w:rPr>
        <w:fldChar w:fldCharType="begin"/>
      </w:r>
      <w:r w:rsidR="00877405" w:rsidRPr="00877405">
        <w:rPr>
          <w:szCs w:val="22"/>
          <w:u w:val="single"/>
        </w:rPr>
        <w:instrText xml:space="preserve"> REF _Ref105666643 \w \h </w:instrText>
      </w:r>
      <w:r w:rsidR="00877405">
        <w:rPr>
          <w:szCs w:val="22"/>
          <w:u w:val="single"/>
        </w:rPr>
        <w:instrText xml:space="preserve"> \* MERGEFORMAT </w:instrText>
      </w:r>
      <w:r w:rsidR="00877405" w:rsidRPr="00877405">
        <w:rPr>
          <w:szCs w:val="22"/>
          <w:u w:val="single"/>
        </w:rPr>
      </w:r>
      <w:r w:rsidR="00877405" w:rsidRPr="00877405">
        <w:rPr>
          <w:szCs w:val="22"/>
          <w:u w:val="single"/>
        </w:rPr>
        <w:fldChar w:fldCharType="separate"/>
      </w:r>
      <w:r w:rsidR="00CE16BB">
        <w:rPr>
          <w:rFonts w:hint="eastAsia"/>
          <w:szCs w:val="22"/>
          <w:u w:val="single"/>
        </w:rPr>
        <w:t>제</w:t>
      </w:r>
      <w:r w:rsidR="00CE16BB">
        <w:rPr>
          <w:rFonts w:hint="eastAsia"/>
          <w:szCs w:val="22"/>
          <w:u w:val="single"/>
        </w:rPr>
        <w:t>7</w:t>
      </w:r>
      <w:r w:rsidR="00CE16BB">
        <w:rPr>
          <w:rFonts w:hint="eastAsia"/>
          <w:szCs w:val="22"/>
          <w:u w:val="single"/>
        </w:rPr>
        <w:t>조</w:t>
      </w:r>
      <w:r w:rsidR="00877405" w:rsidRPr="00877405">
        <w:rPr>
          <w:szCs w:val="22"/>
          <w:u w:val="single"/>
        </w:rPr>
        <w:fldChar w:fldCharType="end"/>
      </w:r>
      <w:r w:rsidR="006649CE" w:rsidRPr="00203781">
        <w:rPr>
          <w:szCs w:val="22"/>
        </w:rPr>
        <w:t>에서</w:t>
      </w:r>
      <w:r w:rsidR="006649CE" w:rsidRPr="00203781">
        <w:rPr>
          <w:szCs w:val="22"/>
        </w:rPr>
        <w:t xml:space="preserve"> </w:t>
      </w:r>
      <w:r w:rsidR="006649CE" w:rsidRPr="000C1C35">
        <w:rPr>
          <w:szCs w:val="22"/>
        </w:rPr>
        <w:t>규정</w:t>
      </w:r>
      <w:r w:rsidR="003E5DF0" w:rsidRPr="000C1C35">
        <w:rPr>
          <w:szCs w:val="22"/>
        </w:rPr>
        <w:t>한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것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이외의</w:t>
      </w:r>
      <w:r w:rsidR="006649CE" w:rsidRPr="000A5621">
        <w:rPr>
          <w:szCs w:val="22"/>
        </w:rPr>
        <w:t xml:space="preserve"> </w:t>
      </w:r>
      <w:r w:rsidR="006649CE" w:rsidRPr="000A5621">
        <w:rPr>
          <w:szCs w:val="22"/>
        </w:rPr>
        <w:t>방법으로</w:t>
      </w:r>
      <w:r w:rsidR="006649CE" w:rsidRPr="000A5621">
        <w:rPr>
          <w:szCs w:val="22"/>
        </w:rPr>
        <w:t xml:space="preserve"> </w:t>
      </w:r>
      <w:proofErr w:type="spellStart"/>
      <w:r w:rsidR="006649CE" w:rsidRPr="000A5621">
        <w:rPr>
          <w:szCs w:val="22"/>
        </w:rPr>
        <w:t>여하한</w:t>
      </w:r>
      <w:proofErr w:type="spellEnd"/>
      <w:r w:rsidR="006649CE" w:rsidRPr="000A5621">
        <w:rPr>
          <w:szCs w:val="22"/>
        </w:rPr>
        <w:t xml:space="preserve"> </w:t>
      </w:r>
      <w:r w:rsidR="006649CE" w:rsidRPr="000A5621">
        <w:rPr>
          <w:szCs w:val="22"/>
        </w:rPr>
        <w:t>민사상</w:t>
      </w:r>
      <w:r w:rsidR="006649CE" w:rsidRPr="00D82C7B">
        <w:rPr>
          <w:szCs w:val="22"/>
        </w:rPr>
        <w:t xml:space="preserve">, </w:t>
      </w:r>
      <w:r w:rsidR="006649CE" w:rsidRPr="00937ADF">
        <w:rPr>
          <w:szCs w:val="22"/>
        </w:rPr>
        <w:t>형사상의</w:t>
      </w:r>
      <w:r w:rsidR="006649CE" w:rsidRPr="00937ADF">
        <w:rPr>
          <w:szCs w:val="22"/>
        </w:rPr>
        <w:t xml:space="preserve"> </w:t>
      </w:r>
      <w:r w:rsidR="006649CE" w:rsidRPr="00937ADF">
        <w:rPr>
          <w:szCs w:val="22"/>
        </w:rPr>
        <w:t>책임을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물을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수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없다</w:t>
      </w:r>
      <w:r w:rsidR="0000492D" w:rsidRPr="000326A8">
        <w:rPr>
          <w:szCs w:val="22"/>
        </w:rPr>
        <w:t>.</w:t>
      </w:r>
      <w:r w:rsidR="005474CF">
        <w:t xml:space="preserve"> </w:t>
      </w:r>
      <w:r w:rsidR="00966CC3">
        <w:rPr>
          <w:rFonts w:hint="eastAsia"/>
        </w:rPr>
        <w:t>명확히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하면</w:t>
      </w:r>
      <w:r w:rsidR="00966CC3">
        <w:rPr>
          <w:rFonts w:hint="eastAsia"/>
        </w:rPr>
        <w:t>,</w:t>
      </w:r>
      <w:r w:rsidR="00966CC3">
        <w:t xml:space="preserve"> </w:t>
      </w:r>
      <w:r w:rsidR="00966CC3">
        <w:rPr>
          <w:rFonts w:hint="eastAsia"/>
        </w:rPr>
        <w:t>본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항의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규정은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본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계약상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확약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기타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의무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위반에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대한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금지</w:t>
      </w:r>
      <w:r w:rsidR="00966CC3">
        <w:rPr>
          <w:rFonts w:hint="eastAsia"/>
        </w:rPr>
        <w:t>(</w:t>
      </w:r>
      <w:r w:rsidR="00966CC3">
        <w:rPr>
          <w:rFonts w:hint="eastAsia"/>
        </w:rPr>
        <w:t>중단</w:t>
      </w:r>
      <w:r w:rsidR="00966CC3">
        <w:rPr>
          <w:rFonts w:hint="eastAsia"/>
        </w:rPr>
        <w:t>)</w:t>
      </w:r>
      <w:r w:rsidR="00966CC3">
        <w:t xml:space="preserve"> </w:t>
      </w:r>
      <w:r w:rsidR="00966CC3">
        <w:rPr>
          <w:rFonts w:hint="eastAsia"/>
        </w:rPr>
        <w:t>또는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이행</w:t>
      </w:r>
      <w:r w:rsidR="00966CC3">
        <w:t xml:space="preserve"> </w:t>
      </w:r>
      <w:r w:rsidR="00966CC3">
        <w:rPr>
          <w:rFonts w:hint="eastAsia"/>
        </w:rPr>
        <w:t>가처분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신청</w:t>
      </w:r>
      <w:r w:rsidR="00966CC3">
        <w:rPr>
          <w:rFonts w:hint="eastAsia"/>
        </w:rPr>
        <w:t>,</w:t>
      </w:r>
      <w:r w:rsidR="00966CC3">
        <w:t xml:space="preserve"> </w:t>
      </w:r>
      <w:r w:rsidR="009237EF">
        <w:rPr>
          <w:rFonts w:hint="eastAsia"/>
        </w:rPr>
        <w:t>가압류</w:t>
      </w:r>
      <w:r w:rsidR="009237EF">
        <w:rPr>
          <w:rFonts w:hint="eastAsia"/>
        </w:rPr>
        <w:t xml:space="preserve"> </w:t>
      </w:r>
      <w:r w:rsidR="009237EF">
        <w:rPr>
          <w:rFonts w:hint="eastAsia"/>
        </w:rPr>
        <w:t>등</w:t>
      </w:r>
      <w:r w:rsidR="009237EF">
        <w:rPr>
          <w:rFonts w:hint="eastAsia"/>
        </w:rPr>
        <w:t xml:space="preserve"> </w:t>
      </w:r>
      <w:r w:rsidR="009237EF">
        <w:rPr>
          <w:rFonts w:hint="eastAsia"/>
        </w:rPr>
        <w:t>보전처분</w:t>
      </w:r>
      <w:r w:rsidR="009237EF">
        <w:rPr>
          <w:rFonts w:hint="eastAsia"/>
        </w:rPr>
        <w:t xml:space="preserve">, </w:t>
      </w:r>
      <w:r w:rsidR="00966CC3">
        <w:rPr>
          <w:rFonts w:hint="eastAsia"/>
        </w:rPr>
        <w:t>이행청구</w:t>
      </w:r>
      <w:r w:rsidR="00966CC3">
        <w:rPr>
          <w:rFonts w:hint="eastAsia"/>
        </w:rPr>
        <w:t>,</w:t>
      </w:r>
      <w:r w:rsidR="00966CC3">
        <w:t xml:space="preserve"> </w:t>
      </w:r>
      <w:r w:rsidR="00966CC3">
        <w:rPr>
          <w:rFonts w:hint="eastAsia"/>
        </w:rPr>
        <w:t>부작위청구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등을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배제하지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않는다</w:t>
      </w:r>
      <w:r w:rsidR="00966CC3">
        <w:rPr>
          <w:rFonts w:hint="eastAsia"/>
        </w:rPr>
        <w:t>.</w:t>
      </w:r>
      <w:bookmarkEnd w:id="97"/>
    </w:p>
    <w:p w14:paraId="458BA267" w14:textId="77777777" w:rsidR="00682CCD" w:rsidRPr="000326A8" w:rsidRDefault="006649CE" w:rsidP="00877E3D">
      <w:pPr>
        <w:pStyle w:val="LKLevel2"/>
      </w:pPr>
      <w:bookmarkStart w:id="98" w:name="_Toc176821192"/>
      <w:r w:rsidRPr="000326A8">
        <w:t>제</w:t>
      </w:r>
      <w:r w:rsidRPr="000326A8">
        <w:t>3</w:t>
      </w:r>
      <w:r w:rsidRPr="000326A8">
        <w:t>자</w:t>
      </w:r>
      <w:r w:rsidRPr="000326A8">
        <w:t xml:space="preserve"> </w:t>
      </w:r>
      <w:r w:rsidRPr="000326A8">
        <w:t>청구</w:t>
      </w:r>
      <w:r w:rsidR="001F3414" w:rsidRPr="000326A8">
        <w:t>.</w:t>
      </w:r>
      <w:bookmarkEnd w:id="98"/>
    </w:p>
    <w:p w14:paraId="18E2200A" w14:textId="04832B81" w:rsidR="00D17021" w:rsidRPr="00345728" w:rsidRDefault="00CD2A74" w:rsidP="00877E3D">
      <w:pPr>
        <w:pStyle w:val="LK2"/>
        <w:ind w:left="794"/>
      </w:pP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 w:rsidR="002515AB" w:rsidRPr="000326A8">
        <w:t>배상권리자</w:t>
      </w:r>
      <w:r w:rsidR="0032175D" w:rsidRPr="000326A8">
        <w:t>(</w:t>
      </w:r>
      <w:r w:rsidR="00474D41">
        <w:rPr>
          <w:rFonts w:hint="eastAsia"/>
        </w:rPr>
        <w:t>매수인의</w:t>
      </w:r>
      <w:r w:rsidR="00474D41">
        <w:rPr>
          <w:rFonts w:hint="eastAsia"/>
        </w:rPr>
        <w:t xml:space="preserve"> </w:t>
      </w:r>
      <w:r w:rsidR="00474D41">
        <w:rPr>
          <w:rFonts w:hint="eastAsia"/>
        </w:rPr>
        <w:t>경우</w:t>
      </w:r>
      <w:r w:rsidR="00474D41">
        <w:rPr>
          <w:rFonts w:hint="eastAsia"/>
        </w:rPr>
        <w:t xml:space="preserve"> </w:t>
      </w:r>
      <w:r w:rsidR="0032175D" w:rsidRPr="000326A8">
        <w:t>대상회사</w:t>
      </w:r>
      <w:r w:rsidR="007B2A71">
        <w:rPr>
          <w:rFonts w:hint="eastAsia"/>
        </w:rPr>
        <w:t>를</w:t>
      </w:r>
      <w:r w:rsidR="0032175D" w:rsidRPr="000326A8">
        <w:t xml:space="preserve"> </w:t>
      </w:r>
      <w:r w:rsidR="0032175D" w:rsidRPr="000326A8">
        <w:t>포함하며</w:t>
      </w:r>
      <w:r w:rsidR="0032175D" w:rsidRPr="000326A8">
        <w:t xml:space="preserve">, </w:t>
      </w:r>
      <w:r w:rsidR="0032175D" w:rsidRPr="000326A8">
        <w:t>이하</w:t>
      </w:r>
      <w:r w:rsidR="0032175D" w:rsidRPr="000326A8">
        <w:t xml:space="preserve"> </w:t>
      </w:r>
      <w:r w:rsidR="0032175D" w:rsidRPr="000326A8">
        <w:t>본</w:t>
      </w:r>
      <w:r w:rsidR="0032175D" w:rsidRPr="000326A8">
        <w:t xml:space="preserve"> </w:t>
      </w:r>
      <w:r w:rsidR="0032175D" w:rsidRPr="000326A8">
        <w:t>조에서</w:t>
      </w:r>
      <w:r w:rsidR="0032175D" w:rsidRPr="000326A8">
        <w:t xml:space="preserve"> </w:t>
      </w:r>
      <w:r w:rsidR="0032175D" w:rsidRPr="000326A8">
        <w:t>동일</w:t>
      </w:r>
      <w:r w:rsidR="0032175D" w:rsidRPr="000326A8">
        <w:t>)</w:t>
      </w:r>
      <w:r w:rsidR="002515AB" w:rsidRPr="000326A8">
        <w:t>에</w:t>
      </w:r>
      <w:r w:rsidR="002515AB" w:rsidRPr="000326A8">
        <w:t xml:space="preserve"> </w:t>
      </w:r>
      <w:r w:rsidR="002515AB" w:rsidRPr="000326A8">
        <w:t>대하여</w:t>
      </w:r>
      <w:r w:rsidR="002515AB" w:rsidRPr="000326A8">
        <w:t xml:space="preserve"> </w:t>
      </w:r>
      <w:r w:rsidR="002515AB" w:rsidRPr="000326A8">
        <w:t>제</w:t>
      </w:r>
      <w:r w:rsidR="002515AB" w:rsidRPr="000326A8">
        <w:t>3</w:t>
      </w:r>
      <w:r w:rsidR="002515AB" w:rsidRPr="000326A8">
        <w:t>자가</w:t>
      </w:r>
      <w:r w:rsidR="002515AB" w:rsidRPr="000326A8">
        <w:t xml:space="preserve"> </w:t>
      </w:r>
      <w:r w:rsidR="002515AB" w:rsidRPr="000326A8">
        <w:t>본</w:t>
      </w:r>
      <w:r w:rsidR="002515AB" w:rsidRPr="000326A8">
        <w:t xml:space="preserve"> </w:t>
      </w:r>
      <w:r w:rsidR="002515AB" w:rsidRPr="000326A8">
        <w:t>계약상</w:t>
      </w:r>
      <w:r w:rsidR="002515AB" w:rsidRPr="000326A8">
        <w:t xml:space="preserve"> </w:t>
      </w:r>
      <w:r w:rsidR="002515AB" w:rsidRPr="000326A8">
        <w:t>배상의무자의</w:t>
      </w:r>
      <w:r w:rsidR="002515AB" w:rsidRPr="000326A8">
        <w:t xml:space="preserve"> </w:t>
      </w:r>
      <w:r w:rsidR="002515AB" w:rsidRPr="000326A8">
        <w:t>배상책임을</w:t>
      </w:r>
      <w:r w:rsidR="002515AB" w:rsidRPr="000326A8">
        <w:t xml:space="preserve"> </w:t>
      </w:r>
      <w:r w:rsidR="002515AB" w:rsidRPr="000326A8">
        <w:t>야기할</w:t>
      </w:r>
      <w:r w:rsidR="002515AB" w:rsidRPr="000326A8">
        <w:t xml:space="preserve"> </w:t>
      </w:r>
      <w:r w:rsidR="002515AB" w:rsidRPr="000326A8">
        <w:t>가능성이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청구를</w:t>
      </w:r>
      <w:r w:rsidR="002515AB" w:rsidRPr="000326A8">
        <w:t xml:space="preserve"> </w:t>
      </w:r>
      <w:r w:rsidR="002515AB" w:rsidRPr="000326A8">
        <w:t>제기하는</w:t>
      </w:r>
      <w:r w:rsidR="002515AB" w:rsidRPr="000326A8">
        <w:t xml:space="preserve"> </w:t>
      </w:r>
      <w:r w:rsidR="002515AB" w:rsidRPr="000326A8">
        <w:t>경우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그와</w:t>
      </w:r>
      <w:r w:rsidR="002515AB" w:rsidRPr="000326A8">
        <w:t xml:space="preserve"> </w:t>
      </w:r>
      <w:r w:rsidR="002515AB" w:rsidRPr="000326A8">
        <w:t>같은</w:t>
      </w:r>
      <w:r w:rsidR="002515AB" w:rsidRPr="000326A8">
        <w:t xml:space="preserve"> </w:t>
      </w:r>
      <w:r w:rsidR="002515AB" w:rsidRPr="000326A8">
        <w:t>청구를</w:t>
      </w:r>
      <w:r w:rsidR="002515AB" w:rsidRPr="000326A8">
        <w:t xml:space="preserve"> </w:t>
      </w:r>
      <w:r w:rsidR="002515AB" w:rsidRPr="000326A8">
        <w:t>실제로</w:t>
      </w:r>
      <w:r w:rsidR="002515AB" w:rsidRPr="000326A8">
        <w:t xml:space="preserve"> </w:t>
      </w:r>
      <w:r w:rsidR="002515AB" w:rsidRPr="000326A8">
        <w:t>알게</w:t>
      </w:r>
      <w:r w:rsidR="002515AB" w:rsidRPr="000326A8">
        <w:t xml:space="preserve"> </w:t>
      </w:r>
      <w:r w:rsidR="002515AB" w:rsidRPr="000326A8">
        <w:t>된</w:t>
      </w:r>
      <w:r w:rsidR="002515AB" w:rsidRPr="000326A8">
        <w:t xml:space="preserve"> </w:t>
      </w:r>
      <w:r w:rsidR="002515AB" w:rsidRPr="000326A8">
        <w:t>직후</w:t>
      </w:r>
      <w:r w:rsidR="002515AB" w:rsidRPr="000326A8">
        <w:t xml:space="preserve">, </w:t>
      </w:r>
      <w:r w:rsidR="002515AB" w:rsidRPr="000326A8">
        <w:t>배상의무자에게</w:t>
      </w:r>
      <w:r w:rsidR="002515AB" w:rsidRPr="000326A8">
        <w:t xml:space="preserve"> </w:t>
      </w:r>
      <w:r w:rsidR="002515AB" w:rsidRPr="000326A8">
        <w:t>이를</w:t>
      </w:r>
      <w:r w:rsidR="002515AB" w:rsidRPr="000326A8">
        <w:t xml:space="preserve"> </w:t>
      </w:r>
      <w:r w:rsidR="002515AB" w:rsidRPr="000326A8">
        <w:t>알리는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발송하여야</w:t>
      </w:r>
      <w:r w:rsidR="002515AB" w:rsidRPr="000326A8">
        <w:t xml:space="preserve"> </w:t>
      </w:r>
      <w:r w:rsidR="002515AB" w:rsidRPr="000326A8">
        <w:t>하고</w:t>
      </w:r>
      <w:r w:rsidR="002515AB" w:rsidRPr="000326A8">
        <w:t xml:space="preserve">, </w:t>
      </w:r>
      <w:r w:rsidR="00945FC1">
        <w:rPr>
          <w:rFonts w:hint="eastAsia"/>
        </w:rPr>
        <w:t>만약</w:t>
      </w:r>
      <w:r w:rsidR="00945FC1">
        <w:rPr>
          <w:rFonts w:hint="eastAsia"/>
        </w:rPr>
        <w:t xml:space="preserve"> </w:t>
      </w:r>
      <w:r w:rsidR="002515AB" w:rsidRPr="000326A8">
        <w:t>배상의무자가</w:t>
      </w:r>
      <w:r w:rsidR="002515AB" w:rsidRPr="000326A8">
        <w:t xml:space="preserve"> </w:t>
      </w:r>
      <w:r w:rsidR="002515AB" w:rsidRPr="000326A8">
        <w:t>자신의</w:t>
      </w:r>
      <w:r w:rsidR="002515AB" w:rsidRPr="000326A8">
        <w:t xml:space="preserve"> </w:t>
      </w:r>
      <w:r w:rsidR="002515AB" w:rsidRPr="000326A8">
        <w:t>비용으로</w:t>
      </w:r>
      <w:r w:rsidR="002515AB" w:rsidRPr="000326A8">
        <w:t xml:space="preserve"> </w:t>
      </w:r>
      <w:r w:rsidR="002515AB" w:rsidRPr="000326A8">
        <w:t>해당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그로</w:t>
      </w:r>
      <w:r w:rsidR="002515AB" w:rsidRPr="000326A8">
        <w:t xml:space="preserve"> </w:t>
      </w:r>
      <w:r w:rsidR="002515AB" w:rsidRPr="000326A8">
        <w:t>인한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</w:t>
      </w:r>
      <w:r w:rsidR="00945FC1">
        <w:rPr>
          <w:rFonts w:hint="eastAsia"/>
        </w:rPr>
        <w:t>할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것을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선택하는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경우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이를</w:t>
      </w:r>
      <w:r w:rsidR="00945FC1">
        <w:rPr>
          <w:rFonts w:hint="eastAsia"/>
        </w:rPr>
        <w:t xml:space="preserve"> </w:t>
      </w:r>
      <w:r w:rsidR="002515AB" w:rsidRPr="000326A8">
        <w:t>허용하여야</w:t>
      </w:r>
      <w:r w:rsidR="002515AB" w:rsidRPr="000326A8">
        <w:t xml:space="preserve"> </w:t>
      </w:r>
      <w:r w:rsidR="002515AB" w:rsidRPr="000326A8">
        <w:t>한다</w:t>
      </w:r>
      <w:r w:rsidR="002515AB" w:rsidRPr="000326A8">
        <w:t xml:space="preserve">. </w:t>
      </w:r>
      <w:r w:rsidR="002515AB" w:rsidRPr="000326A8">
        <w:t>다만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그와</w:t>
      </w:r>
      <w:r w:rsidR="002515AB" w:rsidRPr="000326A8">
        <w:t xml:space="preserve"> </w:t>
      </w:r>
      <w:r w:rsidR="002515AB" w:rsidRPr="000326A8">
        <w:t>같은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방어에</w:t>
      </w:r>
      <w:r w:rsidR="002515AB" w:rsidRPr="000326A8">
        <w:t xml:space="preserve"> </w:t>
      </w:r>
      <w:r w:rsidR="002515AB" w:rsidRPr="000326A8">
        <w:t>자신의</w:t>
      </w:r>
      <w:r w:rsidR="002515AB" w:rsidRPr="000326A8">
        <w:t xml:space="preserve"> </w:t>
      </w:r>
      <w:r w:rsidR="002515AB" w:rsidRPr="000326A8">
        <w:t>비용으로</w:t>
      </w:r>
      <w:r w:rsidR="002515AB" w:rsidRPr="000326A8">
        <w:t xml:space="preserve"> </w:t>
      </w:r>
      <w:r w:rsidR="002515AB" w:rsidRPr="000326A8">
        <w:t>참여할</w:t>
      </w:r>
      <w:r w:rsidR="002515AB" w:rsidRPr="000326A8">
        <w:t xml:space="preserve"> </w:t>
      </w:r>
      <w:r w:rsidR="002515AB" w:rsidRPr="000326A8">
        <w:t>수</w:t>
      </w:r>
      <w:r w:rsidR="002515AB" w:rsidRPr="000326A8">
        <w:t xml:space="preserve"> </w:t>
      </w:r>
      <w:r w:rsidR="002515AB" w:rsidRPr="000326A8">
        <w:t>있다</w:t>
      </w:r>
      <w:r w:rsidR="002515AB" w:rsidRPr="000326A8">
        <w:t xml:space="preserve">. </w:t>
      </w:r>
      <w:r w:rsidR="002515AB" w:rsidRPr="000326A8">
        <w:t>배상의무자가</w:t>
      </w:r>
      <w:r w:rsidR="002515AB" w:rsidRPr="000326A8">
        <w:t xml:space="preserve"> </w:t>
      </w:r>
      <w:r w:rsidR="002515AB" w:rsidRPr="000326A8">
        <w:t>배상권리자로부터</w:t>
      </w:r>
      <w:r w:rsidR="002515AB" w:rsidRPr="000326A8">
        <w:t xml:space="preserve"> </w:t>
      </w:r>
      <w:r w:rsidR="002515AB" w:rsidRPr="000326A8">
        <w:t>위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수령한</w:t>
      </w:r>
      <w:r w:rsidR="002515AB" w:rsidRPr="000326A8">
        <w:t xml:space="preserve"> </w:t>
      </w:r>
      <w:r w:rsidR="002515AB" w:rsidRPr="003E7582">
        <w:t>날로부터</w:t>
      </w:r>
      <w:r w:rsidR="002515AB" w:rsidRPr="003E7582">
        <w:t xml:space="preserve"> 30</w:t>
      </w:r>
      <w:r w:rsidR="002515AB" w:rsidRPr="003E7582">
        <w:t>일</w:t>
      </w:r>
      <w:r w:rsidR="002515AB" w:rsidRPr="000326A8">
        <w:t>이</w:t>
      </w:r>
      <w:r w:rsidR="002515AB" w:rsidRPr="000326A8">
        <w:t xml:space="preserve"> </w:t>
      </w:r>
      <w:r w:rsidR="002515AB" w:rsidRPr="000326A8">
        <w:t>경과한</w:t>
      </w:r>
      <w:r w:rsidR="002515AB" w:rsidRPr="000326A8">
        <w:t xml:space="preserve"> </w:t>
      </w:r>
      <w:r w:rsidR="002515AB" w:rsidRPr="000326A8">
        <w:t>날까지</w:t>
      </w:r>
      <w:r w:rsidR="002515AB" w:rsidRPr="000326A8">
        <w:t xml:space="preserve"> </w:t>
      </w:r>
      <w:r w:rsidR="002515AB" w:rsidRPr="000326A8">
        <w:t>자신이</w:t>
      </w:r>
      <w:r w:rsidR="002515AB" w:rsidRPr="000326A8">
        <w:t xml:space="preserve"> </w:t>
      </w:r>
      <w:r w:rsidR="002515AB" w:rsidRPr="000326A8">
        <w:t>위의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담당하겠다는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배상권리자에게</w:t>
      </w:r>
      <w:r w:rsidR="002515AB" w:rsidRPr="000326A8">
        <w:t xml:space="preserve"> </w:t>
      </w:r>
      <w:r w:rsidR="002515AB" w:rsidRPr="000326A8">
        <w:t>하지</w:t>
      </w:r>
      <w:r w:rsidR="002515AB" w:rsidRPr="000326A8">
        <w:t xml:space="preserve"> </w:t>
      </w:r>
      <w:r w:rsidR="002515AB" w:rsidRPr="000326A8">
        <w:t>않거나</w:t>
      </w:r>
      <w:r w:rsidR="002515AB" w:rsidRPr="000326A8">
        <w:t xml:space="preserve">,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자신이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lastRenderedPageBreak/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담당하지</w:t>
      </w:r>
      <w:r w:rsidR="002515AB" w:rsidRPr="000326A8">
        <w:t xml:space="preserve"> </w:t>
      </w:r>
      <w:r w:rsidR="002515AB" w:rsidRPr="000326A8">
        <w:t>않겠다는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배상권리자에게</w:t>
      </w:r>
      <w:r w:rsidR="002515AB" w:rsidRPr="000326A8">
        <w:t xml:space="preserve"> </w:t>
      </w:r>
      <w:r w:rsidR="002515AB" w:rsidRPr="000326A8">
        <w:t>한</w:t>
      </w:r>
      <w:r w:rsidR="002515AB" w:rsidRPr="000326A8">
        <w:t xml:space="preserve"> </w:t>
      </w:r>
      <w:r w:rsidR="002515AB" w:rsidRPr="000326A8">
        <w:t>경우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594216" w:rsidRPr="000326A8">
        <w:t>단독으로</w:t>
      </w:r>
      <w:r w:rsidR="00594216" w:rsidRPr="000326A8">
        <w:t xml:space="preserve"> </w:t>
      </w:r>
      <w:r w:rsidR="002515AB" w:rsidRPr="000326A8">
        <w:t>그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담당할</w:t>
      </w:r>
      <w:r w:rsidR="002515AB" w:rsidRPr="000326A8">
        <w:t xml:space="preserve"> </w:t>
      </w:r>
      <w:r w:rsidR="002515AB" w:rsidRPr="000326A8">
        <w:t>권한을</w:t>
      </w:r>
      <w:r w:rsidR="002515AB" w:rsidRPr="000326A8">
        <w:t xml:space="preserve"> </w:t>
      </w:r>
      <w:r w:rsidR="002515AB" w:rsidRPr="000326A8">
        <w:t>가진다</w:t>
      </w:r>
      <w:r w:rsidR="002515AB" w:rsidRPr="000326A8">
        <w:t>.</w:t>
      </w:r>
      <w:r w:rsidR="00E9467C" w:rsidRPr="000326A8">
        <w:t xml:space="preserve"> </w:t>
      </w:r>
      <w:r w:rsidR="002515AB" w:rsidRPr="000326A8">
        <w:t>다만</w:t>
      </w:r>
      <w:r w:rsidR="002515AB" w:rsidRPr="000326A8">
        <w:t xml:space="preserve">, </w:t>
      </w:r>
      <w:r w:rsidR="002515AB" w:rsidRPr="000326A8">
        <w:t>배상의무자의</w:t>
      </w:r>
      <w:r w:rsidR="002515AB" w:rsidRPr="000326A8">
        <w:t xml:space="preserve"> </w:t>
      </w:r>
      <w:r w:rsidR="002515AB" w:rsidRPr="000326A8">
        <w:t>사전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동의가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경우를</w:t>
      </w:r>
      <w:r w:rsidR="002515AB" w:rsidRPr="000326A8">
        <w:t xml:space="preserve"> </w:t>
      </w:r>
      <w:r w:rsidR="002515AB" w:rsidRPr="000326A8">
        <w:t>제외하고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위의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</w:t>
      </w:r>
      <w:r w:rsidR="002515AB" w:rsidRPr="000326A8">
        <w:t xml:space="preserve"> </w:t>
      </w:r>
      <w:r w:rsidR="002515AB" w:rsidRPr="000326A8">
        <w:t>절차에서</w:t>
      </w:r>
      <w:r w:rsidR="002515AB" w:rsidRPr="000326A8">
        <w:t xml:space="preserve"> </w:t>
      </w:r>
      <w:r>
        <w:rPr>
          <w:rFonts w:hint="eastAsia"/>
        </w:rPr>
        <w:t>인낙</w:t>
      </w:r>
      <w:r>
        <w:rPr>
          <w:rFonts w:hint="eastAsia"/>
        </w:rPr>
        <w:t>,</w:t>
      </w:r>
      <w:r>
        <w:t xml:space="preserve"> </w:t>
      </w:r>
      <w:r w:rsidR="002515AB" w:rsidRPr="000326A8">
        <w:t>조정이나</w:t>
      </w:r>
      <w:r w:rsidR="002515AB" w:rsidRPr="000326A8">
        <w:t xml:space="preserve"> </w:t>
      </w:r>
      <w:r w:rsidR="002515AB" w:rsidRPr="000326A8">
        <w:t>화해를</w:t>
      </w:r>
      <w:r w:rsidR="002515AB" w:rsidRPr="000326A8">
        <w:t xml:space="preserve"> </w:t>
      </w:r>
      <w:r w:rsidR="002515AB" w:rsidRPr="000326A8">
        <w:t>할</w:t>
      </w:r>
      <w:r w:rsidR="002515AB" w:rsidRPr="000326A8">
        <w:t xml:space="preserve"> </w:t>
      </w:r>
      <w:r w:rsidR="002515AB" w:rsidRPr="000326A8">
        <w:t>수</w:t>
      </w:r>
      <w:r w:rsidR="002515AB" w:rsidRPr="000326A8">
        <w:t xml:space="preserve"> </w:t>
      </w:r>
      <w:r w:rsidR="002515AB" w:rsidRPr="000326A8">
        <w:t>없다</w:t>
      </w:r>
      <w:r w:rsidR="002515AB" w:rsidRPr="000326A8">
        <w:t xml:space="preserve">. </w:t>
      </w:r>
      <w:r w:rsidR="002515AB" w:rsidRPr="000326A8">
        <w:t>배상의무자와</w:t>
      </w:r>
      <w:r w:rsidR="002515AB" w:rsidRPr="000326A8">
        <w:t xml:space="preserve">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위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위해</w:t>
      </w:r>
      <w:r w:rsidR="002515AB" w:rsidRPr="000326A8">
        <w:t xml:space="preserve"> </w:t>
      </w:r>
      <w:r w:rsidR="002515AB" w:rsidRPr="000326A8">
        <w:t>자신</w:t>
      </w:r>
      <w:r w:rsidR="00F35169">
        <w:rPr>
          <w:rFonts w:hint="eastAsia"/>
        </w:rPr>
        <w:t xml:space="preserve"> </w:t>
      </w:r>
      <w:r w:rsidR="00F35169">
        <w:rPr>
          <w:rFonts w:hint="eastAsia"/>
        </w:rPr>
        <w:t>및</w:t>
      </w:r>
      <w:r w:rsidR="00F35169">
        <w:rPr>
          <w:rFonts w:hint="eastAsia"/>
        </w:rPr>
        <w:t xml:space="preserve"> </w:t>
      </w:r>
      <w:r w:rsidR="00F35169">
        <w:rPr>
          <w:rFonts w:hint="eastAsia"/>
        </w:rPr>
        <w:t>대상회사의</w:t>
      </w:r>
      <w:r w:rsidR="002515AB" w:rsidRPr="000326A8">
        <w:t xml:space="preserve"> </w:t>
      </w:r>
      <w:r w:rsidR="002515AB" w:rsidRPr="000326A8">
        <w:t>문서와</w:t>
      </w:r>
      <w:r w:rsidR="002515AB" w:rsidRPr="000326A8">
        <w:t xml:space="preserve"> </w:t>
      </w:r>
      <w:r w:rsidR="002515AB" w:rsidRPr="000326A8">
        <w:t>기록에</w:t>
      </w:r>
      <w:r w:rsidR="002515AB" w:rsidRPr="000326A8">
        <w:t xml:space="preserve"> </w:t>
      </w:r>
      <w:r w:rsidR="002515AB" w:rsidRPr="000326A8">
        <w:t>대해</w:t>
      </w:r>
      <w:r w:rsidR="002515AB" w:rsidRPr="000326A8">
        <w:t xml:space="preserve"> </w:t>
      </w:r>
      <w:r w:rsidR="002515AB" w:rsidRPr="000326A8">
        <w:t>상대방에게</w:t>
      </w:r>
      <w:r w:rsidR="002515AB" w:rsidRPr="000326A8">
        <w:t xml:space="preserve"> </w:t>
      </w:r>
      <w:r w:rsidR="002515AB" w:rsidRPr="000326A8">
        <w:t>합리적인</w:t>
      </w:r>
      <w:r w:rsidR="002515AB" w:rsidRPr="000326A8">
        <w:t xml:space="preserve"> </w:t>
      </w:r>
      <w:r w:rsidR="002515AB" w:rsidRPr="000326A8">
        <w:t>접근을</w:t>
      </w:r>
      <w:r w:rsidR="002515AB" w:rsidRPr="000326A8">
        <w:t xml:space="preserve"> </w:t>
      </w:r>
      <w:r w:rsidR="002515AB" w:rsidRPr="000326A8">
        <w:t>허용하는</w:t>
      </w:r>
      <w:r w:rsidR="002515AB" w:rsidRPr="000326A8">
        <w:t xml:space="preserve"> </w:t>
      </w:r>
      <w:r w:rsidR="002515AB" w:rsidRPr="000326A8">
        <w:t>것을</w:t>
      </w:r>
      <w:r w:rsidR="002515AB" w:rsidRPr="000326A8">
        <w:t xml:space="preserve"> </w:t>
      </w:r>
      <w:r w:rsidR="002515AB" w:rsidRPr="000326A8">
        <w:t>포함하여</w:t>
      </w:r>
      <w:r w:rsidR="002515AB" w:rsidRPr="000326A8">
        <w:t xml:space="preserve">, </w:t>
      </w:r>
      <w:r w:rsidR="002515AB" w:rsidRPr="000326A8">
        <w:t>합리적인</w:t>
      </w:r>
      <w:r w:rsidR="002515AB" w:rsidRPr="000326A8">
        <w:t xml:space="preserve"> </w:t>
      </w:r>
      <w:r w:rsidR="002515AB" w:rsidRPr="000326A8">
        <w:t>범위에서</w:t>
      </w:r>
      <w:r w:rsidR="002515AB" w:rsidRPr="000326A8">
        <w:t xml:space="preserve"> </w:t>
      </w:r>
      <w:r w:rsidR="002515AB" w:rsidRPr="000326A8">
        <w:t>상호</w:t>
      </w:r>
      <w:r w:rsidR="002515AB" w:rsidRPr="000326A8">
        <w:t xml:space="preserve"> </w:t>
      </w:r>
      <w:r w:rsidR="002515AB" w:rsidRPr="000326A8">
        <w:t>협조해야</w:t>
      </w:r>
      <w:r w:rsidR="002515AB" w:rsidRPr="000326A8">
        <w:t xml:space="preserve"> </w:t>
      </w:r>
      <w:r w:rsidR="002515AB" w:rsidRPr="000326A8">
        <w:t>한다</w:t>
      </w:r>
      <w:r w:rsidR="002515AB" w:rsidRPr="000326A8">
        <w:t>.</w:t>
      </w:r>
    </w:p>
    <w:p w14:paraId="35F3D236" w14:textId="77777777" w:rsidR="000C4918" w:rsidRPr="000326A8" w:rsidRDefault="005C41DD" w:rsidP="00877E3D">
      <w:pPr>
        <w:pStyle w:val="LKLevel2"/>
      </w:pPr>
      <w:bookmarkStart w:id="99" w:name="_Toc176821193"/>
      <w:r w:rsidRPr="000326A8">
        <w:t>손해배상의</w:t>
      </w:r>
      <w:r w:rsidRPr="000326A8">
        <w:t xml:space="preserve"> </w:t>
      </w:r>
      <w:r w:rsidRPr="000326A8">
        <w:t>조세</w:t>
      </w:r>
      <w:r w:rsidRPr="000326A8">
        <w:t xml:space="preserve"> </w:t>
      </w:r>
      <w:r w:rsidR="000C4918" w:rsidRPr="000326A8">
        <w:t>취급</w:t>
      </w:r>
      <w:r w:rsidR="000C4918" w:rsidRPr="000326A8">
        <w:t>.</w:t>
      </w:r>
      <w:bookmarkEnd w:id="99"/>
    </w:p>
    <w:p w14:paraId="65D42C65" w14:textId="77777777" w:rsidR="000C4918" w:rsidRDefault="005C41DD" w:rsidP="00F724F8">
      <w:pPr>
        <w:pStyle w:val="LK2"/>
        <w:ind w:left="794"/>
        <w:rPr>
          <w:szCs w:val="23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따른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손해배상은</w:t>
      </w:r>
      <w:r w:rsidRPr="00877E3D">
        <w:rPr>
          <w:rStyle w:val="LKChar"/>
        </w:rPr>
        <w:t xml:space="preserve"> </w:t>
      </w:r>
      <w:r w:rsidR="00CD2A74" w:rsidRPr="00877E3D">
        <w:rPr>
          <w:rStyle w:val="LKChar"/>
          <w:rFonts w:hint="eastAsia"/>
        </w:rPr>
        <w:t>관련</w:t>
      </w:r>
      <w:r w:rsidR="00CD2A74" w:rsidRPr="00877E3D">
        <w:rPr>
          <w:rStyle w:val="LKChar"/>
          <w:rFonts w:hint="eastAsia"/>
        </w:rPr>
        <w:t xml:space="preserve"> </w:t>
      </w:r>
      <w:r w:rsidR="00CD2A74" w:rsidRPr="00877E3D">
        <w:rPr>
          <w:rStyle w:val="LKChar"/>
        </w:rPr>
        <w:t>법령에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반하지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않는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한</w:t>
      </w:r>
      <w:r w:rsidR="00CD2A74" w:rsidRPr="00877E3D">
        <w:rPr>
          <w:rStyle w:val="LKChar"/>
        </w:rPr>
        <w:t xml:space="preserve"> </w:t>
      </w:r>
      <w:r w:rsidRPr="00877E3D">
        <w:rPr>
          <w:rStyle w:val="LKChar"/>
        </w:rPr>
        <w:t>조세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목적상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매매대금의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조정으로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본다</w:t>
      </w:r>
      <w:r w:rsidRPr="000326A8">
        <w:rPr>
          <w:szCs w:val="23"/>
        </w:rPr>
        <w:t>.</w:t>
      </w:r>
    </w:p>
    <w:p w14:paraId="17B8032C" w14:textId="77777777" w:rsidR="002515AB" w:rsidRPr="000326A8" w:rsidRDefault="002515AB" w:rsidP="00877E3D">
      <w:pPr>
        <w:pStyle w:val="LKLevel1"/>
      </w:pPr>
      <w:bookmarkStart w:id="100" w:name="_Toc326196543"/>
      <w:bookmarkStart w:id="101" w:name="_Toc515548445"/>
      <w:bookmarkStart w:id="102" w:name="_Ref105666047"/>
      <w:bookmarkStart w:id="103" w:name="_Toc176821194"/>
      <w:r w:rsidRPr="000326A8">
        <w:t>해제</w:t>
      </w:r>
      <w:bookmarkEnd w:id="100"/>
      <w:bookmarkEnd w:id="101"/>
      <w:bookmarkEnd w:id="102"/>
      <w:bookmarkEnd w:id="103"/>
    </w:p>
    <w:p w14:paraId="095E78B8" w14:textId="77777777" w:rsidR="00D85AF8" w:rsidRPr="000326A8" w:rsidRDefault="002515AB" w:rsidP="00877E3D">
      <w:pPr>
        <w:pStyle w:val="LKLevel2"/>
      </w:pPr>
      <w:bookmarkStart w:id="104" w:name="_DV_M202"/>
      <w:bookmarkStart w:id="105" w:name="_Ref105666122"/>
      <w:bookmarkStart w:id="106" w:name="_Toc176821195"/>
      <w:bookmarkEnd w:id="104"/>
      <w:r w:rsidRPr="000326A8">
        <w:t>상호합의에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해제</w:t>
      </w:r>
      <w:r w:rsidRPr="000326A8">
        <w:t>.</w:t>
      </w:r>
      <w:bookmarkStart w:id="107" w:name="_DV_M203"/>
      <w:bookmarkStart w:id="108" w:name="_DV_M204"/>
      <w:bookmarkEnd w:id="105"/>
      <w:bookmarkEnd w:id="106"/>
      <w:bookmarkEnd w:id="107"/>
      <w:bookmarkEnd w:id="108"/>
    </w:p>
    <w:p w14:paraId="0849D422" w14:textId="77777777" w:rsidR="002515AB" w:rsidRPr="000326A8" w:rsidRDefault="002515AB" w:rsidP="00877E3D">
      <w:pPr>
        <w:pStyle w:val="LK2"/>
        <w:ind w:firstLine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Pr="000326A8">
        <w:t>거래종결</w:t>
      </w:r>
      <w:r w:rsidRPr="000326A8">
        <w:t xml:space="preserve"> </w:t>
      </w:r>
      <w:r w:rsidRPr="000326A8">
        <w:t>전에</w:t>
      </w:r>
      <w:r w:rsidRPr="000326A8">
        <w:t xml:space="preserve"> </w:t>
      </w:r>
      <w:r w:rsidRPr="000326A8">
        <w:t>당사자들</w:t>
      </w:r>
      <w:r w:rsidR="00CC210D">
        <w:rPr>
          <w:rFonts w:hint="eastAsia"/>
        </w:rPr>
        <w:t xml:space="preserve"> </w:t>
      </w:r>
      <w:r w:rsidR="00CC210D">
        <w:rPr>
          <w:rFonts w:hint="eastAsia"/>
        </w:rPr>
        <w:t>전원</w:t>
      </w:r>
      <w:r w:rsidRPr="000326A8">
        <w:t>의</w:t>
      </w:r>
      <w:r w:rsidRPr="000326A8">
        <w:t xml:space="preserve"> </w:t>
      </w:r>
      <w:r w:rsidRPr="000326A8">
        <w:t>서면</w:t>
      </w:r>
      <w:r w:rsidRPr="000326A8">
        <w:t xml:space="preserve"> </w:t>
      </w:r>
      <w:r w:rsidRPr="000326A8">
        <w:t>합의에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해제될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있다</w:t>
      </w:r>
      <w:r w:rsidRPr="000326A8">
        <w:t>.</w:t>
      </w:r>
    </w:p>
    <w:p w14:paraId="135BD30D" w14:textId="77777777" w:rsidR="00D616D6" w:rsidRPr="000326A8" w:rsidRDefault="002515AB" w:rsidP="00877E3D">
      <w:pPr>
        <w:pStyle w:val="LKLevel2"/>
      </w:pPr>
      <w:bookmarkStart w:id="109" w:name="_DV_M210"/>
      <w:bookmarkStart w:id="110" w:name="_Ref105666138"/>
      <w:bookmarkStart w:id="111" w:name="_Toc176821196"/>
      <w:bookmarkEnd w:id="109"/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해제</w:t>
      </w:r>
      <w:r w:rsidRPr="000326A8">
        <w:t>.</w:t>
      </w:r>
      <w:bookmarkStart w:id="112" w:name="_DV_M213"/>
      <w:bookmarkEnd w:id="110"/>
      <w:bookmarkEnd w:id="111"/>
      <w:bookmarkEnd w:id="112"/>
    </w:p>
    <w:p w14:paraId="44BC6420" w14:textId="74CC808D" w:rsidR="002515AB" w:rsidRPr="000326A8" w:rsidRDefault="002515AB" w:rsidP="00877E3D">
      <w:pPr>
        <w:pStyle w:val="LK2"/>
        <w:ind w:left="794"/>
        <w:rPr>
          <w:szCs w:val="23"/>
          <w:u w:val="single"/>
        </w:rPr>
      </w:pPr>
      <w:r w:rsidRPr="000326A8">
        <w:rPr>
          <w:szCs w:val="22"/>
        </w:rPr>
        <w:t>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계약은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다음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각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호에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해당하는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경우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아래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기재된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해당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당사자의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상대방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당사자에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대한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서면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통지로써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해제될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있다</w:t>
      </w:r>
      <w:r w:rsidRPr="000326A8">
        <w:rPr>
          <w:szCs w:val="22"/>
        </w:rPr>
        <w:t xml:space="preserve">. </w:t>
      </w:r>
      <w:r w:rsidRPr="000326A8">
        <w:t>다만</w:t>
      </w:r>
      <w:r w:rsidRPr="000326A8">
        <w:t xml:space="preserve">,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사유</w:t>
      </w:r>
      <w:r w:rsidRPr="000326A8">
        <w:t xml:space="preserve"> </w:t>
      </w:r>
      <w:r w:rsidRPr="000326A8">
        <w:t>발생에</w:t>
      </w:r>
      <w:r w:rsidRPr="000326A8">
        <w:t xml:space="preserve"> </w:t>
      </w:r>
      <w:r w:rsidRPr="000326A8">
        <w:t>책임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조에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해제할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</w:t>
      </w:r>
      <w:r w:rsidR="009237EF">
        <w:rPr>
          <w:rFonts w:hint="eastAsia"/>
        </w:rPr>
        <w:t>다</w:t>
      </w:r>
      <w:r w:rsidR="009237EF">
        <w:rPr>
          <w:rFonts w:hint="eastAsia"/>
        </w:rPr>
        <w:t xml:space="preserve">. </w:t>
      </w:r>
      <w:r w:rsidR="009237EF">
        <w:rPr>
          <w:rFonts w:hint="eastAsia"/>
        </w:rPr>
        <w:t>한편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계약금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및</w:t>
      </w:r>
      <w:r w:rsidR="00E51FF6">
        <w:rPr>
          <w:rFonts w:hint="eastAsia"/>
        </w:rPr>
        <w:t>/</w:t>
      </w:r>
      <w:r w:rsidR="00E51FF6">
        <w:rPr>
          <w:rFonts w:hint="eastAsia"/>
        </w:rPr>
        <w:t>또는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중도금</w:t>
      </w:r>
      <w:r w:rsidRPr="000326A8">
        <w:t>의</w:t>
      </w:r>
      <w:r w:rsidRPr="000326A8">
        <w:t xml:space="preserve"> </w:t>
      </w:r>
      <w:r w:rsidRPr="000326A8">
        <w:t>수수에도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당사자</w:t>
      </w:r>
      <w:r w:rsidRPr="000326A8">
        <w:t xml:space="preserve"> </w:t>
      </w:r>
      <w:r w:rsidRPr="000326A8">
        <w:t>일방은</w:t>
      </w:r>
      <w:r w:rsidRPr="000326A8">
        <w:t xml:space="preserve"> </w:t>
      </w:r>
      <w:r w:rsidRPr="000326A8">
        <w:t>계약금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및</w:t>
      </w:r>
      <w:r w:rsidR="00E51FF6">
        <w:rPr>
          <w:rFonts w:hint="eastAsia"/>
        </w:rPr>
        <w:t>/</w:t>
      </w:r>
      <w:r w:rsidR="00E51FF6">
        <w:rPr>
          <w:rFonts w:hint="eastAsia"/>
        </w:rPr>
        <w:t>또는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중도금</w:t>
      </w:r>
      <w:r w:rsidRPr="000326A8">
        <w:t>의</w:t>
      </w:r>
      <w:r w:rsidRPr="000326A8">
        <w:t xml:space="preserve"> </w:t>
      </w:r>
      <w:r w:rsidRPr="000326A8">
        <w:t>포기</w:t>
      </w:r>
      <w:r w:rsidRPr="000326A8">
        <w:t xml:space="preserve"> </w:t>
      </w:r>
      <w:r w:rsidRPr="000326A8">
        <w:t>내지</w:t>
      </w:r>
      <w:r w:rsidRPr="000326A8">
        <w:t xml:space="preserve"> </w:t>
      </w:r>
      <w:r w:rsidR="00E51FF6">
        <w:rPr>
          <w:rFonts w:hint="eastAsia"/>
        </w:rPr>
        <w:t>그</w:t>
      </w:r>
      <w:r w:rsidR="00E51FF6" w:rsidRPr="000326A8">
        <w:t xml:space="preserve"> </w:t>
      </w:r>
      <w:r w:rsidRPr="000326A8">
        <w:t>배액상환으로써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해제할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</w:t>
      </w:r>
      <w:r w:rsidR="005E4F02">
        <w:rPr>
          <w:rFonts w:hint="eastAsia"/>
        </w:rPr>
        <w:t>으며</w:t>
      </w:r>
      <w:r w:rsidR="005E4F02">
        <w:rPr>
          <w:rFonts w:hint="eastAsia"/>
        </w:rPr>
        <w:t>,</w:t>
      </w:r>
      <w:r w:rsidR="005E4F02">
        <w:t xml:space="preserve"> </w:t>
      </w:r>
      <w:r w:rsidR="00E93BC0" w:rsidRPr="000326A8">
        <w:t>당사자들은</w:t>
      </w:r>
      <w:r w:rsidR="00E93BC0" w:rsidRPr="000326A8">
        <w:t xml:space="preserve"> </w:t>
      </w:r>
      <w:r w:rsidR="00E93BC0" w:rsidRPr="000326A8">
        <w:t>거래종결</w:t>
      </w:r>
      <w:r w:rsidR="00E93BC0" w:rsidRPr="000326A8">
        <w:t xml:space="preserve"> </w:t>
      </w:r>
      <w:r w:rsidR="00E93BC0" w:rsidRPr="000326A8">
        <w:t>후에는</w:t>
      </w:r>
      <w:r w:rsidR="00E93BC0" w:rsidRPr="000326A8">
        <w:t xml:space="preserve"> </w:t>
      </w:r>
      <w:proofErr w:type="spellStart"/>
      <w:r w:rsidR="00E93BC0" w:rsidRPr="000326A8">
        <w:t>여하한</w:t>
      </w:r>
      <w:proofErr w:type="spellEnd"/>
      <w:r w:rsidR="00E93BC0" w:rsidRPr="000326A8">
        <w:t xml:space="preserve"> </w:t>
      </w:r>
      <w:r w:rsidR="00E93BC0" w:rsidRPr="000326A8">
        <w:t>경우에도</w:t>
      </w:r>
      <w:r w:rsidR="00E93BC0" w:rsidRPr="000326A8">
        <w:t xml:space="preserve"> </w:t>
      </w:r>
      <w:r w:rsidR="00E93BC0" w:rsidRPr="000326A8">
        <w:t>본</w:t>
      </w:r>
      <w:r w:rsidR="00E93BC0" w:rsidRPr="000326A8">
        <w:t xml:space="preserve"> </w:t>
      </w:r>
      <w:r w:rsidR="00E93BC0" w:rsidRPr="000326A8">
        <w:t>계약을</w:t>
      </w:r>
      <w:r w:rsidR="00E93BC0" w:rsidRPr="000326A8">
        <w:t xml:space="preserve"> </w:t>
      </w:r>
      <w:r w:rsidR="00E93BC0" w:rsidRPr="000326A8">
        <w:t>해제할</w:t>
      </w:r>
      <w:r w:rsidR="00E93BC0" w:rsidRPr="000326A8">
        <w:t xml:space="preserve"> </w:t>
      </w:r>
      <w:r w:rsidR="00E93BC0" w:rsidRPr="000326A8">
        <w:t>수</w:t>
      </w:r>
      <w:r w:rsidR="00E93BC0" w:rsidRPr="000326A8">
        <w:t xml:space="preserve"> </w:t>
      </w:r>
      <w:r w:rsidR="00E93BC0" w:rsidRPr="000326A8">
        <w:t>없다</w:t>
      </w:r>
      <w:r w:rsidR="00E93BC0" w:rsidRPr="000326A8">
        <w:t>.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당사자들이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본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계약을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경우에는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언제나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그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전부를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해제하여야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하고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일부를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것은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허용되지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아니한다</w:t>
      </w:r>
      <w:r w:rsidR="00E93BC0" w:rsidRPr="000326A8">
        <w:rPr>
          <w:szCs w:val="22"/>
        </w:rPr>
        <w:t>.</w:t>
      </w:r>
      <w:r w:rsidR="00FA1875">
        <w:rPr>
          <w:rFonts w:hint="eastAsia"/>
          <w:szCs w:val="22"/>
        </w:rPr>
        <w:t xml:space="preserve"> </w:t>
      </w:r>
    </w:p>
    <w:p w14:paraId="0A5A07A1" w14:textId="4DA76900" w:rsidR="00545131" w:rsidRDefault="00545131" w:rsidP="00877E3D">
      <w:pPr>
        <w:pStyle w:val="LKLevel3"/>
      </w:pPr>
      <w:bookmarkStart w:id="113" w:name="_DV_M205"/>
      <w:bookmarkEnd w:id="113"/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계약금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또는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중도금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지급하지</w:t>
      </w:r>
      <w:r>
        <w:rPr>
          <w:rFonts w:hint="eastAsia"/>
        </w:rPr>
        <w:t xml:space="preserve"> </w:t>
      </w:r>
      <w:r>
        <w:rPr>
          <w:rFonts w:hint="eastAsia"/>
        </w:rPr>
        <w:t>아니</w:t>
      </w:r>
      <w:r w:rsidR="006F07DB"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매도인에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>.</w:t>
      </w:r>
      <w:r>
        <w:t xml:space="preserve"> </w:t>
      </w:r>
    </w:p>
    <w:p w14:paraId="0E7C72D1" w14:textId="2F211556" w:rsidR="00342936" w:rsidRDefault="002515AB" w:rsidP="00877E3D">
      <w:pPr>
        <w:pStyle w:val="LKLevel3"/>
      </w:pPr>
      <w:r w:rsidRPr="000326A8">
        <w:t>어느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 xml:space="preserve">, </w:t>
      </w:r>
      <w:r w:rsidRPr="000326A8">
        <w:t>확약</w:t>
      </w:r>
      <w:r w:rsidRPr="000326A8">
        <w:t xml:space="preserve">, </w:t>
      </w:r>
      <w:r w:rsidRPr="000326A8">
        <w:t>기타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위반하고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하자가</w:t>
      </w:r>
      <w:r w:rsidRPr="000326A8">
        <w:t xml:space="preserve"> </w:t>
      </w:r>
      <w:r w:rsidRPr="000326A8">
        <w:t>시정</w:t>
      </w:r>
      <w:r w:rsidRPr="000326A8">
        <w:t xml:space="preserve"> </w:t>
      </w:r>
      <w:r w:rsidRPr="000326A8">
        <w:t>불가능하거나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시정을</w:t>
      </w:r>
      <w:r w:rsidRPr="000326A8">
        <w:t xml:space="preserve"> </w:t>
      </w:r>
      <w:r w:rsidRPr="000326A8">
        <w:t>요구한</w:t>
      </w:r>
      <w:r w:rsidRPr="000326A8">
        <w:t xml:space="preserve"> </w:t>
      </w:r>
      <w:r w:rsidRPr="003E7582">
        <w:t>날로부터</w:t>
      </w:r>
      <w:r w:rsidRPr="003E7582">
        <w:t xml:space="preserve"> 10</w:t>
      </w:r>
      <w:r w:rsidR="009C6BCB">
        <w:t xml:space="preserve"> </w:t>
      </w:r>
      <w:r w:rsidRPr="000326A8">
        <w:t>영업일</w:t>
      </w:r>
      <w:r w:rsidRPr="000326A8">
        <w:t xml:space="preserve"> </w:t>
      </w:r>
      <w:r w:rsidRPr="000326A8">
        <w:t>이내에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시정하지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="00E9467C" w:rsidRPr="000326A8">
        <w:t>.</w:t>
      </w:r>
      <w:r w:rsidR="00225E15" w:rsidRPr="000326A8">
        <w:t xml:space="preserve"> </w:t>
      </w:r>
      <w:r w:rsidR="00021E2D" w:rsidRPr="000326A8">
        <w:t>단</w:t>
      </w:r>
      <w:r w:rsidR="00021E2D" w:rsidRPr="000326A8">
        <w:t>,</w:t>
      </w:r>
      <w:r w:rsidR="0044313E" w:rsidRPr="000326A8">
        <w:t xml:space="preserve"> </w:t>
      </w:r>
      <w:r w:rsidR="0044313E" w:rsidRPr="000326A8">
        <w:t>본</w:t>
      </w:r>
      <w:r w:rsidR="0044313E" w:rsidRPr="000326A8">
        <w:t xml:space="preserve"> </w:t>
      </w:r>
      <w:r w:rsidR="0044313E" w:rsidRPr="000326A8">
        <w:t>항에</w:t>
      </w:r>
      <w:r w:rsidR="0044313E" w:rsidRPr="000326A8">
        <w:t xml:space="preserve"> </w:t>
      </w:r>
      <w:r w:rsidR="0044313E" w:rsidRPr="000326A8">
        <w:t>따른</w:t>
      </w:r>
      <w:r w:rsidR="0044313E" w:rsidRPr="000326A8">
        <w:t xml:space="preserve"> </w:t>
      </w:r>
      <w:r w:rsidR="0044313E" w:rsidRPr="000326A8">
        <w:t>해제권</w:t>
      </w:r>
      <w:r w:rsidR="0044313E" w:rsidRPr="000326A8">
        <w:t xml:space="preserve"> </w:t>
      </w:r>
      <w:r w:rsidR="0044313E" w:rsidRPr="000326A8">
        <w:t>행사가</w:t>
      </w:r>
      <w:r w:rsidR="00021E2D" w:rsidRPr="000326A8">
        <w:t xml:space="preserve"> </w:t>
      </w:r>
      <w:r w:rsidR="00021E2D" w:rsidRPr="000326A8">
        <w:t>매도인의</w:t>
      </w:r>
      <w:r w:rsidR="00021E2D" w:rsidRPr="000326A8">
        <w:t xml:space="preserve"> </w:t>
      </w:r>
      <w:r w:rsidR="00021E2D" w:rsidRPr="000326A8">
        <w:t>진술</w:t>
      </w:r>
      <w:r w:rsidR="00021E2D" w:rsidRPr="000326A8">
        <w:t xml:space="preserve"> </w:t>
      </w:r>
      <w:r w:rsidR="00021E2D" w:rsidRPr="000326A8">
        <w:t>및</w:t>
      </w:r>
      <w:r w:rsidR="00021E2D" w:rsidRPr="000326A8">
        <w:t xml:space="preserve"> </w:t>
      </w:r>
      <w:r w:rsidR="00021E2D" w:rsidRPr="000326A8">
        <w:t>보장</w:t>
      </w:r>
      <w:r w:rsidR="00556E93" w:rsidRPr="000326A8">
        <w:t xml:space="preserve"> </w:t>
      </w:r>
      <w:r w:rsidR="00556E93" w:rsidRPr="000326A8">
        <w:t>확약</w:t>
      </w:r>
      <w:r w:rsidR="00556E93" w:rsidRPr="000326A8">
        <w:t xml:space="preserve"> </w:t>
      </w:r>
      <w:r w:rsidR="00556E93" w:rsidRPr="000326A8">
        <w:t>기타</w:t>
      </w:r>
      <w:r w:rsidR="00556E93" w:rsidRPr="000326A8">
        <w:t xml:space="preserve"> </w:t>
      </w:r>
      <w:r w:rsidR="00556E93" w:rsidRPr="000326A8">
        <w:t>의무</w:t>
      </w:r>
      <w:r w:rsidR="00556E93" w:rsidRPr="000326A8">
        <w:t xml:space="preserve"> </w:t>
      </w:r>
      <w:r w:rsidR="00556E93" w:rsidRPr="000326A8">
        <w:t>위반을</w:t>
      </w:r>
      <w:r w:rsidR="00556E93" w:rsidRPr="000326A8">
        <w:t xml:space="preserve"> </w:t>
      </w:r>
      <w:r w:rsidR="00556E93" w:rsidRPr="000326A8">
        <w:t>이유로</w:t>
      </w:r>
      <w:r w:rsidR="00556E93" w:rsidRPr="000326A8">
        <w:t xml:space="preserve"> </w:t>
      </w:r>
      <w:r w:rsidR="00556E93" w:rsidRPr="000326A8">
        <w:t>하는</w:t>
      </w:r>
      <w:r w:rsidR="00556E93" w:rsidRPr="000326A8">
        <w:t xml:space="preserve"> </w:t>
      </w:r>
      <w:r w:rsidR="00556E93" w:rsidRPr="000326A8">
        <w:t>경우에는</w:t>
      </w:r>
      <w:r w:rsidR="00556E93" w:rsidRPr="000326A8">
        <w:t xml:space="preserve"> </w:t>
      </w:r>
      <w:r w:rsidR="002D0ADE">
        <w:rPr>
          <w:rFonts w:hint="eastAsia"/>
        </w:rPr>
        <w:t>매수인</w:t>
      </w:r>
      <w:r w:rsidR="002D0ADE">
        <w:rPr>
          <w:rFonts w:hint="eastAsia"/>
        </w:rPr>
        <w:lastRenderedPageBreak/>
        <w:t>은</w:t>
      </w:r>
      <w:r w:rsidR="002D0ADE">
        <w:rPr>
          <w:rFonts w:hint="eastAsia"/>
        </w:rPr>
        <w:t xml:space="preserve"> </w:t>
      </w:r>
      <w:r w:rsidR="0044313E" w:rsidRPr="000326A8">
        <w:t>그로</w:t>
      </w:r>
      <w:r w:rsidR="0044313E" w:rsidRPr="000326A8">
        <w:t xml:space="preserve"> </w:t>
      </w:r>
      <w:r w:rsidR="0044313E" w:rsidRPr="000326A8">
        <w:t>인하여</w:t>
      </w:r>
      <w:r w:rsidR="0044313E" w:rsidRPr="000326A8">
        <w:t xml:space="preserve"> </w:t>
      </w:r>
      <w:r w:rsidR="00021E2D" w:rsidRPr="000326A8">
        <w:t>중대한</w:t>
      </w:r>
      <w:r w:rsidR="00021E2D" w:rsidRPr="000326A8">
        <w:t xml:space="preserve"> </w:t>
      </w:r>
      <w:r w:rsidR="00021E2D" w:rsidRPr="000326A8">
        <w:t>부정적인</w:t>
      </w:r>
      <w:r w:rsidR="00021E2D" w:rsidRPr="000326A8">
        <w:t xml:space="preserve"> </w:t>
      </w:r>
      <w:r w:rsidR="00021E2D" w:rsidRPr="000326A8">
        <w:t>영향이</w:t>
      </w:r>
      <w:r w:rsidR="00021E2D" w:rsidRPr="000326A8">
        <w:t xml:space="preserve"> </w:t>
      </w:r>
      <w:r w:rsidR="00021E2D" w:rsidRPr="000326A8">
        <w:t>발생</w:t>
      </w:r>
      <w:r w:rsidR="00B202BA" w:rsidRPr="000326A8">
        <w:t>한</w:t>
      </w:r>
      <w:r w:rsidR="00B202BA" w:rsidRPr="000326A8">
        <w:t xml:space="preserve"> </w:t>
      </w:r>
      <w:r w:rsidR="00B202BA" w:rsidRPr="000326A8">
        <w:t>경우에</w:t>
      </w:r>
      <w:r w:rsidR="00B202BA" w:rsidRPr="000326A8">
        <w:t xml:space="preserve"> </w:t>
      </w:r>
      <w:r w:rsidR="00B202BA" w:rsidRPr="000326A8">
        <w:t>한하여</w:t>
      </w:r>
      <w:r w:rsidR="00B202BA" w:rsidRPr="000326A8">
        <w:t xml:space="preserve"> </w:t>
      </w:r>
      <w:r w:rsidR="005E4F02">
        <w:rPr>
          <w:rFonts w:hint="eastAsia"/>
        </w:rPr>
        <w:t>본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항의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해제권을</w:t>
      </w:r>
      <w:r w:rsidR="005E4F02">
        <w:rPr>
          <w:rFonts w:hint="eastAsia"/>
        </w:rPr>
        <w:t xml:space="preserve"> </w:t>
      </w:r>
      <w:r w:rsidR="00B202BA" w:rsidRPr="000326A8">
        <w:t>행사할</w:t>
      </w:r>
      <w:r w:rsidR="00B202BA" w:rsidRPr="000326A8">
        <w:t xml:space="preserve"> </w:t>
      </w:r>
      <w:r w:rsidR="00B202BA" w:rsidRPr="000326A8">
        <w:t>수</w:t>
      </w:r>
      <w:r w:rsidR="00B202BA" w:rsidRPr="000326A8">
        <w:t xml:space="preserve"> </w:t>
      </w:r>
      <w:r w:rsidR="00B202BA" w:rsidRPr="000326A8">
        <w:t>있다</w:t>
      </w:r>
      <w:r w:rsidR="00B202BA" w:rsidRPr="000326A8">
        <w:t>.</w:t>
      </w:r>
    </w:p>
    <w:p w14:paraId="406B73A5" w14:textId="1129F190" w:rsidR="00D418B2" w:rsidRPr="000326A8" w:rsidRDefault="00D418B2" w:rsidP="00877E3D">
      <w:pPr>
        <w:pStyle w:val="LKLevel3"/>
      </w:pP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정부기관이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금지하는</w:t>
      </w:r>
      <w:r w:rsidRPr="000326A8">
        <w:t xml:space="preserve"> </w:t>
      </w:r>
      <w:r w:rsidRPr="000326A8">
        <w:t>조치를</w:t>
      </w:r>
      <w:r w:rsidRPr="000326A8">
        <w:t xml:space="preserve"> </w:t>
      </w:r>
      <w:r w:rsidRPr="000326A8">
        <w:t>취하고</w:t>
      </w:r>
      <w:r w:rsidRPr="000326A8">
        <w:t xml:space="preserve">, </w:t>
      </w:r>
      <w:r w:rsidRPr="000326A8">
        <w:t>이러한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최종적인</w:t>
      </w:r>
      <w:r w:rsidRPr="000326A8">
        <w:t xml:space="preserve"> </w:t>
      </w:r>
      <w:r w:rsidRPr="000326A8">
        <w:t>것으로서</w:t>
      </w:r>
      <w:r w:rsidRPr="000326A8">
        <w:t xml:space="preserve"> </w:t>
      </w:r>
      <w:r w:rsidRPr="000326A8">
        <w:t>절차상</w:t>
      </w:r>
      <w:r w:rsidRPr="000326A8">
        <w:t xml:space="preserve"> </w:t>
      </w:r>
      <w:r w:rsidRPr="000326A8">
        <w:t>더</w:t>
      </w:r>
      <w:r w:rsidRPr="000326A8">
        <w:t xml:space="preserve"> </w:t>
      </w:r>
      <w:r w:rsidRPr="000326A8">
        <w:t>이상</w:t>
      </w:r>
      <w:r w:rsidRPr="000326A8">
        <w:t xml:space="preserve"> </w:t>
      </w:r>
      <w:r w:rsidRPr="000326A8">
        <w:t>다툴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각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Pr="000326A8">
        <w:t>.</w:t>
      </w:r>
    </w:p>
    <w:p w14:paraId="7540493F" w14:textId="53680643" w:rsidR="00D418B2" w:rsidRDefault="00D418B2" w:rsidP="00877E3D">
      <w:pPr>
        <w:pStyle w:val="LKLevel3"/>
      </w:pP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REF _Ref105666501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CE16BB">
        <w:rPr>
          <w:rFonts w:hint="eastAsia"/>
          <w:u w:val="single"/>
        </w:rPr>
        <w:t>제</w:t>
      </w:r>
      <w:r w:rsidR="00CE16BB">
        <w:rPr>
          <w:rFonts w:hint="eastAsia"/>
          <w:u w:val="single"/>
        </w:rPr>
        <w:t>6</w:t>
      </w:r>
      <w:r w:rsidR="00CE16BB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Pr="000326A8">
        <w:t>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거래종결의</w:t>
      </w:r>
      <w:r w:rsidRPr="000326A8">
        <w:t xml:space="preserve"> </w:t>
      </w:r>
      <w:r w:rsidRPr="000326A8">
        <w:t>선행조건이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성취되었음에도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_Ref105666246 \w \h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CE16BB">
        <w:rPr>
          <w:rFonts w:hint="eastAsia"/>
          <w:u w:val="single"/>
        </w:rPr>
        <w:t>제</w:t>
      </w:r>
      <w:r w:rsidR="00CE16BB">
        <w:rPr>
          <w:rFonts w:hint="eastAsia"/>
          <w:u w:val="single"/>
        </w:rPr>
        <w:t>3</w:t>
      </w:r>
      <w:r w:rsidR="00CE16B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Pr="000326A8">
        <w:t>의</w:t>
      </w:r>
      <w:r w:rsidRPr="000326A8">
        <w:t xml:space="preserve"> </w:t>
      </w:r>
      <w:r w:rsidRPr="000326A8">
        <w:t>거래종결의무를</w:t>
      </w:r>
      <w:r w:rsidRPr="000326A8">
        <w:t xml:space="preserve"> </w:t>
      </w:r>
      <w:r w:rsidRPr="000326A8">
        <w:t>이행하지</w:t>
      </w:r>
      <w:r w:rsidRPr="000326A8">
        <w:t xml:space="preserve"> </w:t>
      </w:r>
      <w:r w:rsidRPr="000326A8">
        <w:t>않는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상대방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Pr="000326A8">
        <w:t>.</w:t>
      </w:r>
    </w:p>
    <w:p w14:paraId="3E46DA97" w14:textId="06FA3335" w:rsidR="002515AB" w:rsidRPr="000326A8" w:rsidRDefault="00C52A15" w:rsidP="00877E3D">
      <w:pPr>
        <w:pStyle w:val="LKLevel3"/>
      </w:pPr>
      <w:bookmarkStart w:id="114" w:name="_DV_M206"/>
      <w:bookmarkStart w:id="115" w:name="_DV_M208"/>
      <w:bookmarkStart w:id="116" w:name="_Hlk203934069"/>
      <w:bookmarkEnd w:id="114"/>
      <w:bookmarkEnd w:id="115"/>
      <w:r>
        <w:rPr>
          <w:rFonts w:hint="eastAsia"/>
        </w:rPr>
        <w:t>[</w:t>
      </w:r>
      <w:r w:rsidR="00663293" w:rsidRPr="000326A8">
        <w:t>거래종결이</w:t>
      </w:r>
      <w:r w:rsidR="00663293" w:rsidRPr="000326A8">
        <w:t xml:space="preserve"> </w:t>
      </w:r>
      <w:r w:rsidR="00663293" w:rsidRPr="000326A8">
        <w:t>본</w:t>
      </w:r>
      <w:r w:rsidR="00663293" w:rsidRPr="000326A8">
        <w:t xml:space="preserve"> </w:t>
      </w:r>
      <w:r w:rsidR="00663293" w:rsidRPr="000326A8">
        <w:t>계약</w:t>
      </w:r>
      <w:r w:rsidR="00663293" w:rsidRPr="000326A8">
        <w:t xml:space="preserve"> </w:t>
      </w:r>
      <w:r w:rsidR="00663293" w:rsidRPr="003E7582">
        <w:t>체결일로부터</w:t>
      </w:r>
      <w:r w:rsidR="00663293" w:rsidRPr="003E7582">
        <w:t xml:space="preserve"> [120]</w:t>
      </w:r>
      <w:r w:rsidR="00663293" w:rsidRPr="003E7582">
        <w:t>일</w:t>
      </w:r>
      <w:r w:rsidR="00663293" w:rsidRPr="009A7361">
        <w:t>이</w:t>
      </w:r>
      <w:r w:rsidR="00663293" w:rsidRPr="000326A8">
        <w:t xml:space="preserve"> </w:t>
      </w:r>
      <w:r w:rsidR="00663293" w:rsidRPr="000326A8">
        <w:t>경과한</w:t>
      </w:r>
      <w:r w:rsidR="00663293" w:rsidRPr="000326A8">
        <w:t xml:space="preserve"> </w:t>
      </w:r>
      <w:r w:rsidR="00663293" w:rsidRPr="000326A8">
        <w:t>날</w:t>
      </w:r>
      <w:r w:rsidR="00663293">
        <w:rPr>
          <w:rFonts w:hint="eastAsia"/>
        </w:rPr>
        <w:t>(</w:t>
      </w:r>
      <w:r w:rsidR="00663293" w:rsidRPr="0002206B">
        <w:rPr>
          <w:rFonts w:hint="eastAsia"/>
        </w:rPr>
        <w:t>단</w:t>
      </w:r>
      <w:r w:rsidR="00663293" w:rsidRPr="0002206B">
        <w:rPr>
          <w:rFonts w:hint="eastAsia"/>
        </w:rPr>
        <w:t xml:space="preserve">, </w:t>
      </w:r>
      <w:r w:rsidR="00663293" w:rsidRPr="0002206B">
        <w:rPr>
          <w:rFonts w:hint="eastAsia"/>
        </w:rPr>
        <w:t>매수인이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본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계약에서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정한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의무를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모두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이행하였음에도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불구하고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위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기간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내에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필요적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정부승인이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이루어지지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않은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경우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매도인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또는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매수인의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요청에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따라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위</w:t>
      </w:r>
      <w:r w:rsidR="00663293" w:rsidRPr="0002206B">
        <w:rPr>
          <w:rFonts w:hint="eastAsia"/>
        </w:rPr>
        <w:t xml:space="preserve"> </w:t>
      </w:r>
      <w:r w:rsidR="00663293" w:rsidRPr="00DD7F18">
        <w:rPr>
          <w:rFonts w:hint="eastAsia"/>
        </w:rPr>
        <w:t>기간은</w:t>
      </w:r>
      <w:r w:rsidR="00663293" w:rsidRPr="00DD7F18">
        <w:rPr>
          <w:rFonts w:hint="eastAsia"/>
        </w:rPr>
        <w:t xml:space="preserve"> </w:t>
      </w:r>
      <w:r w:rsidR="00D0426F">
        <w:rPr>
          <w:rFonts w:hint="eastAsia"/>
        </w:rPr>
        <w:t>[</w:t>
      </w:r>
      <w:r w:rsidR="00663293" w:rsidRPr="0034310C">
        <w:t>240</w:t>
      </w:r>
      <w:r w:rsidR="00D0426F">
        <w:rPr>
          <w:rFonts w:hint="eastAsia"/>
        </w:rPr>
        <w:t>]</w:t>
      </w:r>
      <w:r w:rsidR="00663293" w:rsidRPr="00DD7F18">
        <w:rPr>
          <w:rFonts w:hint="eastAsia"/>
        </w:rPr>
        <w:t>일의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범위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내에서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연장되며</w:t>
      </w:r>
      <w:r w:rsidR="00663293" w:rsidRPr="0002206B">
        <w:rPr>
          <w:rFonts w:hint="eastAsia"/>
        </w:rPr>
        <w:t xml:space="preserve">, </w:t>
      </w:r>
      <w:r w:rsidR="00663293" w:rsidRPr="0002206B">
        <w:rPr>
          <w:rFonts w:hint="eastAsia"/>
        </w:rPr>
        <w:t>위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연장된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기간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내에도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필요적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정부승인이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이루어지지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않는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경우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이는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매수인의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귀책사유로</w:t>
      </w:r>
      <w:r w:rsidR="00663293" w:rsidRPr="0002206B">
        <w:rPr>
          <w:rFonts w:hint="eastAsia"/>
        </w:rPr>
        <w:t xml:space="preserve"> </w:t>
      </w:r>
      <w:r w:rsidR="00663293" w:rsidRPr="0002206B">
        <w:rPr>
          <w:rFonts w:hint="eastAsia"/>
        </w:rPr>
        <w:t>본다</w:t>
      </w:r>
      <w:r w:rsidR="00663293" w:rsidRPr="0002206B">
        <w:rPr>
          <w:rFonts w:hint="eastAsia"/>
        </w:rPr>
        <w:t>)</w:t>
      </w:r>
      <w:r w:rsidR="00663293" w:rsidRPr="000326A8">
        <w:t>까지</w:t>
      </w:r>
      <w:r w:rsidR="00663293" w:rsidRPr="000326A8">
        <w:t xml:space="preserve"> </w:t>
      </w:r>
      <w:r w:rsidR="00663293" w:rsidRPr="000326A8">
        <w:t>이루어지지</w:t>
      </w:r>
      <w:r w:rsidR="00663293" w:rsidRPr="000326A8">
        <w:t xml:space="preserve"> </w:t>
      </w:r>
      <w:r w:rsidR="00663293" w:rsidRPr="000326A8">
        <w:t>아니하는</w:t>
      </w:r>
      <w:r w:rsidR="00663293" w:rsidRPr="000326A8">
        <w:t xml:space="preserve"> </w:t>
      </w:r>
      <w:r w:rsidR="00663293" w:rsidRPr="000326A8">
        <w:t>경우</w:t>
      </w:r>
      <w:r w:rsidR="00663293" w:rsidRPr="000326A8">
        <w:t xml:space="preserve">, </w:t>
      </w:r>
      <w:r w:rsidR="00663293">
        <w:rPr>
          <w:rFonts w:hint="eastAsia"/>
        </w:rPr>
        <w:t>매도인</w:t>
      </w:r>
      <w:r w:rsidR="00663293" w:rsidRPr="000326A8">
        <w:t>에</w:t>
      </w:r>
      <w:r w:rsidR="00663293" w:rsidRPr="000326A8">
        <w:t xml:space="preserve"> </w:t>
      </w:r>
      <w:r w:rsidR="00663293" w:rsidRPr="000326A8">
        <w:t>의하여</w:t>
      </w:r>
      <w:r w:rsidR="00663293" w:rsidRPr="000326A8">
        <w:t>.</w:t>
      </w:r>
      <w:bookmarkEnd w:id="116"/>
      <w:r>
        <w:rPr>
          <w:rFonts w:hint="eastAsia"/>
        </w:rPr>
        <w:t>]</w:t>
      </w:r>
      <w:r w:rsidR="00495392">
        <w:rPr>
          <w:rFonts w:hint="eastAsia"/>
        </w:rPr>
        <w:t xml:space="preserve"> </w:t>
      </w:r>
      <w:r w:rsidR="002E4FEA" w:rsidRPr="00495392">
        <w:rPr>
          <w:rFonts w:hint="eastAsia"/>
          <w:highlight w:val="green"/>
        </w:rPr>
        <w:t>[Note to Buyer: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앞서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말씀드린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바와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같이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매수인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측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필요적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정부승인의</w:t>
      </w:r>
      <w:r w:rsidR="002E4FEA">
        <w:rPr>
          <w:rFonts w:hint="eastAsia"/>
          <w:highlight w:val="green"/>
        </w:rPr>
        <w:t xml:space="preserve"> </w:t>
      </w:r>
      <w:proofErr w:type="spellStart"/>
      <w:r w:rsidR="002E4FEA">
        <w:rPr>
          <w:rFonts w:hint="eastAsia"/>
          <w:highlight w:val="green"/>
        </w:rPr>
        <w:t>존부</w:t>
      </w:r>
      <w:proofErr w:type="spellEnd"/>
      <w:r w:rsidR="002E4FEA">
        <w:rPr>
          <w:rFonts w:hint="eastAsia"/>
          <w:highlight w:val="green"/>
        </w:rPr>
        <w:t>/</w:t>
      </w:r>
      <w:r w:rsidR="002E4FEA">
        <w:rPr>
          <w:rFonts w:hint="eastAsia"/>
          <w:highlight w:val="green"/>
        </w:rPr>
        <w:t>내용</w:t>
      </w:r>
      <w:r w:rsidR="002E4FEA">
        <w:rPr>
          <w:rFonts w:hint="eastAsia"/>
          <w:highlight w:val="green"/>
        </w:rPr>
        <w:t>/</w:t>
      </w:r>
      <w:r w:rsidR="002E4FEA">
        <w:rPr>
          <w:rFonts w:hint="eastAsia"/>
          <w:highlight w:val="green"/>
        </w:rPr>
        <w:t>난이도에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따라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본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조항의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구체적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내용</w:t>
      </w:r>
      <w:r w:rsidR="003C7FB8">
        <w:rPr>
          <w:rFonts w:hint="eastAsia"/>
          <w:highlight w:val="green"/>
        </w:rPr>
        <w:t>을</w:t>
      </w:r>
      <w:r w:rsidR="003C7FB8">
        <w:rPr>
          <w:rFonts w:hint="eastAsia"/>
          <w:highlight w:val="green"/>
        </w:rPr>
        <w:t xml:space="preserve"> </w:t>
      </w:r>
      <w:r w:rsidR="003C7FB8">
        <w:rPr>
          <w:rFonts w:hint="eastAsia"/>
          <w:highlight w:val="green"/>
        </w:rPr>
        <w:t>재검토해볼</w:t>
      </w:r>
      <w:r w:rsidR="003C7FB8">
        <w:rPr>
          <w:rFonts w:hint="eastAsia"/>
          <w:highlight w:val="green"/>
        </w:rPr>
        <w:t xml:space="preserve"> </w:t>
      </w:r>
      <w:r w:rsidR="003C7FB8">
        <w:rPr>
          <w:rFonts w:hint="eastAsia"/>
          <w:highlight w:val="green"/>
        </w:rPr>
        <w:t>여지가</w:t>
      </w:r>
      <w:r w:rsidR="003C7FB8">
        <w:rPr>
          <w:rFonts w:hint="eastAsia"/>
          <w:highlight w:val="green"/>
        </w:rPr>
        <w:t xml:space="preserve"> </w:t>
      </w:r>
      <w:r w:rsidR="003C7FB8">
        <w:rPr>
          <w:rFonts w:hint="eastAsia"/>
          <w:highlight w:val="green"/>
        </w:rPr>
        <w:t>있으나</w:t>
      </w:r>
      <w:r w:rsidR="003C7FB8">
        <w:rPr>
          <w:rFonts w:hint="eastAsia"/>
          <w:highlight w:val="green"/>
        </w:rPr>
        <w:t>,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우선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기존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내용으로</w:t>
      </w:r>
      <w:r w:rsidR="002E4FEA">
        <w:rPr>
          <w:rFonts w:hint="eastAsia"/>
          <w:highlight w:val="green"/>
        </w:rPr>
        <w:t xml:space="preserve"> </w:t>
      </w:r>
      <w:proofErr w:type="spellStart"/>
      <w:r w:rsidR="002E4FEA">
        <w:rPr>
          <w:rFonts w:hint="eastAsia"/>
          <w:highlight w:val="green"/>
        </w:rPr>
        <w:t>원복해두었으며</w:t>
      </w:r>
      <w:proofErr w:type="spellEnd"/>
      <w:r w:rsidR="002E4FEA">
        <w:rPr>
          <w:rFonts w:hint="eastAsia"/>
          <w:highlight w:val="green"/>
        </w:rPr>
        <w:t xml:space="preserve">, </w:t>
      </w:r>
      <w:r w:rsidR="002E4FEA">
        <w:rPr>
          <w:rFonts w:hint="eastAsia"/>
          <w:highlight w:val="green"/>
        </w:rPr>
        <w:t>매수인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측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필요적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승인의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내용을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알려주시기</w:t>
      </w:r>
      <w:r w:rsidR="002E4FEA">
        <w:rPr>
          <w:rFonts w:hint="eastAsia"/>
          <w:highlight w:val="green"/>
        </w:rPr>
        <w:t xml:space="preserve"> </w:t>
      </w:r>
      <w:r w:rsidR="002E4FEA">
        <w:rPr>
          <w:rFonts w:hint="eastAsia"/>
          <w:highlight w:val="green"/>
        </w:rPr>
        <w:t>바랍니다</w:t>
      </w:r>
      <w:r w:rsidR="002E4FEA">
        <w:rPr>
          <w:rFonts w:hint="eastAsia"/>
          <w:highlight w:val="green"/>
        </w:rPr>
        <w:t>.</w:t>
      </w:r>
      <w:r w:rsidR="002E4FEA" w:rsidRPr="00495392">
        <w:rPr>
          <w:rFonts w:hint="eastAsia"/>
          <w:highlight w:val="green"/>
        </w:rPr>
        <w:t>]</w:t>
      </w:r>
    </w:p>
    <w:p w14:paraId="3F3CB17E" w14:textId="77777777" w:rsidR="002515AB" w:rsidRPr="000326A8" w:rsidRDefault="002515AB" w:rsidP="00877E3D">
      <w:pPr>
        <w:pStyle w:val="LKLevel2"/>
      </w:pPr>
      <w:bookmarkStart w:id="117" w:name="_Toc176821197"/>
      <w:r w:rsidRPr="000326A8">
        <w:t>해제의</w:t>
      </w:r>
      <w:r w:rsidRPr="000326A8">
        <w:t xml:space="preserve"> </w:t>
      </w:r>
      <w:r w:rsidRPr="000326A8">
        <w:t>효과</w:t>
      </w:r>
      <w:r w:rsidRPr="000326A8">
        <w:t>.</w:t>
      </w:r>
      <w:bookmarkEnd w:id="117"/>
    </w:p>
    <w:p w14:paraId="1671F210" w14:textId="53F148EF" w:rsidR="002515AB" w:rsidRPr="000326A8" w:rsidRDefault="002515AB" w:rsidP="00877E3D">
      <w:pPr>
        <w:pStyle w:val="LKLevel3"/>
      </w:pPr>
      <w:r w:rsidRPr="000326A8">
        <w:t>본</w:t>
      </w:r>
      <w:r w:rsidRPr="000326A8">
        <w:t xml:space="preserve"> </w:t>
      </w:r>
      <w:r w:rsidRPr="009327F7">
        <w:t>계약이</w:t>
      </w:r>
      <w:r w:rsidRPr="009327F7">
        <w:t xml:space="preserve"> </w:t>
      </w:r>
      <w:r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_Ref105666122 \w \h</w:instrText>
      </w:r>
      <w:r w:rsidR="0038261A" w:rsidRPr="0038261A">
        <w:rPr>
          <w:u w:val="single"/>
        </w:rPr>
        <w:instrText xml:space="preserve"> 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CE16BB">
        <w:rPr>
          <w:u w:val="single"/>
        </w:rPr>
        <w:t>8.1</w:t>
      </w:r>
      <w:r w:rsidR="0038261A" w:rsidRPr="0038261A">
        <w:rPr>
          <w:u w:val="single"/>
        </w:rPr>
        <w:fldChar w:fldCharType="end"/>
      </w:r>
      <w:r w:rsidRPr="0038261A">
        <w:rPr>
          <w:rFonts w:hint="eastAsia"/>
          <w:u w:val="single"/>
        </w:rPr>
        <w:t>조</w:t>
      </w:r>
      <w:r w:rsidRPr="009327F7">
        <w:t xml:space="preserve"> </w:t>
      </w:r>
      <w:r w:rsidR="001322DE" w:rsidRPr="009327F7">
        <w:t>또는</w:t>
      </w:r>
      <w:r w:rsidR="001322DE" w:rsidRPr="009327F7">
        <w:t xml:space="preserve"> </w:t>
      </w:r>
      <w:r w:rsidRPr="008E5CE0">
        <w:rPr>
          <w:rFonts w:hint="eastAsia"/>
          <w:u w:val="single"/>
        </w:rPr>
        <w:t>제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</w:instrText>
      </w:r>
      <w:r w:rsidR="008E5CE0" w:rsidRPr="008E5CE0">
        <w:rPr>
          <w:rFonts w:hint="eastAsia"/>
          <w:u w:val="single"/>
        </w:rPr>
        <w:instrText>REF _Ref105666138 \w \h</w:instrText>
      </w:r>
      <w:r w:rsidR="008E5CE0" w:rsidRPr="008E5CE0">
        <w:rPr>
          <w:u w:val="single"/>
        </w:rPr>
        <w:instrText xml:space="preserve">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CE16BB">
        <w:rPr>
          <w:u w:val="single"/>
        </w:rPr>
        <w:t>8.2</w:t>
      </w:r>
      <w:r w:rsidR="008E5CE0" w:rsidRPr="008E5CE0">
        <w:rPr>
          <w:u w:val="single"/>
        </w:rPr>
        <w:fldChar w:fldCharType="end"/>
      </w:r>
      <w:r w:rsidRPr="008E5CE0">
        <w:rPr>
          <w:rFonts w:hint="eastAsia"/>
          <w:u w:val="single"/>
        </w:rPr>
        <w:t>조</w:t>
      </w:r>
      <w:r w:rsidRPr="009327F7">
        <w:t>에</w:t>
      </w:r>
      <w:r w:rsidRPr="009327F7">
        <w:t xml:space="preserve"> </w:t>
      </w:r>
      <w:r w:rsidRPr="009327F7">
        <w:t>따라</w:t>
      </w:r>
      <w:r w:rsidRPr="009327F7">
        <w:t xml:space="preserve"> </w:t>
      </w:r>
      <w:r w:rsidRPr="009327F7">
        <w:t>해제되는</w:t>
      </w:r>
      <w:r w:rsidRPr="009327F7">
        <w:t xml:space="preserve"> </w:t>
      </w:r>
      <w:r w:rsidRPr="009327F7">
        <w:t>경우</w:t>
      </w:r>
      <w:r w:rsidRPr="009327F7">
        <w:t xml:space="preserve"> </w:t>
      </w:r>
      <w:r w:rsidRPr="009327F7">
        <w:t>본</w:t>
      </w:r>
      <w:r w:rsidRPr="009327F7">
        <w:t xml:space="preserve"> </w:t>
      </w:r>
      <w:r w:rsidRPr="009327F7">
        <w:t>계약은</w:t>
      </w:r>
      <w:r w:rsidRPr="009327F7">
        <w:t xml:space="preserve"> </w:t>
      </w:r>
      <w:r w:rsidR="00AC2335" w:rsidRPr="005843AF">
        <w:t>그</w:t>
      </w:r>
      <w:r w:rsidR="00AC2335" w:rsidRPr="005843AF">
        <w:t xml:space="preserve"> </w:t>
      </w:r>
      <w:r w:rsidRPr="00402146">
        <w:t>효력을</w:t>
      </w:r>
      <w:r w:rsidRPr="00BC24C4">
        <w:t xml:space="preserve"> </w:t>
      </w:r>
      <w:r w:rsidRPr="005C5474">
        <w:t>상실한다</w:t>
      </w:r>
      <w:r w:rsidRPr="00AB288E">
        <w:t xml:space="preserve">. </w:t>
      </w:r>
      <w:r w:rsidRPr="009327F7">
        <w:rPr>
          <w:rFonts w:hint="eastAsia"/>
        </w:rPr>
        <w:t>다만</w:t>
      </w:r>
      <w:r w:rsidRPr="009327F7">
        <w:t xml:space="preserve">, </w:t>
      </w:r>
      <w:r w:rsidRPr="009327F7">
        <w:rPr>
          <w:rFonts w:hint="eastAsia"/>
        </w:rPr>
        <w:t>본</w:t>
      </w:r>
      <w:r w:rsidRPr="009327F7">
        <w:t xml:space="preserve"> </w:t>
      </w:r>
      <w:r w:rsidRPr="009327F7">
        <w:rPr>
          <w:rFonts w:hint="eastAsia"/>
        </w:rPr>
        <w:t>계약</w:t>
      </w:r>
      <w:r w:rsidRPr="009327F7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_Ref105665996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CE16BB">
        <w:rPr>
          <w:rFonts w:hint="eastAsia"/>
          <w:u w:val="single"/>
        </w:rPr>
        <w:t>제</w:t>
      </w:r>
      <w:r w:rsidR="00CE16BB">
        <w:rPr>
          <w:rFonts w:hint="eastAsia"/>
          <w:u w:val="single"/>
        </w:rPr>
        <w:t>1</w:t>
      </w:r>
      <w:r w:rsidR="00CE16B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Pr="009327F7">
        <w:t xml:space="preserve">,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_Ref105666011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CE16BB">
        <w:rPr>
          <w:rFonts w:hint="eastAsia"/>
          <w:u w:val="single"/>
        </w:rPr>
        <w:t>제</w:t>
      </w:r>
      <w:r w:rsidR="00CE16BB">
        <w:rPr>
          <w:rFonts w:hint="eastAsia"/>
          <w:u w:val="single"/>
        </w:rPr>
        <w:t>7</w:t>
      </w:r>
      <w:r w:rsidR="00CE16B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78439B">
        <w:rPr>
          <w:rFonts w:hint="eastAsia"/>
        </w:rPr>
        <w:t>,</w:t>
      </w:r>
      <w:r w:rsidR="0078439B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_Ref105666047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CE16BB">
        <w:rPr>
          <w:rFonts w:hint="eastAsia"/>
          <w:u w:val="single"/>
        </w:rPr>
        <w:t>제</w:t>
      </w:r>
      <w:r w:rsidR="00CE16BB">
        <w:rPr>
          <w:rFonts w:hint="eastAsia"/>
          <w:u w:val="single"/>
        </w:rPr>
        <w:t>8</w:t>
      </w:r>
      <w:r w:rsidR="00CE16B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8E5CE0">
        <w:t xml:space="preserve"> </w:t>
      </w:r>
      <w:r w:rsidR="00AB01E3" w:rsidRPr="009327F7">
        <w:rPr>
          <w:rFonts w:hint="eastAsia"/>
        </w:rPr>
        <w:t>및</w:t>
      </w:r>
      <w:r w:rsidR="00AB01E3" w:rsidRPr="009327F7">
        <w:rPr>
          <w:rFonts w:hint="eastAsia"/>
        </w:rPr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</w:instrText>
      </w:r>
      <w:r w:rsidR="008E5CE0" w:rsidRPr="008E5CE0">
        <w:rPr>
          <w:rFonts w:hint="eastAsia"/>
          <w:u w:val="single"/>
        </w:rPr>
        <w:instrText>REF _Ref105666064 \w \h</w:instrText>
      </w:r>
      <w:r w:rsidR="008E5CE0" w:rsidRPr="008E5CE0">
        <w:rPr>
          <w:u w:val="single"/>
        </w:rPr>
        <w:instrText xml:space="preserve">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CE16BB">
        <w:rPr>
          <w:rFonts w:hint="eastAsia"/>
          <w:u w:val="single"/>
        </w:rPr>
        <w:t>제</w:t>
      </w:r>
      <w:r w:rsidR="00CE16BB">
        <w:rPr>
          <w:rFonts w:hint="eastAsia"/>
          <w:u w:val="single"/>
        </w:rPr>
        <w:t>9</w:t>
      </w:r>
      <w:r w:rsidR="00CE16B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DF6057" w:rsidRPr="009327F7">
        <w:t>의</w:t>
      </w:r>
      <w:r w:rsidRPr="009327F7">
        <w:t xml:space="preserve"> </w:t>
      </w:r>
      <w:r w:rsidRPr="009327F7">
        <w:t>규정은</w:t>
      </w:r>
      <w:r w:rsidRPr="009327F7">
        <w:t xml:space="preserve"> </w:t>
      </w:r>
      <w:r w:rsidRPr="009327F7">
        <w:t>본</w:t>
      </w:r>
      <w:r w:rsidRPr="009327F7">
        <w:t xml:space="preserve"> </w:t>
      </w:r>
      <w:r w:rsidRPr="009327F7">
        <w:t>계약이</w:t>
      </w:r>
      <w:r w:rsidRPr="009327F7">
        <w:t xml:space="preserve"> </w:t>
      </w:r>
      <w:r w:rsidRPr="005843AF">
        <w:t>해제</w:t>
      </w:r>
      <w:r w:rsidRPr="005843AF">
        <w:t xml:space="preserve"> </w:t>
      </w:r>
      <w:r w:rsidRPr="00402146">
        <w:t>기타의</w:t>
      </w:r>
      <w:r w:rsidRPr="00BC24C4">
        <w:t xml:space="preserve"> </w:t>
      </w:r>
      <w:r w:rsidRPr="005C5474">
        <w:t>사유로</w:t>
      </w:r>
      <w:r w:rsidRPr="00AB288E">
        <w:t xml:space="preserve"> </w:t>
      </w:r>
      <w:r w:rsidRPr="009327F7">
        <w:rPr>
          <w:rFonts w:hint="eastAsia"/>
        </w:rPr>
        <w:t>인하여</w:t>
      </w:r>
      <w:r w:rsidRPr="009327F7">
        <w:t xml:space="preserve"> </w:t>
      </w:r>
      <w:r w:rsidRPr="009327F7">
        <w:rPr>
          <w:rFonts w:hint="eastAsia"/>
        </w:rPr>
        <w:t>종료되는</w:t>
      </w:r>
      <w:r w:rsidRPr="009327F7">
        <w:t xml:space="preserve"> </w:t>
      </w:r>
      <w:r w:rsidRPr="009327F7">
        <w:rPr>
          <w:rFonts w:hint="eastAsia"/>
        </w:rPr>
        <w:t>경우에도</w:t>
      </w:r>
      <w:r w:rsidRPr="009327F7">
        <w:t xml:space="preserve"> </w:t>
      </w:r>
      <w:r w:rsidRPr="009327F7">
        <w:rPr>
          <w:rFonts w:hint="eastAsia"/>
        </w:rPr>
        <w:t>그</w:t>
      </w:r>
      <w:r w:rsidRPr="009327F7">
        <w:t xml:space="preserve"> </w:t>
      </w:r>
      <w:r w:rsidRPr="009327F7">
        <w:rPr>
          <w:rFonts w:hint="eastAsia"/>
        </w:rPr>
        <w:t>효력을</w:t>
      </w:r>
      <w:r w:rsidRPr="000326A8">
        <w:t xml:space="preserve"> </w:t>
      </w:r>
      <w:r w:rsidRPr="000326A8">
        <w:t>유지한다</w:t>
      </w:r>
      <w:r w:rsidRPr="000326A8">
        <w:t xml:space="preserve">. </w:t>
      </w:r>
      <w:bookmarkStart w:id="118" w:name="_DV_M216"/>
      <w:bookmarkEnd w:id="118"/>
      <w:r w:rsidRPr="000326A8">
        <w:t>본</w:t>
      </w:r>
      <w:r w:rsidRPr="000326A8">
        <w:t xml:space="preserve"> </w:t>
      </w:r>
      <w:r w:rsidRPr="000326A8">
        <w:t>계약</w:t>
      </w:r>
      <w:r w:rsidR="00E9467C" w:rsidRPr="000326A8">
        <w:t>의</w:t>
      </w:r>
      <w:r w:rsidRPr="000326A8">
        <w:t xml:space="preserve"> </w:t>
      </w:r>
      <w:r w:rsidRPr="000326A8">
        <w:t>해제는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해제</w:t>
      </w:r>
      <w:r w:rsidRPr="000326A8">
        <w:t xml:space="preserve"> </w:t>
      </w:r>
      <w:r w:rsidRPr="000326A8">
        <w:t>이전에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위반으로</w:t>
      </w:r>
      <w:r w:rsidRPr="000326A8">
        <w:t xml:space="preserve"> </w:t>
      </w:r>
      <w:r w:rsidRPr="000326A8">
        <w:t>인하여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부담하는</w:t>
      </w:r>
      <w:r w:rsidRPr="000326A8">
        <w:t xml:space="preserve"> </w:t>
      </w:r>
      <w:r w:rsidRPr="000326A8">
        <w:t>책임에는</w:t>
      </w:r>
      <w:r w:rsidRPr="000326A8">
        <w:t xml:space="preserve"> </w:t>
      </w:r>
      <w:r w:rsidRPr="000326A8">
        <w:t>영향을</w:t>
      </w:r>
      <w:r w:rsidRPr="000326A8">
        <w:t xml:space="preserve"> </w:t>
      </w:r>
      <w:r w:rsidRPr="000326A8">
        <w:t>미치지</w:t>
      </w:r>
      <w:r w:rsidRPr="000326A8">
        <w:t xml:space="preserve"> </w:t>
      </w:r>
      <w:r w:rsidRPr="000326A8">
        <w:t>아니한다</w:t>
      </w:r>
      <w:r w:rsidRPr="000326A8">
        <w:t>.</w:t>
      </w:r>
      <w:bookmarkStart w:id="119" w:name="_DV_M220"/>
      <w:bookmarkEnd w:id="119"/>
    </w:p>
    <w:p w14:paraId="2C6007A3" w14:textId="3A901D99" w:rsidR="002515AB" w:rsidRPr="000326A8" w:rsidRDefault="002515AB" w:rsidP="00877E3D">
      <w:pPr>
        <w:pStyle w:val="LKLevel3"/>
      </w:pPr>
      <w:r w:rsidRPr="000326A8">
        <w:t>본</w:t>
      </w:r>
      <w:r w:rsidRPr="000326A8">
        <w:t xml:space="preserve"> </w:t>
      </w:r>
      <w:r w:rsidRPr="000326A8">
        <w:t>계약이</w:t>
      </w:r>
      <w:r w:rsidRPr="000326A8">
        <w:t xml:space="preserve"> </w:t>
      </w:r>
      <w:r w:rsidRPr="000326A8">
        <w:t>해제되는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매수인은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즉시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매도인</w:t>
      </w:r>
      <w:r w:rsidRPr="000326A8">
        <w:t xml:space="preserve">, </w:t>
      </w:r>
      <w:r w:rsidRPr="000326A8">
        <w:t>대상회사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그들의</w:t>
      </w:r>
      <w:r w:rsidRPr="000326A8">
        <w:t xml:space="preserve"> </w:t>
      </w:r>
      <w:r w:rsidRPr="000326A8">
        <w:t>대리인들로부터</w:t>
      </w:r>
      <w:r w:rsidRPr="000326A8">
        <w:t xml:space="preserve"> </w:t>
      </w:r>
      <w:r w:rsidRPr="000326A8">
        <w:t>수령한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서류와</w:t>
      </w:r>
      <w:r w:rsidRPr="000326A8">
        <w:t xml:space="preserve"> </w:t>
      </w:r>
      <w:r w:rsidRPr="000326A8">
        <w:t>자료</w:t>
      </w:r>
      <w:r w:rsidR="007D49C2" w:rsidRPr="000326A8">
        <w:t>를</w:t>
      </w:r>
      <w:r w:rsidRPr="000326A8">
        <w:t xml:space="preserve"> </w:t>
      </w:r>
      <w:r w:rsidR="002B7B6E">
        <w:rPr>
          <w:rFonts w:hint="eastAsia"/>
        </w:rPr>
        <w:t>매도인</w:t>
      </w:r>
      <w:r w:rsidR="001B094C">
        <w:rPr>
          <w:rFonts w:hint="eastAsia"/>
        </w:rPr>
        <w:t>에게</w:t>
      </w:r>
      <w:r w:rsidR="001B094C">
        <w:rPr>
          <w:rFonts w:hint="eastAsia"/>
        </w:rPr>
        <w:t xml:space="preserve"> </w:t>
      </w:r>
      <w:r w:rsidRPr="000326A8">
        <w:t>반환하</w:t>
      </w:r>
      <w:r w:rsidR="004C5D95" w:rsidRPr="000326A8">
        <w:t>거나</w:t>
      </w:r>
      <w:r w:rsidR="004C5D95" w:rsidRPr="000326A8">
        <w:t xml:space="preserve"> </w:t>
      </w:r>
      <w:r w:rsidR="004C5D95" w:rsidRPr="000326A8">
        <w:t>폐기</w:t>
      </w:r>
      <w:r w:rsidR="00996857" w:rsidRPr="000326A8">
        <w:t>하고</w:t>
      </w:r>
      <w:r w:rsidR="005109F6">
        <w:rPr>
          <w:rFonts w:hint="eastAsia"/>
        </w:rPr>
        <w:t>(</w:t>
      </w:r>
      <w:r w:rsidR="00996857" w:rsidRPr="000326A8">
        <w:t>매수인의</w:t>
      </w:r>
      <w:r w:rsidR="00996857" w:rsidRPr="000326A8">
        <w:t xml:space="preserve"> </w:t>
      </w:r>
      <w:r w:rsidR="00996857" w:rsidRPr="000326A8">
        <w:t>대리인으로</w:t>
      </w:r>
      <w:r w:rsidR="00996857" w:rsidRPr="000326A8">
        <w:t xml:space="preserve"> </w:t>
      </w:r>
      <w:r w:rsidR="00996857" w:rsidRPr="000326A8">
        <w:t>하여금</w:t>
      </w:r>
      <w:r w:rsidR="00996857" w:rsidRPr="000326A8">
        <w:t xml:space="preserve"> </w:t>
      </w:r>
      <w:r w:rsidR="007D49C2" w:rsidRPr="000326A8">
        <w:t>그러한</w:t>
      </w:r>
      <w:r w:rsidR="007D49C2" w:rsidRPr="000326A8">
        <w:t xml:space="preserve"> </w:t>
      </w:r>
      <w:r w:rsidR="007D49C2" w:rsidRPr="000326A8">
        <w:t>서류와</w:t>
      </w:r>
      <w:r w:rsidR="007D49C2" w:rsidRPr="000326A8">
        <w:t xml:space="preserve"> </w:t>
      </w:r>
      <w:r w:rsidR="007D49C2" w:rsidRPr="000326A8">
        <w:t>자료를</w:t>
      </w:r>
      <w:r w:rsidR="007D49C2" w:rsidRPr="000326A8">
        <w:t xml:space="preserve"> </w:t>
      </w:r>
      <w:r w:rsidR="00996857" w:rsidRPr="000326A8">
        <w:t>반환</w:t>
      </w:r>
      <w:r w:rsidR="00996857" w:rsidRPr="000326A8">
        <w:t xml:space="preserve"> </w:t>
      </w:r>
      <w:r w:rsidR="00996857" w:rsidRPr="000326A8">
        <w:t>또는</w:t>
      </w:r>
      <w:r w:rsidR="00996857" w:rsidRPr="000326A8">
        <w:t xml:space="preserve"> </w:t>
      </w:r>
      <w:r w:rsidR="00996857" w:rsidRPr="000326A8">
        <w:t>폐기하도록</w:t>
      </w:r>
      <w:r w:rsidR="00996857" w:rsidRPr="000326A8">
        <w:t xml:space="preserve"> </w:t>
      </w:r>
      <w:r w:rsidR="005109F6">
        <w:rPr>
          <w:rFonts w:hint="eastAsia"/>
        </w:rPr>
        <w:t>하는</w:t>
      </w:r>
      <w:r w:rsidR="005109F6">
        <w:rPr>
          <w:rFonts w:hint="eastAsia"/>
        </w:rPr>
        <w:t xml:space="preserve"> </w:t>
      </w:r>
      <w:r w:rsidR="005109F6">
        <w:rPr>
          <w:rFonts w:hint="eastAsia"/>
        </w:rPr>
        <w:t>것을</w:t>
      </w:r>
      <w:r w:rsidR="005109F6">
        <w:rPr>
          <w:rFonts w:hint="eastAsia"/>
        </w:rPr>
        <w:t xml:space="preserve"> </w:t>
      </w:r>
      <w:r w:rsidR="005109F6">
        <w:rPr>
          <w:rFonts w:hint="eastAsia"/>
        </w:rPr>
        <w:t>포함함</w:t>
      </w:r>
      <w:r w:rsidR="005109F6">
        <w:rPr>
          <w:rFonts w:hint="eastAsia"/>
        </w:rPr>
        <w:t>)</w:t>
      </w:r>
      <w:r w:rsidRPr="000326A8">
        <w:t xml:space="preserve">, </w:t>
      </w:r>
      <w:r w:rsidR="004C5D95" w:rsidRPr="000326A8">
        <w:t>그러한</w:t>
      </w:r>
      <w:r w:rsidR="004C5D95" w:rsidRPr="000326A8">
        <w:t xml:space="preserve"> </w:t>
      </w:r>
      <w:r w:rsidR="004C5D95" w:rsidRPr="000326A8">
        <w:t>반환</w:t>
      </w:r>
      <w:r w:rsidR="004C5D95" w:rsidRPr="000326A8">
        <w:t xml:space="preserve"> </w:t>
      </w:r>
      <w:r w:rsidR="004C5D95" w:rsidRPr="000326A8">
        <w:t>및</w:t>
      </w:r>
      <w:r w:rsidR="004C5D95" w:rsidRPr="000326A8">
        <w:t xml:space="preserve"> </w:t>
      </w:r>
      <w:r w:rsidR="004C5D95" w:rsidRPr="000326A8">
        <w:t>폐기</w:t>
      </w:r>
      <w:r w:rsidR="000621D1" w:rsidRPr="000326A8">
        <w:t>가</w:t>
      </w:r>
      <w:r w:rsidR="004C5D95" w:rsidRPr="000326A8">
        <w:t xml:space="preserve"> </w:t>
      </w:r>
      <w:r w:rsidR="004C5D95" w:rsidRPr="000326A8">
        <w:t>완료</w:t>
      </w:r>
      <w:r w:rsidR="000621D1" w:rsidRPr="000326A8">
        <w:t>되었</w:t>
      </w:r>
      <w:r w:rsidR="004C5D95" w:rsidRPr="000326A8">
        <w:t>음을</w:t>
      </w:r>
      <w:r w:rsidR="004C5D95" w:rsidRPr="000326A8">
        <w:t xml:space="preserve"> </w:t>
      </w:r>
      <w:r w:rsidR="004C5D95" w:rsidRPr="000326A8">
        <w:t>확인하는</w:t>
      </w:r>
      <w:r w:rsidR="004C5D95" w:rsidRPr="000326A8">
        <w:t xml:space="preserve"> </w:t>
      </w:r>
      <w:r w:rsidR="004C5D95" w:rsidRPr="000326A8">
        <w:t>서면을</w:t>
      </w:r>
      <w:r w:rsidR="004C5D95" w:rsidRPr="000326A8">
        <w:t xml:space="preserve"> </w:t>
      </w:r>
      <w:r w:rsidR="004C5D95" w:rsidRPr="000326A8">
        <w:t>매도인에게</w:t>
      </w:r>
      <w:r w:rsidR="004C5D95" w:rsidRPr="000326A8">
        <w:t xml:space="preserve"> </w:t>
      </w:r>
      <w:r w:rsidR="004C5D95" w:rsidRPr="000326A8">
        <w:t>교부하여야</w:t>
      </w:r>
      <w:r w:rsidR="004C5D95" w:rsidRPr="000326A8">
        <w:t xml:space="preserve"> </w:t>
      </w:r>
      <w:r w:rsidR="004C5D95" w:rsidRPr="000326A8">
        <w:t>하고</w:t>
      </w:r>
      <w:r w:rsidR="004C5D95" w:rsidRPr="000326A8">
        <w:t xml:space="preserve">, </w:t>
      </w:r>
      <w:r w:rsidRPr="000326A8">
        <w:t xml:space="preserve">(ii)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proofErr w:type="spellStart"/>
      <w:r w:rsidRPr="000326A8">
        <w:t>지득한</w:t>
      </w:r>
      <w:proofErr w:type="spellEnd"/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비밀로</w:t>
      </w:r>
      <w:r w:rsidRPr="000326A8">
        <w:t xml:space="preserve"> </w:t>
      </w:r>
      <w:r w:rsidRPr="000326A8">
        <w:t>유지하여야</w:t>
      </w:r>
      <w:r w:rsidRPr="000326A8">
        <w:t xml:space="preserve"> </w:t>
      </w:r>
      <w:r w:rsidRPr="000326A8">
        <w:t>한다</w:t>
      </w:r>
      <w:r w:rsidRPr="000326A8">
        <w:t>.</w:t>
      </w:r>
    </w:p>
    <w:p w14:paraId="7B11B80D" w14:textId="3FE4CC7D" w:rsidR="002515AB" w:rsidRPr="000326A8" w:rsidRDefault="002515AB" w:rsidP="00877E3D">
      <w:pPr>
        <w:pStyle w:val="LKLevel2"/>
      </w:pPr>
      <w:bookmarkStart w:id="120" w:name="_Ref105668712"/>
      <w:bookmarkStart w:id="121" w:name="_Toc176821198"/>
      <w:r w:rsidRPr="000326A8">
        <w:lastRenderedPageBreak/>
        <w:t>계약금의</w:t>
      </w:r>
      <w:r w:rsidRPr="000326A8">
        <w:t xml:space="preserve"> </w:t>
      </w:r>
      <w:r w:rsidRPr="000326A8">
        <w:t>처리</w:t>
      </w:r>
      <w:r w:rsidRPr="000326A8">
        <w:t>.</w:t>
      </w:r>
      <w:bookmarkEnd w:id="120"/>
      <w:bookmarkEnd w:id="121"/>
    </w:p>
    <w:p w14:paraId="71CEC1A2" w14:textId="77949F73" w:rsidR="002515AB" w:rsidRPr="000326A8" w:rsidRDefault="00C24B8A" w:rsidP="004800CD">
      <w:pPr>
        <w:pStyle w:val="LKLevel3"/>
      </w:pPr>
      <w:r w:rsidRPr="000326A8">
        <w:t>매수인에게</w:t>
      </w:r>
      <w:r w:rsidRPr="000326A8">
        <w:t xml:space="preserve"> </w:t>
      </w:r>
      <w:r w:rsidR="002515AB" w:rsidRPr="000326A8">
        <w:t>책임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사유</w:t>
      </w:r>
      <w:r w:rsidR="00AB6768" w:rsidRPr="000326A8">
        <w:t>로</w:t>
      </w:r>
      <w:r w:rsidR="002515AB" w:rsidRPr="000326A8">
        <w:t xml:space="preserve"> </w:t>
      </w:r>
      <w:r w:rsidR="002515AB" w:rsidRPr="000326A8">
        <w:t>인하여</w:t>
      </w:r>
      <w:r w:rsidR="002515AB" w:rsidRPr="000326A8">
        <w:t xml:space="preserve"> </w:t>
      </w:r>
      <w:r w:rsidR="002515AB" w:rsidRPr="000326A8">
        <w:t>본</w:t>
      </w:r>
      <w:r w:rsidR="002515AB" w:rsidRPr="000326A8">
        <w:t xml:space="preserve"> </w:t>
      </w:r>
      <w:r w:rsidR="002515AB" w:rsidRPr="000326A8">
        <w:t>계약이</w:t>
      </w:r>
      <w:r w:rsidR="002515AB" w:rsidRPr="000326A8">
        <w:t xml:space="preserve"> </w:t>
      </w:r>
      <w:r w:rsidR="002515AB" w:rsidRPr="000326A8">
        <w:t>해제되는</w:t>
      </w:r>
      <w:r w:rsidR="002515AB" w:rsidRPr="000326A8">
        <w:t xml:space="preserve"> </w:t>
      </w:r>
      <w:r w:rsidR="002515AB" w:rsidRPr="000326A8">
        <w:t>경우</w:t>
      </w:r>
      <w:r w:rsidR="00212B4B">
        <w:rPr>
          <w:rFonts w:hint="eastAsia"/>
        </w:rPr>
        <w:t>,</w:t>
      </w:r>
      <w:r w:rsidR="002515AB" w:rsidRPr="000326A8">
        <w:t xml:space="preserve"> </w:t>
      </w:r>
      <w:r w:rsidR="002515AB" w:rsidRPr="000326A8">
        <w:t>계약금</w:t>
      </w:r>
      <w:r w:rsidR="002515AB" w:rsidRPr="000326A8">
        <w:t xml:space="preserve"> </w:t>
      </w:r>
      <w:r w:rsidR="002515AB" w:rsidRPr="000326A8">
        <w:t>및</w:t>
      </w:r>
      <w:r w:rsidR="002515AB" w:rsidRPr="000326A8">
        <w:t xml:space="preserve"> </w:t>
      </w:r>
      <w:r w:rsidR="002515AB" w:rsidRPr="000326A8">
        <w:t>그</w:t>
      </w:r>
      <w:r w:rsidR="002515AB" w:rsidRPr="000326A8">
        <w:t xml:space="preserve"> </w:t>
      </w:r>
      <w:r w:rsidR="002515AB" w:rsidRPr="000326A8">
        <w:t>발생이자</w:t>
      </w:r>
      <w:r w:rsidR="00701FE9" w:rsidRPr="0002206B">
        <w:rPr>
          <w:rFonts w:hint="eastAsia"/>
        </w:rPr>
        <w:t>(</w:t>
      </w:r>
      <w:r w:rsidR="00ED1AF3">
        <w:rPr>
          <w:rFonts w:hint="eastAsia"/>
        </w:rPr>
        <w:t>실제로</w:t>
      </w:r>
      <w:r w:rsidR="00ED1AF3">
        <w:rPr>
          <w:rFonts w:hint="eastAsia"/>
        </w:rPr>
        <w:t xml:space="preserve"> </w:t>
      </w:r>
      <w:r w:rsidR="00ED1AF3">
        <w:rPr>
          <w:rFonts w:hint="eastAsia"/>
        </w:rPr>
        <w:t>발생한</w:t>
      </w:r>
      <w:r w:rsidR="00ED1AF3">
        <w:rPr>
          <w:rFonts w:hint="eastAsia"/>
        </w:rPr>
        <w:t xml:space="preserve"> </w:t>
      </w:r>
      <w:r w:rsidR="00ED1AF3">
        <w:rPr>
          <w:rFonts w:hint="eastAsia"/>
        </w:rPr>
        <w:t>이자를</w:t>
      </w:r>
      <w:r w:rsidR="00ED1AF3">
        <w:rPr>
          <w:rFonts w:hint="eastAsia"/>
        </w:rPr>
        <w:t xml:space="preserve"> </w:t>
      </w:r>
      <w:r w:rsidR="00ED1AF3">
        <w:rPr>
          <w:rFonts w:hint="eastAsia"/>
        </w:rPr>
        <w:t>의미하고</w:t>
      </w:r>
      <w:r w:rsidR="00ED1AF3">
        <w:rPr>
          <w:rFonts w:hint="eastAsia"/>
        </w:rPr>
        <w:t xml:space="preserve">, </w:t>
      </w:r>
      <w:r w:rsidR="00701FE9" w:rsidRPr="0002206B">
        <w:rPr>
          <w:rFonts w:hint="eastAsia"/>
        </w:rPr>
        <w:t>매도인에게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발생하는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제세공과금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및</w:t>
      </w:r>
      <w:r w:rsidR="00701FE9" w:rsidRPr="0002206B">
        <w:rPr>
          <w:rFonts w:hint="eastAsia"/>
        </w:rPr>
        <w:t xml:space="preserve"> </w:t>
      </w:r>
      <w:r w:rsidR="00ED1AF3" w:rsidRPr="0002206B">
        <w:rPr>
          <w:rFonts w:hint="eastAsia"/>
        </w:rPr>
        <w:t>비용</w:t>
      </w:r>
      <w:r w:rsidR="00ED1AF3">
        <w:rPr>
          <w:rFonts w:hint="eastAsia"/>
        </w:rPr>
        <w:t>은</w:t>
      </w:r>
      <w:r w:rsidR="00ED1AF3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제외하며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이하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본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조에서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같음</w:t>
      </w:r>
      <w:r w:rsidR="00701FE9" w:rsidRPr="0002206B">
        <w:rPr>
          <w:rFonts w:hint="eastAsia"/>
        </w:rPr>
        <w:t>)</w:t>
      </w:r>
      <w:r w:rsidR="002515AB" w:rsidRPr="000326A8">
        <w:t>는</w:t>
      </w:r>
      <w:r w:rsidR="002515AB" w:rsidRPr="000326A8">
        <w:t xml:space="preserve"> </w:t>
      </w:r>
      <w:r w:rsidR="00321F22">
        <w:rPr>
          <w:rFonts w:hint="eastAsia"/>
        </w:rPr>
        <w:t>위약벌</w:t>
      </w:r>
      <w:r w:rsidR="002515AB" w:rsidRPr="000326A8">
        <w:t>로서</w:t>
      </w:r>
      <w:r w:rsidR="002515AB" w:rsidRPr="000326A8">
        <w:t xml:space="preserve"> </w:t>
      </w:r>
      <w:r w:rsidR="008C412E" w:rsidRPr="006A3380">
        <w:t>매도인에게</w:t>
      </w:r>
      <w:r w:rsidR="008C412E">
        <w:rPr>
          <w:rFonts w:hint="eastAsia"/>
        </w:rPr>
        <w:t xml:space="preserve"> </w:t>
      </w:r>
      <w:r w:rsidR="008C412E" w:rsidRPr="006A3380">
        <w:t>확정적으로</w:t>
      </w:r>
      <w:r w:rsidR="008C412E" w:rsidRPr="006A3380">
        <w:t xml:space="preserve"> </w:t>
      </w:r>
      <w:r w:rsidR="008C412E" w:rsidRPr="006A3380">
        <w:t>귀속</w:t>
      </w:r>
      <w:r w:rsidR="00321F22">
        <w:rPr>
          <w:rFonts w:hint="eastAsia"/>
        </w:rPr>
        <w:t>된다</w:t>
      </w:r>
      <w:r w:rsidR="008C412E" w:rsidRPr="006A3380">
        <w:rPr>
          <w:rFonts w:hint="eastAsia"/>
        </w:rPr>
        <w:t>(</w:t>
      </w:r>
      <w:r w:rsidR="008C412E" w:rsidRPr="006A3380">
        <w:rPr>
          <w:rFonts w:hint="eastAsia"/>
        </w:rPr>
        <w:t>단</w:t>
      </w:r>
      <w:r w:rsidR="008C412E" w:rsidRPr="006A3380">
        <w:rPr>
          <w:rFonts w:hint="eastAsia"/>
        </w:rPr>
        <w:t>,</w:t>
      </w:r>
      <w:r w:rsidR="008C412E" w:rsidRPr="006A3380">
        <w:t xml:space="preserve"> </w:t>
      </w:r>
      <w:r w:rsidR="008C412E" w:rsidRPr="006A3380">
        <w:rPr>
          <w:rFonts w:hint="eastAsia"/>
        </w:rPr>
        <w:t>매수인의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계약금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미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납부로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본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계약이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해제되는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경우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매수인은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매도인에게</w:t>
      </w:r>
      <w:r w:rsidR="008C412E" w:rsidRPr="006A3380">
        <w:rPr>
          <w:rFonts w:hint="eastAsia"/>
        </w:rPr>
        <w:t xml:space="preserve"> </w:t>
      </w:r>
      <w:r w:rsidR="00321F22">
        <w:rPr>
          <w:rFonts w:hint="eastAsia"/>
        </w:rPr>
        <w:t>계약금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상당액에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대한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지급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의무를</w:t>
      </w:r>
      <w:r w:rsidR="008C412E">
        <w:rPr>
          <w:rFonts w:hint="eastAsia"/>
        </w:rPr>
        <w:t xml:space="preserve"> </w:t>
      </w:r>
      <w:r w:rsidR="008C412E">
        <w:rPr>
          <w:rFonts w:hint="eastAsia"/>
        </w:rPr>
        <w:t>부담함</w:t>
      </w:r>
      <w:r w:rsidR="008C412E">
        <w:rPr>
          <w:rFonts w:hint="eastAsia"/>
        </w:rPr>
        <w:t>)</w:t>
      </w:r>
      <w:r w:rsidR="00321F22">
        <w:rPr>
          <w:rFonts w:hint="eastAsia"/>
        </w:rPr>
        <w:t>.</w:t>
      </w:r>
      <w:r w:rsidR="00415038">
        <w:rPr>
          <w:rFonts w:hint="eastAsia"/>
        </w:rPr>
        <w:t xml:space="preserve"> </w:t>
      </w:r>
      <w:r w:rsidR="00321F22" w:rsidRPr="00321F22">
        <w:rPr>
          <w:rFonts w:hint="eastAsia"/>
        </w:rPr>
        <w:t>매수인은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계약금이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매도인에게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귀속되더라도</w:t>
      </w:r>
      <w:r w:rsidR="00321F22" w:rsidRPr="00321F22">
        <w:rPr>
          <w:rFonts w:hint="eastAsia"/>
        </w:rPr>
        <w:t>(</w:t>
      </w:r>
      <w:r w:rsidR="00321F22" w:rsidRPr="00321F22">
        <w:rPr>
          <w:rFonts w:hint="eastAsia"/>
        </w:rPr>
        <w:t>또는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계약금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미납부의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경우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매도인에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대하여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동액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상당의</w:t>
      </w:r>
      <w:r w:rsidR="00321F22" w:rsidRPr="00321F22">
        <w:rPr>
          <w:rFonts w:hint="eastAsia"/>
        </w:rPr>
        <w:t xml:space="preserve"> </w:t>
      </w:r>
      <w:proofErr w:type="spellStart"/>
      <w:r w:rsidR="00321F22" w:rsidRPr="00321F22">
        <w:rPr>
          <w:rFonts w:hint="eastAsia"/>
        </w:rPr>
        <w:t>금원</w:t>
      </w:r>
      <w:proofErr w:type="spellEnd"/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지급의무를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부담하게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되더라도</w:t>
      </w:r>
      <w:r w:rsidR="00321F22" w:rsidRPr="00321F22">
        <w:rPr>
          <w:rFonts w:hint="eastAsia"/>
        </w:rPr>
        <w:t xml:space="preserve">) </w:t>
      </w:r>
      <w:r w:rsidR="00321F22" w:rsidRPr="00321F22">
        <w:rPr>
          <w:rFonts w:hint="eastAsia"/>
        </w:rPr>
        <w:t>그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반환이나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감액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청구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등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어떠한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이의도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제기하지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않을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것을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확약하며</w:t>
      </w:r>
      <w:r w:rsidR="00321F22" w:rsidRPr="00321F22">
        <w:rPr>
          <w:rFonts w:hint="eastAsia"/>
        </w:rPr>
        <w:t xml:space="preserve">, </w:t>
      </w:r>
      <w:r w:rsidR="00321F22" w:rsidRPr="00321F22">
        <w:rPr>
          <w:rFonts w:hint="eastAsia"/>
        </w:rPr>
        <w:t>해당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금액이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손해배상액의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예정이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아닌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위약벌로서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상당하고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합리적인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금액이고</w:t>
      </w:r>
      <w:r w:rsidR="00321F22" w:rsidRPr="00321F22">
        <w:rPr>
          <w:rFonts w:hint="eastAsia"/>
        </w:rPr>
        <w:t xml:space="preserve">, </w:t>
      </w:r>
      <w:r w:rsidR="00321F22" w:rsidRPr="00321F22">
        <w:rPr>
          <w:rFonts w:hint="eastAsia"/>
        </w:rPr>
        <w:t>매도인이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위약벌과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별도의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손해배상청구를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할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수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있음을</w:t>
      </w:r>
      <w:r w:rsidR="00321F22" w:rsidRPr="00321F22">
        <w:rPr>
          <w:rFonts w:hint="eastAsia"/>
        </w:rPr>
        <w:t xml:space="preserve"> </w:t>
      </w:r>
      <w:r w:rsidR="00321F22" w:rsidRPr="00321F22">
        <w:rPr>
          <w:rFonts w:hint="eastAsia"/>
        </w:rPr>
        <w:t>인정한다</w:t>
      </w:r>
      <w:r w:rsidR="00321F22" w:rsidRPr="00321F22">
        <w:rPr>
          <w:rFonts w:hint="eastAsia"/>
        </w:rPr>
        <w:t>.</w:t>
      </w:r>
      <w:r w:rsidR="002515AB" w:rsidRPr="000326A8">
        <w:t xml:space="preserve"> </w:t>
      </w:r>
      <w:r w:rsidR="000C478C">
        <w:rPr>
          <w:rFonts w:hint="eastAsia"/>
        </w:rPr>
        <w:t>명확히</w:t>
      </w:r>
      <w:r w:rsidR="000C478C">
        <w:rPr>
          <w:rFonts w:hint="eastAsia"/>
        </w:rPr>
        <w:t xml:space="preserve"> </w:t>
      </w:r>
      <w:r w:rsidR="000C478C">
        <w:rPr>
          <w:rFonts w:hint="eastAsia"/>
        </w:rPr>
        <w:t>하면</w:t>
      </w:r>
      <w:r w:rsidR="000C478C">
        <w:rPr>
          <w:rFonts w:hint="eastAsia"/>
        </w:rPr>
        <w:t xml:space="preserve">, </w:t>
      </w:r>
      <w:r w:rsidR="000D6362" w:rsidRPr="000326A8">
        <w:t>매수인이</w:t>
      </w:r>
      <w:r w:rsidR="000D6362" w:rsidRPr="000326A8">
        <w:t xml:space="preserve"> </w:t>
      </w:r>
      <w:r w:rsidR="000D6362" w:rsidRPr="000326A8">
        <w:t>필요적</w:t>
      </w:r>
      <w:r w:rsidR="000D6362" w:rsidRPr="000326A8">
        <w:t xml:space="preserve"> </w:t>
      </w:r>
      <w:r w:rsidR="000D6362" w:rsidRPr="000326A8">
        <w:t>승인을</w:t>
      </w:r>
      <w:r w:rsidR="000D6362" w:rsidRPr="000326A8">
        <w:t xml:space="preserve"> </w:t>
      </w:r>
      <w:r w:rsidR="000D6362" w:rsidRPr="000326A8">
        <w:t>받지</w:t>
      </w:r>
      <w:r w:rsidR="000D6362" w:rsidRPr="000326A8">
        <w:t xml:space="preserve"> </w:t>
      </w:r>
      <w:r w:rsidR="000D6362" w:rsidRPr="000326A8">
        <w:t>못하거나</w:t>
      </w:r>
      <w:r w:rsidR="000D6362" w:rsidRPr="000326A8">
        <w:t xml:space="preserve"> </w:t>
      </w:r>
      <w:r w:rsidR="000D6362" w:rsidRPr="000326A8">
        <w:t>그에</w:t>
      </w:r>
      <w:r w:rsidR="000D6362" w:rsidRPr="000326A8">
        <w:t xml:space="preserve"> </w:t>
      </w:r>
      <w:r w:rsidR="000D6362" w:rsidRPr="000326A8">
        <w:t>부과된</w:t>
      </w:r>
      <w:r w:rsidR="000D6362" w:rsidRPr="000326A8">
        <w:t xml:space="preserve"> </w:t>
      </w:r>
      <w:r w:rsidR="005109F6">
        <w:rPr>
          <w:rFonts w:hint="eastAsia"/>
        </w:rPr>
        <w:t>부담이나</w:t>
      </w:r>
      <w:r w:rsidR="005109F6">
        <w:rPr>
          <w:rFonts w:hint="eastAsia"/>
        </w:rPr>
        <w:t xml:space="preserve"> </w:t>
      </w:r>
      <w:r w:rsidR="000D6362" w:rsidRPr="000326A8">
        <w:t>조건을</w:t>
      </w:r>
      <w:r w:rsidR="000D6362" w:rsidRPr="000326A8">
        <w:t xml:space="preserve"> </w:t>
      </w:r>
      <w:r w:rsidR="000D6362" w:rsidRPr="000326A8">
        <w:t>이행하지</w:t>
      </w:r>
      <w:r w:rsidR="000D6362" w:rsidRPr="000326A8">
        <w:t xml:space="preserve"> </w:t>
      </w:r>
      <w:r w:rsidR="000D6362" w:rsidRPr="000326A8">
        <w:t>못하여</w:t>
      </w:r>
      <w:r w:rsidR="000D6362" w:rsidRPr="000326A8">
        <w:t xml:space="preserve"> </w:t>
      </w:r>
      <w:r w:rsidR="000D6362" w:rsidRPr="000326A8">
        <w:t>본</w:t>
      </w:r>
      <w:r w:rsidR="000D6362" w:rsidRPr="000326A8">
        <w:t xml:space="preserve"> </w:t>
      </w:r>
      <w:r w:rsidR="000D6362" w:rsidRPr="000326A8">
        <w:t>계약이</w:t>
      </w:r>
      <w:r w:rsidR="000D6362" w:rsidRPr="000326A8">
        <w:t xml:space="preserve"> </w:t>
      </w:r>
      <w:r w:rsidR="000D6362" w:rsidRPr="000326A8">
        <w:t>해제되는</w:t>
      </w:r>
      <w:r w:rsidR="000D6362" w:rsidRPr="000326A8">
        <w:t xml:space="preserve"> </w:t>
      </w:r>
      <w:r w:rsidR="000D6362" w:rsidRPr="000326A8">
        <w:t>경우에는</w:t>
      </w:r>
      <w:r w:rsidR="000D6362" w:rsidRPr="000326A8">
        <w:t xml:space="preserve"> </w:t>
      </w:r>
      <w:r w:rsidR="000D6362" w:rsidRPr="000326A8">
        <w:t>매수인에게</w:t>
      </w:r>
      <w:r w:rsidR="000D6362" w:rsidRPr="000326A8">
        <w:t xml:space="preserve"> </w:t>
      </w:r>
      <w:r w:rsidR="000D6362" w:rsidRPr="000326A8">
        <w:t>책임</w:t>
      </w:r>
      <w:r w:rsidR="000D6362" w:rsidRPr="000326A8">
        <w:t xml:space="preserve"> </w:t>
      </w:r>
      <w:r w:rsidR="000D6362" w:rsidRPr="000326A8">
        <w:t>있는</w:t>
      </w:r>
      <w:r w:rsidR="000D6362" w:rsidRPr="000326A8">
        <w:t xml:space="preserve"> </w:t>
      </w:r>
      <w:r w:rsidR="000D6362" w:rsidRPr="000326A8">
        <w:t>사유로</w:t>
      </w:r>
      <w:r w:rsidR="000D6362" w:rsidRPr="000326A8">
        <w:t xml:space="preserve"> </w:t>
      </w:r>
      <w:r w:rsidR="000D6362" w:rsidRPr="000326A8">
        <w:t>본</w:t>
      </w:r>
      <w:r w:rsidR="000D6362" w:rsidRPr="000326A8">
        <w:t xml:space="preserve"> </w:t>
      </w:r>
      <w:r w:rsidR="000D6362" w:rsidRPr="000326A8">
        <w:t>계약이</w:t>
      </w:r>
      <w:r w:rsidR="000D6362" w:rsidRPr="000326A8">
        <w:t xml:space="preserve"> </w:t>
      </w:r>
      <w:r w:rsidR="000D6362" w:rsidRPr="000326A8">
        <w:t>해제된</w:t>
      </w:r>
      <w:r w:rsidR="000D6362" w:rsidRPr="000326A8">
        <w:t xml:space="preserve"> </w:t>
      </w:r>
      <w:r w:rsidR="000D6362" w:rsidRPr="000326A8">
        <w:t>것으로</w:t>
      </w:r>
      <w:r w:rsidR="000D6362" w:rsidRPr="000326A8">
        <w:t xml:space="preserve"> </w:t>
      </w:r>
      <w:r w:rsidR="000D6362" w:rsidRPr="000326A8">
        <w:t>본다</w:t>
      </w:r>
      <w:r w:rsidR="000D6362" w:rsidRPr="000326A8">
        <w:t>.</w:t>
      </w:r>
      <w:r w:rsidR="0078326F">
        <w:t xml:space="preserve"> </w:t>
      </w:r>
      <w:r w:rsidR="00416CE7">
        <w:rPr>
          <w:rFonts w:hint="eastAsia"/>
        </w:rPr>
        <w:t>명확히</w:t>
      </w:r>
      <w:r w:rsidR="00416CE7">
        <w:rPr>
          <w:rFonts w:hint="eastAsia"/>
        </w:rPr>
        <w:t xml:space="preserve"> </w:t>
      </w:r>
      <w:r w:rsidR="00416CE7">
        <w:rPr>
          <w:rFonts w:hint="eastAsia"/>
        </w:rPr>
        <w:t>하면</w:t>
      </w:r>
      <w:r w:rsidR="00416CE7">
        <w:rPr>
          <w:rFonts w:hint="eastAsia"/>
        </w:rPr>
        <w:t xml:space="preserve">, </w:t>
      </w:r>
      <w:r w:rsidR="0078326F">
        <w:rPr>
          <w:rFonts w:hint="eastAsia"/>
        </w:rPr>
        <w:t>본</w:t>
      </w:r>
      <w:r w:rsidR="0078326F">
        <w:rPr>
          <w:rFonts w:hint="eastAsia"/>
        </w:rPr>
        <w:t xml:space="preserve"> </w:t>
      </w:r>
      <w:r w:rsidR="0078326F" w:rsidRPr="004800CD">
        <w:rPr>
          <w:rFonts w:hint="eastAsia"/>
          <w:u w:val="single"/>
        </w:rPr>
        <w:t>제</w:t>
      </w:r>
      <w:r w:rsidR="0038261A" w:rsidRPr="004800CD">
        <w:rPr>
          <w:u w:val="single"/>
        </w:rPr>
        <w:fldChar w:fldCharType="begin"/>
      </w:r>
      <w:r w:rsidR="0038261A" w:rsidRPr="004800CD">
        <w:rPr>
          <w:u w:val="single"/>
        </w:rPr>
        <w:instrText xml:space="preserve"> </w:instrText>
      </w:r>
      <w:r w:rsidR="0038261A" w:rsidRPr="004800CD">
        <w:rPr>
          <w:rFonts w:hint="eastAsia"/>
          <w:u w:val="single"/>
        </w:rPr>
        <w:instrText>REF _Ref105668712 \w \h</w:instrText>
      </w:r>
      <w:r w:rsidR="0038261A" w:rsidRPr="004800CD">
        <w:rPr>
          <w:u w:val="single"/>
        </w:rPr>
        <w:instrText xml:space="preserve">  \* MERGEFORMAT </w:instrText>
      </w:r>
      <w:r w:rsidR="0038261A" w:rsidRPr="004800CD">
        <w:rPr>
          <w:u w:val="single"/>
        </w:rPr>
      </w:r>
      <w:r w:rsidR="0038261A" w:rsidRPr="004800CD">
        <w:rPr>
          <w:u w:val="single"/>
        </w:rPr>
        <w:fldChar w:fldCharType="separate"/>
      </w:r>
      <w:r w:rsidR="00CE16BB">
        <w:rPr>
          <w:u w:val="single"/>
        </w:rPr>
        <w:t>8.4</w:t>
      </w:r>
      <w:r w:rsidR="0038261A" w:rsidRPr="004800CD">
        <w:rPr>
          <w:u w:val="single"/>
        </w:rPr>
        <w:fldChar w:fldCharType="end"/>
      </w:r>
      <w:r w:rsidR="0078326F" w:rsidRPr="004800CD">
        <w:rPr>
          <w:rFonts w:hint="eastAsia"/>
          <w:u w:val="single"/>
        </w:rPr>
        <w:t>조</w:t>
      </w:r>
      <w:r w:rsidR="0078326F" w:rsidRPr="00BF29F0">
        <w:rPr>
          <w:rFonts w:hint="eastAsia"/>
        </w:rPr>
        <w:t>에</w:t>
      </w:r>
      <w:r w:rsidR="0078326F" w:rsidRPr="00BF29F0">
        <w:rPr>
          <w:rFonts w:hint="eastAsia"/>
        </w:rPr>
        <w:t xml:space="preserve"> </w:t>
      </w:r>
      <w:r w:rsidR="0078326F" w:rsidRPr="00BF29F0">
        <w:rPr>
          <w:rFonts w:hint="eastAsia"/>
        </w:rPr>
        <w:t>따른</w:t>
      </w:r>
      <w:r w:rsidR="0078326F" w:rsidRPr="00C30BBF">
        <w:rPr>
          <w:rFonts w:hint="eastAsia"/>
        </w:rPr>
        <w:t xml:space="preserve"> </w:t>
      </w:r>
      <w:r w:rsidR="0078326F" w:rsidRPr="00C30BBF">
        <w:rPr>
          <w:rFonts w:hint="eastAsia"/>
        </w:rPr>
        <w:t>위약벌에는</w:t>
      </w:r>
      <w:r w:rsidR="0078326F" w:rsidRPr="00C30BBF">
        <w:rPr>
          <w:rFonts w:hint="eastAsia"/>
        </w:rPr>
        <w:t xml:space="preserve"> </w:t>
      </w:r>
      <w:r w:rsidR="0078326F" w:rsidRPr="004800CD">
        <w:rPr>
          <w:rFonts w:hint="eastAsia"/>
          <w:u w:val="single"/>
        </w:rPr>
        <w:t>제</w:t>
      </w:r>
      <w:r w:rsidR="00E51FF6" w:rsidRPr="004800CD">
        <w:rPr>
          <w:rFonts w:hint="eastAsia"/>
          <w:u w:val="single"/>
        </w:rPr>
        <w:t>7.3</w:t>
      </w:r>
      <w:r w:rsidR="00E51FF6" w:rsidRPr="004800CD">
        <w:rPr>
          <w:rFonts w:hint="eastAsia"/>
          <w:u w:val="single"/>
        </w:rPr>
        <w:t>조</w:t>
      </w:r>
      <w:r w:rsidR="00E51FF6" w:rsidRPr="000E2116">
        <w:t xml:space="preserve"> </w:t>
      </w:r>
      <w:r w:rsidR="00E51FF6" w:rsidRPr="004800CD">
        <w:rPr>
          <w:rFonts w:hint="eastAsia"/>
          <w:u w:val="single"/>
        </w:rPr>
        <w:t>제</w:t>
      </w:r>
      <w:r w:rsidR="00E51FF6" w:rsidRPr="004800CD">
        <w:rPr>
          <w:rFonts w:hint="eastAsia"/>
          <w:u w:val="single"/>
        </w:rPr>
        <w:t>(7</w:t>
      </w:r>
      <w:r w:rsidR="007813D5" w:rsidRPr="004800CD">
        <w:rPr>
          <w:rFonts w:hint="eastAsia"/>
          <w:u w:val="single"/>
        </w:rPr>
        <w:t>)</w:t>
      </w:r>
      <w:r w:rsidR="00E51FF6" w:rsidRPr="004800CD">
        <w:rPr>
          <w:rFonts w:hint="eastAsia"/>
          <w:u w:val="single"/>
        </w:rPr>
        <w:t>항</w:t>
      </w:r>
      <w:r w:rsidR="0078326F" w:rsidRPr="00BF29F0">
        <w:rPr>
          <w:rFonts w:hint="eastAsia"/>
        </w:rPr>
        <w:t>이</w:t>
      </w:r>
      <w:r w:rsidR="0078326F" w:rsidRPr="00BF29F0">
        <w:rPr>
          <w:rFonts w:hint="eastAsia"/>
        </w:rPr>
        <w:t xml:space="preserve"> </w:t>
      </w:r>
      <w:r w:rsidR="0078326F" w:rsidRPr="00BF29F0">
        <w:rPr>
          <w:rFonts w:hint="eastAsia"/>
        </w:rPr>
        <w:t>적용되지</w:t>
      </w:r>
      <w:r w:rsidR="0078326F" w:rsidRPr="00C30BBF">
        <w:rPr>
          <w:rFonts w:hint="eastAsia"/>
        </w:rPr>
        <w:t xml:space="preserve"> </w:t>
      </w:r>
      <w:r w:rsidR="0078326F" w:rsidRPr="00C30BBF">
        <w:rPr>
          <w:rFonts w:hint="eastAsia"/>
        </w:rPr>
        <w:t>아니한다</w:t>
      </w:r>
      <w:r w:rsidR="0078326F" w:rsidRPr="00C30BBF">
        <w:rPr>
          <w:rFonts w:hint="eastAsia"/>
        </w:rPr>
        <w:t>.</w:t>
      </w:r>
      <w:r w:rsidR="0078326F" w:rsidRPr="00C30BBF">
        <w:t xml:space="preserve"> </w:t>
      </w:r>
      <w:bookmarkStart w:id="122" w:name="_Hlk203988905"/>
      <w:r w:rsidR="00DF34A1" w:rsidRPr="00495392">
        <w:rPr>
          <w:rFonts w:hint="eastAsia"/>
          <w:highlight w:val="green"/>
        </w:rPr>
        <w:t>[Note to Buyer:</w:t>
      </w:r>
      <w:r w:rsidR="00DF34A1">
        <w:rPr>
          <w:rFonts w:hint="eastAsia"/>
          <w:highlight w:val="green"/>
        </w:rPr>
        <w:t xml:space="preserve"> </w:t>
      </w:r>
      <w:r w:rsidR="00DF34A1">
        <w:rPr>
          <w:rFonts w:hint="eastAsia"/>
          <w:highlight w:val="green"/>
        </w:rPr>
        <w:t>앞서</w:t>
      </w:r>
      <w:r w:rsidR="00DF34A1">
        <w:rPr>
          <w:rFonts w:hint="eastAsia"/>
          <w:highlight w:val="green"/>
        </w:rPr>
        <w:t xml:space="preserve"> </w:t>
      </w:r>
      <w:r w:rsidR="00DF34A1">
        <w:rPr>
          <w:rFonts w:hint="eastAsia"/>
          <w:highlight w:val="green"/>
        </w:rPr>
        <w:t>말씀드린</w:t>
      </w:r>
      <w:r w:rsidR="00DF34A1">
        <w:rPr>
          <w:rFonts w:hint="eastAsia"/>
          <w:highlight w:val="green"/>
        </w:rPr>
        <w:t xml:space="preserve"> </w:t>
      </w:r>
      <w:r w:rsidR="00DF34A1">
        <w:rPr>
          <w:rFonts w:hint="eastAsia"/>
          <w:highlight w:val="green"/>
        </w:rPr>
        <w:t>바와</w:t>
      </w:r>
      <w:r w:rsidR="00DF34A1">
        <w:rPr>
          <w:rFonts w:hint="eastAsia"/>
          <w:highlight w:val="green"/>
        </w:rPr>
        <w:t xml:space="preserve"> </w:t>
      </w:r>
      <w:r w:rsidR="00DF34A1">
        <w:rPr>
          <w:rFonts w:hint="eastAsia"/>
          <w:highlight w:val="green"/>
        </w:rPr>
        <w:t>같이</w:t>
      </w:r>
      <w:r w:rsidR="00DF34A1">
        <w:rPr>
          <w:rFonts w:hint="eastAsia"/>
          <w:highlight w:val="green"/>
        </w:rPr>
        <w:t xml:space="preserve"> </w:t>
      </w:r>
      <w:r w:rsidR="00DF34A1">
        <w:rPr>
          <w:rFonts w:hint="eastAsia"/>
          <w:highlight w:val="green"/>
        </w:rPr>
        <w:t>본건</w:t>
      </w:r>
      <w:r w:rsidR="00DF34A1">
        <w:rPr>
          <w:rFonts w:hint="eastAsia"/>
          <w:highlight w:val="green"/>
        </w:rPr>
        <w:t xml:space="preserve"> </w:t>
      </w:r>
      <w:r w:rsidR="00DF34A1">
        <w:rPr>
          <w:rFonts w:hint="eastAsia"/>
          <w:highlight w:val="green"/>
        </w:rPr>
        <w:t>거래에서</w:t>
      </w:r>
      <w:r w:rsidR="00DF34A1">
        <w:rPr>
          <w:rFonts w:hint="eastAsia"/>
          <w:highlight w:val="green"/>
        </w:rPr>
        <w:t xml:space="preserve"> deal certainty</w:t>
      </w:r>
      <w:r w:rsidR="00DF34A1">
        <w:rPr>
          <w:rFonts w:hint="eastAsia"/>
          <w:highlight w:val="green"/>
        </w:rPr>
        <w:t>를</w:t>
      </w:r>
      <w:r w:rsidR="00DF34A1">
        <w:rPr>
          <w:rFonts w:hint="eastAsia"/>
          <w:highlight w:val="green"/>
        </w:rPr>
        <w:t xml:space="preserve"> </w:t>
      </w:r>
      <w:r w:rsidR="00DF34A1">
        <w:rPr>
          <w:rFonts w:hint="eastAsia"/>
          <w:highlight w:val="green"/>
        </w:rPr>
        <w:t>확보하는</w:t>
      </w:r>
      <w:r w:rsidR="00DF34A1">
        <w:rPr>
          <w:rFonts w:hint="eastAsia"/>
          <w:highlight w:val="green"/>
        </w:rPr>
        <w:t xml:space="preserve"> </w:t>
      </w:r>
      <w:r w:rsidR="00DF34A1">
        <w:rPr>
          <w:rFonts w:hint="eastAsia"/>
          <w:highlight w:val="green"/>
        </w:rPr>
        <w:t>것은</w:t>
      </w:r>
      <w:r w:rsidR="00DF34A1">
        <w:rPr>
          <w:rFonts w:hint="eastAsia"/>
          <w:highlight w:val="green"/>
        </w:rPr>
        <w:t xml:space="preserve"> </w:t>
      </w:r>
      <w:r w:rsidR="00DF34A1">
        <w:rPr>
          <w:rFonts w:hint="eastAsia"/>
          <w:highlight w:val="green"/>
        </w:rPr>
        <w:t>매우</w:t>
      </w:r>
      <w:r w:rsidR="00DF34A1">
        <w:rPr>
          <w:rFonts w:hint="eastAsia"/>
          <w:highlight w:val="green"/>
        </w:rPr>
        <w:t xml:space="preserve"> </w:t>
      </w:r>
      <w:r w:rsidR="00DF34A1">
        <w:rPr>
          <w:rFonts w:hint="eastAsia"/>
          <w:highlight w:val="green"/>
        </w:rPr>
        <w:t>중요합니다</w:t>
      </w:r>
      <w:r w:rsidR="00DF34A1">
        <w:rPr>
          <w:rFonts w:hint="eastAsia"/>
          <w:highlight w:val="green"/>
        </w:rPr>
        <w:t xml:space="preserve">. </w:t>
      </w:r>
      <w:r w:rsidR="00DF34A1">
        <w:rPr>
          <w:rFonts w:hint="eastAsia"/>
          <w:highlight w:val="green"/>
        </w:rPr>
        <w:t>이에</w:t>
      </w:r>
      <w:r w:rsidR="00DF34A1">
        <w:rPr>
          <w:rFonts w:hint="eastAsia"/>
          <w:highlight w:val="green"/>
        </w:rPr>
        <w:t xml:space="preserve"> </w:t>
      </w:r>
      <w:r w:rsidR="00DF34A1">
        <w:rPr>
          <w:rFonts w:hint="eastAsia"/>
          <w:highlight w:val="green"/>
        </w:rPr>
        <w:t>거래종결</w:t>
      </w:r>
      <w:r w:rsidR="00DF34A1">
        <w:rPr>
          <w:rFonts w:hint="eastAsia"/>
          <w:highlight w:val="green"/>
        </w:rPr>
        <w:t xml:space="preserve"> </w:t>
      </w:r>
      <w:r w:rsidR="00DF34A1">
        <w:rPr>
          <w:rFonts w:hint="eastAsia"/>
          <w:highlight w:val="green"/>
        </w:rPr>
        <w:t>의무</w:t>
      </w:r>
      <w:r w:rsidR="00DF34A1">
        <w:rPr>
          <w:rFonts w:hint="eastAsia"/>
          <w:highlight w:val="green"/>
        </w:rPr>
        <w:t xml:space="preserve"> </w:t>
      </w:r>
      <w:r w:rsidR="00DF34A1">
        <w:rPr>
          <w:rFonts w:hint="eastAsia"/>
          <w:highlight w:val="green"/>
        </w:rPr>
        <w:t>위반에</w:t>
      </w:r>
      <w:r w:rsidR="00DF34A1">
        <w:rPr>
          <w:rFonts w:hint="eastAsia"/>
          <w:highlight w:val="green"/>
        </w:rPr>
        <w:t xml:space="preserve"> </w:t>
      </w:r>
      <w:r w:rsidR="00DF34A1">
        <w:rPr>
          <w:rFonts w:hint="eastAsia"/>
          <w:highlight w:val="green"/>
        </w:rPr>
        <w:t>관한</w:t>
      </w:r>
      <w:r w:rsidR="00DF34A1">
        <w:rPr>
          <w:rFonts w:hint="eastAsia"/>
          <w:highlight w:val="green"/>
        </w:rPr>
        <w:t xml:space="preserve"> penalty</w:t>
      </w:r>
      <w:r w:rsidR="00DF34A1">
        <w:rPr>
          <w:rFonts w:hint="eastAsia"/>
          <w:highlight w:val="green"/>
        </w:rPr>
        <w:t>는</w:t>
      </w:r>
      <w:r w:rsidR="00DF34A1">
        <w:rPr>
          <w:rFonts w:hint="eastAsia"/>
          <w:highlight w:val="green"/>
        </w:rPr>
        <w:t xml:space="preserve"> </w:t>
      </w:r>
      <w:r w:rsidR="00DF34A1">
        <w:rPr>
          <w:rFonts w:hint="eastAsia"/>
          <w:highlight w:val="green"/>
        </w:rPr>
        <w:t>위약벌로</w:t>
      </w:r>
      <w:r w:rsidR="00DF34A1">
        <w:rPr>
          <w:rFonts w:hint="eastAsia"/>
          <w:highlight w:val="green"/>
        </w:rPr>
        <w:t xml:space="preserve"> </w:t>
      </w:r>
      <w:proofErr w:type="spellStart"/>
      <w:r w:rsidR="00DF34A1">
        <w:rPr>
          <w:rFonts w:hint="eastAsia"/>
          <w:highlight w:val="green"/>
        </w:rPr>
        <w:t>원복하였습니다</w:t>
      </w:r>
      <w:proofErr w:type="spellEnd"/>
      <w:r w:rsidR="00DF34A1">
        <w:rPr>
          <w:rFonts w:hint="eastAsia"/>
          <w:highlight w:val="green"/>
        </w:rPr>
        <w:t>.</w:t>
      </w:r>
      <w:r w:rsidR="00DF34A1" w:rsidRPr="00495392">
        <w:rPr>
          <w:rFonts w:hint="eastAsia"/>
          <w:highlight w:val="green"/>
        </w:rPr>
        <w:t>]</w:t>
      </w:r>
      <w:bookmarkEnd w:id="122"/>
    </w:p>
    <w:p w14:paraId="23E747E2" w14:textId="2401AF98" w:rsidR="00CA3BDB" w:rsidRDefault="0010576D" w:rsidP="00877E3D">
      <w:pPr>
        <w:pStyle w:val="LKLevel3"/>
      </w:pPr>
      <w:r>
        <w:rPr>
          <w:rFonts w:hint="eastAsia"/>
        </w:rPr>
        <w:t>매도인에게</w:t>
      </w:r>
      <w:r>
        <w:rPr>
          <w:rFonts w:hint="eastAsia"/>
        </w:rPr>
        <w:t xml:space="preserve"> </w:t>
      </w:r>
      <w:r>
        <w:rPr>
          <w:rFonts w:hint="eastAsia"/>
        </w:rPr>
        <w:t>책임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사유</w:t>
      </w:r>
      <w:r w:rsidR="00CA3BDB">
        <w:rPr>
          <w:rFonts w:hint="eastAsia"/>
        </w:rPr>
        <w:t>로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인하여</w:t>
      </w:r>
      <w:r w:rsidR="00CC55B6">
        <w:rPr>
          <w:rFonts w:hint="eastAsia"/>
        </w:rPr>
        <w:t xml:space="preserve"> </w:t>
      </w:r>
      <w:r w:rsidR="00CA3BDB">
        <w:rPr>
          <w:rFonts w:hint="eastAsia"/>
        </w:rPr>
        <w:t>본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계약이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해제되는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경우</w:t>
      </w:r>
      <w:r w:rsidR="00CA3BDB">
        <w:rPr>
          <w:rFonts w:hint="eastAsia"/>
        </w:rPr>
        <w:t>,</w:t>
      </w:r>
      <w:r w:rsidR="00CA3BDB">
        <w:t xml:space="preserve"> </w:t>
      </w:r>
      <w:r w:rsidR="00CA3BDB">
        <w:rPr>
          <w:rFonts w:hint="eastAsia"/>
        </w:rPr>
        <w:t>매도인</w:t>
      </w:r>
      <w:r w:rsidR="00013B1D">
        <w:rPr>
          <w:rFonts w:hint="eastAsia"/>
        </w:rPr>
        <w:t>은</w:t>
      </w:r>
      <w:r w:rsidR="00CA3BDB">
        <w:rPr>
          <w:rFonts w:hint="eastAsia"/>
        </w:rPr>
        <w:t xml:space="preserve"> </w:t>
      </w:r>
      <w:r w:rsidR="00063284">
        <w:rPr>
          <w:rFonts w:hint="eastAsia"/>
        </w:rPr>
        <w:t>계약금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및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그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발생이자를</w:t>
      </w:r>
      <w:r w:rsidR="00063284">
        <w:rPr>
          <w:rFonts w:hint="eastAsia"/>
        </w:rPr>
        <w:t xml:space="preserve"> </w:t>
      </w:r>
      <w:r w:rsidR="00CA3BDB">
        <w:rPr>
          <w:rFonts w:hint="eastAsia"/>
        </w:rPr>
        <w:t>매수인의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서면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요청을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받은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날로부터</w:t>
      </w:r>
      <w:r w:rsidR="00CA3BDB">
        <w:rPr>
          <w:rFonts w:hint="eastAsia"/>
        </w:rPr>
        <w:t xml:space="preserve"> </w:t>
      </w:r>
      <w:r w:rsidR="00CA3BDB">
        <w:t xml:space="preserve">10 </w:t>
      </w:r>
      <w:r w:rsidR="00CA3BDB">
        <w:rPr>
          <w:rFonts w:hint="eastAsia"/>
        </w:rPr>
        <w:t>영업일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내에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반환</w:t>
      </w:r>
      <w:r w:rsidR="00063284">
        <w:rPr>
          <w:rFonts w:hint="eastAsia"/>
        </w:rPr>
        <w:t>하며</w:t>
      </w:r>
      <w:r w:rsidR="00063284">
        <w:rPr>
          <w:rFonts w:hint="eastAsia"/>
        </w:rPr>
        <w:t xml:space="preserve">, </w:t>
      </w:r>
      <w:r w:rsidR="00063284">
        <w:rPr>
          <w:rFonts w:hint="eastAsia"/>
        </w:rPr>
        <w:t>이에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더하여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매수인에게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계약금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상당액을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추가로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지급하여야</w:t>
      </w:r>
      <w:r w:rsidR="00063284">
        <w:rPr>
          <w:rFonts w:hint="eastAsia"/>
        </w:rPr>
        <w:t xml:space="preserve"> </w:t>
      </w:r>
      <w:r w:rsidR="00CA3BDB">
        <w:rPr>
          <w:rFonts w:hint="eastAsia"/>
        </w:rPr>
        <w:t>한다</w:t>
      </w:r>
      <w:r w:rsidR="00CA3BDB">
        <w:rPr>
          <w:rFonts w:hint="eastAsia"/>
        </w:rPr>
        <w:t>.</w:t>
      </w:r>
      <w:r w:rsidR="00CA3BDB">
        <w:t xml:space="preserve"> </w:t>
      </w:r>
    </w:p>
    <w:p w14:paraId="7ABD6F75" w14:textId="2ACA5496" w:rsidR="002515AB" w:rsidRDefault="00D66D0E" w:rsidP="00877E3D">
      <w:pPr>
        <w:pStyle w:val="LKLevel3"/>
      </w:pPr>
      <w:r>
        <w:rPr>
          <w:rFonts w:hint="eastAsia"/>
        </w:rPr>
        <w:t>당사자들</w:t>
      </w:r>
      <w:r>
        <w:rPr>
          <w:rFonts w:hint="eastAsia"/>
        </w:rPr>
        <w:t xml:space="preserve"> </w:t>
      </w:r>
      <w:r>
        <w:rPr>
          <w:rFonts w:hint="eastAsia"/>
        </w:rPr>
        <w:t>모두에게</w:t>
      </w:r>
      <w:r>
        <w:rPr>
          <w:rFonts w:hint="eastAsia"/>
        </w:rPr>
        <w:t xml:space="preserve"> </w:t>
      </w:r>
      <w:r>
        <w:rPr>
          <w:rFonts w:hint="eastAsia"/>
        </w:rPr>
        <w:t>책임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 </w:t>
      </w:r>
      <w:r w:rsidR="002515AB" w:rsidRPr="000326A8">
        <w:t>본</w:t>
      </w:r>
      <w:r w:rsidR="002515AB" w:rsidRPr="000326A8">
        <w:t xml:space="preserve"> </w:t>
      </w:r>
      <w:r w:rsidR="002515AB" w:rsidRPr="000326A8">
        <w:t>계약이</w:t>
      </w:r>
      <w:r w:rsidR="002515AB" w:rsidRPr="000326A8">
        <w:t xml:space="preserve"> </w:t>
      </w:r>
      <w:r w:rsidR="002515AB" w:rsidRPr="000326A8">
        <w:t>해제되는</w:t>
      </w:r>
      <w:r w:rsidR="002515AB" w:rsidRPr="000326A8">
        <w:t xml:space="preserve"> </w:t>
      </w:r>
      <w:r w:rsidR="002515AB" w:rsidRPr="000326A8">
        <w:t>경우</w:t>
      </w:r>
      <w:r w:rsidR="008F536B">
        <w:rPr>
          <w:rFonts w:hint="eastAsia"/>
        </w:rPr>
        <w:t>,</w:t>
      </w:r>
      <w:r w:rsidR="002515AB" w:rsidRPr="000326A8">
        <w:t xml:space="preserve"> </w:t>
      </w:r>
      <w:r w:rsidR="002515AB" w:rsidRPr="000326A8">
        <w:t>매도인</w:t>
      </w:r>
      <w:r w:rsidR="00070361">
        <w:rPr>
          <w:rFonts w:hint="eastAsia"/>
        </w:rPr>
        <w:t>은</w:t>
      </w:r>
      <w:r w:rsidR="0010576D">
        <w:rPr>
          <w:rFonts w:hint="eastAsia"/>
        </w:rPr>
        <w:t xml:space="preserve"> </w:t>
      </w:r>
      <w:r w:rsidR="0010576D">
        <w:rPr>
          <w:rFonts w:hint="eastAsia"/>
        </w:rPr>
        <w:t>계약금</w:t>
      </w:r>
      <w:r w:rsidR="00D067F5">
        <w:rPr>
          <w:rFonts w:hint="eastAsia"/>
        </w:rPr>
        <w:t xml:space="preserve"> </w:t>
      </w:r>
      <w:r w:rsidR="00D067F5">
        <w:rPr>
          <w:rFonts w:hint="eastAsia"/>
        </w:rPr>
        <w:t>및</w:t>
      </w:r>
      <w:r w:rsidR="00D067F5">
        <w:rPr>
          <w:rFonts w:hint="eastAsia"/>
        </w:rPr>
        <w:t xml:space="preserve"> </w:t>
      </w:r>
      <w:r w:rsidR="00EF6C61">
        <w:rPr>
          <w:rFonts w:hint="eastAsia"/>
        </w:rPr>
        <w:t>그</w:t>
      </w:r>
      <w:r w:rsidR="00EF6C61">
        <w:rPr>
          <w:rFonts w:hint="eastAsia"/>
        </w:rPr>
        <w:t xml:space="preserve"> </w:t>
      </w:r>
      <w:r w:rsidR="00D067F5">
        <w:rPr>
          <w:rFonts w:hint="eastAsia"/>
        </w:rPr>
        <w:t>발생이자를</w:t>
      </w:r>
      <w:r w:rsidR="0010576D">
        <w:rPr>
          <w:rFonts w:hint="eastAsia"/>
        </w:rPr>
        <w:t xml:space="preserve"> </w:t>
      </w:r>
      <w:r w:rsidR="002515AB" w:rsidRPr="000326A8">
        <w:t>매수인의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요청을</w:t>
      </w:r>
      <w:r w:rsidR="002515AB" w:rsidRPr="000326A8">
        <w:t xml:space="preserve"> </w:t>
      </w:r>
      <w:r w:rsidR="002515AB" w:rsidRPr="000326A8">
        <w:t>받은</w:t>
      </w:r>
      <w:r w:rsidR="002515AB" w:rsidRPr="000326A8">
        <w:t xml:space="preserve"> </w:t>
      </w:r>
      <w:r w:rsidR="002515AB" w:rsidRPr="003E7582">
        <w:t>날로부터</w:t>
      </w:r>
      <w:r w:rsidR="002515AB" w:rsidRPr="003E7582">
        <w:t xml:space="preserve"> </w:t>
      </w:r>
      <w:r w:rsidR="00740261" w:rsidRPr="003E7582">
        <w:t>10</w:t>
      </w:r>
      <w:r w:rsidR="00EB16EB" w:rsidRPr="00EB16EB">
        <w:t xml:space="preserve"> </w:t>
      </w:r>
      <w:r w:rsidR="002515AB" w:rsidRPr="000326A8">
        <w:t>영업일</w:t>
      </w:r>
      <w:r w:rsidR="002515AB" w:rsidRPr="000326A8">
        <w:t xml:space="preserve"> </w:t>
      </w:r>
      <w:r w:rsidR="002515AB" w:rsidRPr="000326A8">
        <w:t>내에</w:t>
      </w:r>
      <w:r w:rsidR="002515AB" w:rsidRPr="000326A8">
        <w:t xml:space="preserve"> </w:t>
      </w:r>
      <w:r w:rsidR="002515AB" w:rsidRPr="000326A8">
        <w:t>반환한다</w:t>
      </w:r>
      <w:r w:rsidR="002515AB" w:rsidRPr="000326A8">
        <w:t xml:space="preserve">. </w:t>
      </w:r>
    </w:p>
    <w:p w14:paraId="5069CAD9" w14:textId="77777777" w:rsidR="00A71DD2" w:rsidRPr="000326A8" w:rsidRDefault="00A71DD2" w:rsidP="00877E3D">
      <w:pPr>
        <w:pStyle w:val="LKLevel1"/>
      </w:pPr>
      <w:bookmarkStart w:id="123" w:name="_DV_M214"/>
      <w:bookmarkStart w:id="124" w:name="_Toc515548446"/>
      <w:bookmarkStart w:id="125" w:name="_Ref105666064"/>
      <w:bookmarkStart w:id="126" w:name="_Toc176821199"/>
      <w:bookmarkEnd w:id="123"/>
      <w:r w:rsidRPr="000326A8">
        <w:t>기타</w:t>
      </w:r>
      <w:bookmarkEnd w:id="124"/>
      <w:bookmarkEnd w:id="125"/>
      <w:bookmarkEnd w:id="126"/>
    </w:p>
    <w:p w14:paraId="0597BDAE" w14:textId="77777777" w:rsidR="0097441B" w:rsidRPr="000326A8" w:rsidRDefault="00D06D74" w:rsidP="00877E3D">
      <w:pPr>
        <w:pStyle w:val="LKLevel2"/>
      </w:pPr>
      <w:bookmarkStart w:id="127" w:name="_Toc176821200"/>
      <w:r w:rsidRPr="000326A8">
        <w:lastRenderedPageBreak/>
        <w:t>비밀유지</w:t>
      </w:r>
      <w:r w:rsidRPr="000326A8">
        <w:t>.</w:t>
      </w:r>
      <w:bookmarkEnd w:id="127"/>
    </w:p>
    <w:p w14:paraId="29545D55" w14:textId="7960FDF0" w:rsidR="00803F4C" w:rsidRPr="000326A8" w:rsidRDefault="00803F4C" w:rsidP="00877E3D">
      <w:pPr>
        <w:pStyle w:val="LKLevel3"/>
      </w:pPr>
      <w:bookmarkStart w:id="128" w:name="_Ref106182018"/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매수인은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엄격하게</w:t>
      </w:r>
      <w:r w:rsidRPr="000326A8">
        <w:t xml:space="preserve"> </w:t>
      </w:r>
      <w:r w:rsidRPr="000326A8">
        <w:t>비밀로</w:t>
      </w:r>
      <w:r w:rsidRPr="000326A8">
        <w:t xml:space="preserve"> </w:t>
      </w:r>
      <w:r w:rsidRPr="000326A8">
        <w:t>유지하고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자에게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공개하</w:t>
      </w:r>
      <w:r w:rsidR="008C146A">
        <w:rPr>
          <w:rFonts w:hint="eastAsia"/>
        </w:rPr>
        <w:t>거나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본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계약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또는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본건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거래와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무관한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목적으로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이용하</w:t>
      </w:r>
      <w:r w:rsidRPr="000326A8">
        <w:t>지</w:t>
      </w:r>
      <w:r w:rsidRPr="000326A8">
        <w:t xml:space="preserve"> </w:t>
      </w:r>
      <w:r w:rsidRPr="000326A8">
        <w:t>않아야</w:t>
      </w:r>
      <w:r w:rsidRPr="000326A8">
        <w:t xml:space="preserve"> </w:t>
      </w:r>
      <w:r w:rsidRPr="000326A8">
        <w:t>한다</w:t>
      </w:r>
      <w:r w:rsidRPr="000326A8">
        <w:t>.</w:t>
      </w:r>
      <w:r w:rsidR="003218B3" w:rsidRPr="000326A8">
        <w:t xml:space="preserve"> </w:t>
      </w:r>
      <w:r w:rsidR="003218B3" w:rsidRPr="000326A8">
        <w:rPr>
          <w:szCs w:val="22"/>
          <w:lang w:val="ko-KR"/>
        </w:rPr>
        <w:t>당사자는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상대방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당사자의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사전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동의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없이는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본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계약과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본건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거래에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관하여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보도자료를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배포하거나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이를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공표할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없다</w:t>
      </w:r>
      <w:r w:rsidR="003218B3" w:rsidRPr="000326A8">
        <w:rPr>
          <w:szCs w:val="22"/>
          <w:lang w:val="ko-KR"/>
        </w:rPr>
        <w:t>.</w:t>
      </w:r>
      <w:bookmarkEnd w:id="128"/>
    </w:p>
    <w:p w14:paraId="248D444C" w14:textId="77777777" w:rsidR="00803F4C" w:rsidRPr="000326A8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</w:t>
      </w:r>
      <w:r w:rsidR="007529FC">
        <w:rPr>
          <w:rFonts w:hint="eastAsia"/>
        </w:rPr>
        <w:t>(</w:t>
      </w:r>
      <w:r w:rsidR="007529FC">
        <w:rPr>
          <w:rFonts w:hint="eastAsia"/>
        </w:rPr>
        <w:t>본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계약에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따라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체결된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부수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계약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또는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합의를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포함하며</w:t>
      </w:r>
      <w:r w:rsidR="007529FC">
        <w:rPr>
          <w:rFonts w:hint="eastAsia"/>
        </w:rPr>
        <w:t>,</w:t>
      </w:r>
      <w:r w:rsidR="007529FC">
        <w:t xml:space="preserve"> </w:t>
      </w:r>
      <w:r w:rsidR="007529FC">
        <w:rPr>
          <w:rFonts w:hint="eastAsia"/>
        </w:rPr>
        <w:t>이하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본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조에서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동일</w:t>
      </w:r>
      <w:r w:rsidR="007529FC">
        <w:rPr>
          <w:rFonts w:hint="eastAsia"/>
        </w:rPr>
        <w:t>)</w:t>
      </w:r>
      <w:r w:rsidRPr="000326A8">
        <w:t>의</w:t>
      </w:r>
      <w:r w:rsidRPr="000326A8">
        <w:t xml:space="preserve"> </w:t>
      </w:r>
      <w:r w:rsidRPr="000326A8">
        <w:t>내용</w:t>
      </w:r>
      <w:r w:rsidR="00E9467C" w:rsidRPr="000326A8">
        <w:t>.</w:t>
      </w:r>
    </w:p>
    <w:p w14:paraId="5A81D6D9" w14:textId="77777777" w:rsidR="00803F4C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계약과</w:t>
      </w:r>
      <w:r w:rsidRPr="000326A8">
        <w:t xml:space="preserve"> </w:t>
      </w:r>
      <w:r w:rsidRPr="000326A8">
        <w:t>관련한</w:t>
      </w:r>
      <w:r w:rsidRPr="000326A8">
        <w:t xml:space="preserve"> </w:t>
      </w:r>
      <w:r w:rsidRPr="000326A8">
        <w:t>협상의</w:t>
      </w:r>
      <w:r w:rsidRPr="000326A8">
        <w:t xml:space="preserve"> </w:t>
      </w:r>
      <w:r w:rsidRPr="000326A8">
        <w:t>내용</w:t>
      </w:r>
      <w:r w:rsidR="00E9467C" w:rsidRPr="000326A8">
        <w:t>.</w:t>
      </w:r>
    </w:p>
    <w:p w14:paraId="421C285C" w14:textId="75789FE0" w:rsidR="00650F71" w:rsidRPr="000326A8" w:rsidRDefault="00650F71" w:rsidP="00877E3D">
      <w:pPr>
        <w:pStyle w:val="LKLevel4"/>
      </w:pPr>
      <w:r w:rsidRPr="0002206B">
        <w:rPr>
          <w:rFonts w:hint="eastAsia"/>
        </w:rPr>
        <w:t>매수인의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경우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계약과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관련하여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매수인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대리인이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대상회사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대리인으로부터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제공받은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대상회사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관한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모든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비밀정보</w:t>
      </w:r>
      <w:r w:rsidRPr="0002206B">
        <w:rPr>
          <w:rFonts w:hint="eastAsia"/>
        </w:rPr>
        <w:t>{</w:t>
      </w:r>
      <w:r w:rsidR="00552A94">
        <w:rPr>
          <w:rFonts w:hint="eastAsia"/>
          <w:lang w:val="ko-KR"/>
        </w:rPr>
        <w:t>주식회사</w:t>
      </w:r>
      <w:r w:rsidR="00552A94">
        <w:rPr>
          <w:rFonts w:hint="eastAsia"/>
          <w:lang w:val="ko-KR"/>
        </w:rPr>
        <w:t xml:space="preserve"> </w:t>
      </w:r>
      <w:proofErr w:type="spellStart"/>
      <w:r w:rsidR="00552A94">
        <w:rPr>
          <w:rFonts w:hint="eastAsia"/>
          <w:lang w:val="ko-KR"/>
        </w:rPr>
        <w:t>에스엠엔터테인먼트</w:t>
      </w:r>
      <w:proofErr w:type="spellEnd"/>
      <w:r w:rsidR="00552A94">
        <w:rPr>
          <w:rFonts w:hint="eastAsia"/>
          <w:lang w:val="ko-KR"/>
        </w:rPr>
        <w:t>,</w:t>
      </w:r>
      <w:r w:rsidR="00552A94" w:rsidRPr="0002206B">
        <w:t xml:space="preserve"> </w:t>
      </w:r>
      <w:r w:rsidR="00552A94" w:rsidRPr="0002206B">
        <w:t>매도인</w:t>
      </w:r>
      <w:r w:rsidR="00705D5B">
        <w:rPr>
          <w:rFonts w:hint="eastAsia"/>
        </w:rPr>
        <w:t>, SMEJ</w:t>
      </w:r>
      <w:r w:rsidR="00552A94">
        <w:rPr>
          <w:rFonts w:hint="eastAsia"/>
        </w:rPr>
        <w:t xml:space="preserve"> </w:t>
      </w:r>
      <w:r w:rsidR="00552A94">
        <w:rPr>
          <w:rFonts w:hint="eastAsia"/>
        </w:rPr>
        <w:t>및</w:t>
      </w:r>
      <w:r w:rsidR="00552A94">
        <w:rPr>
          <w:rFonts w:hint="eastAsia"/>
        </w:rPr>
        <w:t>/</w:t>
      </w:r>
      <w:r w:rsidR="00552A94">
        <w:rPr>
          <w:rFonts w:hint="eastAsia"/>
        </w:rPr>
        <w:t>또는</w:t>
      </w:r>
      <w:r w:rsidR="00552A94">
        <w:rPr>
          <w:rFonts w:hint="eastAsia"/>
        </w:rPr>
        <w:t xml:space="preserve"> </w:t>
      </w:r>
      <w:r w:rsidR="00B4602C">
        <w:rPr>
          <w:rFonts w:hint="eastAsia"/>
        </w:rPr>
        <w:t>각</w:t>
      </w:r>
      <w:r w:rsidR="00B4602C">
        <w:rPr>
          <w:rFonts w:hint="eastAsia"/>
        </w:rPr>
        <w:t xml:space="preserve"> </w:t>
      </w:r>
      <w:r w:rsidR="00552A94">
        <w:rPr>
          <w:rFonts w:hint="eastAsia"/>
        </w:rPr>
        <w:t>그</w:t>
      </w:r>
      <w:r w:rsidR="00552A94">
        <w:rPr>
          <w:rFonts w:hint="eastAsia"/>
        </w:rPr>
        <w:t xml:space="preserve"> </w:t>
      </w:r>
      <w:r w:rsidR="00552A94">
        <w:rPr>
          <w:rFonts w:hint="eastAsia"/>
        </w:rPr>
        <w:t>대리인</w:t>
      </w:r>
      <w:r w:rsidR="00552A94" w:rsidRPr="0002206B">
        <w:t>에게</w:t>
      </w:r>
      <w:r w:rsidR="00552A94" w:rsidRPr="0002206B">
        <w:t xml:space="preserve"> </w:t>
      </w:r>
      <w:r w:rsidR="00552A94" w:rsidRPr="0002206B">
        <w:t>제출</w:t>
      </w:r>
      <w:r w:rsidR="00552A94">
        <w:rPr>
          <w:rFonts w:hint="eastAsia"/>
        </w:rPr>
        <w:t>된</w:t>
      </w:r>
      <w:r w:rsidR="00552A94">
        <w:rPr>
          <w:rFonts w:hint="eastAsia"/>
        </w:rPr>
        <w:t xml:space="preserve"> </w:t>
      </w:r>
      <w:r w:rsidR="00552A94">
        <w:rPr>
          <w:rFonts w:hint="eastAsia"/>
        </w:rPr>
        <w:t>것으로서</w:t>
      </w:r>
      <w:r w:rsidR="00552A94">
        <w:rPr>
          <w:rFonts w:hint="eastAsia"/>
        </w:rPr>
        <w:t>,</w:t>
      </w:r>
      <w:r w:rsidR="00552A94">
        <w:rPr>
          <w:rFonts w:hint="eastAsia"/>
        </w:rPr>
        <w:t xml:space="preserve"> </w:t>
      </w:r>
      <w:r w:rsidR="001A27A7">
        <w:rPr>
          <w:rFonts w:hint="eastAsia"/>
        </w:rPr>
        <w:t>KEH</w:t>
      </w:r>
      <w:r w:rsidR="001A27A7">
        <w:rPr>
          <w:rFonts w:hint="eastAsia"/>
        </w:rPr>
        <w:t>가</w:t>
      </w:r>
      <w:r>
        <w:rPr>
          <w:rFonts w:hint="eastAsia"/>
        </w:rPr>
        <w:t xml:space="preserve"> </w:t>
      </w:r>
      <w:r w:rsidR="00BF7ADF">
        <w:rPr>
          <w:rFonts w:hint="eastAsia"/>
        </w:rPr>
        <w:t>2025. 1. 10.</w:t>
      </w:r>
      <w:r w:rsidRPr="0002206B">
        <w:rPr>
          <w:lang w:val="ko-KR"/>
        </w:rPr>
        <w:t xml:space="preserve"> </w:t>
      </w:r>
      <w:r w:rsidRPr="0002206B">
        <w:rPr>
          <w:lang w:val="ko-KR"/>
        </w:rPr>
        <w:t>작성</w:t>
      </w:r>
      <w:r w:rsidR="009B5236">
        <w:rPr>
          <w:rFonts w:hint="eastAsia"/>
          <w:lang w:val="ko-KR"/>
        </w:rPr>
        <w:t>한</w:t>
      </w:r>
      <w:r>
        <w:rPr>
          <w:rFonts w:hint="eastAsia"/>
          <w:lang w:val="ko-KR"/>
        </w:rPr>
        <w:t xml:space="preserve"> </w:t>
      </w:r>
      <w:r w:rsidR="009B5236">
        <w:rPr>
          <w:rFonts w:hint="eastAsia"/>
        </w:rPr>
        <w:t xml:space="preserve">Binding Offer </w:t>
      </w:r>
      <w:r w:rsidR="009B5236">
        <w:rPr>
          <w:rFonts w:hint="eastAsia"/>
        </w:rPr>
        <w:t>참가</w:t>
      </w:r>
      <w:r w:rsidRPr="0002206B">
        <w:t>확약서</w:t>
      </w:r>
      <w:r w:rsidR="00832838">
        <w:rPr>
          <w:rFonts w:hint="eastAsia"/>
        </w:rPr>
        <w:t xml:space="preserve"> </w:t>
      </w:r>
      <w:r w:rsidR="00832838">
        <w:rPr>
          <w:rFonts w:hint="eastAsia"/>
        </w:rPr>
        <w:t>및</w:t>
      </w:r>
      <w:r w:rsidR="00832838">
        <w:rPr>
          <w:rFonts w:hint="eastAsia"/>
        </w:rPr>
        <w:t xml:space="preserve"> KWM</w:t>
      </w:r>
      <w:r w:rsidR="00832838">
        <w:rPr>
          <w:rFonts w:hint="eastAsia"/>
        </w:rPr>
        <w:t>이</w:t>
      </w:r>
      <w:r w:rsidR="00832838">
        <w:rPr>
          <w:rFonts w:hint="eastAsia"/>
        </w:rPr>
        <w:t xml:space="preserve"> 2025. 6. 25. </w:t>
      </w:r>
      <w:r w:rsidR="00552A94">
        <w:rPr>
          <w:rFonts w:hint="eastAsia"/>
        </w:rPr>
        <w:t>작성</w:t>
      </w:r>
      <w:r w:rsidR="003753FE">
        <w:rPr>
          <w:rFonts w:hint="eastAsia"/>
        </w:rPr>
        <w:t>한</w:t>
      </w:r>
      <w:r w:rsidR="00552A94">
        <w:rPr>
          <w:rFonts w:hint="eastAsia"/>
        </w:rPr>
        <w:t xml:space="preserve"> </w:t>
      </w:r>
      <w:r w:rsidR="00832838">
        <w:rPr>
          <w:rFonts w:hint="eastAsia"/>
        </w:rPr>
        <w:t xml:space="preserve">Binding Offer </w:t>
      </w:r>
      <w:r w:rsidR="00832838">
        <w:rPr>
          <w:rFonts w:hint="eastAsia"/>
        </w:rPr>
        <w:t>참여확약서</w:t>
      </w:r>
      <w:r w:rsidRPr="0002206B">
        <w:rPr>
          <w:rFonts w:hint="eastAsia"/>
        </w:rPr>
        <w:t>(</w:t>
      </w:r>
      <w:r w:rsidR="00832838">
        <w:rPr>
          <w:rFonts w:hint="eastAsia"/>
        </w:rPr>
        <w:t>총칭하여</w:t>
      </w:r>
      <w:r w:rsidR="00832838">
        <w:rPr>
          <w:rFonts w:hint="eastAsia"/>
        </w:rPr>
        <w:t xml:space="preserve"> </w:t>
      </w:r>
      <w:r w:rsidR="004050ED">
        <w:t>“</w:t>
      </w:r>
      <w:r w:rsidR="0035542F">
        <w:rPr>
          <w:rFonts w:hint="eastAsia"/>
          <w:u w:val="single"/>
        </w:rPr>
        <w:t>본건</w:t>
      </w:r>
      <w:r w:rsidR="0035542F">
        <w:rPr>
          <w:rFonts w:hint="eastAsia"/>
          <w:u w:val="single"/>
        </w:rPr>
        <w:t xml:space="preserve"> </w:t>
      </w:r>
      <w:r w:rsidR="0035542F">
        <w:rPr>
          <w:rFonts w:hint="eastAsia"/>
          <w:u w:val="single"/>
        </w:rPr>
        <w:t>참가</w:t>
      </w:r>
      <w:r w:rsidRPr="0002206B">
        <w:rPr>
          <w:rFonts w:hint="eastAsia"/>
          <w:u w:val="single"/>
        </w:rPr>
        <w:t>확약</w:t>
      </w:r>
      <w:r w:rsidR="004050ED">
        <w:t>”</w:t>
      </w:r>
      <w:r w:rsidRPr="0002206B">
        <w:t>)</w:t>
      </w:r>
      <w:r w:rsidRPr="0002206B">
        <w:rPr>
          <w:rFonts w:hint="eastAsia"/>
        </w:rPr>
        <w:t>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따른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비밀정보를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포함하며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이에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한정되지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아니함</w:t>
      </w:r>
      <w:r w:rsidRPr="0002206B">
        <w:rPr>
          <w:rFonts w:hint="eastAsia"/>
        </w:rPr>
        <w:t>}</w:t>
      </w:r>
      <w:r w:rsidR="00C93BF4">
        <w:rPr>
          <w:rFonts w:hint="eastAsia"/>
        </w:rPr>
        <w:t>.</w:t>
      </w:r>
    </w:p>
    <w:p w14:paraId="4D452FFB" w14:textId="19F8722B" w:rsidR="00803F4C" w:rsidRPr="000326A8" w:rsidRDefault="00803F4C" w:rsidP="00877E3D">
      <w:pPr>
        <w:pStyle w:val="LKLevel3"/>
      </w:pPr>
      <w:r w:rsidRPr="00234F85">
        <w:rPr>
          <w:rFonts w:hint="eastAsia"/>
          <w:u w:val="single"/>
        </w:rPr>
        <w:t>제</w:t>
      </w:r>
      <w:r w:rsidR="00234F85" w:rsidRPr="00234F85">
        <w:rPr>
          <w:u w:val="single"/>
        </w:rPr>
        <w:fldChar w:fldCharType="begin"/>
      </w:r>
      <w:r w:rsidR="00234F85" w:rsidRPr="00234F85">
        <w:rPr>
          <w:u w:val="single"/>
        </w:rPr>
        <w:instrText xml:space="preserve"> </w:instrText>
      </w:r>
      <w:r w:rsidR="00234F85" w:rsidRPr="00234F85">
        <w:rPr>
          <w:rFonts w:hint="eastAsia"/>
          <w:u w:val="single"/>
        </w:rPr>
        <w:instrText>REF _Ref106182018 \w \h</w:instrText>
      </w:r>
      <w:r w:rsidR="00234F85" w:rsidRPr="00234F85">
        <w:rPr>
          <w:u w:val="single"/>
        </w:rPr>
        <w:instrText xml:space="preserve"> </w:instrText>
      </w:r>
      <w:r w:rsidR="00234F85">
        <w:rPr>
          <w:u w:val="single"/>
        </w:rPr>
        <w:instrText xml:space="preserve"> \* MERGEFORMAT </w:instrText>
      </w:r>
      <w:r w:rsidR="00234F85" w:rsidRPr="00234F85">
        <w:rPr>
          <w:u w:val="single"/>
        </w:rPr>
      </w:r>
      <w:r w:rsidR="00234F85" w:rsidRPr="00234F85">
        <w:rPr>
          <w:u w:val="single"/>
        </w:rPr>
        <w:fldChar w:fldCharType="separate"/>
      </w:r>
      <w:r w:rsidR="00CE16BB">
        <w:rPr>
          <w:u w:val="single"/>
        </w:rPr>
        <w:t>9.1</w:t>
      </w:r>
      <w:r w:rsidR="00090303">
        <w:rPr>
          <w:rFonts w:hint="eastAsia"/>
          <w:u w:val="single"/>
        </w:rPr>
        <w:t>조</w:t>
      </w:r>
      <w:r w:rsidR="00090303">
        <w:rPr>
          <w:rFonts w:hint="eastAsia"/>
          <w:u w:val="single"/>
        </w:rPr>
        <w:t xml:space="preserve"> </w:t>
      </w:r>
      <w:r w:rsidR="00090303">
        <w:rPr>
          <w:rFonts w:hint="eastAsia"/>
          <w:u w:val="single"/>
        </w:rPr>
        <w:t>제</w:t>
      </w:r>
      <w:r w:rsidR="00CE16BB" w:rsidRPr="00090303">
        <w:rPr>
          <w:u w:val="single"/>
        </w:rPr>
        <w:t>(</w:t>
      </w:r>
      <w:r w:rsidR="00CE16BB">
        <w:rPr>
          <w:u w:val="single"/>
        </w:rPr>
        <w:t>1)</w:t>
      </w:r>
      <w:r w:rsidR="00234F85" w:rsidRPr="00234F85">
        <w:rPr>
          <w:u w:val="single"/>
        </w:rPr>
        <w:fldChar w:fldCharType="end"/>
      </w:r>
      <w:r w:rsidRPr="00234F85">
        <w:rPr>
          <w:rFonts w:hint="eastAsia"/>
          <w:u w:val="single"/>
        </w:rPr>
        <w:t>항</w:t>
      </w:r>
      <w:r w:rsidRPr="000326A8">
        <w:t>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하나에</w:t>
      </w:r>
      <w:r w:rsidRPr="000326A8">
        <w:t xml:space="preserve"> </w:t>
      </w:r>
      <w:r w:rsidRPr="000326A8">
        <w:t>해당하는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정보의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허용된다</w:t>
      </w:r>
      <w:r w:rsidRPr="000326A8">
        <w:t xml:space="preserve">. </w:t>
      </w:r>
    </w:p>
    <w:p w14:paraId="724E92DD" w14:textId="77777777" w:rsidR="00803F4C" w:rsidRPr="000326A8" w:rsidRDefault="00803F4C" w:rsidP="00877E3D">
      <w:pPr>
        <w:pStyle w:val="LKLevel4"/>
      </w:pPr>
      <w:r w:rsidRPr="000326A8">
        <w:t>관련</w:t>
      </w:r>
      <w:r w:rsidRPr="000326A8">
        <w:t xml:space="preserve"> </w:t>
      </w:r>
      <w:r w:rsidRPr="000326A8">
        <w:t>법률에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4B650A97" w14:textId="77777777" w:rsidR="00803F4C" w:rsidRPr="000326A8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계약으로부터</w:t>
      </w:r>
      <w:r w:rsidRPr="000326A8">
        <w:t xml:space="preserve"> </w:t>
      </w:r>
      <w:r w:rsidRPr="000326A8">
        <w:t>발생된</w:t>
      </w:r>
      <w:r w:rsidRPr="000326A8">
        <w:t xml:space="preserve"> </w:t>
      </w:r>
      <w:r w:rsidRPr="000326A8">
        <w:t>사법절차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행정절차에서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7E5428AE" w14:textId="77777777" w:rsidR="00803F4C" w:rsidRPr="000326A8" w:rsidRDefault="00F93720" w:rsidP="00877E3D">
      <w:pPr>
        <w:pStyle w:val="LKLevel4"/>
      </w:pPr>
      <w:r w:rsidRPr="00E7799E">
        <w:rPr>
          <w:rFonts w:hint="eastAsia"/>
          <w:szCs w:val="22"/>
        </w:rPr>
        <w:t>본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계약의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체결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및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이행을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위해</w:t>
      </w:r>
      <w:r w:rsidRPr="00E7799E">
        <w:rPr>
          <w:szCs w:val="22"/>
        </w:rPr>
        <w:t xml:space="preserve"> </w:t>
      </w:r>
      <w:r w:rsidR="007529FC">
        <w:rPr>
          <w:rFonts w:hint="eastAsia"/>
        </w:rPr>
        <w:t>합리적으로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필요한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범위에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한해서</w:t>
      </w:r>
      <w:r w:rsidR="007529FC">
        <w:rPr>
          <w:rFonts w:hint="eastAsia"/>
        </w:rPr>
        <w:t xml:space="preserve"> </w:t>
      </w:r>
      <w:r w:rsidR="00803F4C" w:rsidRPr="000326A8">
        <w:t>공개되는</w:t>
      </w:r>
      <w:r w:rsidR="00803F4C" w:rsidRPr="000326A8">
        <w:t xml:space="preserve"> </w:t>
      </w:r>
      <w:r w:rsidR="00803F4C" w:rsidRPr="000326A8">
        <w:t>정보에</w:t>
      </w:r>
      <w:r w:rsidR="00803F4C" w:rsidRPr="000326A8">
        <w:t xml:space="preserve"> </w:t>
      </w:r>
      <w:r w:rsidR="00803F4C" w:rsidRPr="000326A8">
        <w:t>관하여</w:t>
      </w:r>
      <w:r w:rsidR="00803F4C" w:rsidRPr="000326A8">
        <w:t xml:space="preserve"> </w:t>
      </w:r>
      <w:r w:rsidR="00803F4C" w:rsidRPr="000326A8">
        <w:t>본</w:t>
      </w:r>
      <w:r w:rsidR="00803F4C" w:rsidRPr="000326A8">
        <w:t xml:space="preserve"> </w:t>
      </w:r>
      <w:r w:rsidR="00803F4C" w:rsidRPr="000326A8">
        <w:t>계약</w:t>
      </w:r>
      <w:r w:rsidR="00803F4C" w:rsidRPr="000326A8">
        <w:t xml:space="preserve"> </w:t>
      </w:r>
      <w:r w:rsidR="00803F4C" w:rsidRPr="000326A8">
        <w:t>당사자와</w:t>
      </w:r>
      <w:r w:rsidR="00803F4C" w:rsidRPr="000326A8">
        <w:t xml:space="preserve"> </w:t>
      </w:r>
      <w:r w:rsidR="00803F4C" w:rsidRPr="000326A8">
        <w:t>마찬가지의</w:t>
      </w:r>
      <w:r w:rsidR="00803F4C" w:rsidRPr="000326A8">
        <w:t xml:space="preserve"> </w:t>
      </w:r>
      <w:r w:rsidR="00803F4C" w:rsidRPr="000326A8">
        <w:t>의무를</w:t>
      </w:r>
      <w:r w:rsidR="00803F4C" w:rsidRPr="000326A8">
        <w:t xml:space="preserve"> </w:t>
      </w:r>
      <w:r w:rsidR="00803F4C" w:rsidRPr="000326A8">
        <w:t>부담하는</w:t>
      </w:r>
      <w:r w:rsidR="00803F4C" w:rsidRPr="000326A8">
        <w:t xml:space="preserve"> </w:t>
      </w:r>
      <w:r w:rsidR="00803F4C" w:rsidRPr="000326A8">
        <w:t>조건으로</w:t>
      </w:r>
      <w:r w:rsidR="00803F4C" w:rsidRPr="000326A8">
        <w:t xml:space="preserve"> </w:t>
      </w:r>
      <w:r w:rsidR="007529FC">
        <w:rPr>
          <w:rFonts w:hint="eastAsia"/>
        </w:rPr>
        <w:t>대리인</w:t>
      </w:r>
      <w:r w:rsidR="00803F4C" w:rsidRPr="000326A8">
        <w:t>에게</w:t>
      </w:r>
      <w:r w:rsidR="00803F4C" w:rsidRPr="000326A8">
        <w:t xml:space="preserve"> </w:t>
      </w:r>
      <w:r w:rsidR="00803F4C" w:rsidRPr="000326A8">
        <w:t>정보를</w:t>
      </w:r>
      <w:r w:rsidR="00803F4C" w:rsidRPr="000326A8">
        <w:t xml:space="preserve"> </w:t>
      </w:r>
      <w:r w:rsidR="00803F4C" w:rsidRPr="000326A8">
        <w:t>제공하는</w:t>
      </w:r>
      <w:r w:rsidR="00803F4C" w:rsidRPr="000326A8">
        <w:t xml:space="preserve"> </w:t>
      </w:r>
      <w:r w:rsidR="00803F4C" w:rsidRPr="000326A8">
        <w:t>경우</w:t>
      </w:r>
      <w:r w:rsidR="00E9467C" w:rsidRPr="000326A8">
        <w:t>.</w:t>
      </w:r>
    </w:p>
    <w:p w14:paraId="7DA995A4" w14:textId="2F9A5CE5" w:rsidR="00803F4C" w:rsidRPr="000326A8" w:rsidRDefault="00912112" w:rsidP="00877E3D">
      <w:pPr>
        <w:pStyle w:val="LKLevel4"/>
      </w:pP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참가</w:t>
      </w:r>
      <w:r w:rsidR="00A4696C" w:rsidRPr="00D64A6B">
        <w:t>확약</w:t>
      </w:r>
      <w:r w:rsidR="00803F4C" w:rsidRPr="00D64A6B">
        <w:t xml:space="preserve"> </w:t>
      </w:r>
      <w:r w:rsidR="00803F4C" w:rsidRPr="00D64A6B">
        <w:t>또는</w:t>
      </w:r>
      <w:r w:rsidR="00803F4C" w:rsidRPr="000326A8">
        <w:t xml:space="preserve"> </w:t>
      </w:r>
      <w:r w:rsidR="00803F4C" w:rsidRPr="000326A8">
        <w:t>본</w:t>
      </w:r>
      <w:r w:rsidR="00803F4C" w:rsidRPr="000326A8">
        <w:t xml:space="preserve"> </w:t>
      </w:r>
      <w:r w:rsidR="00803F4C" w:rsidRPr="000326A8">
        <w:t>계약</w:t>
      </w:r>
      <w:r w:rsidR="00803F4C" w:rsidRPr="000326A8">
        <w:t xml:space="preserve"> </w:t>
      </w:r>
      <w:r w:rsidR="00803F4C" w:rsidRPr="000326A8">
        <w:t>위반</w:t>
      </w:r>
      <w:r w:rsidR="00803F4C" w:rsidRPr="000326A8">
        <w:t xml:space="preserve"> </w:t>
      </w:r>
      <w:r w:rsidR="00803F4C" w:rsidRPr="000326A8">
        <w:t>없이</w:t>
      </w:r>
      <w:r w:rsidR="00803F4C" w:rsidRPr="000326A8">
        <w:t xml:space="preserve"> </w:t>
      </w:r>
      <w:r w:rsidR="00803F4C" w:rsidRPr="000326A8">
        <w:t>해당</w:t>
      </w:r>
      <w:r w:rsidR="00803F4C" w:rsidRPr="000326A8">
        <w:t xml:space="preserve"> </w:t>
      </w:r>
      <w:r w:rsidR="00803F4C" w:rsidRPr="000326A8">
        <w:t>정보가</w:t>
      </w:r>
      <w:r w:rsidR="00803F4C" w:rsidRPr="000326A8">
        <w:t xml:space="preserve"> </w:t>
      </w:r>
      <w:r w:rsidR="00803F4C" w:rsidRPr="000326A8">
        <w:t>이미</w:t>
      </w:r>
      <w:r w:rsidR="00803F4C" w:rsidRPr="000326A8">
        <w:t xml:space="preserve"> </w:t>
      </w:r>
      <w:r w:rsidR="00803F4C" w:rsidRPr="000326A8">
        <w:t>공개된</w:t>
      </w:r>
      <w:r w:rsidR="00803F4C" w:rsidRPr="000326A8">
        <w:t xml:space="preserve"> </w:t>
      </w:r>
      <w:r w:rsidR="00803F4C" w:rsidRPr="000326A8">
        <w:t>경우</w:t>
      </w:r>
      <w:r w:rsidR="00E9467C" w:rsidRPr="000326A8">
        <w:t>.</w:t>
      </w:r>
    </w:p>
    <w:p w14:paraId="6DDEAD49" w14:textId="77777777" w:rsidR="0097441B" w:rsidRPr="000326A8" w:rsidRDefault="00803F4C" w:rsidP="00877E3D">
      <w:pPr>
        <w:pStyle w:val="LK2"/>
        <w:ind w:left="794"/>
        <w:rPr>
          <w:lang w:val="ko-KR"/>
        </w:rPr>
      </w:pPr>
      <w:r w:rsidRPr="000326A8">
        <w:t>다만</w:t>
      </w:r>
      <w:r w:rsidRPr="000326A8">
        <w:t xml:space="preserve">, </w:t>
      </w:r>
      <w:r w:rsidRPr="000326A8">
        <w:t>위</w:t>
      </w:r>
      <w:r w:rsidRPr="000326A8">
        <w:t xml:space="preserve"> </w:t>
      </w:r>
      <w:r w:rsidRPr="00E52419">
        <w:t>(</w:t>
      </w:r>
      <w:proofErr w:type="spellStart"/>
      <w:r w:rsidRPr="00E52419">
        <w:t>i</w:t>
      </w:r>
      <w:proofErr w:type="spellEnd"/>
      <w:r w:rsidRPr="00E52419">
        <w:t>)</w:t>
      </w:r>
      <w:r w:rsidRPr="00E52419">
        <w:rPr>
          <w:rFonts w:hint="eastAsia"/>
        </w:rPr>
        <w:t>호</w:t>
      </w:r>
      <w:r w:rsidRPr="007529FC">
        <w:t xml:space="preserve"> </w:t>
      </w:r>
      <w:r w:rsidRPr="007529FC">
        <w:t>또는</w:t>
      </w:r>
      <w:r w:rsidRPr="007529FC">
        <w:t xml:space="preserve"> </w:t>
      </w:r>
      <w:r w:rsidRPr="00E52419">
        <w:t>(ii)</w:t>
      </w:r>
      <w:r w:rsidRPr="00E52419">
        <w:rPr>
          <w:rFonts w:hint="eastAsia"/>
        </w:rPr>
        <w:t>호</w:t>
      </w:r>
      <w:r w:rsidRPr="007529FC">
        <w:t>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공개하기</w:t>
      </w:r>
      <w:r w:rsidRPr="000326A8">
        <w:t xml:space="preserve"> </w:t>
      </w:r>
      <w:r w:rsidRPr="000326A8">
        <w:t>이전에</w:t>
      </w:r>
      <w:r w:rsidRPr="000326A8">
        <w:t xml:space="preserve">, </w:t>
      </w:r>
      <w:r w:rsidR="0006011A">
        <w:rPr>
          <w:rFonts w:hint="eastAsia"/>
        </w:rPr>
        <w:t>해당</w:t>
      </w:r>
      <w:r w:rsidR="0006011A">
        <w:rPr>
          <w:rFonts w:hint="eastAsia"/>
        </w:rPr>
        <w:t xml:space="preserve"> </w:t>
      </w:r>
      <w:r w:rsidRPr="000326A8">
        <w:t>당사자는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lastRenderedPageBreak/>
        <w:t>당사자가</w:t>
      </w:r>
      <w:r w:rsidRPr="000326A8">
        <w:t xml:space="preserve"> (x) </w:t>
      </w:r>
      <w:r w:rsidRPr="000326A8">
        <w:t>그</w:t>
      </w:r>
      <w:r w:rsidRPr="000326A8">
        <w:t xml:space="preserve"> </w:t>
      </w:r>
      <w:r w:rsidRPr="000326A8">
        <w:t>공개에</w:t>
      </w:r>
      <w:r w:rsidRPr="000326A8">
        <w:t xml:space="preserve"> </w:t>
      </w:r>
      <w:r w:rsidRPr="000326A8">
        <w:t>관하여</w:t>
      </w:r>
      <w:r w:rsidRPr="000326A8">
        <w:t xml:space="preserve"> </w:t>
      </w:r>
      <w:r w:rsidRPr="000326A8">
        <w:t>이의를</w:t>
      </w:r>
      <w:r w:rsidRPr="000326A8">
        <w:t xml:space="preserve"> </w:t>
      </w:r>
      <w:r w:rsidRPr="000326A8">
        <w:t>제기하거나</w:t>
      </w:r>
      <w:r w:rsidRPr="000326A8">
        <w:t xml:space="preserve">, (y) </w:t>
      </w:r>
      <w:r w:rsidRPr="000326A8">
        <w:t>공개의</w:t>
      </w:r>
      <w:r w:rsidRPr="000326A8">
        <w:t xml:space="preserve"> </w:t>
      </w:r>
      <w:r w:rsidRPr="000326A8">
        <w:t>시기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내용에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협의를</w:t>
      </w:r>
      <w:r w:rsidRPr="000326A8">
        <w:t xml:space="preserve"> </w:t>
      </w:r>
      <w:r w:rsidRPr="000326A8">
        <w:t>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있도록</w:t>
      </w:r>
      <w:r w:rsidRPr="000326A8">
        <w:t xml:space="preserve">, </w:t>
      </w:r>
      <w:r w:rsidRPr="000326A8">
        <w:t>상대방</w:t>
      </w:r>
      <w:r w:rsidRPr="000326A8">
        <w:t xml:space="preserve"> </w:t>
      </w:r>
      <w:r w:rsidRPr="000326A8">
        <w:t>당사자에게</w:t>
      </w:r>
      <w:r w:rsidRPr="000326A8">
        <w:t xml:space="preserve"> </w:t>
      </w:r>
      <w:r w:rsidRPr="000326A8">
        <w:t>즉시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통지하여야</w:t>
      </w:r>
      <w:r w:rsidRPr="000326A8">
        <w:t xml:space="preserve"> </w:t>
      </w:r>
      <w:r w:rsidRPr="000326A8">
        <w:t>하며</w:t>
      </w:r>
      <w:r w:rsidRPr="000326A8">
        <w:t xml:space="preserve">, </w:t>
      </w:r>
      <w:r w:rsidR="003218B3" w:rsidRPr="000326A8">
        <w:t>법률</w:t>
      </w:r>
      <w:r w:rsidR="003218B3" w:rsidRPr="000326A8">
        <w:t xml:space="preserve"> </w:t>
      </w:r>
      <w:r w:rsidR="003218B3" w:rsidRPr="000326A8">
        <w:t>등에</w:t>
      </w:r>
      <w:r w:rsidR="003218B3" w:rsidRPr="000326A8">
        <w:t xml:space="preserve"> </w:t>
      </w:r>
      <w:r w:rsidR="003218B3" w:rsidRPr="000326A8">
        <w:t>따라</w:t>
      </w:r>
      <w:r w:rsidR="003218B3"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범위</w:t>
      </w:r>
      <w:r w:rsidRPr="000326A8">
        <w:t xml:space="preserve"> </w:t>
      </w:r>
      <w:r w:rsidRPr="000326A8">
        <w:t>내에서만</w:t>
      </w:r>
      <w:r w:rsidRPr="000326A8">
        <w:t xml:space="preserve"> </w:t>
      </w:r>
      <w:r w:rsidRPr="000326A8">
        <w:t>해당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공개해야</w:t>
      </w:r>
      <w:r w:rsidRPr="000326A8">
        <w:t xml:space="preserve"> </w:t>
      </w:r>
      <w:r w:rsidRPr="000326A8">
        <w:t>한다</w:t>
      </w:r>
      <w:r w:rsidRPr="000326A8">
        <w:t xml:space="preserve">. </w:t>
      </w:r>
    </w:p>
    <w:p w14:paraId="12AABB57" w14:textId="77777777" w:rsidR="00AB5969" w:rsidRPr="000326A8" w:rsidRDefault="00A76EA4" w:rsidP="00877E3D">
      <w:pPr>
        <w:pStyle w:val="LKLevel2"/>
      </w:pPr>
      <w:bookmarkStart w:id="129" w:name="_DV_M224"/>
      <w:bookmarkEnd w:id="129"/>
      <w:r w:rsidRPr="000326A8">
        <w:tab/>
      </w:r>
      <w:bookmarkStart w:id="130" w:name="_Ref105673465"/>
      <w:bookmarkStart w:id="131" w:name="_Toc176821201"/>
      <w:r w:rsidR="00E9467C" w:rsidRPr="000326A8">
        <w:t>완전합의</w:t>
      </w:r>
      <w:r w:rsidRPr="000326A8">
        <w:t>.</w:t>
      </w:r>
      <w:bookmarkEnd w:id="130"/>
      <w:bookmarkEnd w:id="131"/>
    </w:p>
    <w:p w14:paraId="3AE1A8C9" w14:textId="4FEA953B" w:rsidR="00935CF2" w:rsidRPr="000326A8" w:rsidRDefault="00A76EA4" w:rsidP="00877E3D">
      <w:pPr>
        <w:pStyle w:val="LK2"/>
        <w:ind w:left="794"/>
      </w:pPr>
      <w:r w:rsidRPr="000326A8">
        <w:rPr>
          <w:lang w:val="ko-KR"/>
        </w:rPr>
        <w:t>본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계약</w:t>
      </w:r>
      <w:r w:rsidR="007C483B" w:rsidRPr="000326A8">
        <w:rPr>
          <w:lang w:val="ko-KR"/>
        </w:rPr>
        <w:t>은</w:t>
      </w:r>
      <w:r w:rsidR="00913046" w:rsidRPr="000326A8">
        <w:rPr>
          <w:lang w:val="ko-KR"/>
        </w:rPr>
        <w:t xml:space="preserve"> </w:t>
      </w:r>
      <w:r w:rsidRPr="000326A8">
        <w:rPr>
          <w:lang w:val="ko-KR"/>
        </w:rPr>
        <w:t>본건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거래에</w:t>
      </w:r>
      <w:r w:rsidR="00160D31" w:rsidRPr="000326A8">
        <w:rPr>
          <w:lang w:val="ko-KR"/>
        </w:rPr>
        <w:t xml:space="preserve"> </w:t>
      </w:r>
      <w:r w:rsidR="00160D31" w:rsidRPr="000326A8">
        <w:rPr>
          <w:lang w:val="ko-KR"/>
        </w:rPr>
        <w:t>관</w:t>
      </w:r>
      <w:r w:rsidRPr="000326A8">
        <w:rPr>
          <w:lang w:val="ko-KR"/>
        </w:rPr>
        <w:t>한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당사자들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사이의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최종적이고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완전한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합의</w:t>
      </w:r>
      <w:r w:rsidR="00796430" w:rsidRPr="000326A8">
        <w:rPr>
          <w:lang w:val="ko-KR"/>
        </w:rPr>
        <w:t>로서</w:t>
      </w:r>
      <w:r w:rsidRPr="000326A8">
        <w:rPr>
          <w:lang w:val="ko-KR"/>
        </w:rPr>
        <w:t xml:space="preserve">, </w:t>
      </w:r>
      <w:r w:rsidR="00913046" w:rsidRPr="000326A8">
        <w:rPr>
          <w:lang w:val="ko-KR"/>
        </w:rPr>
        <w:t>본</w:t>
      </w:r>
      <w:r w:rsidR="00913046" w:rsidRPr="000326A8">
        <w:rPr>
          <w:lang w:val="ko-KR"/>
        </w:rPr>
        <w:t xml:space="preserve"> </w:t>
      </w:r>
      <w:r w:rsidR="00913046" w:rsidRPr="000326A8">
        <w:rPr>
          <w:lang w:val="ko-KR"/>
        </w:rPr>
        <w:t>계약</w:t>
      </w:r>
      <w:r w:rsidR="00B15CEE" w:rsidRPr="000326A8">
        <w:rPr>
          <w:lang w:val="ko-KR"/>
        </w:rPr>
        <w:t xml:space="preserve"> </w:t>
      </w:r>
      <w:r w:rsidR="00B15CEE" w:rsidRPr="000326A8">
        <w:rPr>
          <w:lang w:val="ko-KR"/>
        </w:rPr>
        <w:t>체결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시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또는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이전에</w:t>
      </w:r>
      <w:r w:rsidR="003D2324" w:rsidRPr="000326A8">
        <w:rPr>
          <w:lang w:val="ko-KR"/>
        </w:rPr>
        <w:t xml:space="preserve"> </w:t>
      </w:r>
      <w:r w:rsidR="003D2324" w:rsidRPr="000326A8">
        <w:t>있었던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모든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서면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또는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구두의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합의</w:t>
      </w:r>
      <w:r w:rsidR="00315B8C" w:rsidRPr="000326A8">
        <w:rPr>
          <w:lang w:val="ko-KR"/>
        </w:rPr>
        <w:t>나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진술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및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보장은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계약의</w:t>
      </w:r>
      <w:r w:rsidR="003D2324" w:rsidRPr="000326A8">
        <w:rPr>
          <w:lang w:val="ko-KR"/>
        </w:rPr>
        <w:t xml:space="preserve"> </w:t>
      </w:r>
      <w:proofErr w:type="spellStart"/>
      <w:r w:rsidR="003D2324" w:rsidRPr="000326A8">
        <w:rPr>
          <w:lang w:val="ko-KR"/>
        </w:rPr>
        <w:t>체결로써</w:t>
      </w:r>
      <w:proofErr w:type="spellEnd"/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효력을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상실하고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계약으로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대체된다</w:t>
      </w:r>
      <w:r w:rsidR="002B0ABB" w:rsidRPr="000326A8">
        <w:rPr>
          <w:lang w:val="ko-KR"/>
        </w:rPr>
        <w:t>.</w:t>
      </w:r>
      <w:r w:rsidR="00A01B6E" w:rsidRPr="000326A8">
        <w:rPr>
          <w:lang w:val="ko-KR"/>
        </w:rPr>
        <w:t xml:space="preserve"> </w:t>
      </w:r>
      <w:r w:rsidR="00A01B6E" w:rsidRPr="00D063EE">
        <w:rPr>
          <w:lang w:val="ko-KR"/>
        </w:rPr>
        <w:t>다만</w:t>
      </w:r>
      <w:r w:rsidR="00A01B6E" w:rsidRPr="00D063EE">
        <w:rPr>
          <w:lang w:val="ko-KR"/>
        </w:rPr>
        <w:t>,</w:t>
      </w:r>
      <w:r w:rsidR="00FE3911">
        <w:rPr>
          <w:rFonts w:hint="eastAsia"/>
          <w:lang w:val="ko-KR"/>
        </w:rPr>
        <w:t xml:space="preserve"> </w:t>
      </w:r>
      <w:r w:rsidR="00912112">
        <w:rPr>
          <w:rFonts w:hint="eastAsia"/>
          <w:lang w:val="ko-KR"/>
        </w:rPr>
        <w:t>본건</w:t>
      </w:r>
      <w:r w:rsidR="00912112">
        <w:rPr>
          <w:rFonts w:hint="eastAsia"/>
          <w:lang w:val="ko-KR"/>
        </w:rPr>
        <w:t xml:space="preserve"> </w:t>
      </w:r>
      <w:r w:rsidR="00912112">
        <w:rPr>
          <w:rFonts w:hint="eastAsia"/>
          <w:lang w:val="ko-KR"/>
        </w:rPr>
        <w:t>참가</w:t>
      </w:r>
      <w:r w:rsidR="00FE3911">
        <w:rPr>
          <w:rFonts w:hint="eastAsia"/>
          <w:lang w:val="ko-KR"/>
        </w:rPr>
        <w:t>확약은</w:t>
      </w:r>
      <w:r w:rsidR="00FE3911">
        <w:rPr>
          <w:rFonts w:hint="eastAsia"/>
          <w:lang w:val="ko-KR"/>
        </w:rPr>
        <w:t xml:space="preserve"> </w:t>
      </w:r>
      <w:r w:rsidR="00935CF2" w:rsidRPr="00D063EE">
        <w:rPr>
          <w:lang w:val="ko-KR"/>
        </w:rPr>
        <w:t>그</w:t>
      </w:r>
      <w:r w:rsidR="00935CF2" w:rsidRPr="00D063EE">
        <w:rPr>
          <w:lang w:val="ko-KR"/>
        </w:rPr>
        <w:t xml:space="preserve"> </w:t>
      </w:r>
      <w:r w:rsidR="00935CF2" w:rsidRPr="00D063EE">
        <w:rPr>
          <w:lang w:val="ko-KR"/>
        </w:rPr>
        <w:t>효력을</w:t>
      </w:r>
      <w:r w:rsidR="00935CF2" w:rsidRPr="00D063EE">
        <w:rPr>
          <w:lang w:val="ko-KR"/>
        </w:rPr>
        <w:t xml:space="preserve"> </w:t>
      </w:r>
      <w:r w:rsidR="00935CF2" w:rsidRPr="00D063EE">
        <w:rPr>
          <w:lang w:val="ko-KR"/>
        </w:rPr>
        <w:t>유지</w:t>
      </w:r>
      <w:r w:rsidR="007205AB">
        <w:rPr>
          <w:rFonts w:hint="eastAsia"/>
          <w:lang w:val="ko-KR"/>
        </w:rPr>
        <w:t>한다</w:t>
      </w:r>
      <w:r w:rsidR="00935CF2" w:rsidRPr="00D063EE">
        <w:rPr>
          <w:lang w:val="ko-KR"/>
        </w:rPr>
        <w:t>.</w:t>
      </w:r>
      <w:r w:rsidR="00545BFE">
        <w:rPr>
          <w:rFonts w:hint="eastAsia"/>
          <w:lang w:val="ko-KR"/>
        </w:rPr>
        <w:t xml:space="preserve"> </w:t>
      </w:r>
    </w:p>
    <w:p w14:paraId="7E14F8FD" w14:textId="77777777" w:rsidR="00AB5969" w:rsidRPr="000326A8" w:rsidRDefault="0090243A" w:rsidP="00877E3D">
      <w:pPr>
        <w:pStyle w:val="LKLevel2"/>
      </w:pPr>
      <w:bookmarkStart w:id="132" w:name="_DV_M226"/>
      <w:bookmarkStart w:id="133" w:name="_Toc176821202"/>
      <w:bookmarkEnd w:id="132"/>
      <w:r w:rsidRPr="000326A8">
        <w:t>변경</w:t>
      </w:r>
      <w:r w:rsidRPr="000326A8">
        <w:t>.</w:t>
      </w:r>
      <w:bookmarkEnd w:id="133"/>
    </w:p>
    <w:p w14:paraId="05A0F72D" w14:textId="77777777" w:rsidR="0090243A" w:rsidRPr="00F724F8" w:rsidRDefault="0090243A" w:rsidP="00F724F8">
      <w:pPr>
        <w:pStyle w:val="LK2"/>
        <w:ind w:firstLine="794"/>
      </w:pPr>
      <w:r w:rsidRPr="00F724F8">
        <w:t>본</w:t>
      </w:r>
      <w:r w:rsidRPr="00F724F8">
        <w:t xml:space="preserve"> </w:t>
      </w:r>
      <w:r w:rsidRPr="00F724F8">
        <w:t>계약은</w:t>
      </w:r>
      <w:r w:rsidRPr="00F724F8">
        <w:t xml:space="preserve"> </w:t>
      </w:r>
      <w:r w:rsidRPr="00F724F8">
        <w:t>당사자들</w:t>
      </w:r>
      <w:r w:rsidR="00757E47" w:rsidRPr="00F724F8">
        <w:t>의</w:t>
      </w:r>
      <w:r w:rsidRPr="00F724F8">
        <w:t xml:space="preserve"> </w:t>
      </w:r>
      <w:r w:rsidRPr="00F724F8">
        <w:t>서면</w:t>
      </w:r>
      <w:r w:rsidRPr="00F724F8">
        <w:t xml:space="preserve"> </w:t>
      </w:r>
      <w:r w:rsidRPr="00F724F8">
        <w:t>합의</w:t>
      </w:r>
      <w:r w:rsidR="00757E47" w:rsidRPr="00F724F8">
        <w:t>에</w:t>
      </w:r>
      <w:r w:rsidR="00757E47" w:rsidRPr="00F724F8">
        <w:t xml:space="preserve"> </w:t>
      </w:r>
      <w:r w:rsidR="00757E47" w:rsidRPr="00F724F8">
        <w:t>의해서만</w:t>
      </w:r>
      <w:r w:rsidRPr="00F724F8">
        <w:t xml:space="preserve"> </w:t>
      </w:r>
      <w:r w:rsidR="0087353D" w:rsidRPr="00F724F8">
        <w:t>수</w:t>
      </w:r>
      <w:r w:rsidRPr="00F724F8">
        <w:t>정되거나</w:t>
      </w:r>
      <w:r w:rsidRPr="00F724F8">
        <w:t xml:space="preserve"> </w:t>
      </w:r>
      <w:r w:rsidRPr="00F724F8">
        <w:t>변경</w:t>
      </w:r>
      <w:r w:rsidR="00757E47" w:rsidRPr="00F724F8">
        <w:t>될</w:t>
      </w:r>
      <w:r w:rsidR="00757E47" w:rsidRPr="00F724F8">
        <w:t xml:space="preserve"> </w:t>
      </w:r>
      <w:r w:rsidR="00757E47" w:rsidRPr="00F724F8">
        <w:t>수</w:t>
      </w:r>
      <w:r w:rsidR="00757E47" w:rsidRPr="00F724F8">
        <w:t xml:space="preserve"> </w:t>
      </w:r>
      <w:r w:rsidR="00757E47" w:rsidRPr="00F724F8">
        <w:t>있</w:t>
      </w:r>
      <w:r w:rsidRPr="00F724F8">
        <w:t>다</w:t>
      </w:r>
      <w:r w:rsidRPr="00F724F8">
        <w:t xml:space="preserve">. </w:t>
      </w:r>
    </w:p>
    <w:p w14:paraId="0B37372B" w14:textId="77777777" w:rsidR="00AB5969" w:rsidRPr="000326A8" w:rsidRDefault="0090243A" w:rsidP="00877E3D">
      <w:pPr>
        <w:pStyle w:val="LKLevel2"/>
      </w:pPr>
      <w:bookmarkStart w:id="134" w:name="_Toc176821203"/>
      <w:r w:rsidRPr="000326A8">
        <w:t>포기</w:t>
      </w:r>
      <w:r w:rsidRPr="000326A8">
        <w:t>.</w:t>
      </w:r>
      <w:bookmarkEnd w:id="134"/>
    </w:p>
    <w:p w14:paraId="604C1A7A" w14:textId="77777777" w:rsidR="0090243A" w:rsidRPr="000326A8" w:rsidRDefault="00972C5A" w:rsidP="000639C4">
      <w:pPr>
        <w:pStyle w:val="LK2"/>
        <w:ind w:left="794"/>
        <w:rPr>
          <w:szCs w:val="22"/>
          <w:u w:val="single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포기는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</w:t>
      </w:r>
      <w:r w:rsidR="00AB7D4C" w:rsidRPr="00877E3D">
        <w:rPr>
          <w:rStyle w:val="LKChar"/>
        </w:rPr>
        <w:t>나</w:t>
      </w:r>
      <w:r w:rsidR="00AB7D4C" w:rsidRPr="00877E3D">
        <w:rPr>
          <w:rStyle w:val="LKChar"/>
        </w:rPr>
        <w:t xml:space="preserve"> </w:t>
      </w:r>
      <w:r w:rsidR="00AB7D4C" w:rsidRPr="00877E3D">
        <w:rPr>
          <w:rStyle w:val="LKChar"/>
        </w:rPr>
        <w:t>구제수단을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보유한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취지를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명시하여</w:t>
      </w:r>
      <w:r w:rsidRPr="00877E3D">
        <w:rPr>
          <w:rStyle w:val="LKChar"/>
        </w:rPr>
        <w:t xml:space="preserve"> </w:t>
      </w:r>
      <w:r w:rsidR="00DB42CB" w:rsidRPr="00877E3D">
        <w:rPr>
          <w:rStyle w:val="LKChar"/>
          <w:rFonts w:hint="eastAsia"/>
        </w:rPr>
        <w:t>서명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또는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날인</w:t>
      </w:r>
      <w:r w:rsidRPr="00877E3D">
        <w:rPr>
          <w:rStyle w:val="LKChar"/>
        </w:rPr>
        <w:t>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의해서</w:t>
      </w:r>
      <w:r w:rsidR="00C6424B" w:rsidRPr="00877E3D">
        <w:rPr>
          <w:rStyle w:val="LKChar"/>
          <w:rFonts w:hint="eastAsia"/>
        </w:rPr>
        <w:t>만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유효하게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있고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명시적으로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특정되지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다른</w:t>
      </w:r>
      <w:r w:rsidRPr="00877E3D">
        <w:rPr>
          <w:rStyle w:val="LKChar"/>
        </w:rPr>
        <w:t xml:space="preserve"> </w:t>
      </w:r>
      <w:proofErr w:type="spellStart"/>
      <w:r w:rsidR="0027789C" w:rsidRPr="00877E3D">
        <w:rPr>
          <w:rStyle w:val="LKChar"/>
        </w:rPr>
        <w:t>여하한</w:t>
      </w:r>
      <w:proofErr w:type="spellEnd"/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구제수단에</w:t>
      </w:r>
      <w:r w:rsidR="00B14EDF" w:rsidRPr="00877E3D">
        <w:rPr>
          <w:rStyle w:val="LKChar"/>
          <w:rFonts w:hint="eastAsia"/>
        </w:rPr>
        <w:t>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영향을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미치지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아니한다</w:t>
      </w:r>
      <w:r w:rsidRPr="00877E3D">
        <w:rPr>
          <w:rStyle w:val="LKChar"/>
        </w:rPr>
        <w:t xml:space="preserve">. </w:t>
      </w:r>
      <w:r w:rsidR="000A41D2">
        <w:rPr>
          <w:rStyle w:val="LKChar"/>
          <w:rFonts w:hint="eastAsia"/>
        </w:rPr>
        <w:t>본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계약에서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달리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규정하고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있는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경우를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제외하고</w:t>
      </w:r>
      <w:r w:rsidR="000A41D2">
        <w:rPr>
          <w:rStyle w:val="LKChar"/>
          <w:rFonts w:hint="eastAsia"/>
        </w:rPr>
        <w:t xml:space="preserve">, </w:t>
      </w:r>
      <w:r w:rsidR="00DB42CB" w:rsidRPr="00877E3D">
        <w:rPr>
          <w:rStyle w:val="LKChar"/>
          <w:rFonts w:hint="eastAsia"/>
        </w:rPr>
        <w:t>어떤</w:t>
      </w:r>
      <w:r w:rsidR="00DB42CB" w:rsidRPr="00877E3D">
        <w:rPr>
          <w:rStyle w:val="LKChar"/>
          <w:rFonts w:hint="eastAsia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불행사나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지연행사는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포기로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간주되지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않고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어느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행사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일부</w:t>
      </w:r>
      <w:r w:rsidR="008C6221" w:rsidRPr="00877E3D">
        <w:rPr>
          <w:rStyle w:val="LKChar"/>
        </w:rPr>
        <w:t xml:space="preserve"> </w:t>
      </w:r>
      <w:r w:rsidRPr="00877E3D">
        <w:rPr>
          <w:rStyle w:val="LKChar"/>
        </w:rPr>
        <w:t>행사는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다른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나머지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행사를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방해하지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않는다</w:t>
      </w:r>
      <w:r w:rsidR="00B17FB5" w:rsidRPr="000326A8">
        <w:rPr>
          <w:szCs w:val="22"/>
          <w:lang w:val="ko-KR"/>
        </w:rPr>
        <w:t>.</w:t>
      </w:r>
    </w:p>
    <w:p w14:paraId="62A09A74" w14:textId="77777777" w:rsidR="00F60635" w:rsidRPr="000326A8" w:rsidRDefault="00A76EA4" w:rsidP="00877E3D">
      <w:pPr>
        <w:pStyle w:val="LKLevel2"/>
      </w:pPr>
      <w:bookmarkStart w:id="135" w:name="_Toc176821204"/>
      <w:r w:rsidRPr="000326A8">
        <w:t>양도</w:t>
      </w:r>
      <w:r w:rsidR="00BA5F16" w:rsidRPr="000326A8">
        <w:t>금지</w:t>
      </w:r>
      <w:r w:rsidR="00C704BB" w:rsidRPr="000326A8">
        <w:t>.</w:t>
      </w:r>
      <w:bookmarkEnd w:id="135"/>
    </w:p>
    <w:p w14:paraId="46522FB4" w14:textId="77777777" w:rsidR="00B15CEE" w:rsidRPr="000326A8" w:rsidRDefault="00A76EA4" w:rsidP="000639C4">
      <w:pPr>
        <w:pStyle w:val="LK2"/>
        <w:ind w:left="794"/>
        <w:rPr>
          <w:szCs w:val="23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일방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상대방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사전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동의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없이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지위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및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따른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</w:t>
      </w:r>
      <w:r w:rsidRPr="00877E3D">
        <w:rPr>
          <w:rStyle w:val="LKChar"/>
        </w:rPr>
        <w:t>·</w:t>
      </w:r>
      <w:r w:rsidRPr="00877E3D">
        <w:rPr>
          <w:rStyle w:val="LKChar"/>
        </w:rPr>
        <w:t>의무를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제</w:t>
      </w:r>
      <w:r w:rsidRPr="00877E3D">
        <w:rPr>
          <w:rStyle w:val="LKChar"/>
        </w:rPr>
        <w:t>3</w:t>
      </w:r>
      <w:r w:rsidRPr="00877E3D">
        <w:rPr>
          <w:rStyle w:val="LKChar"/>
        </w:rPr>
        <w:t>자에게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양도하거나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이전할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없</w:t>
      </w:r>
      <w:r w:rsidR="004D198E" w:rsidRPr="00877E3D">
        <w:rPr>
          <w:rStyle w:val="LKChar"/>
        </w:rPr>
        <w:t>고</w:t>
      </w:r>
      <w:r w:rsidR="004D198E" w:rsidRPr="00877E3D">
        <w:rPr>
          <w:rStyle w:val="LKChar"/>
        </w:rPr>
        <w:t xml:space="preserve">, </w:t>
      </w:r>
      <w:r w:rsidR="004D198E" w:rsidRPr="00877E3D">
        <w:rPr>
          <w:rStyle w:val="LKChar"/>
        </w:rPr>
        <w:t>본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계약상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어떠한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규정도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본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계약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당사자를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제외한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제</w:t>
      </w:r>
      <w:r w:rsidR="004D198E" w:rsidRPr="00877E3D">
        <w:rPr>
          <w:rStyle w:val="LKChar"/>
        </w:rPr>
        <w:t>3</w:t>
      </w:r>
      <w:r w:rsidR="004D198E" w:rsidRPr="00877E3D">
        <w:rPr>
          <w:rStyle w:val="LKChar"/>
        </w:rPr>
        <w:t>자에게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어떠한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권리나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구제수단도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부여하거나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발생시키는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것으로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해석되지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않는</w:t>
      </w:r>
      <w:r w:rsidRPr="00877E3D">
        <w:rPr>
          <w:rStyle w:val="LKChar"/>
        </w:rPr>
        <w:t>다</w:t>
      </w:r>
      <w:r w:rsidR="005443E6" w:rsidRPr="000326A8">
        <w:rPr>
          <w:szCs w:val="23"/>
        </w:rPr>
        <w:t>.</w:t>
      </w:r>
      <w:r w:rsidR="004D198E" w:rsidRPr="000326A8">
        <w:rPr>
          <w:szCs w:val="23"/>
        </w:rPr>
        <w:t xml:space="preserve"> </w:t>
      </w:r>
    </w:p>
    <w:p w14:paraId="59FCE4E1" w14:textId="18FE173D" w:rsidR="0090243A" w:rsidRPr="000326A8" w:rsidRDefault="009E56BE" w:rsidP="00877E3D">
      <w:pPr>
        <w:pStyle w:val="LKLevel2"/>
      </w:pPr>
      <w:bookmarkStart w:id="136" w:name="_Toc176821205"/>
      <w:r w:rsidRPr="000326A8">
        <w:t>비용</w:t>
      </w:r>
      <w:r w:rsidR="00A72569">
        <w:rPr>
          <w:rFonts w:hint="eastAsia"/>
        </w:rPr>
        <w:t xml:space="preserve"> </w:t>
      </w:r>
      <w:r w:rsidR="00A72569">
        <w:rPr>
          <w:rFonts w:hint="eastAsia"/>
        </w:rPr>
        <w:t>및</w:t>
      </w:r>
      <w:r w:rsidR="009E76DD">
        <w:rPr>
          <w:rFonts w:hint="eastAsia"/>
        </w:rPr>
        <w:t xml:space="preserve"> </w:t>
      </w:r>
      <w:r w:rsidR="009E76DD">
        <w:rPr>
          <w:rFonts w:hint="eastAsia"/>
        </w:rPr>
        <w:t>조세</w:t>
      </w:r>
      <w:r w:rsidR="00C312E0">
        <w:rPr>
          <w:rFonts w:hint="eastAsia"/>
        </w:rPr>
        <w:t>.</w:t>
      </w:r>
      <w:bookmarkEnd w:id="136"/>
    </w:p>
    <w:p w14:paraId="55E5796F" w14:textId="77777777" w:rsidR="0090243A" w:rsidRPr="000326A8" w:rsidRDefault="00DF3578" w:rsidP="00877E3D">
      <w:pPr>
        <w:pStyle w:val="LKLevel3"/>
      </w:pPr>
      <w:bookmarkStart w:id="137" w:name="_DV_M260"/>
      <w:bookmarkEnd w:id="137"/>
      <w:r w:rsidRPr="000326A8">
        <w:t>본</w:t>
      </w:r>
      <w:r w:rsidRPr="000326A8">
        <w:t xml:space="preserve"> </w:t>
      </w:r>
      <w:r w:rsidRPr="000326A8">
        <w:t>계약</w:t>
      </w:r>
      <w:r w:rsidR="00D30CF7" w:rsidRPr="000326A8">
        <w:t>상</w:t>
      </w:r>
      <w:r w:rsidR="00D30CF7" w:rsidRPr="000326A8">
        <w:t xml:space="preserve"> </w:t>
      </w:r>
      <w:r w:rsidR="00D30CF7" w:rsidRPr="000326A8">
        <w:t>달리</w:t>
      </w:r>
      <w:r w:rsidR="00D30CF7" w:rsidRPr="000326A8">
        <w:t xml:space="preserve"> </w:t>
      </w:r>
      <w:r w:rsidR="00D30CF7" w:rsidRPr="000326A8">
        <w:t>규정된</w:t>
      </w:r>
      <w:r w:rsidR="00D30CF7" w:rsidRPr="000326A8">
        <w:t xml:space="preserve"> </w:t>
      </w:r>
      <w:r w:rsidR="00D30CF7" w:rsidRPr="000326A8">
        <w:t>경우를</w:t>
      </w:r>
      <w:r w:rsidR="00D30CF7" w:rsidRPr="000326A8">
        <w:t xml:space="preserve"> </w:t>
      </w:r>
      <w:r w:rsidR="00D30CF7" w:rsidRPr="000326A8">
        <w:t>제</w:t>
      </w:r>
      <w:r w:rsidRPr="000326A8">
        <w:t>외하고</w:t>
      </w:r>
      <w:r w:rsidRPr="000326A8">
        <w:t xml:space="preserve">, </w:t>
      </w:r>
      <w:r w:rsidRPr="000326A8">
        <w:t>본</w:t>
      </w:r>
      <w:r w:rsidR="0090243A" w:rsidRPr="000326A8">
        <w:t xml:space="preserve"> </w:t>
      </w:r>
      <w:r w:rsidR="0090243A" w:rsidRPr="000326A8">
        <w:t>계약</w:t>
      </w:r>
      <w:r w:rsidR="003B728F" w:rsidRPr="000326A8">
        <w:t xml:space="preserve"> </w:t>
      </w:r>
      <w:r w:rsidR="003B728F" w:rsidRPr="000326A8">
        <w:t>및</w:t>
      </w:r>
      <w:r w:rsidR="0090243A" w:rsidRPr="000326A8">
        <w:t xml:space="preserve"> </w:t>
      </w:r>
      <w:r w:rsidR="0097307B" w:rsidRPr="000326A8">
        <w:t>본건</w:t>
      </w:r>
      <w:r w:rsidR="0090243A" w:rsidRPr="000326A8">
        <w:t xml:space="preserve"> </w:t>
      </w:r>
      <w:r w:rsidR="0090243A" w:rsidRPr="000326A8">
        <w:t>거래</w:t>
      </w:r>
      <w:r w:rsidR="003B728F" w:rsidRPr="000326A8">
        <w:t>와</w:t>
      </w:r>
      <w:r w:rsidR="0090243A" w:rsidRPr="000326A8">
        <w:t xml:space="preserve"> </w:t>
      </w:r>
      <w:r w:rsidR="0090243A" w:rsidRPr="000326A8">
        <w:t>관련</w:t>
      </w:r>
      <w:r w:rsidR="009E56BE" w:rsidRPr="000326A8">
        <w:t>하여</w:t>
      </w:r>
      <w:r w:rsidR="009E56BE" w:rsidRPr="000326A8">
        <w:t xml:space="preserve"> </w:t>
      </w:r>
      <w:r w:rsidR="009E56BE" w:rsidRPr="000326A8">
        <w:t>발생한</w:t>
      </w:r>
      <w:r w:rsidR="0090243A" w:rsidRPr="000326A8">
        <w:t xml:space="preserve"> </w:t>
      </w:r>
      <w:r w:rsidR="0090243A" w:rsidRPr="000326A8">
        <w:t>비용</w:t>
      </w:r>
      <w:r w:rsidR="009E56BE" w:rsidRPr="000326A8">
        <w:t>은</w:t>
      </w:r>
      <w:r w:rsidR="009E56BE" w:rsidRPr="000326A8">
        <w:t xml:space="preserve"> </w:t>
      </w:r>
      <w:r w:rsidR="00976575" w:rsidRPr="000326A8">
        <w:t>거래종결</w:t>
      </w:r>
      <w:r w:rsidR="00976575" w:rsidRPr="000326A8">
        <w:t xml:space="preserve"> </w:t>
      </w:r>
      <w:r w:rsidR="00976575" w:rsidRPr="000326A8">
        <w:t>여부에</w:t>
      </w:r>
      <w:r w:rsidR="00976575" w:rsidRPr="000326A8">
        <w:t xml:space="preserve"> </w:t>
      </w:r>
      <w:r w:rsidR="00976575" w:rsidRPr="000326A8">
        <w:t>관계없이</w:t>
      </w:r>
      <w:r w:rsidR="00976575" w:rsidRPr="000326A8">
        <w:t xml:space="preserve"> </w:t>
      </w:r>
      <w:r w:rsidR="009E56BE" w:rsidRPr="000326A8">
        <w:t>그</w:t>
      </w:r>
      <w:r w:rsidR="009E56BE" w:rsidRPr="000326A8">
        <w:t xml:space="preserve"> </w:t>
      </w:r>
      <w:r w:rsidR="009E56BE" w:rsidRPr="000326A8">
        <w:t>비용을</w:t>
      </w:r>
      <w:r w:rsidR="009E56BE" w:rsidRPr="000326A8">
        <w:t xml:space="preserve"> </w:t>
      </w:r>
      <w:r w:rsidR="009E56BE" w:rsidRPr="000326A8">
        <w:t>발생시킨</w:t>
      </w:r>
      <w:r w:rsidR="009E56BE" w:rsidRPr="000326A8">
        <w:t xml:space="preserve"> </w:t>
      </w:r>
      <w:r w:rsidR="009E56BE" w:rsidRPr="000326A8">
        <w:t>당사자가</w:t>
      </w:r>
      <w:r w:rsidR="0090243A" w:rsidRPr="000326A8">
        <w:t xml:space="preserve"> </w:t>
      </w:r>
      <w:r w:rsidR="0090243A" w:rsidRPr="000326A8">
        <w:t>부담한다</w:t>
      </w:r>
      <w:r w:rsidR="0090243A" w:rsidRPr="000326A8">
        <w:t>.</w:t>
      </w:r>
    </w:p>
    <w:p w14:paraId="5F706E2A" w14:textId="77777777" w:rsidR="00593D3D" w:rsidRDefault="00415149" w:rsidP="00877E3D">
      <w:pPr>
        <w:pStyle w:val="LKLevel3"/>
      </w:pPr>
      <w:r w:rsidRPr="000326A8">
        <w:lastRenderedPageBreak/>
        <w:t>각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="00593D3D" w:rsidRPr="000326A8">
        <w:t>본</w:t>
      </w:r>
      <w:r w:rsidR="00593D3D" w:rsidRPr="000326A8">
        <w:t xml:space="preserve"> </w:t>
      </w:r>
      <w:r w:rsidR="00593D3D" w:rsidRPr="000326A8">
        <w:t>계약의</w:t>
      </w:r>
      <w:r w:rsidR="00593D3D" w:rsidRPr="000326A8">
        <w:t xml:space="preserve"> </w:t>
      </w:r>
      <w:r w:rsidR="00593D3D" w:rsidRPr="000326A8">
        <w:t>체결</w:t>
      </w:r>
      <w:r w:rsidR="00593D3D" w:rsidRPr="000326A8">
        <w:t xml:space="preserve"> </w:t>
      </w:r>
      <w:r w:rsidR="00593D3D" w:rsidRPr="000326A8">
        <w:t>및</w:t>
      </w:r>
      <w:r w:rsidR="00593D3D" w:rsidRPr="000326A8">
        <w:t xml:space="preserve"> </w:t>
      </w:r>
      <w:r w:rsidR="00D87F10" w:rsidRPr="000326A8">
        <w:t>본건</w:t>
      </w:r>
      <w:r w:rsidR="00D87F10" w:rsidRPr="000326A8">
        <w:t xml:space="preserve"> </w:t>
      </w:r>
      <w:r w:rsidR="00D87F10" w:rsidRPr="000326A8">
        <w:t>거래와</w:t>
      </w:r>
      <w:r w:rsidR="00593D3D" w:rsidRPr="000326A8">
        <w:t xml:space="preserve"> </w:t>
      </w:r>
      <w:r w:rsidR="00593D3D" w:rsidRPr="000326A8">
        <w:t>관련하여</w:t>
      </w:r>
      <w:r w:rsidR="00593D3D" w:rsidRPr="000326A8">
        <w:t xml:space="preserve"> </w:t>
      </w:r>
      <w:r w:rsidR="00593D3D" w:rsidRPr="000326A8">
        <w:t>관련</w:t>
      </w:r>
      <w:r w:rsidR="00593D3D" w:rsidRPr="000326A8">
        <w:t xml:space="preserve"> </w:t>
      </w:r>
      <w:r w:rsidR="00593D3D" w:rsidRPr="000326A8">
        <w:t>법</w:t>
      </w:r>
      <w:r w:rsidRPr="000326A8">
        <w:t>률</w:t>
      </w:r>
      <w:r w:rsidR="00593D3D" w:rsidRPr="000326A8">
        <w:t>에</w:t>
      </w:r>
      <w:r w:rsidR="00593D3D" w:rsidRPr="000326A8">
        <w:t xml:space="preserve"> </w:t>
      </w:r>
      <w:r w:rsidR="00593D3D" w:rsidRPr="000326A8">
        <w:t>따라</w:t>
      </w:r>
      <w:r w:rsidR="00593D3D" w:rsidRPr="000326A8">
        <w:t xml:space="preserve"> </w:t>
      </w:r>
      <w:r w:rsidR="00593D3D" w:rsidRPr="000326A8">
        <w:t>자신에게</w:t>
      </w:r>
      <w:r w:rsidR="00593D3D" w:rsidRPr="000326A8">
        <w:t xml:space="preserve"> </w:t>
      </w:r>
      <w:r w:rsidR="00593D3D" w:rsidRPr="000326A8">
        <w:t>부과되는</w:t>
      </w:r>
      <w:r w:rsidR="00593D3D" w:rsidRPr="000326A8">
        <w:t xml:space="preserve"> </w:t>
      </w:r>
      <w:r w:rsidR="00593D3D" w:rsidRPr="000326A8">
        <w:t>조세를</w:t>
      </w:r>
      <w:r w:rsidR="00593D3D" w:rsidRPr="000326A8">
        <w:t xml:space="preserve"> </w:t>
      </w:r>
      <w:r w:rsidRPr="000326A8">
        <w:t>납부할</w:t>
      </w:r>
      <w:r w:rsidRPr="000326A8">
        <w:t xml:space="preserve"> </w:t>
      </w:r>
      <w:r w:rsidR="00593D3D" w:rsidRPr="000326A8">
        <w:t>책임을</w:t>
      </w:r>
      <w:r w:rsidR="00593D3D" w:rsidRPr="000326A8">
        <w:t xml:space="preserve"> </w:t>
      </w:r>
      <w:r w:rsidR="00593D3D" w:rsidRPr="000326A8">
        <w:t>부담한다</w:t>
      </w:r>
      <w:r w:rsidR="00593D3D" w:rsidRPr="000326A8">
        <w:t>.</w:t>
      </w:r>
    </w:p>
    <w:p w14:paraId="48063151" w14:textId="35F1117A" w:rsidR="00F67FBC" w:rsidRDefault="00DB42CB" w:rsidP="00877E3D">
      <w:pPr>
        <w:pStyle w:val="LKLevel3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계약에서</w:t>
      </w:r>
      <w:r>
        <w:rPr>
          <w:rFonts w:hint="eastAsia"/>
        </w:rPr>
        <w:t xml:space="preserve"> </w:t>
      </w:r>
      <w:r>
        <w:rPr>
          <w:rFonts w:hint="eastAsia"/>
        </w:rPr>
        <w:t>명시적으로</w:t>
      </w:r>
      <w:r>
        <w:rPr>
          <w:rFonts w:hint="eastAsia"/>
        </w:rPr>
        <w:t xml:space="preserve"> </w:t>
      </w:r>
      <w:r>
        <w:rPr>
          <w:rFonts w:hint="eastAsia"/>
        </w:rPr>
        <w:t>달리</w:t>
      </w:r>
      <w:r>
        <w:rPr>
          <w:rFonts w:hint="eastAsia"/>
        </w:rPr>
        <w:t xml:space="preserve"> </w:t>
      </w:r>
      <w:r>
        <w:rPr>
          <w:rFonts w:hint="eastAsia"/>
        </w:rPr>
        <w:t>정하고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지급되는</w:t>
      </w:r>
      <w:r>
        <w:rPr>
          <w:rFonts w:hint="eastAsia"/>
        </w:rPr>
        <w:t xml:space="preserve"> </w:t>
      </w:r>
      <w:r>
        <w:rPr>
          <w:rFonts w:hint="eastAsia"/>
        </w:rPr>
        <w:t>금액에는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공제나</w:t>
      </w:r>
      <w:r>
        <w:rPr>
          <w:rFonts w:hint="eastAsia"/>
        </w:rPr>
        <w:t xml:space="preserve"> </w:t>
      </w:r>
      <w:r>
        <w:rPr>
          <w:rFonts w:hint="eastAsia"/>
        </w:rPr>
        <w:t>원천징수</w:t>
      </w:r>
      <w:r>
        <w:rPr>
          <w:rFonts w:hint="eastAsia"/>
        </w:rPr>
        <w:t xml:space="preserve"> </w:t>
      </w:r>
      <w:r>
        <w:rPr>
          <w:rFonts w:hint="eastAsia"/>
        </w:rPr>
        <w:t>등도</w:t>
      </w:r>
      <w:r>
        <w:rPr>
          <w:rFonts w:hint="eastAsia"/>
        </w:rPr>
        <w:t xml:space="preserve"> </w:t>
      </w:r>
      <w:r>
        <w:rPr>
          <w:rFonts w:hint="eastAsia"/>
        </w:rPr>
        <w:t>적용되지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4DFEDD39" w14:textId="4020032B" w:rsidR="00F60635" w:rsidRPr="000326A8" w:rsidRDefault="00A76EA4" w:rsidP="00877E3D">
      <w:pPr>
        <w:pStyle w:val="LKLevel2"/>
      </w:pPr>
      <w:bookmarkStart w:id="138" w:name="_Toc176821206"/>
      <w:r w:rsidRPr="000326A8">
        <w:t>통지</w:t>
      </w:r>
      <w:r w:rsidR="00B77682" w:rsidRPr="000326A8">
        <w:t>.</w:t>
      </w:r>
      <w:bookmarkEnd w:id="138"/>
    </w:p>
    <w:p w14:paraId="4579B962" w14:textId="77777777" w:rsidR="00A76EA4" w:rsidRPr="000326A8" w:rsidRDefault="00A069BD" w:rsidP="00877E3D">
      <w:pPr>
        <w:pStyle w:val="LKLevel3"/>
      </w:pPr>
      <w:r w:rsidRPr="000326A8">
        <w:t>당사자들이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합의하는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제외하고</w:t>
      </w:r>
      <w:r w:rsidRPr="000326A8">
        <w:t xml:space="preserve">, </w:t>
      </w:r>
      <w:r w:rsidR="00A76EA4" w:rsidRPr="000326A8">
        <w:t>본</w:t>
      </w:r>
      <w:r w:rsidR="00A76EA4" w:rsidRPr="000326A8">
        <w:t xml:space="preserve"> </w:t>
      </w:r>
      <w:r w:rsidR="00A76EA4" w:rsidRPr="000326A8">
        <w:t>계약과</w:t>
      </w:r>
      <w:r w:rsidR="00A76EA4" w:rsidRPr="000326A8">
        <w:t xml:space="preserve"> </w:t>
      </w:r>
      <w:r w:rsidR="00A76EA4" w:rsidRPr="000326A8">
        <w:t>관련한</w:t>
      </w:r>
      <w:r w:rsidR="00A76EA4" w:rsidRPr="000326A8">
        <w:t xml:space="preserve"> </w:t>
      </w:r>
      <w:r w:rsidR="00A76EA4" w:rsidRPr="000326A8">
        <w:t>모든</w:t>
      </w:r>
      <w:r w:rsidR="00A76EA4" w:rsidRPr="000326A8">
        <w:t xml:space="preserve"> </w:t>
      </w:r>
      <w:r w:rsidR="00A76EA4" w:rsidRPr="000326A8">
        <w:t>통지와</w:t>
      </w:r>
      <w:r w:rsidR="00A76EA4" w:rsidRPr="000326A8">
        <w:t xml:space="preserve"> </w:t>
      </w:r>
      <w:r w:rsidR="00A76EA4" w:rsidRPr="000326A8">
        <w:t>연락은</w:t>
      </w:r>
      <w:r w:rsidR="00A76EA4" w:rsidRPr="000326A8">
        <w:t xml:space="preserve"> </w:t>
      </w:r>
      <w:r w:rsidR="00A80213" w:rsidRPr="000326A8">
        <w:t>(</w:t>
      </w:r>
      <w:proofErr w:type="spellStart"/>
      <w:r w:rsidR="00A80213" w:rsidRPr="000326A8">
        <w:t>i</w:t>
      </w:r>
      <w:proofErr w:type="spellEnd"/>
      <w:r w:rsidR="00A80213" w:rsidRPr="000326A8">
        <w:t xml:space="preserve">) </w:t>
      </w:r>
      <w:r w:rsidR="00A76EA4" w:rsidRPr="000326A8">
        <w:t>서면으로</w:t>
      </w:r>
      <w:r w:rsidR="00A76EA4" w:rsidRPr="000326A8">
        <w:t xml:space="preserve"> </w:t>
      </w:r>
      <w:r w:rsidR="00A76EA4" w:rsidRPr="000326A8">
        <w:t>하여야</w:t>
      </w:r>
      <w:r w:rsidR="00A76EA4" w:rsidRPr="000326A8">
        <w:t xml:space="preserve"> </w:t>
      </w:r>
      <w:r w:rsidR="00A76EA4" w:rsidRPr="000326A8">
        <w:t>하며</w:t>
      </w:r>
      <w:r w:rsidR="00A76EA4" w:rsidRPr="000326A8">
        <w:t xml:space="preserve">, </w:t>
      </w:r>
      <w:r w:rsidR="00D36FC0" w:rsidRPr="000326A8">
        <w:t>또한</w:t>
      </w:r>
      <w:r w:rsidR="00D36FC0" w:rsidRPr="000326A8">
        <w:t xml:space="preserve"> </w:t>
      </w:r>
      <w:r w:rsidR="00A80213" w:rsidRPr="000326A8">
        <w:t xml:space="preserve">(ii) </w:t>
      </w:r>
      <w:r w:rsidR="00A80213" w:rsidRPr="000326A8">
        <w:t>인편</w:t>
      </w:r>
      <w:r w:rsidR="00A80213" w:rsidRPr="000326A8">
        <w:t xml:space="preserve">, </w:t>
      </w:r>
      <w:r w:rsidR="0092001F" w:rsidRPr="000326A8">
        <w:t>전자메일</w:t>
      </w:r>
      <w:r w:rsidR="0092001F" w:rsidRPr="000326A8">
        <w:t xml:space="preserve">, </w:t>
      </w:r>
      <w:r w:rsidR="00A76EA4" w:rsidRPr="000326A8">
        <w:t>등기우편</w:t>
      </w:r>
      <w:r w:rsidR="00D36FC0" w:rsidRPr="000326A8">
        <w:t>이나</w:t>
      </w:r>
      <w:r w:rsidR="00A76EA4" w:rsidRPr="000326A8">
        <w:t xml:space="preserve"> </w:t>
      </w:r>
      <w:r w:rsidR="00A76EA4" w:rsidRPr="000326A8">
        <w:t>배달증명우편</w:t>
      </w:r>
      <w:r w:rsidR="00A80213" w:rsidRPr="000326A8">
        <w:t xml:space="preserve"> </w:t>
      </w:r>
      <w:r w:rsidR="00A80213" w:rsidRPr="000326A8">
        <w:t>또는</w:t>
      </w:r>
      <w:r w:rsidR="00A80213" w:rsidRPr="000326A8">
        <w:t xml:space="preserve"> </w:t>
      </w:r>
      <w:r w:rsidR="00A80213" w:rsidRPr="000326A8">
        <w:t>국제적</w:t>
      </w:r>
      <w:r w:rsidR="00A80213" w:rsidRPr="000326A8">
        <w:t xml:space="preserve"> </w:t>
      </w:r>
      <w:r w:rsidR="00A76EA4" w:rsidRPr="000326A8">
        <w:t>인지도가</w:t>
      </w:r>
      <w:r w:rsidR="00A76EA4" w:rsidRPr="000326A8">
        <w:t xml:space="preserve"> </w:t>
      </w:r>
      <w:r w:rsidR="00A76EA4" w:rsidRPr="000326A8">
        <w:t>있는</w:t>
      </w:r>
      <w:r w:rsidR="00A76EA4" w:rsidRPr="000326A8">
        <w:t xml:space="preserve"> </w:t>
      </w:r>
      <w:r w:rsidR="00A76EA4" w:rsidRPr="000326A8">
        <w:t>상업서류</w:t>
      </w:r>
      <w:r w:rsidR="00A76EA4" w:rsidRPr="000326A8">
        <w:t xml:space="preserve"> </w:t>
      </w:r>
      <w:r w:rsidR="00A76EA4" w:rsidRPr="000326A8">
        <w:t>송달회사</w:t>
      </w:r>
      <w:r w:rsidR="00D36FC0" w:rsidRPr="000326A8">
        <w:t>를</w:t>
      </w:r>
      <w:r w:rsidR="00D36FC0" w:rsidRPr="000326A8">
        <w:t xml:space="preserve"> </w:t>
      </w:r>
      <w:r w:rsidR="00D36FC0" w:rsidRPr="000326A8">
        <w:t>통해</w:t>
      </w:r>
      <w:r w:rsidR="00FC6D2F" w:rsidRPr="000326A8">
        <w:t xml:space="preserve"> </w:t>
      </w:r>
      <w:r w:rsidR="00FC6D2F" w:rsidRPr="000326A8">
        <w:t>이루어져야</w:t>
      </w:r>
      <w:r w:rsidR="00FC6D2F" w:rsidRPr="000326A8">
        <w:t xml:space="preserve"> </w:t>
      </w:r>
      <w:r w:rsidR="00FC6D2F" w:rsidRPr="000326A8">
        <w:t>한다</w:t>
      </w:r>
      <w:r w:rsidR="00FC6D2F" w:rsidRPr="000326A8">
        <w:t>.</w:t>
      </w:r>
      <w:bookmarkStart w:id="139" w:name="_DV_M233"/>
      <w:bookmarkEnd w:id="139"/>
    </w:p>
    <w:p w14:paraId="69C9D118" w14:textId="4FFCCFFD" w:rsidR="00A76EA4" w:rsidRPr="000326A8" w:rsidRDefault="00A76EA4" w:rsidP="00877E3D">
      <w:pPr>
        <w:pStyle w:val="LKLevel3"/>
      </w:pPr>
      <w:r w:rsidRPr="000326A8">
        <w:t>매도인에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통지</w:t>
      </w:r>
      <w:r w:rsidR="00FC6D2F" w:rsidRPr="000326A8">
        <w:t>는</w:t>
      </w:r>
      <w:r w:rsidR="00FC6D2F" w:rsidRPr="000326A8">
        <w:t xml:space="preserve"> </w:t>
      </w:r>
      <w:r w:rsidR="00FC6D2F" w:rsidRPr="000326A8">
        <w:t>다음</w:t>
      </w:r>
      <w:r w:rsidR="00FC6D2F" w:rsidRPr="000326A8">
        <w:t xml:space="preserve"> </w:t>
      </w:r>
      <w:r w:rsidR="00DB42CB">
        <w:rPr>
          <w:rFonts w:hint="eastAsia"/>
        </w:rPr>
        <w:t>연락처</w:t>
      </w:r>
      <w:r w:rsidR="00FC6D2F" w:rsidRPr="000326A8">
        <w:t xml:space="preserve"> </w:t>
      </w:r>
      <w:r w:rsidR="00FC6D2F" w:rsidRPr="000326A8">
        <w:t>또는</w:t>
      </w:r>
      <w:r w:rsidR="00FC6D2F" w:rsidRPr="000326A8">
        <w:t xml:space="preserve"> </w:t>
      </w:r>
      <w:r w:rsidR="00FC6D2F" w:rsidRPr="000326A8">
        <w:t>매도인이</w:t>
      </w:r>
      <w:r w:rsidR="00FC6D2F" w:rsidRPr="000326A8">
        <w:t xml:space="preserve"> </w:t>
      </w:r>
      <w:r w:rsidR="00FC6D2F" w:rsidRPr="000326A8">
        <w:t>매수인에게</w:t>
      </w:r>
      <w:r w:rsidR="00FC6D2F" w:rsidRPr="000326A8">
        <w:t xml:space="preserve"> </w:t>
      </w:r>
      <w:r w:rsidR="00DB42CB">
        <w:rPr>
          <w:rFonts w:hint="eastAsia"/>
        </w:rPr>
        <w:t>본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계약에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따라</w:t>
      </w:r>
      <w:r w:rsidR="00DB42CB">
        <w:rPr>
          <w:rFonts w:hint="eastAsia"/>
        </w:rPr>
        <w:t xml:space="preserve"> </w:t>
      </w:r>
      <w:r w:rsidR="00FC6D2F" w:rsidRPr="000326A8">
        <w:t>통지한</w:t>
      </w:r>
      <w:r w:rsidR="00FC6D2F" w:rsidRPr="000326A8">
        <w:t xml:space="preserve"> </w:t>
      </w:r>
      <w:r w:rsidR="00FC6D2F" w:rsidRPr="000326A8">
        <w:t>다른</w:t>
      </w:r>
      <w:r w:rsidR="00FC6D2F" w:rsidRPr="000326A8">
        <w:t xml:space="preserve"> </w:t>
      </w:r>
      <w:r w:rsidR="00DB42CB">
        <w:rPr>
          <w:rFonts w:hint="eastAsia"/>
        </w:rPr>
        <w:t>연락처</w:t>
      </w:r>
      <w:r w:rsidR="00D36FC0" w:rsidRPr="000326A8">
        <w:t>로</w:t>
      </w:r>
      <w:r w:rsidR="00FC6D2F" w:rsidRPr="000326A8">
        <w:t xml:space="preserve"> </w:t>
      </w:r>
      <w:r w:rsidR="00FC6D2F" w:rsidRPr="000326A8">
        <w:t>발송되어야</w:t>
      </w:r>
      <w:r w:rsidR="00FC6D2F" w:rsidRPr="000326A8">
        <w:t xml:space="preserve"> </w:t>
      </w:r>
      <w:r w:rsidR="00FC6D2F" w:rsidRPr="000326A8">
        <w:t>한다</w:t>
      </w:r>
      <w:r w:rsidR="00FC6D2F" w:rsidRPr="000326A8">
        <w:t>.</w:t>
      </w:r>
      <w:bookmarkStart w:id="140" w:name="_DV_M234"/>
      <w:bookmarkEnd w:id="140"/>
    </w:p>
    <w:p w14:paraId="64A07F5F" w14:textId="77777777" w:rsidR="00DB42CB" w:rsidRPr="000E2116" w:rsidRDefault="00D063EE" w:rsidP="003F5C1B">
      <w:pPr>
        <w:pStyle w:val="LK2"/>
        <w:spacing w:after="0"/>
        <w:ind w:leftChars="800" w:left="1600"/>
        <w:rPr>
          <w:b/>
          <w:bCs/>
        </w:rPr>
      </w:pPr>
      <w:bookmarkStart w:id="141" w:name="_DV_M235"/>
      <w:bookmarkStart w:id="142" w:name="_DV_M236"/>
      <w:bookmarkEnd w:id="141"/>
      <w:bookmarkEnd w:id="142"/>
      <w:r w:rsidRPr="000E2116">
        <w:rPr>
          <w:rFonts w:hint="eastAsia"/>
          <w:b/>
          <w:bCs/>
        </w:rPr>
        <w:t>주식회사</w:t>
      </w:r>
      <w:r w:rsidRPr="000E2116">
        <w:rPr>
          <w:rFonts w:hint="eastAsia"/>
          <w:b/>
          <w:bCs/>
        </w:rPr>
        <w:t xml:space="preserve"> </w:t>
      </w:r>
      <w:proofErr w:type="spellStart"/>
      <w:r w:rsidR="00B41F3B" w:rsidRPr="000E2116">
        <w:rPr>
          <w:rFonts w:hint="eastAsia"/>
          <w:b/>
          <w:bCs/>
        </w:rPr>
        <w:t>에스엠스튜디오스</w:t>
      </w:r>
      <w:proofErr w:type="spellEnd"/>
    </w:p>
    <w:p w14:paraId="7C433E71" w14:textId="77777777" w:rsidR="00FC6D2F" w:rsidRPr="00D759F2" w:rsidRDefault="00FA32B2" w:rsidP="003F5C1B">
      <w:pPr>
        <w:pStyle w:val="LK2"/>
        <w:spacing w:after="0"/>
        <w:ind w:leftChars="800" w:left="1600"/>
      </w:pPr>
      <w:r w:rsidRPr="00D759F2">
        <w:t>주소</w:t>
      </w:r>
      <w:r w:rsidRPr="00D759F2">
        <w:t xml:space="preserve">: </w:t>
      </w:r>
      <w:r w:rsidR="00D759F2" w:rsidRPr="00D759F2">
        <w:rPr>
          <w:rFonts w:hint="eastAsia"/>
        </w:rPr>
        <w:t>서울특별시</w:t>
      </w:r>
      <w:r w:rsidR="00D759F2" w:rsidRPr="00D759F2">
        <w:rPr>
          <w:rFonts w:hint="eastAsia"/>
        </w:rPr>
        <w:t xml:space="preserve"> </w:t>
      </w:r>
      <w:r w:rsidR="00D759F2" w:rsidRPr="00D759F2">
        <w:rPr>
          <w:rFonts w:hint="eastAsia"/>
        </w:rPr>
        <w:t>성동구</w:t>
      </w:r>
      <w:r w:rsidR="00D759F2" w:rsidRPr="00D759F2">
        <w:rPr>
          <w:rFonts w:hint="eastAsia"/>
        </w:rPr>
        <w:t xml:space="preserve"> </w:t>
      </w:r>
      <w:r w:rsidR="00D759F2" w:rsidRPr="00D759F2">
        <w:rPr>
          <w:rFonts w:hint="eastAsia"/>
        </w:rPr>
        <w:t>왕십리로</w:t>
      </w:r>
      <w:r w:rsidR="00D759F2" w:rsidRPr="00D759F2">
        <w:rPr>
          <w:rFonts w:hint="eastAsia"/>
        </w:rPr>
        <w:t xml:space="preserve"> 83-21, </w:t>
      </w:r>
      <w:proofErr w:type="spellStart"/>
      <w:r w:rsidR="00D759F2" w:rsidRPr="00D759F2">
        <w:rPr>
          <w:rFonts w:hint="eastAsia"/>
        </w:rPr>
        <w:t>디타워</w:t>
      </w:r>
      <w:proofErr w:type="spellEnd"/>
      <w:r w:rsidR="00D759F2" w:rsidRPr="00D759F2">
        <w:rPr>
          <w:rFonts w:hint="eastAsia"/>
        </w:rPr>
        <w:t>17</w:t>
      </w:r>
      <w:r w:rsidR="00D759F2" w:rsidRPr="00D759F2">
        <w:rPr>
          <w:rFonts w:hint="eastAsia"/>
        </w:rPr>
        <w:t>층</w:t>
      </w:r>
      <w:r w:rsidR="00D759F2" w:rsidRPr="00D759F2">
        <w:rPr>
          <w:rFonts w:hint="eastAsia"/>
        </w:rPr>
        <w:t>(</w:t>
      </w:r>
      <w:r w:rsidR="00D759F2" w:rsidRPr="00D759F2">
        <w:rPr>
          <w:rFonts w:hint="eastAsia"/>
        </w:rPr>
        <w:t>성수동</w:t>
      </w:r>
      <w:r w:rsidR="00D759F2" w:rsidRPr="00D759F2">
        <w:rPr>
          <w:rFonts w:hint="eastAsia"/>
        </w:rPr>
        <w:t>1</w:t>
      </w:r>
      <w:r w:rsidR="00D759F2" w:rsidRPr="00D759F2">
        <w:rPr>
          <w:rFonts w:hint="eastAsia"/>
        </w:rPr>
        <w:t>가</w:t>
      </w:r>
      <w:r w:rsidR="00D759F2" w:rsidRPr="00D759F2">
        <w:rPr>
          <w:rFonts w:hint="eastAsia"/>
        </w:rPr>
        <w:t xml:space="preserve">, </w:t>
      </w:r>
      <w:proofErr w:type="spellStart"/>
      <w:r w:rsidR="00D759F2" w:rsidRPr="00D759F2">
        <w:rPr>
          <w:rFonts w:hint="eastAsia"/>
        </w:rPr>
        <w:t>아크로서울포레스트</w:t>
      </w:r>
      <w:proofErr w:type="spellEnd"/>
      <w:r w:rsidR="00D759F2" w:rsidRPr="00D759F2">
        <w:rPr>
          <w:rFonts w:hint="eastAsia"/>
        </w:rPr>
        <w:t>)</w:t>
      </w:r>
    </w:p>
    <w:p w14:paraId="3ABF7A93" w14:textId="77777777" w:rsidR="007847D3" w:rsidRPr="00D86CB1" w:rsidRDefault="007847D3" w:rsidP="003F5C1B">
      <w:pPr>
        <w:pStyle w:val="LK2"/>
        <w:spacing w:after="0"/>
        <w:ind w:leftChars="800" w:left="1600"/>
      </w:pPr>
      <w:bookmarkStart w:id="143" w:name="_DV_M237"/>
      <w:bookmarkStart w:id="144" w:name="_DV_M238"/>
      <w:bookmarkStart w:id="145" w:name="_DV_M239"/>
      <w:bookmarkEnd w:id="143"/>
      <w:bookmarkEnd w:id="144"/>
      <w:bookmarkEnd w:id="145"/>
      <w:r w:rsidRPr="000326A8">
        <w:t>전자메일</w:t>
      </w:r>
      <w:r w:rsidRPr="00D86CB1">
        <w:t xml:space="preserve">: </w:t>
      </w:r>
      <w:r w:rsidR="0040451E" w:rsidRPr="00D86CB1">
        <w:rPr>
          <w:rFonts w:hint="eastAsia"/>
        </w:rPr>
        <w:t>w</w:t>
      </w:r>
      <w:r w:rsidR="0040451E" w:rsidRPr="00D86CB1">
        <w:t>hwon@smtown.com</w:t>
      </w:r>
    </w:p>
    <w:p w14:paraId="5ECE2740" w14:textId="77777777" w:rsidR="00A76EA4" w:rsidRPr="00D86CB1" w:rsidRDefault="00FA32B2" w:rsidP="00717AB0">
      <w:pPr>
        <w:pStyle w:val="LK2"/>
        <w:spacing w:after="288"/>
        <w:ind w:leftChars="800" w:left="1600"/>
      </w:pPr>
      <w:r w:rsidRPr="00D86CB1">
        <w:t>참조</w:t>
      </w:r>
      <w:r w:rsidRPr="00D86CB1">
        <w:t xml:space="preserve">: </w:t>
      </w:r>
      <w:proofErr w:type="spellStart"/>
      <w:r w:rsidR="0040451E" w:rsidRPr="00D86CB1">
        <w:rPr>
          <w:rFonts w:hint="eastAsia"/>
        </w:rPr>
        <w:t>원우현</w:t>
      </w:r>
      <w:proofErr w:type="spellEnd"/>
      <w:r w:rsidR="0040451E" w:rsidRPr="00D86CB1">
        <w:rPr>
          <w:rFonts w:hint="eastAsia"/>
        </w:rPr>
        <w:t xml:space="preserve"> </w:t>
      </w:r>
      <w:r w:rsidR="0040451E" w:rsidRPr="00D86CB1">
        <w:rPr>
          <w:rFonts w:hint="eastAsia"/>
        </w:rPr>
        <w:t>수석</w:t>
      </w:r>
    </w:p>
    <w:p w14:paraId="11D65097" w14:textId="194AE799" w:rsidR="00FC6D2F" w:rsidRPr="000326A8" w:rsidRDefault="00FC6D2F" w:rsidP="00877E3D">
      <w:pPr>
        <w:pStyle w:val="LKLevel3"/>
      </w:pPr>
      <w:bookmarkStart w:id="146" w:name="_DV_M240"/>
      <w:bookmarkEnd w:id="146"/>
      <w:r w:rsidRPr="000326A8">
        <w:t>매수인에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통지는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="00DB42CB">
        <w:rPr>
          <w:rFonts w:hint="eastAsia"/>
        </w:rPr>
        <w:t>연락처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매수인이</w:t>
      </w:r>
      <w:r w:rsidR="00D36FC0" w:rsidRPr="000326A8">
        <w:t xml:space="preserve"> </w:t>
      </w:r>
      <w:r w:rsidRPr="000326A8">
        <w:t>매도인에게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본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계약에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따라</w:t>
      </w:r>
      <w:r w:rsidRPr="000326A8">
        <w:t xml:space="preserve"> </w:t>
      </w:r>
      <w:r w:rsidRPr="000326A8">
        <w:t>통지한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="00DB42CB">
        <w:rPr>
          <w:rFonts w:hint="eastAsia"/>
        </w:rPr>
        <w:t>연락처</w:t>
      </w:r>
      <w:r w:rsidR="00D36FC0" w:rsidRPr="000326A8">
        <w:t>로</w:t>
      </w:r>
      <w:r w:rsidRPr="000326A8">
        <w:t xml:space="preserve"> </w:t>
      </w:r>
      <w:r w:rsidRPr="000326A8">
        <w:t>발송되어야</w:t>
      </w:r>
      <w:r w:rsidRPr="000326A8">
        <w:t xml:space="preserve"> </w:t>
      </w:r>
      <w:r w:rsidRPr="000326A8">
        <w:t>한다</w:t>
      </w:r>
      <w:r w:rsidR="002856C7" w:rsidRPr="000326A8">
        <w:t>.</w:t>
      </w:r>
    </w:p>
    <w:p w14:paraId="65DE6FCB" w14:textId="11A68001" w:rsidR="00FC6D2F" w:rsidRPr="000E2116" w:rsidRDefault="00B23F61" w:rsidP="006B6FA6">
      <w:pPr>
        <w:pStyle w:val="LK2"/>
        <w:spacing w:after="0"/>
        <w:ind w:leftChars="800" w:left="1600"/>
        <w:rPr>
          <w:b/>
          <w:bCs/>
        </w:rPr>
      </w:pPr>
      <w:r>
        <w:rPr>
          <w:rFonts w:hint="eastAsia"/>
          <w:b/>
          <w:bCs/>
        </w:rPr>
        <w:t>[</w:t>
      </w:r>
      <w:r>
        <w:rPr>
          <w:b/>
          <w:bCs/>
        </w:rPr>
        <w:t>*]</w:t>
      </w:r>
    </w:p>
    <w:p w14:paraId="2173AEC4" w14:textId="5453726C" w:rsidR="00FC6D2F" w:rsidRPr="00A23053" w:rsidRDefault="00FC6D2F" w:rsidP="006B6FA6">
      <w:pPr>
        <w:pStyle w:val="LK2"/>
        <w:spacing w:after="0"/>
        <w:ind w:leftChars="800" w:left="1600"/>
      </w:pPr>
      <w:r w:rsidRPr="00A23053">
        <w:t>주소</w:t>
      </w:r>
      <w:r w:rsidR="00FA32B2" w:rsidRPr="00A23053">
        <w:t xml:space="preserve">: </w:t>
      </w:r>
      <w:r w:rsidR="00B23F61">
        <w:rPr>
          <w:rFonts w:hint="eastAsia"/>
        </w:rPr>
        <w:t>[</w:t>
      </w:r>
      <w:r w:rsidR="00B23F61">
        <w:t>*]</w:t>
      </w:r>
    </w:p>
    <w:p w14:paraId="6E045DE2" w14:textId="7234E0BD" w:rsidR="007847D3" w:rsidRPr="00A23053" w:rsidRDefault="007847D3" w:rsidP="006B6FA6">
      <w:pPr>
        <w:pStyle w:val="LK2"/>
        <w:spacing w:after="0"/>
        <w:ind w:leftChars="800" w:left="1600"/>
      </w:pPr>
      <w:r w:rsidRPr="00A23053">
        <w:t>전자메일</w:t>
      </w:r>
      <w:r w:rsidRPr="00A23053">
        <w:t xml:space="preserve">: </w:t>
      </w:r>
      <w:r w:rsidR="00B23F61">
        <w:t>[*]</w:t>
      </w:r>
    </w:p>
    <w:p w14:paraId="38928849" w14:textId="12B7AFBE" w:rsidR="00A76EA4" w:rsidRPr="00A23053" w:rsidRDefault="00B70F98" w:rsidP="006B6FA6">
      <w:pPr>
        <w:pStyle w:val="LK2"/>
        <w:spacing w:after="288"/>
        <w:ind w:leftChars="800" w:left="1600"/>
        <w:rPr>
          <w:b/>
        </w:rPr>
      </w:pPr>
      <w:r w:rsidRPr="00D86CB1">
        <w:t>참조</w:t>
      </w:r>
      <w:r w:rsidRPr="00D86CB1">
        <w:t>:</w:t>
      </w:r>
      <w:r>
        <w:rPr>
          <w:rFonts w:hint="eastAsia"/>
        </w:rPr>
        <w:t xml:space="preserve"> [</w:t>
      </w:r>
      <w:r>
        <w:t>*]</w:t>
      </w:r>
    </w:p>
    <w:p w14:paraId="09D42041" w14:textId="77777777" w:rsidR="00FC6D2F" w:rsidRPr="000326A8" w:rsidRDefault="00FC6D2F" w:rsidP="00877E3D">
      <w:pPr>
        <w:pStyle w:val="LKLevel3"/>
      </w:pPr>
      <w:r w:rsidRPr="000326A8">
        <w:t>통지는</w:t>
      </w:r>
      <w:r w:rsidRPr="000326A8">
        <w:t xml:space="preserve"> </w:t>
      </w:r>
      <w:r w:rsidR="008A0C05" w:rsidRPr="000326A8">
        <w:t>수령</w:t>
      </w:r>
      <w:r w:rsidRPr="000326A8">
        <w:t xml:space="preserve"> </w:t>
      </w:r>
      <w:r w:rsidRPr="000326A8">
        <w:t>즉시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가지며</w:t>
      </w:r>
      <w:r w:rsidRPr="000326A8">
        <w:t xml:space="preserve">,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경우에</w:t>
      </w:r>
      <w:r w:rsidRPr="000326A8">
        <w:t xml:space="preserve"> </w:t>
      </w:r>
      <w:proofErr w:type="spellStart"/>
      <w:r w:rsidR="008A0C05" w:rsidRPr="000326A8">
        <w:t>수령</w:t>
      </w:r>
      <w:r w:rsidRPr="000326A8">
        <w:t>된</w:t>
      </w:r>
      <w:proofErr w:type="spellEnd"/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간주된다</w:t>
      </w:r>
      <w:r w:rsidR="002856C7" w:rsidRPr="000326A8">
        <w:t>.</w:t>
      </w:r>
    </w:p>
    <w:p w14:paraId="29E62612" w14:textId="77777777" w:rsidR="00FC6D2F" w:rsidRPr="000326A8" w:rsidRDefault="00FC6D2F" w:rsidP="00877E3D">
      <w:pPr>
        <w:pStyle w:val="LKLevel4"/>
      </w:pPr>
      <w:r w:rsidRPr="000326A8">
        <w:t>등기우편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배달증명우편의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발송일로부터</w:t>
      </w:r>
      <w:r w:rsidRPr="000326A8">
        <w:t xml:space="preserve"> </w:t>
      </w:r>
      <w:r w:rsidR="00F12502" w:rsidRPr="000326A8">
        <w:t>3</w:t>
      </w:r>
      <w:r w:rsidR="001C54E1">
        <w:rPr>
          <w:rFonts w:hint="eastAsia"/>
        </w:rPr>
        <w:t xml:space="preserve"> </w:t>
      </w:r>
      <w:r w:rsidRPr="000326A8">
        <w:t>영업일</w:t>
      </w:r>
      <w:r w:rsidR="00F12502" w:rsidRPr="000326A8">
        <w:t>이</w:t>
      </w:r>
      <w:r w:rsidR="00F12502" w:rsidRPr="000326A8">
        <w:t xml:space="preserve"> </w:t>
      </w:r>
      <w:r w:rsidR="00F12502" w:rsidRPr="000326A8">
        <w:t>되는</w:t>
      </w:r>
      <w:r w:rsidR="00F12502" w:rsidRPr="000326A8">
        <w:t xml:space="preserve"> </w:t>
      </w:r>
      <w:r w:rsidR="00F12502" w:rsidRPr="000326A8">
        <w:t>날</w:t>
      </w:r>
      <w:r w:rsidR="00E961E5" w:rsidRPr="000326A8">
        <w:t>.</w:t>
      </w:r>
    </w:p>
    <w:p w14:paraId="7D4F4CD0" w14:textId="77777777" w:rsidR="008A0C05" w:rsidRPr="000326A8" w:rsidRDefault="00FC6D2F" w:rsidP="00877E3D">
      <w:pPr>
        <w:pStyle w:val="LKLevel4"/>
      </w:pPr>
      <w:r w:rsidRPr="000326A8">
        <w:t>인편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상업서류</w:t>
      </w:r>
      <w:r w:rsidRPr="000326A8">
        <w:t xml:space="preserve"> </w:t>
      </w:r>
      <w:r w:rsidRPr="000326A8">
        <w:t>송달회사</w:t>
      </w:r>
      <w:r w:rsidR="008A0C05" w:rsidRPr="000326A8">
        <w:t>에</w:t>
      </w:r>
      <w:r w:rsidR="008A0C05" w:rsidRPr="000326A8">
        <w:t xml:space="preserve"> </w:t>
      </w:r>
      <w:r w:rsidR="008A0C05" w:rsidRPr="000326A8">
        <w:t>의한</w:t>
      </w:r>
      <w:r w:rsidR="008A0C05" w:rsidRPr="000326A8">
        <w:t xml:space="preserve"> </w:t>
      </w:r>
      <w:r w:rsidR="008A0C05" w:rsidRPr="000326A8">
        <w:t>경우</w:t>
      </w:r>
      <w:r w:rsidR="008A0C05" w:rsidRPr="000326A8">
        <w:t xml:space="preserve"> </w:t>
      </w:r>
      <w:r w:rsidR="008A0C05" w:rsidRPr="000326A8">
        <w:t>전달된</w:t>
      </w:r>
      <w:r w:rsidR="008A0C05" w:rsidRPr="000326A8">
        <w:t xml:space="preserve"> </w:t>
      </w:r>
      <w:r w:rsidR="008A0C05" w:rsidRPr="000326A8">
        <w:t>때</w:t>
      </w:r>
      <w:r w:rsidR="00E961E5" w:rsidRPr="000326A8">
        <w:t>.</w:t>
      </w:r>
    </w:p>
    <w:p w14:paraId="6642C451" w14:textId="77777777" w:rsidR="00FC6D2F" w:rsidRPr="000326A8" w:rsidRDefault="00D45E83" w:rsidP="00877E3D">
      <w:pPr>
        <w:pStyle w:val="LKLevel4"/>
      </w:pPr>
      <w:r w:rsidRPr="000326A8">
        <w:t>전자메일</w:t>
      </w:r>
      <w:r w:rsidR="008A0C05" w:rsidRPr="000326A8">
        <w:t>에</w:t>
      </w:r>
      <w:r w:rsidR="008A0C05" w:rsidRPr="000326A8">
        <w:t xml:space="preserve"> </w:t>
      </w:r>
      <w:r w:rsidR="008A0C05" w:rsidRPr="000326A8">
        <w:t>의한</w:t>
      </w:r>
      <w:r w:rsidR="008A0C05" w:rsidRPr="000326A8">
        <w:t xml:space="preserve"> </w:t>
      </w:r>
      <w:r w:rsidR="008A0C05" w:rsidRPr="000326A8">
        <w:t>경우</w:t>
      </w:r>
      <w:r w:rsidR="008A0C05" w:rsidRPr="000326A8">
        <w:t xml:space="preserve"> </w:t>
      </w:r>
      <w:r w:rsidR="008A0C05" w:rsidRPr="000326A8">
        <w:t>전송이</w:t>
      </w:r>
      <w:r w:rsidR="008A0C05" w:rsidRPr="000326A8">
        <w:t xml:space="preserve"> </w:t>
      </w:r>
      <w:r w:rsidR="008A0C05" w:rsidRPr="000326A8">
        <w:t>확인된</w:t>
      </w:r>
      <w:r w:rsidR="008A0C05" w:rsidRPr="000326A8">
        <w:t xml:space="preserve"> </w:t>
      </w:r>
      <w:r w:rsidR="008A0C05" w:rsidRPr="000326A8">
        <w:t>때</w:t>
      </w:r>
      <w:r w:rsidR="00D36FC0" w:rsidRPr="000326A8">
        <w:t>.</w:t>
      </w:r>
    </w:p>
    <w:p w14:paraId="2A7241E7" w14:textId="77777777" w:rsidR="006152B9" w:rsidRPr="000326A8" w:rsidRDefault="00A76EA4" w:rsidP="00877E3D">
      <w:pPr>
        <w:pStyle w:val="LKLevel2"/>
      </w:pPr>
      <w:bookmarkStart w:id="147" w:name="_DV_M250"/>
      <w:bookmarkStart w:id="148" w:name="_DV_M252"/>
      <w:bookmarkEnd w:id="147"/>
      <w:bookmarkEnd w:id="148"/>
      <w:r w:rsidRPr="000326A8">
        <w:lastRenderedPageBreak/>
        <w:tab/>
      </w:r>
      <w:bookmarkStart w:id="149" w:name="_DV_M254"/>
      <w:bookmarkStart w:id="150" w:name="_DV_M256"/>
      <w:bookmarkStart w:id="151" w:name="_Toc176821207"/>
      <w:bookmarkEnd w:id="149"/>
      <w:bookmarkEnd w:id="150"/>
      <w:r w:rsidRPr="000326A8">
        <w:t>가분성</w:t>
      </w:r>
      <w:r w:rsidR="00C704BB" w:rsidRPr="000326A8">
        <w:t>.</w:t>
      </w:r>
      <w:bookmarkEnd w:id="151"/>
    </w:p>
    <w:p w14:paraId="7C56F2A9" w14:textId="77777777" w:rsidR="00A76EA4" w:rsidRPr="000326A8" w:rsidRDefault="00A76EA4" w:rsidP="00877E3D">
      <w:pPr>
        <w:pStyle w:val="LK2"/>
        <w:ind w:left="794"/>
        <w:rPr>
          <w:u w:val="single"/>
        </w:rPr>
      </w:pPr>
      <w:r w:rsidRPr="000326A8">
        <w:rPr>
          <w:lang w:val="ko-KR"/>
        </w:rPr>
        <w:t>본</w:t>
      </w:r>
      <w:r w:rsidRPr="000326A8">
        <w:t xml:space="preserve"> </w:t>
      </w:r>
      <w:r w:rsidRPr="000326A8">
        <w:rPr>
          <w:lang w:val="ko-KR"/>
        </w:rPr>
        <w:t>계약의</w:t>
      </w:r>
      <w:r w:rsidRPr="000326A8">
        <w:t xml:space="preserve"> </w:t>
      </w:r>
      <w:r w:rsidR="00F27BDF" w:rsidRPr="000326A8">
        <w:t>어느</w:t>
      </w:r>
      <w:r w:rsidRPr="000326A8">
        <w:t xml:space="preserve"> </w:t>
      </w:r>
      <w:r w:rsidRPr="000326A8">
        <w:rPr>
          <w:lang w:val="ko-KR"/>
        </w:rPr>
        <w:t>규정</w:t>
      </w:r>
      <w:r w:rsidRPr="000326A8">
        <w:t>(</w:t>
      </w:r>
      <w:r w:rsidRPr="000326A8">
        <w:rPr>
          <w:lang w:val="ko-KR"/>
        </w:rPr>
        <w:t>문장</w:t>
      </w:r>
      <w:r w:rsidRPr="000326A8">
        <w:t xml:space="preserve">, </w:t>
      </w:r>
      <w:r w:rsidRPr="000326A8">
        <w:rPr>
          <w:lang w:val="ko-KR"/>
        </w:rPr>
        <w:t>문구</w:t>
      </w:r>
      <w:r w:rsidRPr="000326A8">
        <w:t xml:space="preserve"> </w:t>
      </w:r>
      <w:r w:rsidRPr="000326A8">
        <w:rPr>
          <w:lang w:val="ko-KR"/>
        </w:rPr>
        <w:t>또는</w:t>
      </w:r>
      <w:r w:rsidRPr="000326A8">
        <w:t xml:space="preserve"> </w:t>
      </w:r>
      <w:r w:rsidRPr="000326A8">
        <w:rPr>
          <w:lang w:val="ko-KR"/>
        </w:rPr>
        <w:t>그</w:t>
      </w:r>
      <w:r w:rsidRPr="000326A8">
        <w:t xml:space="preserve"> </w:t>
      </w:r>
      <w:r w:rsidRPr="000326A8">
        <w:rPr>
          <w:lang w:val="ko-KR"/>
        </w:rPr>
        <w:t>일부를</w:t>
      </w:r>
      <w:r w:rsidRPr="000326A8">
        <w:t xml:space="preserve"> </w:t>
      </w:r>
      <w:r w:rsidRPr="000326A8">
        <w:rPr>
          <w:lang w:val="ko-KR"/>
        </w:rPr>
        <w:t>포함</w:t>
      </w:r>
      <w:r w:rsidR="00DB42CB">
        <w:rPr>
          <w:rFonts w:hint="eastAsia"/>
          <w:lang w:val="ko-KR"/>
        </w:rPr>
        <w:t>하며</w:t>
      </w:r>
      <w:r w:rsidR="00DB42CB">
        <w:rPr>
          <w:rFonts w:hint="eastAsia"/>
          <w:lang w:val="ko-KR"/>
        </w:rPr>
        <w:t>,</w:t>
      </w:r>
      <w:r w:rsidR="00DB42CB">
        <w:rPr>
          <w:lang w:val="ko-KR"/>
        </w:rPr>
        <w:t xml:space="preserve"> </w:t>
      </w:r>
      <w:r w:rsidR="00DB42CB">
        <w:rPr>
          <w:rFonts w:hint="eastAsia"/>
          <w:lang w:val="ko-KR"/>
        </w:rPr>
        <w:t>이하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본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항에서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동일</w:t>
      </w:r>
      <w:r w:rsidRPr="000326A8">
        <w:t>)</w:t>
      </w:r>
      <w:r w:rsidRPr="000326A8">
        <w:rPr>
          <w:lang w:val="ko-KR"/>
        </w:rPr>
        <w:t>이</w:t>
      </w:r>
      <w:r w:rsidRPr="000326A8">
        <w:t xml:space="preserve"> </w:t>
      </w:r>
      <w:r w:rsidR="00F8432F" w:rsidRPr="000326A8">
        <w:rPr>
          <w:lang w:val="ko-KR"/>
        </w:rPr>
        <w:t>무효</w:t>
      </w:r>
      <w:r w:rsidR="00F27BDF" w:rsidRPr="000326A8">
        <w:rPr>
          <w:lang w:val="ko-KR"/>
        </w:rPr>
        <w:t xml:space="preserve">, </w:t>
      </w:r>
      <w:r w:rsidR="00F27BDF" w:rsidRPr="000326A8">
        <w:rPr>
          <w:lang w:val="ko-KR"/>
        </w:rPr>
        <w:t>위법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또는</w:t>
      </w:r>
      <w:r w:rsidRPr="000326A8">
        <w:t xml:space="preserve"> </w:t>
      </w:r>
      <w:r w:rsidRPr="000326A8">
        <w:rPr>
          <w:lang w:val="ko-KR"/>
        </w:rPr>
        <w:t>집행불</w:t>
      </w:r>
      <w:r w:rsidR="00F27BDF" w:rsidRPr="000326A8">
        <w:rPr>
          <w:lang w:val="ko-KR"/>
        </w:rPr>
        <w:t>능</w:t>
      </w:r>
      <w:r w:rsidR="003D2324" w:rsidRPr="000326A8">
        <w:rPr>
          <w:lang w:val="ko-KR"/>
        </w:rPr>
        <w:t>인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경우에도</w:t>
      </w:r>
      <w:r w:rsidR="00F27BDF" w:rsidRPr="000326A8">
        <w:rPr>
          <w:lang w:val="ko-KR"/>
        </w:rPr>
        <w:t xml:space="preserve">, </w:t>
      </w:r>
      <w:r w:rsidR="00F27BDF" w:rsidRPr="000326A8">
        <w:rPr>
          <w:lang w:val="ko-KR"/>
        </w:rPr>
        <w:t>본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계약의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다른</w:t>
      </w:r>
      <w:r w:rsidRPr="000326A8">
        <w:t xml:space="preserve"> </w:t>
      </w:r>
      <w:r w:rsidRPr="000326A8">
        <w:rPr>
          <w:lang w:val="ko-KR"/>
        </w:rPr>
        <w:t>규정</w:t>
      </w:r>
      <w:r w:rsidR="00F27BDF" w:rsidRPr="000326A8">
        <w:rPr>
          <w:lang w:val="ko-KR"/>
        </w:rPr>
        <w:t>의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유효성</w:t>
      </w:r>
      <w:r w:rsidR="00F27BDF" w:rsidRPr="000326A8">
        <w:rPr>
          <w:lang w:val="ko-KR"/>
        </w:rPr>
        <w:t xml:space="preserve">, </w:t>
      </w:r>
      <w:r w:rsidR="00DB42CB">
        <w:rPr>
          <w:rFonts w:hint="eastAsia"/>
          <w:lang w:val="ko-KR"/>
        </w:rPr>
        <w:t>적법성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또는</w:t>
      </w:r>
      <w:r w:rsidR="00DB42CB">
        <w:rPr>
          <w:rFonts w:hint="eastAsia"/>
          <w:lang w:val="ko-KR"/>
        </w:rPr>
        <w:t xml:space="preserve"> </w:t>
      </w:r>
      <w:r w:rsidR="00F27BDF" w:rsidRPr="000326A8">
        <w:rPr>
          <w:lang w:val="ko-KR"/>
        </w:rPr>
        <w:t>집행가능성에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영향을</w:t>
      </w:r>
      <w:r w:rsidR="00F27BDF" w:rsidRPr="000326A8">
        <w:rPr>
          <w:lang w:val="ko-KR"/>
        </w:rPr>
        <w:t xml:space="preserve"> </w:t>
      </w:r>
      <w:r w:rsidR="00F27BDF" w:rsidRPr="000326A8">
        <w:rPr>
          <w:szCs w:val="23"/>
        </w:rPr>
        <w:t>미치지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아니</w:t>
      </w:r>
      <w:r w:rsidR="00695631" w:rsidRPr="000326A8">
        <w:rPr>
          <w:lang w:val="ko-KR"/>
        </w:rPr>
        <w:t>하며</w:t>
      </w:r>
      <w:r w:rsidR="00695631" w:rsidRPr="000326A8">
        <w:rPr>
          <w:lang w:val="ko-KR"/>
        </w:rPr>
        <w:t xml:space="preserve">, </w:t>
      </w:r>
      <w:r w:rsidR="00DB42CB" w:rsidRPr="000326A8">
        <w:rPr>
          <w:lang w:val="ko-KR"/>
        </w:rPr>
        <w:t>무효</w:t>
      </w:r>
      <w:r w:rsidR="00DB42CB" w:rsidRPr="000326A8">
        <w:rPr>
          <w:lang w:val="ko-KR"/>
        </w:rPr>
        <w:t xml:space="preserve">, </w:t>
      </w:r>
      <w:r w:rsidR="00DB42CB" w:rsidRPr="000326A8">
        <w:rPr>
          <w:lang w:val="ko-KR"/>
        </w:rPr>
        <w:t>위법</w:t>
      </w:r>
      <w:r w:rsidR="00DB42CB" w:rsidRPr="000326A8">
        <w:rPr>
          <w:lang w:val="ko-KR"/>
        </w:rPr>
        <w:t xml:space="preserve"> </w:t>
      </w:r>
      <w:r w:rsidR="00DB42CB" w:rsidRPr="000326A8">
        <w:rPr>
          <w:lang w:val="ko-KR"/>
        </w:rPr>
        <w:t>또는</w:t>
      </w:r>
      <w:r w:rsidR="00DB42CB" w:rsidRPr="000326A8">
        <w:t xml:space="preserve"> </w:t>
      </w:r>
      <w:r w:rsidR="00DB42CB" w:rsidRPr="000326A8">
        <w:rPr>
          <w:lang w:val="ko-KR"/>
        </w:rPr>
        <w:t>집행불능인</w:t>
      </w:r>
      <w:r w:rsidR="00DB42CB" w:rsidRPr="000326A8">
        <w:rPr>
          <w:lang w:val="ko-KR"/>
        </w:rPr>
        <w:t xml:space="preserve"> </w:t>
      </w:r>
      <w:r w:rsidR="00DB42CB">
        <w:rPr>
          <w:rFonts w:hint="eastAsia"/>
          <w:lang w:val="ko-KR"/>
        </w:rPr>
        <w:t>규정은</w:t>
      </w:r>
      <w:r w:rsidR="00DB42CB" w:rsidRPr="000326A8">
        <w:rPr>
          <w:lang w:val="ko-KR"/>
        </w:rPr>
        <w:t xml:space="preserve"> </w:t>
      </w:r>
      <w:r w:rsidR="00695631" w:rsidRPr="000326A8">
        <w:rPr>
          <w:lang w:val="ko-KR"/>
        </w:rPr>
        <w:t>당사자들</w:t>
      </w:r>
      <w:r w:rsidR="00DB42CB">
        <w:rPr>
          <w:rFonts w:hint="eastAsia"/>
          <w:lang w:val="ko-KR"/>
        </w:rPr>
        <w:t>이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별도의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조치를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취하지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않는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경우에도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그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규정의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원래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내용과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취지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및</w:t>
      </w:r>
      <w:r w:rsidR="00DB42CB">
        <w:rPr>
          <w:rFonts w:hint="eastAsia"/>
          <w:lang w:val="ko-KR"/>
        </w:rPr>
        <w:t xml:space="preserve"> </w:t>
      </w:r>
      <w:r w:rsidR="00695631" w:rsidRPr="000326A8">
        <w:rPr>
          <w:lang w:val="ko-KR"/>
        </w:rPr>
        <w:t>당사자들의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당초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의도와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목적에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최대한</w:t>
      </w:r>
      <w:r w:rsidR="00695631" w:rsidRPr="000326A8">
        <w:rPr>
          <w:lang w:val="ko-KR"/>
        </w:rPr>
        <w:t xml:space="preserve"> </w:t>
      </w:r>
      <w:r w:rsidR="00DB42CB">
        <w:rPr>
          <w:rFonts w:hint="eastAsia"/>
          <w:lang w:val="ko-KR"/>
        </w:rPr>
        <w:t>근접하면서도</w:t>
      </w:r>
      <w:r w:rsidR="00DB42CB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유효</w:t>
      </w:r>
      <w:r w:rsidR="00513228">
        <w:rPr>
          <w:rFonts w:hint="eastAsia"/>
          <w:lang w:val="ko-KR"/>
        </w:rPr>
        <w:t xml:space="preserve">, </w:t>
      </w:r>
      <w:r w:rsidR="00513228">
        <w:rPr>
          <w:rFonts w:hint="eastAsia"/>
          <w:lang w:val="ko-KR"/>
        </w:rPr>
        <w:t>적법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또는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집행가능한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내용으로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대체된다</w:t>
      </w:r>
      <w:r w:rsidR="00695631" w:rsidRPr="000326A8">
        <w:rPr>
          <w:lang w:val="ko-KR"/>
        </w:rPr>
        <w:t>.</w:t>
      </w:r>
    </w:p>
    <w:p w14:paraId="2EA842FE" w14:textId="77777777" w:rsidR="0090243A" w:rsidRPr="000326A8" w:rsidRDefault="00F8432F" w:rsidP="00877E3D">
      <w:pPr>
        <w:pStyle w:val="LKLevel2"/>
      </w:pPr>
      <w:bookmarkStart w:id="152" w:name="_Toc176821208"/>
      <w:r w:rsidRPr="000326A8">
        <w:t>복본</w:t>
      </w:r>
      <w:r w:rsidRPr="000326A8">
        <w:t>.</w:t>
      </w:r>
      <w:bookmarkEnd w:id="152"/>
    </w:p>
    <w:p w14:paraId="081EDF05" w14:textId="77777777" w:rsidR="00F8432F" w:rsidRPr="000326A8" w:rsidRDefault="00F8432F" w:rsidP="00AD3249">
      <w:pPr>
        <w:pStyle w:val="LK2"/>
        <w:ind w:firstLine="794"/>
      </w:pPr>
      <w:r w:rsidRPr="000326A8">
        <w:t>본</w:t>
      </w:r>
      <w:r w:rsidRPr="000326A8">
        <w:t xml:space="preserve"> </w:t>
      </w:r>
      <w:r w:rsidRPr="000326A8">
        <w:t>계약</w:t>
      </w:r>
      <w:r w:rsidR="0096193A" w:rsidRPr="000326A8">
        <w:t>은</w:t>
      </w:r>
      <w:r w:rsidRPr="000326A8">
        <w:t xml:space="preserve"> </w:t>
      </w:r>
      <w:r w:rsidRPr="000326A8">
        <w:t>수개의</w:t>
      </w:r>
      <w:r w:rsidRPr="000326A8">
        <w:t xml:space="preserve"> </w:t>
      </w:r>
      <w:r w:rsidRPr="000326A8">
        <w:t>복본으로</w:t>
      </w:r>
      <w:r w:rsidRPr="000326A8">
        <w:t xml:space="preserve"> </w:t>
      </w:r>
      <w:r w:rsidRPr="000326A8">
        <w:t>체결되며</w:t>
      </w:r>
      <w:r w:rsidRPr="000326A8">
        <w:t xml:space="preserve">, </w:t>
      </w:r>
      <w:r w:rsidR="00A508ED" w:rsidRPr="000326A8">
        <w:t>각</w:t>
      </w:r>
      <w:r w:rsidRPr="000326A8">
        <w:t xml:space="preserve"> </w:t>
      </w:r>
      <w:r w:rsidRPr="000326A8">
        <w:t>복본은</w:t>
      </w:r>
      <w:r w:rsidRPr="000326A8">
        <w:t xml:space="preserve"> </w:t>
      </w:r>
      <w:r w:rsidR="00A508ED" w:rsidRPr="000326A8">
        <w:t>원본으로</w:t>
      </w:r>
      <w:r w:rsidR="00A508ED" w:rsidRPr="000326A8">
        <w:t xml:space="preserve"> </w:t>
      </w:r>
      <w:r w:rsidR="00A508ED" w:rsidRPr="000326A8">
        <w:t>간주된다</w:t>
      </w:r>
      <w:r w:rsidR="00A508ED" w:rsidRPr="000326A8">
        <w:t xml:space="preserve">. </w:t>
      </w:r>
    </w:p>
    <w:p w14:paraId="235E8701" w14:textId="77777777" w:rsidR="00F8432F" w:rsidRPr="000326A8" w:rsidRDefault="00F8432F" w:rsidP="00AD3249">
      <w:pPr>
        <w:pStyle w:val="LKLevel2"/>
      </w:pPr>
      <w:bookmarkStart w:id="153" w:name="_Toc176821209"/>
      <w:r w:rsidRPr="000326A8">
        <w:t>준거법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분쟁해결</w:t>
      </w:r>
      <w:r w:rsidRPr="000326A8">
        <w:t>.</w:t>
      </w:r>
      <w:bookmarkEnd w:id="153"/>
    </w:p>
    <w:p w14:paraId="7C6DF013" w14:textId="77777777" w:rsidR="0090243A" w:rsidRPr="000326A8" w:rsidRDefault="0090243A" w:rsidP="00AD3249">
      <w:pPr>
        <w:pStyle w:val="LKLevel3"/>
      </w:pPr>
      <w:r w:rsidRPr="000326A8">
        <w:t>본</w:t>
      </w:r>
      <w:r w:rsidRPr="000326A8">
        <w:t xml:space="preserve"> </w:t>
      </w:r>
      <w:r w:rsidRPr="000326A8">
        <w:t>계약</w:t>
      </w:r>
      <w:r w:rsidR="000B6028" w:rsidRPr="000326A8">
        <w:t>의</w:t>
      </w:r>
      <w:r w:rsidR="000B6028" w:rsidRPr="000326A8">
        <w:t xml:space="preserve"> </w:t>
      </w:r>
      <w:r w:rsidR="000B6028" w:rsidRPr="000326A8">
        <w:t>준거법은</w:t>
      </w:r>
      <w:r w:rsidR="000B6028"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법률</w:t>
      </w:r>
      <w:r w:rsidR="000B6028" w:rsidRPr="000326A8">
        <w:t>로</w:t>
      </w:r>
      <w:r w:rsidR="000B6028" w:rsidRPr="000326A8">
        <w:t xml:space="preserve"> </w:t>
      </w:r>
      <w:r w:rsidR="000B6028" w:rsidRPr="000326A8">
        <w:t>한다</w:t>
      </w:r>
      <w:r w:rsidRPr="000326A8">
        <w:t>.</w:t>
      </w:r>
    </w:p>
    <w:p w14:paraId="20A00A61" w14:textId="77777777" w:rsidR="0090243A" w:rsidRPr="000326A8" w:rsidRDefault="0090243A" w:rsidP="00AD3249">
      <w:pPr>
        <w:pStyle w:val="LKLevel3"/>
      </w:pPr>
      <w:r w:rsidRPr="000326A8">
        <w:t>본</w:t>
      </w:r>
      <w:r w:rsidRPr="000326A8">
        <w:t xml:space="preserve"> </w:t>
      </w:r>
      <w:r w:rsidRPr="000326A8">
        <w:t>계약과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발생하는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분쟁의</w:t>
      </w:r>
      <w:r w:rsidRPr="000326A8">
        <w:t xml:space="preserve"> </w:t>
      </w:r>
      <w:r w:rsidRPr="000326A8">
        <w:t>해결은</w:t>
      </w:r>
      <w:r w:rsidRPr="000326A8">
        <w:t xml:space="preserve"> </w:t>
      </w:r>
      <w:r w:rsidRPr="000326A8">
        <w:t>서울중앙지방법원을</w:t>
      </w:r>
      <w:r w:rsidRPr="000326A8">
        <w:t xml:space="preserve"> 1</w:t>
      </w:r>
      <w:r w:rsidRPr="000326A8">
        <w:t>심의</w:t>
      </w:r>
      <w:r w:rsidRPr="000326A8">
        <w:t xml:space="preserve"> </w:t>
      </w:r>
      <w:r w:rsidRPr="000326A8">
        <w:t>전속적</w:t>
      </w:r>
      <w:r w:rsidRPr="000326A8">
        <w:t xml:space="preserve"> </w:t>
      </w:r>
      <w:r w:rsidRPr="000326A8">
        <w:t>관할법원으로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소송절차에</w:t>
      </w:r>
      <w:r w:rsidRPr="000326A8">
        <w:t xml:space="preserve"> </w:t>
      </w:r>
      <w:r w:rsidRPr="000326A8">
        <w:t>의한다</w:t>
      </w:r>
      <w:r w:rsidRPr="000326A8">
        <w:t>.</w:t>
      </w:r>
    </w:p>
    <w:p w14:paraId="51321D81" w14:textId="77777777" w:rsidR="0045612E" w:rsidRDefault="009851FD" w:rsidP="00AD3249">
      <w:pPr>
        <w:pStyle w:val="LKLevel3"/>
      </w:pPr>
      <w:r w:rsidRPr="000326A8">
        <w:t>각</w:t>
      </w:r>
      <w:r w:rsidRPr="000326A8">
        <w:t xml:space="preserve"> </w:t>
      </w:r>
      <w:r w:rsidRPr="000326A8">
        <w:t>당사자</w:t>
      </w:r>
      <w:r w:rsidR="00C52206" w:rsidRPr="000326A8">
        <w:t>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위반은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당사자에게</w:t>
      </w:r>
      <w:r w:rsidRPr="000326A8">
        <w:t xml:space="preserve"> </w:t>
      </w:r>
      <w:r w:rsidRPr="000326A8">
        <w:t>회복할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없는</w:t>
      </w:r>
      <w:r w:rsidRPr="000326A8">
        <w:t xml:space="preserve"> </w:t>
      </w:r>
      <w:r w:rsidRPr="000326A8">
        <w:t>손해를</w:t>
      </w:r>
      <w:r w:rsidRPr="000326A8">
        <w:t xml:space="preserve"> </w:t>
      </w:r>
      <w:r w:rsidRPr="000326A8">
        <w:t>초래할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있음</w:t>
      </w:r>
      <w:r w:rsidR="00C52206" w:rsidRPr="000326A8">
        <w:t>을</w:t>
      </w:r>
      <w:r w:rsidR="00C52206" w:rsidRPr="000326A8">
        <w:t xml:space="preserve"> </w:t>
      </w:r>
      <w:r w:rsidR="00C52206" w:rsidRPr="000326A8">
        <w:t>인정하</w:t>
      </w:r>
      <w:r w:rsidR="00B93534" w:rsidRPr="000326A8">
        <w:t>며</w:t>
      </w:r>
      <w:r w:rsidR="00C52206" w:rsidRPr="000326A8">
        <w:t xml:space="preserve">, </w:t>
      </w:r>
      <w:r w:rsidRPr="000326A8">
        <w:t>그에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="00B93534" w:rsidRPr="000326A8">
        <w:t>상대방의</w:t>
      </w:r>
      <w:r w:rsidR="00B93534" w:rsidRPr="000326A8">
        <w:t xml:space="preserve"> </w:t>
      </w:r>
      <w:r w:rsidR="00B93534" w:rsidRPr="000326A8">
        <w:t>본</w:t>
      </w:r>
      <w:r w:rsidR="00B93534" w:rsidRPr="000326A8">
        <w:t xml:space="preserve"> </w:t>
      </w:r>
      <w:r w:rsidR="00B93534" w:rsidRPr="000326A8">
        <w:t>계약</w:t>
      </w:r>
      <w:r w:rsidR="00B93534" w:rsidRPr="000326A8">
        <w:t xml:space="preserve"> </w:t>
      </w:r>
      <w:r w:rsidR="00B93534" w:rsidRPr="000326A8">
        <w:t>위반이</w:t>
      </w:r>
      <w:r w:rsidR="00B93534" w:rsidRPr="000326A8">
        <w:t xml:space="preserve"> </w:t>
      </w:r>
      <w:r w:rsidR="00B93534" w:rsidRPr="000326A8">
        <w:t>있는</w:t>
      </w:r>
      <w:r w:rsidR="00B93534" w:rsidRPr="000326A8">
        <w:t xml:space="preserve"> </w:t>
      </w:r>
      <w:r w:rsidR="00B93534" w:rsidRPr="000326A8">
        <w:t>경우</w:t>
      </w:r>
      <w:r w:rsidR="00B93534" w:rsidRPr="000326A8">
        <w:t xml:space="preserve"> </w:t>
      </w:r>
      <w:r w:rsidRPr="000326A8">
        <w:t>관할</w:t>
      </w:r>
      <w:r w:rsidRPr="000326A8">
        <w:t xml:space="preserve"> </w:t>
      </w:r>
      <w:r w:rsidRPr="000326A8">
        <w:t>법원에</w:t>
      </w:r>
      <w:r w:rsidRPr="000326A8">
        <w:t xml:space="preserve"> </w:t>
      </w:r>
      <w:r w:rsidRPr="000326A8">
        <w:t>가압류</w:t>
      </w:r>
      <w:r w:rsidRPr="000326A8">
        <w:t xml:space="preserve">, </w:t>
      </w:r>
      <w:r w:rsidRPr="000326A8">
        <w:t>가처분</w:t>
      </w:r>
      <w:r w:rsidRPr="000326A8">
        <w:t xml:space="preserve"> </w:t>
      </w:r>
      <w:r w:rsidR="00B93534" w:rsidRPr="000326A8">
        <w:t>등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위반을</w:t>
      </w:r>
      <w:r w:rsidRPr="000326A8">
        <w:t xml:space="preserve"> </w:t>
      </w:r>
      <w:r w:rsidRPr="000326A8">
        <w:t>방지하고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="00B93534" w:rsidRPr="000326A8">
        <w:t>의</w:t>
      </w:r>
      <w:r w:rsidR="00B93534" w:rsidRPr="000326A8">
        <w:t xml:space="preserve"> </w:t>
      </w:r>
      <w:r w:rsidR="00B93534" w:rsidRPr="000326A8">
        <w:t>이행을</w:t>
      </w:r>
      <w:r w:rsidR="00B93534" w:rsidRPr="000326A8">
        <w:t xml:space="preserve"> </w:t>
      </w:r>
      <w:r w:rsidR="00B93534" w:rsidRPr="000326A8">
        <w:t>강제</w:t>
      </w:r>
      <w:r w:rsidRPr="000326A8">
        <w:t>하기</w:t>
      </w:r>
      <w:r w:rsidRPr="000326A8">
        <w:t xml:space="preserve"> </w:t>
      </w:r>
      <w:r w:rsidRPr="000326A8">
        <w:t>위</w:t>
      </w:r>
      <w:r w:rsidR="00B93534" w:rsidRPr="000326A8">
        <w:t>한</w:t>
      </w:r>
      <w:r w:rsidRPr="000326A8">
        <w:t xml:space="preserve"> </w:t>
      </w:r>
      <w:r w:rsidRPr="000326A8">
        <w:t>적절한</w:t>
      </w:r>
      <w:r w:rsidRPr="000326A8">
        <w:t xml:space="preserve"> </w:t>
      </w:r>
      <w:r w:rsidRPr="000326A8">
        <w:t>조치를</w:t>
      </w:r>
      <w:r w:rsidRPr="000326A8">
        <w:t xml:space="preserve"> </w:t>
      </w:r>
      <w:r w:rsidR="00B93534" w:rsidRPr="000326A8">
        <w:t>청</w:t>
      </w:r>
      <w:r w:rsidRPr="000326A8">
        <w:t>구할</w:t>
      </w:r>
      <w:r w:rsidRPr="000326A8">
        <w:t xml:space="preserve"> </w:t>
      </w:r>
      <w:r w:rsidRPr="000326A8">
        <w:t>권리를</w:t>
      </w:r>
      <w:r w:rsidRPr="000326A8">
        <w:t xml:space="preserve"> </w:t>
      </w:r>
      <w:r w:rsidRPr="000326A8">
        <w:t>가진다</w:t>
      </w:r>
      <w:r w:rsidR="00B209BC">
        <w:rPr>
          <w:rFonts w:hint="eastAsia"/>
        </w:rPr>
        <w:t>.</w:t>
      </w:r>
    </w:p>
    <w:p w14:paraId="64BB4565" w14:textId="77777777" w:rsidR="00B209BC" w:rsidRPr="00B209BC" w:rsidRDefault="00B209BC" w:rsidP="00B209BC">
      <w:pPr>
        <w:pStyle w:val="LKLevel1"/>
        <w:numPr>
          <w:ilvl w:val="0"/>
          <w:numId w:val="0"/>
        </w:numPr>
        <w:ind w:left="794" w:hanging="794"/>
        <w:rPr>
          <w:b w:val="0"/>
          <w:bCs/>
        </w:rPr>
      </w:pPr>
      <w:r w:rsidRPr="00B209BC">
        <w:rPr>
          <w:b w:val="0"/>
          <w:bCs/>
        </w:rPr>
        <w:t>[</w:t>
      </w:r>
      <w:r w:rsidRPr="00B209BC">
        <w:rPr>
          <w:b w:val="0"/>
          <w:bCs/>
          <w:lang w:val="ko-KR"/>
        </w:rPr>
        <w:t>이하</w:t>
      </w:r>
      <w:r w:rsidRPr="00B209BC">
        <w:rPr>
          <w:b w:val="0"/>
          <w:bCs/>
        </w:rPr>
        <w:t xml:space="preserve"> </w:t>
      </w:r>
      <w:r w:rsidRPr="00B209BC">
        <w:rPr>
          <w:rFonts w:hint="eastAsia"/>
          <w:b w:val="0"/>
          <w:bCs/>
        </w:rPr>
        <w:t>기명</w:t>
      </w:r>
      <w:r w:rsidRPr="00B209BC">
        <w:rPr>
          <w:b w:val="0"/>
          <w:bCs/>
        </w:rPr>
        <w:t xml:space="preserve"> </w:t>
      </w:r>
      <w:r w:rsidRPr="00B209BC">
        <w:rPr>
          <w:rFonts w:hint="eastAsia"/>
          <w:b w:val="0"/>
          <w:bCs/>
        </w:rPr>
        <w:t>날인</w:t>
      </w:r>
      <w:r w:rsidRPr="00B209BC">
        <w:rPr>
          <w:rFonts w:hint="eastAsia"/>
          <w:b w:val="0"/>
          <w:bCs/>
        </w:rPr>
        <w:t xml:space="preserve"> </w:t>
      </w:r>
      <w:r w:rsidRPr="00B209BC">
        <w:rPr>
          <w:rFonts w:hint="eastAsia"/>
          <w:b w:val="0"/>
          <w:bCs/>
        </w:rPr>
        <w:t>또는</w:t>
      </w:r>
      <w:r w:rsidRPr="00B209BC">
        <w:rPr>
          <w:rFonts w:hint="eastAsia"/>
          <w:b w:val="0"/>
          <w:bCs/>
        </w:rPr>
        <w:t xml:space="preserve"> </w:t>
      </w:r>
      <w:r w:rsidRPr="00B209BC">
        <w:rPr>
          <w:b w:val="0"/>
          <w:bCs/>
          <w:lang w:val="ko-KR"/>
        </w:rPr>
        <w:t>서명란을</w:t>
      </w:r>
      <w:r w:rsidRPr="00B209BC">
        <w:rPr>
          <w:b w:val="0"/>
          <w:bCs/>
        </w:rPr>
        <w:t xml:space="preserve"> </w:t>
      </w:r>
      <w:r w:rsidRPr="00B209BC">
        <w:rPr>
          <w:b w:val="0"/>
          <w:bCs/>
          <w:lang w:val="ko-KR"/>
        </w:rPr>
        <w:t>위한</w:t>
      </w:r>
      <w:r w:rsidRPr="00B209BC">
        <w:rPr>
          <w:b w:val="0"/>
          <w:bCs/>
        </w:rPr>
        <w:t xml:space="preserve"> </w:t>
      </w:r>
      <w:r w:rsidRPr="00B209BC">
        <w:rPr>
          <w:b w:val="0"/>
          <w:bCs/>
          <w:lang w:val="ko-KR"/>
        </w:rPr>
        <w:t>여백</w:t>
      </w:r>
      <w:r w:rsidRPr="00B209BC">
        <w:rPr>
          <w:b w:val="0"/>
          <w:bCs/>
        </w:rPr>
        <w:t>]</w:t>
      </w:r>
    </w:p>
    <w:p w14:paraId="1CCA9328" w14:textId="09A95367" w:rsidR="00B209BC" w:rsidRDefault="00B209BC" w:rsidP="00DC322A">
      <w:pPr>
        <w:pStyle w:val="LKLevel2"/>
        <w:sectPr w:rsidR="00B209BC" w:rsidSect="00615E7C">
          <w:footerReference w:type="even" r:id="rId11"/>
          <w:footerReference w:type="default" r:id="rId12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4E419E82" w14:textId="77777777" w:rsidR="00B15CEE" w:rsidRPr="000326A8" w:rsidRDefault="00A76EA4" w:rsidP="00AD3249">
      <w:pPr>
        <w:pStyle w:val="LK2"/>
      </w:pPr>
      <w:bookmarkStart w:id="154" w:name="_DV_M258"/>
      <w:bookmarkEnd w:id="154"/>
      <w:r w:rsidRPr="000326A8">
        <w:rPr>
          <w:lang w:val="ko-KR"/>
        </w:rPr>
        <w:lastRenderedPageBreak/>
        <w:t>본</w:t>
      </w:r>
      <w:r w:rsidRPr="000326A8">
        <w:t xml:space="preserve"> </w:t>
      </w:r>
      <w:r w:rsidRPr="000326A8">
        <w:rPr>
          <w:lang w:val="ko-KR"/>
        </w:rPr>
        <w:t>계약의</w:t>
      </w:r>
      <w:r w:rsidRPr="000326A8">
        <w:t xml:space="preserve"> </w:t>
      </w:r>
      <w:r w:rsidRPr="000326A8">
        <w:rPr>
          <w:lang w:val="ko-KR"/>
        </w:rPr>
        <w:t>성립을</w:t>
      </w:r>
      <w:r w:rsidRPr="000326A8">
        <w:t xml:space="preserve"> </w:t>
      </w:r>
      <w:r w:rsidRPr="000326A8">
        <w:rPr>
          <w:lang w:val="ko-KR"/>
        </w:rPr>
        <w:t>증명하기</w:t>
      </w:r>
      <w:r w:rsidRPr="000326A8">
        <w:t xml:space="preserve"> </w:t>
      </w:r>
      <w:r w:rsidRPr="000326A8">
        <w:rPr>
          <w:lang w:val="ko-KR"/>
        </w:rPr>
        <w:t>위하여</w:t>
      </w:r>
      <w:r w:rsidRPr="000326A8">
        <w:t xml:space="preserve"> </w:t>
      </w:r>
      <w:r w:rsidRPr="000326A8">
        <w:rPr>
          <w:lang w:val="ko-KR"/>
        </w:rPr>
        <w:t>당사자들은</w:t>
      </w:r>
      <w:r w:rsidRPr="000326A8">
        <w:t xml:space="preserve"> </w:t>
      </w:r>
      <w:r w:rsidR="00B15CEE" w:rsidRPr="000326A8">
        <w:t>본</w:t>
      </w:r>
      <w:r w:rsidR="00B15CEE" w:rsidRPr="000326A8">
        <w:t xml:space="preserve"> </w:t>
      </w:r>
      <w:r w:rsidR="00B15CEE" w:rsidRPr="000326A8">
        <w:t>계약</w:t>
      </w:r>
      <w:r w:rsidR="00B15CEE" w:rsidRPr="000326A8">
        <w:t xml:space="preserve"> </w:t>
      </w:r>
      <w:r w:rsidR="00466A7A" w:rsidRPr="000326A8">
        <w:t>서</w:t>
      </w:r>
      <w:r w:rsidR="00B15CEE" w:rsidRPr="000326A8">
        <w:t>두에</w:t>
      </w:r>
      <w:r w:rsidR="00B15CEE" w:rsidRPr="000326A8">
        <w:t xml:space="preserve"> </w:t>
      </w:r>
      <w:r w:rsidR="00B15CEE" w:rsidRPr="000326A8">
        <w:t>기재된</w:t>
      </w:r>
      <w:r w:rsidR="00B15CEE" w:rsidRPr="000326A8">
        <w:t xml:space="preserve"> </w:t>
      </w:r>
      <w:r w:rsidR="00B15CEE" w:rsidRPr="000326A8">
        <w:t>일자에</w:t>
      </w:r>
      <w:r w:rsidR="00B15CEE" w:rsidRPr="000326A8">
        <w:t xml:space="preserve"> </w:t>
      </w:r>
      <w:r w:rsidR="00031E3D" w:rsidRPr="000326A8">
        <w:rPr>
          <w:lang w:val="ko-KR"/>
        </w:rPr>
        <w:t>권한</w:t>
      </w:r>
      <w:r w:rsidR="00031E3D" w:rsidRPr="000326A8">
        <w:rPr>
          <w:lang w:val="ko-KR"/>
        </w:rPr>
        <w:t xml:space="preserve"> </w:t>
      </w:r>
      <w:r w:rsidR="00031E3D" w:rsidRPr="000326A8">
        <w:rPr>
          <w:lang w:val="ko-KR"/>
        </w:rPr>
        <w:t>있는</w:t>
      </w:r>
      <w:r w:rsidR="00031E3D" w:rsidRPr="000326A8">
        <w:rPr>
          <w:lang w:val="ko-KR"/>
        </w:rPr>
        <w:t xml:space="preserve"> </w:t>
      </w:r>
      <w:r w:rsidR="00031E3D" w:rsidRPr="000326A8">
        <w:rPr>
          <w:lang w:val="ko-KR"/>
        </w:rPr>
        <w:t>대표자를</w:t>
      </w:r>
      <w:r w:rsidR="00031E3D" w:rsidRPr="000326A8">
        <w:rPr>
          <w:lang w:val="ko-KR"/>
        </w:rPr>
        <w:t xml:space="preserve"> </w:t>
      </w:r>
      <w:r w:rsidR="00031E3D" w:rsidRPr="000326A8">
        <w:rPr>
          <w:lang w:val="ko-KR"/>
        </w:rPr>
        <w:t>통해</w:t>
      </w:r>
      <w:r w:rsidR="00031E3D" w:rsidRPr="000326A8">
        <w:rPr>
          <w:lang w:val="ko-KR"/>
        </w:rPr>
        <w:t xml:space="preserve"> </w:t>
      </w:r>
      <w:r w:rsidR="001343C3" w:rsidRPr="000326A8">
        <w:t>본</w:t>
      </w:r>
      <w:r w:rsidR="001343C3" w:rsidRPr="000326A8">
        <w:t xml:space="preserve"> </w:t>
      </w:r>
      <w:r w:rsidR="00B15CEE" w:rsidRPr="000326A8">
        <w:t>계약을</w:t>
      </w:r>
      <w:r w:rsidR="00B15CEE" w:rsidRPr="000326A8">
        <w:t xml:space="preserve"> </w:t>
      </w:r>
      <w:r w:rsidR="00B15CEE" w:rsidRPr="000326A8">
        <w:t>적법하게</w:t>
      </w:r>
      <w:r w:rsidR="00B15CEE" w:rsidRPr="000326A8">
        <w:t xml:space="preserve"> </w:t>
      </w:r>
      <w:r w:rsidR="00B15CEE" w:rsidRPr="000326A8">
        <w:t>체결</w:t>
      </w:r>
      <w:r w:rsidR="001343C3" w:rsidRPr="000326A8">
        <w:t>하였</w:t>
      </w:r>
      <w:r w:rsidR="00B15CEE" w:rsidRPr="000326A8">
        <w:t>다</w:t>
      </w:r>
      <w:r w:rsidR="00B15CEE" w:rsidRPr="000326A8">
        <w:t xml:space="preserve">. </w:t>
      </w:r>
    </w:p>
    <w:p w14:paraId="466ABD77" w14:textId="77777777" w:rsidR="00A76EA4" w:rsidRPr="000326A8" w:rsidRDefault="00A76EA4" w:rsidP="00C704BB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07F348B7" w14:textId="77777777" w:rsidR="00A76EA4" w:rsidRPr="000326A8" w:rsidRDefault="00A76EA4" w:rsidP="00C704BB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1B3936BA" w14:textId="74921969" w:rsidR="00A76EA4" w:rsidRPr="003F5C1B" w:rsidRDefault="00A76EA4" w:rsidP="003F5C1B">
      <w:pPr>
        <w:pStyle w:val="LK2"/>
        <w:rPr>
          <w:b/>
          <w:lang w:val="ko-KR"/>
        </w:rPr>
      </w:pPr>
      <w:r w:rsidRPr="003F5C1B">
        <w:rPr>
          <w:b/>
          <w:lang w:val="ko-KR"/>
        </w:rPr>
        <w:t>매도인</w:t>
      </w:r>
    </w:p>
    <w:p w14:paraId="7CF5316B" w14:textId="77777777" w:rsidR="00A76EA4" w:rsidRPr="000326A8" w:rsidRDefault="00A76EA4" w:rsidP="00C704BB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6575CA62" w14:textId="77777777" w:rsidR="001343C3" w:rsidRPr="00460F3D" w:rsidRDefault="00C65066" w:rsidP="003F5C1B">
      <w:pPr>
        <w:pStyle w:val="LK2"/>
      </w:pPr>
      <w:bookmarkStart w:id="155" w:name="_DV_M269"/>
      <w:bookmarkEnd w:id="155"/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에스엠스튜디오스</w:t>
      </w:r>
      <w:proofErr w:type="spellEnd"/>
      <w:r w:rsidR="006006EE" w:rsidRPr="00460F3D">
        <w:t xml:space="preserve"> </w:t>
      </w:r>
    </w:p>
    <w:p w14:paraId="72E1FCD2" w14:textId="77777777" w:rsidR="007C01EE" w:rsidRPr="005764CA" w:rsidRDefault="005764CA" w:rsidP="007C01EE">
      <w:pPr>
        <w:pStyle w:val="LK2"/>
      </w:pPr>
      <w:r w:rsidRPr="005764CA">
        <w:rPr>
          <w:rFonts w:hint="eastAsia"/>
        </w:rPr>
        <w:t>서울특별시</w:t>
      </w:r>
      <w:r w:rsidRPr="005764CA">
        <w:rPr>
          <w:rFonts w:hint="eastAsia"/>
        </w:rPr>
        <w:t xml:space="preserve"> </w:t>
      </w:r>
      <w:r w:rsidRPr="005764CA">
        <w:rPr>
          <w:rFonts w:hint="eastAsia"/>
        </w:rPr>
        <w:t>성동구</w:t>
      </w:r>
      <w:r w:rsidRPr="005764CA">
        <w:rPr>
          <w:rFonts w:hint="eastAsia"/>
        </w:rPr>
        <w:t xml:space="preserve"> </w:t>
      </w:r>
      <w:r w:rsidRPr="005764CA">
        <w:rPr>
          <w:rFonts w:hint="eastAsia"/>
        </w:rPr>
        <w:t>왕십리로</w:t>
      </w:r>
      <w:r w:rsidRPr="005764CA">
        <w:rPr>
          <w:rFonts w:hint="eastAsia"/>
        </w:rPr>
        <w:t xml:space="preserve"> 83-21, </w:t>
      </w:r>
      <w:proofErr w:type="spellStart"/>
      <w:r w:rsidRPr="005764CA">
        <w:rPr>
          <w:rFonts w:hint="eastAsia"/>
        </w:rPr>
        <w:t>디타워</w:t>
      </w:r>
      <w:proofErr w:type="spellEnd"/>
      <w:r w:rsidRPr="005764CA">
        <w:rPr>
          <w:rFonts w:hint="eastAsia"/>
        </w:rPr>
        <w:t>17</w:t>
      </w:r>
      <w:r w:rsidRPr="005764CA">
        <w:rPr>
          <w:rFonts w:hint="eastAsia"/>
        </w:rPr>
        <w:t>층</w:t>
      </w:r>
      <w:r w:rsidRPr="005764CA">
        <w:rPr>
          <w:rFonts w:hint="eastAsia"/>
        </w:rPr>
        <w:t>(</w:t>
      </w:r>
      <w:r w:rsidRPr="005764CA">
        <w:rPr>
          <w:rFonts w:hint="eastAsia"/>
        </w:rPr>
        <w:t>성수동</w:t>
      </w:r>
      <w:r w:rsidRPr="005764CA">
        <w:rPr>
          <w:rFonts w:hint="eastAsia"/>
        </w:rPr>
        <w:t>1</w:t>
      </w:r>
      <w:r w:rsidRPr="005764CA">
        <w:rPr>
          <w:rFonts w:hint="eastAsia"/>
        </w:rPr>
        <w:t>가</w:t>
      </w:r>
      <w:r w:rsidRPr="005764CA">
        <w:rPr>
          <w:rFonts w:hint="eastAsia"/>
        </w:rPr>
        <w:t xml:space="preserve">, </w:t>
      </w:r>
      <w:proofErr w:type="spellStart"/>
      <w:r w:rsidRPr="005764CA">
        <w:rPr>
          <w:rFonts w:hint="eastAsia"/>
        </w:rPr>
        <w:t>아크로서울포레스트</w:t>
      </w:r>
      <w:proofErr w:type="spellEnd"/>
      <w:r w:rsidRPr="005764CA">
        <w:rPr>
          <w:rFonts w:hint="eastAsia"/>
        </w:rPr>
        <w:t>)</w:t>
      </w:r>
    </w:p>
    <w:p w14:paraId="62AD01B8" w14:textId="77777777" w:rsidR="00196A8F" w:rsidRPr="005764CA" w:rsidRDefault="007C01EE" w:rsidP="007C01EE">
      <w:pPr>
        <w:pStyle w:val="LK2"/>
      </w:pPr>
      <w:r w:rsidRPr="005764CA">
        <w:rPr>
          <w:rFonts w:hint="eastAsia"/>
        </w:rPr>
        <w:t>대표이사</w:t>
      </w:r>
      <w:r w:rsidRPr="005764CA">
        <w:rPr>
          <w:rFonts w:hint="eastAsia"/>
        </w:rPr>
        <w:t xml:space="preserve"> </w:t>
      </w:r>
      <w:r w:rsidR="00303864">
        <w:rPr>
          <w:rFonts w:hint="eastAsia"/>
        </w:rPr>
        <w:t>이성수</w:t>
      </w:r>
      <w:r w:rsidRPr="005764CA">
        <w:rPr>
          <w:rFonts w:hint="eastAsia"/>
        </w:rPr>
        <w:t xml:space="preserve"> </w:t>
      </w:r>
      <w:r w:rsidRPr="005764CA">
        <w:t>(</w:t>
      </w:r>
      <w:r w:rsidRPr="005764CA">
        <w:t>인</w:t>
      </w:r>
      <w:r w:rsidRPr="005764CA">
        <w:t>)</w:t>
      </w:r>
    </w:p>
    <w:p w14:paraId="2227CC62" w14:textId="77777777" w:rsidR="001343C3" w:rsidRPr="000326A8" w:rsidRDefault="001343C3" w:rsidP="001343C3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49EFC8F1" w14:textId="3B4FB7E1" w:rsidR="006006EE" w:rsidRPr="000326A8" w:rsidRDefault="006006EE" w:rsidP="004B375F">
      <w:pPr>
        <w:widowControl/>
        <w:wordWrap/>
        <w:autoSpaceDE/>
        <w:autoSpaceDN/>
        <w:rPr>
          <w:rFonts w:ascii="Times New Roman" w:hAns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br w:type="page"/>
      </w:r>
      <w:r w:rsidRPr="003F5C1B">
        <w:rPr>
          <w:rStyle w:val="LKChar"/>
        </w:rPr>
        <w:lastRenderedPageBreak/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계약의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성립을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증명하기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위하여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당사자들은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서두에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기재된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일자에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권한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있는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대표자를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통해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계약을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적법하게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체결하였다</w:t>
      </w:r>
      <w:r w:rsidRPr="000326A8">
        <w:rPr>
          <w:rFonts w:ascii="Times New Roman" w:hAnsi="Times New Roman"/>
          <w:sz w:val="22"/>
          <w:szCs w:val="22"/>
        </w:rPr>
        <w:t xml:space="preserve">. </w:t>
      </w:r>
    </w:p>
    <w:p w14:paraId="0EFC986D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0B703D08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6BE20E8E" w14:textId="77777777" w:rsidR="006006EE" w:rsidRPr="003F5C1B" w:rsidRDefault="006006EE" w:rsidP="003F5C1B">
      <w:pPr>
        <w:pStyle w:val="LK2"/>
        <w:rPr>
          <w:b/>
          <w:lang w:val="ko-KR"/>
        </w:rPr>
      </w:pPr>
      <w:r w:rsidRPr="003F5C1B">
        <w:rPr>
          <w:b/>
          <w:lang w:val="ko-KR"/>
        </w:rPr>
        <w:t>매수인</w:t>
      </w:r>
      <w:r w:rsidRPr="003F5C1B">
        <w:rPr>
          <w:b/>
          <w:lang w:val="ko-KR"/>
        </w:rPr>
        <w:tab/>
      </w:r>
    </w:p>
    <w:p w14:paraId="5A5555B2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16C56E1A" w14:textId="7C093D9B" w:rsidR="00047DBC" w:rsidRPr="000254F5" w:rsidRDefault="00B23F61" w:rsidP="00E55260">
      <w:pPr>
        <w:pStyle w:val="LK2"/>
        <w:spacing w:after="0"/>
      </w:pPr>
      <w:r>
        <w:rPr>
          <w:rFonts w:hint="eastAsia"/>
        </w:rPr>
        <w:t>[</w:t>
      </w:r>
      <w:r>
        <w:t>*]</w:t>
      </w:r>
      <w:r w:rsidR="006006EE" w:rsidRPr="000254F5">
        <w:t xml:space="preserve"> </w:t>
      </w:r>
    </w:p>
    <w:p w14:paraId="2F1D8628" w14:textId="2EC083DF" w:rsidR="00DA10D7" w:rsidRDefault="00B23F61" w:rsidP="00E55260">
      <w:pPr>
        <w:pStyle w:val="LK2"/>
        <w:spacing w:after="0"/>
      </w:pPr>
      <w:r>
        <w:rPr>
          <w:rFonts w:hint="eastAsia"/>
        </w:rPr>
        <w:t>[</w:t>
      </w:r>
      <w:r>
        <w:t>*]</w:t>
      </w:r>
    </w:p>
    <w:p w14:paraId="00113421" w14:textId="6A5C455C" w:rsidR="004D3E1F" w:rsidRPr="000254F5" w:rsidRDefault="004D3E1F" w:rsidP="00E55260">
      <w:pPr>
        <w:pStyle w:val="LK2"/>
        <w:spacing w:after="0"/>
      </w:pPr>
      <w:r>
        <w:rPr>
          <w:rFonts w:hint="eastAsia"/>
        </w:rPr>
        <w:t>대표이사</w:t>
      </w:r>
      <w:r>
        <w:rPr>
          <w:rFonts w:hint="eastAsia"/>
        </w:rPr>
        <w:t xml:space="preserve"> [*]</w:t>
      </w:r>
    </w:p>
    <w:p w14:paraId="331ADD6C" w14:textId="2A8FD9D4" w:rsidR="00E55260" w:rsidRPr="00E55260" w:rsidRDefault="00E55260" w:rsidP="00E55260">
      <w:pPr>
        <w:spacing w:after="0" w:line="360" w:lineRule="auto"/>
        <w:rPr>
          <w:rFonts w:ascii="Times New Roman" w:eastAsia="나눔명조" w:hAnsi="Times New Roman" w:cs="Times New Roman"/>
          <w:sz w:val="22"/>
          <w:szCs w:val="24"/>
          <w14:ligatures w14:val="standardContextual"/>
        </w:rPr>
      </w:pPr>
    </w:p>
    <w:p w14:paraId="7E739AF6" w14:textId="77777777" w:rsidR="00565CE8" w:rsidRDefault="00565CE8" w:rsidP="00E55260">
      <w:pPr>
        <w:pStyle w:val="LK2"/>
        <w:rPr>
          <w:szCs w:val="22"/>
        </w:rPr>
      </w:pPr>
    </w:p>
    <w:p w14:paraId="340CBE7D" w14:textId="77777777" w:rsidR="00565CE8" w:rsidRDefault="00565CE8" w:rsidP="001343C3">
      <w:pPr>
        <w:topLinePunct/>
        <w:spacing w:after="480" w:line="312" w:lineRule="auto"/>
        <w:rPr>
          <w:rFonts w:ascii="Times New Roman"/>
          <w:sz w:val="22"/>
          <w:szCs w:val="22"/>
        </w:rPr>
        <w:sectPr w:rsidR="00565CE8" w:rsidSect="00615E7C">
          <w:footerReference w:type="default" r:id="rId13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67F48345" w14:textId="77777777" w:rsidR="008E4520" w:rsidRPr="000326A8" w:rsidRDefault="008E4520" w:rsidP="003F5C1B">
      <w:pPr>
        <w:pStyle w:val="LK"/>
      </w:pPr>
      <w:bookmarkStart w:id="156" w:name="_Ref105667065"/>
      <w:bookmarkStart w:id="157" w:name="_Toc176821210"/>
      <w:r w:rsidRPr="000326A8">
        <w:lastRenderedPageBreak/>
        <w:t>4.1</w:t>
      </w:r>
      <w:bookmarkEnd w:id="156"/>
      <w:bookmarkEnd w:id="157"/>
    </w:p>
    <w:p w14:paraId="2A5CE14F" w14:textId="77777777" w:rsidR="008E4520" w:rsidRPr="000326A8" w:rsidRDefault="008E4520" w:rsidP="000639C4">
      <w:pPr>
        <w:pStyle w:val="LK0"/>
        <w:keepNext w:val="0"/>
      </w:pPr>
      <w:r w:rsidRPr="000326A8">
        <w:t>매도인의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</w:p>
    <w:p w14:paraId="483C551D" w14:textId="08074ECD" w:rsidR="00A57029" w:rsidRPr="006E4A94" w:rsidRDefault="00A57029" w:rsidP="00DB2E21">
      <w:pPr>
        <w:pStyle w:val="LK0"/>
        <w:keepNext w:val="0"/>
        <w:numPr>
          <w:ilvl w:val="0"/>
          <w:numId w:val="31"/>
        </w:numPr>
        <w:jc w:val="left"/>
      </w:pPr>
      <w:bookmarkStart w:id="158" w:name="_Ref106181727"/>
      <w:r w:rsidRPr="006E4A94">
        <w:rPr>
          <w:rFonts w:hint="eastAsia"/>
        </w:rPr>
        <w:t>매도인에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대한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진술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및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보장</w:t>
      </w:r>
      <w:bookmarkEnd w:id="158"/>
      <w:r w:rsidR="00CC1AAA" w:rsidRPr="00524F33">
        <w:rPr>
          <w:rFonts w:hint="eastAsia"/>
          <w:highlight w:val="green"/>
        </w:rPr>
        <w:t xml:space="preserve">[Note to Buyer: </w:t>
      </w:r>
      <w:r w:rsidR="00CC1AAA" w:rsidRPr="00524F33">
        <w:rPr>
          <w:rFonts w:hint="eastAsia"/>
          <w:highlight w:val="green"/>
        </w:rPr>
        <w:t>공개목록은</w:t>
      </w:r>
      <w:r w:rsidR="00CC1AAA" w:rsidRPr="00524F33">
        <w:rPr>
          <w:rFonts w:hint="eastAsia"/>
          <w:highlight w:val="green"/>
        </w:rPr>
        <w:t xml:space="preserve"> </w:t>
      </w:r>
      <w:r w:rsidR="00CC1AAA" w:rsidRPr="00524F33">
        <w:rPr>
          <w:rFonts w:hint="eastAsia"/>
          <w:highlight w:val="green"/>
        </w:rPr>
        <w:t>추후</w:t>
      </w:r>
      <w:r w:rsidR="00CC1AAA" w:rsidRPr="00524F33">
        <w:rPr>
          <w:rFonts w:hint="eastAsia"/>
          <w:highlight w:val="green"/>
        </w:rPr>
        <w:t xml:space="preserve"> </w:t>
      </w:r>
      <w:r w:rsidR="00CC1AAA" w:rsidRPr="00524F33">
        <w:rPr>
          <w:rFonts w:hint="eastAsia"/>
          <w:highlight w:val="green"/>
        </w:rPr>
        <w:t>제공</w:t>
      </w:r>
      <w:r w:rsidR="00CC1AAA" w:rsidRPr="00524F33">
        <w:rPr>
          <w:rFonts w:hint="eastAsia"/>
          <w:highlight w:val="green"/>
        </w:rPr>
        <w:t xml:space="preserve"> </w:t>
      </w:r>
      <w:r w:rsidR="00CC1AAA" w:rsidRPr="00524F33">
        <w:rPr>
          <w:rFonts w:hint="eastAsia"/>
          <w:highlight w:val="green"/>
        </w:rPr>
        <w:t>예정입니다</w:t>
      </w:r>
      <w:r w:rsidR="00CC1AAA" w:rsidRPr="00524F33">
        <w:rPr>
          <w:rFonts w:hint="eastAsia"/>
          <w:highlight w:val="green"/>
        </w:rPr>
        <w:t>.]</w:t>
      </w:r>
    </w:p>
    <w:p w14:paraId="4D9A02F7" w14:textId="70AA77AE" w:rsidR="008E26E6" w:rsidRPr="000326A8" w:rsidRDefault="009A28B0" w:rsidP="00DB2E21">
      <w:pPr>
        <w:pStyle w:val="LKLevel3"/>
        <w:numPr>
          <w:ilvl w:val="2"/>
          <w:numId w:val="32"/>
        </w:numPr>
        <w:ind w:left="794"/>
      </w:pPr>
      <w:bookmarkStart w:id="159" w:name="_Ref106181712"/>
      <w:r w:rsidRPr="006250EE">
        <w:rPr>
          <w:u w:val="single"/>
        </w:rPr>
        <w:t>설립</w:t>
      </w:r>
      <w:r w:rsidRPr="000326A8">
        <w:t xml:space="preserve">.  </w:t>
      </w:r>
      <w:bookmarkStart w:id="160" w:name="_DV_M101"/>
      <w:bookmarkEnd w:id="159"/>
      <w:bookmarkEnd w:id="160"/>
      <w:r w:rsidR="00EB2189">
        <w:rPr>
          <w:rFonts w:hint="eastAsia"/>
        </w:rPr>
        <w:t>매도인</w:t>
      </w:r>
      <w:r w:rsidR="00BF1CB0">
        <w:rPr>
          <w:rFonts w:hint="eastAsia"/>
        </w:rPr>
        <w:t>은</w:t>
      </w:r>
      <w:r w:rsidR="00FA1066" w:rsidRPr="000326A8">
        <w:t xml:space="preserve"> </w:t>
      </w:r>
      <w:r w:rsidR="00FA1066" w:rsidRPr="000326A8">
        <w:t>대한민국</w:t>
      </w:r>
      <w:r w:rsidR="00FA1066" w:rsidRPr="000326A8">
        <w:t xml:space="preserve"> </w:t>
      </w:r>
      <w:r w:rsidR="00FA1066" w:rsidRPr="000326A8">
        <w:t>법률에</w:t>
      </w:r>
      <w:r w:rsidR="00FA1066" w:rsidRPr="000326A8">
        <w:t xml:space="preserve"> </w:t>
      </w:r>
      <w:r w:rsidR="00FA1066" w:rsidRPr="000326A8">
        <w:t>따라</w:t>
      </w:r>
      <w:r w:rsidR="00FA1066" w:rsidRPr="000326A8">
        <w:t xml:space="preserve"> </w:t>
      </w:r>
      <w:r w:rsidR="00FA1066" w:rsidRPr="000326A8">
        <w:t>적법하게</w:t>
      </w:r>
      <w:r w:rsidR="00FA1066" w:rsidRPr="000326A8">
        <w:t xml:space="preserve"> </w:t>
      </w:r>
      <w:r w:rsidR="00FA1066" w:rsidRPr="000326A8">
        <w:t>설립되어</w:t>
      </w:r>
      <w:r w:rsidR="00FA1066" w:rsidRPr="000326A8">
        <w:t xml:space="preserve"> </w:t>
      </w:r>
      <w:r w:rsidR="00FA1066" w:rsidRPr="000326A8">
        <w:t>유효하게</w:t>
      </w:r>
      <w:r w:rsidR="00FA1066" w:rsidRPr="000326A8">
        <w:t xml:space="preserve"> </w:t>
      </w:r>
      <w:r w:rsidR="00FA1066" w:rsidRPr="000326A8">
        <w:t>존속하는</w:t>
      </w:r>
      <w:r w:rsidR="00FA1066" w:rsidRPr="000326A8">
        <w:t xml:space="preserve"> </w:t>
      </w:r>
      <w:r w:rsidR="00FA1066" w:rsidRPr="000326A8">
        <w:t>주식회사이다</w:t>
      </w:r>
      <w:r w:rsidR="00FA1066" w:rsidRPr="000326A8">
        <w:t>.</w:t>
      </w:r>
      <w:r w:rsidR="00BF1CB0">
        <w:rPr>
          <w:rFonts w:hint="eastAsia"/>
        </w:rPr>
        <w:t xml:space="preserve"> </w:t>
      </w:r>
    </w:p>
    <w:p w14:paraId="287097DF" w14:textId="77777777" w:rsidR="008E4520" w:rsidRPr="000326A8" w:rsidRDefault="008E4520" w:rsidP="00DB2E21">
      <w:pPr>
        <w:pStyle w:val="LKLevel3"/>
        <w:numPr>
          <w:ilvl w:val="2"/>
          <w:numId w:val="32"/>
        </w:numPr>
        <w:ind w:left="794"/>
      </w:pPr>
      <w:r w:rsidRPr="006250EE">
        <w:rPr>
          <w:u w:val="single"/>
        </w:rPr>
        <w:t>능력</w:t>
      </w:r>
      <w:r w:rsidR="00000823" w:rsidRPr="006250EE">
        <w:rPr>
          <w:u w:val="single"/>
        </w:rPr>
        <w:t xml:space="preserve"> </w:t>
      </w:r>
      <w:r w:rsidR="00000823" w:rsidRPr="006250EE">
        <w:rPr>
          <w:u w:val="single"/>
        </w:rPr>
        <w:t>및</w:t>
      </w:r>
      <w:r w:rsidR="00000823" w:rsidRPr="006250EE">
        <w:rPr>
          <w:u w:val="single"/>
        </w:rPr>
        <w:t xml:space="preserve"> </w:t>
      </w:r>
      <w:r w:rsidR="00000823" w:rsidRPr="007A678D">
        <w:rPr>
          <w:rFonts w:hint="eastAsia"/>
          <w:u w:val="single"/>
        </w:rPr>
        <w:t>권한</w:t>
      </w:r>
      <w:r w:rsidRPr="000326A8">
        <w:t xml:space="preserve">. 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="009636BA">
        <w:rPr>
          <w:rFonts w:hint="eastAsia"/>
        </w:rPr>
        <w:t xml:space="preserve"> </w:t>
      </w:r>
      <w:r w:rsidR="009636BA">
        <w:rPr>
          <w:rFonts w:hint="eastAsia"/>
        </w:rPr>
        <w:t>및</w:t>
      </w:r>
      <w:r w:rsidRPr="000326A8">
        <w:t xml:space="preserve"> </w:t>
      </w:r>
      <w:r w:rsidRPr="000326A8">
        <w:t>이행에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능력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권한을</w:t>
      </w:r>
      <w:r w:rsidRPr="000326A8">
        <w:t xml:space="preserve"> </w:t>
      </w:r>
      <w:r w:rsidRPr="000326A8">
        <w:t>가지고</w:t>
      </w:r>
      <w:r w:rsidRPr="000326A8">
        <w:t xml:space="preserve"> </w:t>
      </w:r>
      <w:r w:rsidRPr="000326A8">
        <w:t>있다</w:t>
      </w:r>
      <w:r w:rsidRPr="000326A8">
        <w:t>.</w:t>
      </w:r>
    </w:p>
    <w:p w14:paraId="027F0D33" w14:textId="77777777" w:rsidR="008E4520" w:rsidRPr="000326A8" w:rsidRDefault="008E4520" w:rsidP="00DB2E21">
      <w:pPr>
        <w:pStyle w:val="LKLevel3"/>
        <w:numPr>
          <w:ilvl w:val="2"/>
          <w:numId w:val="32"/>
        </w:numPr>
        <w:ind w:left="794"/>
      </w:pPr>
      <w:bookmarkStart w:id="161" w:name="_Ref106181749"/>
      <w:r w:rsidRPr="006250EE">
        <w:rPr>
          <w:u w:val="single"/>
        </w:rPr>
        <w:t>구속력</w:t>
      </w:r>
      <w:r w:rsidRPr="000326A8">
        <w:t xml:space="preserve">.  </w:t>
      </w: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="00096E1D">
        <w:rPr>
          <w:rFonts w:hint="eastAsia"/>
        </w:rPr>
        <w:t>매도인에</w:t>
      </w:r>
      <w:r w:rsidR="00096E1D">
        <w:rPr>
          <w:rFonts w:hint="eastAsia"/>
        </w:rPr>
        <w:t xml:space="preserve"> </w:t>
      </w:r>
      <w:r w:rsidR="00096E1D">
        <w:rPr>
          <w:rFonts w:hint="eastAsia"/>
        </w:rPr>
        <w:t>의하여</w:t>
      </w:r>
      <w:r w:rsidR="00096E1D">
        <w:rPr>
          <w:rFonts w:hint="eastAsia"/>
        </w:rPr>
        <w:t xml:space="preserve"> </w:t>
      </w:r>
      <w:r w:rsidRPr="000326A8">
        <w:t>적법하</w:t>
      </w:r>
      <w:r w:rsidR="00096E1D">
        <w:rPr>
          <w:rFonts w:hint="eastAsia"/>
        </w:rPr>
        <w:t>게</w:t>
      </w:r>
      <w:r w:rsidR="00096E1D">
        <w:rPr>
          <w:rFonts w:hint="eastAsia"/>
        </w:rPr>
        <w:t xml:space="preserve"> </w:t>
      </w:r>
      <w:r w:rsidR="00096E1D">
        <w:rPr>
          <w:rFonts w:hint="eastAsia"/>
        </w:rPr>
        <w:t>체결되어</w:t>
      </w:r>
      <w:r w:rsidRPr="000326A8">
        <w:t xml:space="preserve"> </w:t>
      </w:r>
      <w:r w:rsidRPr="000326A8">
        <w:t>유효하며</w:t>
      </w:r>
      <w:r w:rsidRPr="000326A8">
        <w:t xml:space="preserve"> </w:t>
      </w:r>
      <w:r w:rsidRPr="000326A8">
        <w:t>구속력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매도인의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규정하고</w:t>
      </w:r>
      <w:r w:rsidRPr="000326A8">
        <w:t xml:space="preserve"> </w:t>
      </w:r>
      <w:r w:rsidRPr="000326A8">
        <w:t>있고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조건에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매도인을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집행</w:t>
      </w:r>
      <w:r w:rsidRPr="000326A8">
        <w:t xml:space="preserve"> </w:t>
      </w:r>
      <w:r w:rsidRPr="000326A8">
        <w:t>가능하다</w:t>
      </w:r>
      <w:r w:rsidRPr="000326A8">
        <w:t>.</w:t>
      </w:r>
      <w:bookmarkEnd w:id="161"/>
    </w:p>
    <w:p w14:paraId="5F2A0011" w14:textId="2A3EA796" w:rsidR="008E4520" w:rsidRPr="000326A8" w:rsidRDefault="00043F0A" w:rsidP="00DB2E21">
      <w:pPr>
        <w:pStyle w:val="LKLevel3"/>
        <w:numPr>
          <w:ilvl w:val="2"/>
          <w:numId w:val="32"/>
        </w:numPr>
        <w:ind w:left="794"/>
      </w:pPr>
      <w:bookmarkStart w:id="162" w:name="_DV_M102"/>
      <w:bookmarkStart w:id="163" w:name="_DV_M103"/>
      <w:bookmarkStart w:id="164" w:name="_Hlk203934203"/>
      <w:bookmarkEnd w:id="162"/>
      <w:bookmarkEnd w:id="163"/>
      <w:r>
        <w:rPr>
          <w:rFonts w:hint="eastAsia"/>
          <w:u w:val="single"/>
        </w:rPr>
        <w:t>위반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없음</w:t>
      </w:r>
      <w:r w:rsidR="00663293" w:rsidRPr="000326A8">
        <w:t xml:space="preserve">.  </w:t>
      </w:r>
      <w:r w:rsidR="00663293" w:rsidRPr="000326A8">
        <w:t>매도인이</w:t>
      </w:r>
      <w:r w:rsidR="00663293" w:rsidRPr="000326A8">
        <w:t xml:space="preserve"> </w:t>
      </w:r>
      <w:r w:rsidR="00663293" w:rsidRPr="000326A8">
        <w:t>본</w:t>
      </w:r>
      <w:r w:rsidR="00663293" w:rsidRPr="000326A8">
        <w:t xml:space="preserve"> </w:t>
      </w:r>
      <w:r w:rsidR="00663293" w:rsidRPr="000326A8">
        <w:t>계약을</w:t>
      </w:r>
      <w:r w:rsidR="00663293" w:rsidRPr="000326A8">
        <w:t xml:space="preserve"> </w:t>
      </w:r>
      <w:r w:rsidR="00663293" w:rsidRPr="000326A8">
        <w:t>체결하고</w:t>
      </w:r>
      <w:r w:rsidR="00663293" w:rsidRPr="000326A8">
        <w:t xml:space="preserve"> </w:t>
      </w:r>
      <w:r w:rsidR="00663293" w:rsidRPr="000326A8">
        <w:t>이행하는</w:t>
      </w:r>
      <w:r w:rsidR="00663293" w:rsidRPr="000326A8">
        <w:t xml:space="preserve"> </w:t>
      </w:r>
      <w:r w:rsidR="00663293" w:rsidRPr="000326A8">
        <w:t>것은</w:t>
      </w:r>
      <w:r w:rsidR="00663293" w:rsidRPr="000326A8">
        <w:t xml:space="preserve"> (</w:t>
      </w:r>
      <w:proofErr w:type="spellStart"/>
      <w:r w:rsidR="00663293" w:rsidRPr="000326A8">
        <w:t>i</w:t>
      </w:r>
      <w:proofErr w:type="spellEnd"/>
      <w:r w:rsidR="00663293" w:rsidRPr="000326A8">
        <w:t xml:space="preserve">) </w:t>
      </w:r>
      <w:r w:rsidR="00663293">
        <w:rPr>
          <w:rFonts w:hint="eastAsia"/>
        </w:rPr>
        <w:t>매도인의</w:t>
      </w:r>
      <w:r w:rsidR="00663293">
        <w:rPr>
          <w:rFonts w:hint="eastAsia"/>
        </w:rPr>
        <w:t xml:space="preserve"> </w:t>
      </w:r>
      <w:r w:rsidR="00663293">
        <w:rPr>
          <w:rFonts w:hint="eastAsia"/>
        </w:rPr>
        <w:t>조직서류에</w:t>
      </w:r>
      <w:r w:rsidR="00663293">
        <w:rPr>
          <w:rFonts w:hint="eastAsia"/>
        </w:rPr>
        <w:t xml:space="preserve"> </w:t>
      </w:r>
      <w:r w:rsidR="00663293">
        <w:rPr>
          <w:rFonts w:hint="eastAsia"/>
        </w:rPr>
        <w:t>위반되거나</w:t>
      </w:r>
      <w:r w:rsidR="00663293">
        <w:rPr>
          <w:rFonts w:hint="eastAsia"/>
        </w:rPr>
        <w:t xml:space="preserve">, (ii) </w:t>
      </w:r>
      <w:r w:rsidR="00663293" w:rsidRPr="000326A8">
        <w:t>매도인에게</w:t>
      </w:r>
      <w:r w:rsidR="00663293" w:rsidRPr="000326A8">
        <w:t xml:space="preserve"> </w:t>
      </w:r>
      <w:r w:rsidR="00663293" w:rsidRPr="000326A8">
        <w:t>적용되는</w:t>
      </w:r>
      <w:r w:rsidR="00663293" w:rsidRPr="000326A8">
        <w:t xml:space="preserve"> </w:t>
      </w:r>
      <w:r w:rsidR="00663293" w:rsidRPr="000326A8">
        <w:t>법령</w:t>
      </w:r>
      <w:r w:rsidR="00663293">
        <w:rPr>
          <w:rFonts w:hint="eastAsia"/>
        </w:rPr>
        <w:t>,</w:t>
      </w:r>
      <w:r w:rsidR="00663293" w:rsidRPr="000326A8">
        <w:t xml:space="preserve"> </w:t>
      </w:r>
      <w:r w:rsidR="00663293" w:rsidRPr="000326A8">
        <w:t>정부기관의</w:t>
      </w:r>
      <w:r w:rsidR="00663293" w:rsidRPr="000326A8">
        <w:t xml:space="preserve"> </w:t>
      </w:r>
      <w:r w:rsidR="00663293" w:rsidRPr="000326A8">
        <w:t>명령이나</w:t>
      </w:r>
      <w:r w:rsidR="00663293" w:rsidRPr="000326A8">
        <w:t xml:space="preserve"> </w:t>
      </w:r>
      <w:r w:rsidR="00663293" w:rsidRPr="000326A8">
        <w:t>인허가에</w:t>
      </w:r>
      <w:r w:rsidR="00663293" w:rsidRPr="000326A8">
        <w:t xml:space="preserve"> </w:t>
      </w:r>
      <w:r w:rsidR="00663293" w:rsidRPr="000326A8">
        <w:t>위반되지</w:t>
      </w:r>
      <w:r w:rsidR="00663293" w:rsidRPr="000326A8">
        <w:t xml:space="preserve"> </w:t>
      </w:r>
      <w:r w:rsidR="00663293" w:rsidRPr="000326A8">
        <w:t>않고</w:t>
      </w:r>
      <w:r w:rsidR="00663293" w:rsidRPr="000326A8">
        <w:t>, (</w:t>
      </w:r>
      <w:r w:rsidR="00663293">
        <w:rPr>
          <w:rFonts w:hint="eastAsia"/>
        </w:rPr>
        <w:t>i</w:t>
      </w:r>
      <w:r w:rsidR="00663293" w:rsidRPr="000326A8">
        <w:t xml:space="preserve">ii) </w:t>
      </w:r>
      <w:r w:rsidR="00663293" w:rsidRPr="000326A8">
        <w:t>매도인이</w:t>
      </w:r>
      <w:r w:rsidR="00663293" w:rsidRPr="000326A8">
        <w:t xml:space="preserve"> </w:t>
      </w:r>
      <w:r w:rsidR="00663293" w:rsidRPr="000326A8">
        <w:t>당사자인</w:t>
      </w:r>
      <w:r w:rsidR="00663293" w:rsidRPr="000326A8"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 w:rsidR="00663293" w:rsidRPr="000326A8">
        <w:t>계약이나</w:t>
      </w:r>
      <w:r w:rsidR="00663293" w:rsidRPr="000326A8">
        <w:t xml:space="preserve"> </w:t>
      </w:r>
      <w:r w:rsidR="00663293" w:rsidRPr="000326A8">
        <w:t>약정</w:t>
      </w:r>
      <w:r w:rsidR="00854ED1">
        <w:rPr>
          <w:rFonts w:hint="eastAsia"/>
        </w:rPr>
        <w:t>에</w:t>
      </w:r>
      <w:r w:rsidR="00663293">
        <w:rPr>
          <w:rFonts w:hint="eastAsia"/>
        </w:rPr>
        <w:t xml:space="preserve"> </w:t>
      </w:r>
      <w:r w:rsidR="00663293">
        <w:rPr>
          <w:rFonts w:hint="eastAsia"/>
        </w:rPr>
        <w:t>위반</w:t>
      </w:r>
      <w:r>
        <w:rPr>
          <w:rFonts w:hint="eastAsia"/>
        </w:rPr>
        <w:t>되지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 w:rsidR="00663293">
        <w:rPr>
          <w:rFonts w:hint="eastAsia"/>
        </w:rPr>
        <w:t>.</w:t>
      </w:r>
      <w:bookmarkEnd w:id="164"/>
    </w:p>
    <w:p w14:paraId="69518243" w14:textId="296FD970" w:rsidR="008E4520" w:rsidRPr="000326A8" w:rsidRDefault="008E4520" w:rsidP="00DB2E21">
      <w:pPr>
        <w:pStyle w:val="LKLevel3"/>
        <w:numPr>
          <w:ilvl w:val="2"/>
          <w:numId w:val="32"/>
        </w:numPr>
        <w:ind w:left="794"/>
      </w:pPr>
      <w:bookmarkStart w:id="165" w:name="_DV_M104"/>
      <w:bookmarkStart w:id="166" w:name="_DV_M105"/>
      <w:bookmarkEnd w:id="165"/>
      <w:bookmarkEnd w:id="166"/>
      <w:r w:rsidRPr="006250EE">
        <w:rPr>
          <w:u w:val="single"/>
        </w:rPr>
        <w:t>소송</w:t>
      </w:r>
      <w:r w:rsidRPr="006250EE">
        <w:rPr>
          <w:u w:val="single"/>
        </w:rPr>
        <w:t>.</w:t>
      </w:r>
      <w:r w:rsidRPr="000326A8">
        <w:t xml:space="preserve"> </w:t>
      </w:r>
      <w:bookmarkStart w:id="167" w:name="_DV_M107"/>
      <w:bookmarkEnd w:id="167"/>
      <w:r w:rsidR="00682584">
        <w:rPr>
          <w:rFonts w:hint="eastAsia"/>
        </w:rPr>
        <w:t xml:space="preserve"> </w:t>
      </w:r>
      <w:r w:rsidR="009C32A1" w:rsidRPr="000326A8">
        <w:t>본</w:t>
      </w:r>
      <w:r w:rsidR="009C32A1" w:rsidRPr="000326A8">
        <w:t xml:space="preserve"> </w:t>
      </w:r>
      <w:r w:rsidR="009C32A1" w:rsidRPr="000326A8">
        <w:t>계약</w:t>
      </w:r>
      <w:r w:rsidR="009C32A1" w:rsidRPr="000326A8">
        <w:t xml:space="preserve"> </w:t>
      </w:r>
      <w:r w:rsidR="009C32A1" w:rsidRPr="000326A8">
        <w:t>체결일</w:t>
      </w:r>
      <w:r w:rsidR="009C32A1" w:rsidRPr="000326A8">
        <w:t xml:space="preserve"> </w:t>
      </w:r>
      <w:r w:rsidR="009C32A1" w:rsidRPr="000326A8">
        <w:t>현재</w:t>
      </w:r>
      <w:r w:rsidR="009C32A1" w:rsidRPr="000326A8">
        <w:t xml:space="preserve">, </w:t>
      </w:r>
      <w:r w:rsidRPr="000326A8">
        <w:t>매도인을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다투거나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금지</w:t>
      </w:r>
      <w:r w:rsidRPr="000326A8">
        <w:t xml:space="preserve">, </w:t>
      </w:r>
      <w:r w:rsidRPr="000326A8">
        <w:t>제한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지연을</w:t>
      </w:r>
      <w:r w:rsidRPr="000326A8">
        <w:t xml:space="preserve"> </w:t>
      </w:r>
      <w:r w:rsidRPr="000326A8">
        <w:t>구하는</w:t>
      </w:r>
      <w:r w:rsidRPr="000326A8">
        <w:t xml:space="preserve"> </w:t>
      </w:r>
      <w:r w:rsidRPr="000326A8">
        <w:t>소송은</w:t>
      </w:r>
      <w:r w:rsidRPr="000326A8">
        <w:t xml:space="preserve"> </w:t>
      </w:r>
      <w:r w:rsidRPr="000326A8">
        <w:t>제기되지</w:t>
      </w:r>
      <w:r w:rsidRPr="000326A8">
        <w:t xml:space="preserve"> </w:t>
      </w:r>
      <w:r w:rsidRPr="000326A8">
        <w:t>아니하였고</w:t>
      </w:r>
      <w:r w:rsidRPr="000326A8">
        <w:t xml:space="preserve">, </w:t>
      </w:r>
      <w:r w:rsidRPr="000326A8">
        <w:t>매도인이</w:t>
      </w:r>
      <w:r w:rsidRPr="000326A8">
        <w:t xml:space="preserve"> </w:t>
      </w:r>
      <w:r w:rsidRPr="000326A8">
        <w:t>알고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그러한</w:t>
      </w:r>
      <w:r w:rsidRPr="000326A8">
        <w:t xml:space="preserve"> </w:t>
      </w:r>
      <w:r w:rsidRPr="000326A8">
        <w:t>소송이</w:t>
      </w:r>
      <w:r w:rsidRPr="000326A8">
        <w:t xml:space="preserve"> </w:t>
      </w:r>
      <w:r w:rsidRPr="000326A8">
        <w:t>제기될</w:t>
      </w:r>
      <w:r w:rsidRPr="000326A8">
        <w:t xml:space="preserve"> </w:t>
      </w:r>
      <w:r w:rsidRPr="000326A8">
        <w:t>우려도</w:t>
      </w:r>
      <w:r w:rsidRPr="000326A8">
        <w:t xml:space="preserve"> </w:t>
      </w:r>
      <w:r w:rsidRPr="000326A8">
        <w:t>없다</w:t>
      </w:r>
      <w:r w:rsidRPr="000326A8">
        <w:t>.</w:t>
      </w:r>
    </w:p>
    <w:p w14:paraId="76FF3F5E" w14:textId="29A0F55F" w:rsidR="008E4520" w:rsidRPr="000326A8" w:rsidRDefault="008E4520" w:rsidP="00DB2E21">
      <w:pPr>
        <w:pStyle w:val="LKLevel3"/>
        <w:numPr>
          <w:ilvl w:val="2"/>
          <w:numId w:val="32"/>
        </w:numPr>
        <w:ind w:left="794"/>
      </w:pPr>
      <w:bookmarkStart w:id="168" w:name="_Ref106181769"/>
      <w:r w:rsidRPr="006250EE">
        <w:rPr>
          <w:u w:val="single"/>
        </w:rPr>
        <w:t>대상주식</w:t>
      </w:r>
      <w:r w:rsidRPr="000326A8">
        <w:t xml:space="preserve">.  </w:t>
      </w:r>
      <w:r w:rsidRPr="000326A8">
        <w:t>대상주식은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발행되었고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="0043492D">
        <w:rPr>
          <w:rFonts w:hint="eastAsia"/>
        </w:rPr>
        <w:t>자신이</w:t>
      </w:r>
      <w:r w:rsidR="0043492D">
        <w:rPr>
          <w:rFonts w:hint="eastAsia"/>
        </w:rPr>
        <w:t xml:space="preserve"> </w:t>
      </w:r>
      <w:r w:rsidR="0043492D">
        <w:rPr>
          <w:rFonts w:hint="eastAsia"/>
        </w:rPr>
        <w:t>소유한</w:t>
      </w:r>
      <w:r w:rsidR="0043492D">
        <w:rPr>
          <w:rFonts w:hint="eastAsia"/>
        </w:rPr>
        <w:t xml:space="preserve"> </w:t>
      </w:r>
      <w:r w:rsidRPr="000326A8">
        <w:t>대상주식을</w:t>
      </w:r>
      <w:r w:rsidRPr="000326A8">
        <w:t xml:space="preserve"> </w:t>
      </w:r>
      <w:r w:rsidRPr="000326A8">
        <w:t>아무런</w:t>
      </w:r>
      <w:r w:rsidRPr="000326A8">
        <w:t xml:space="preserve"> </w:t>
      </w:r>
      <w:r w:rsidRPr="000326A8">
        <w:t>제한부담</w:t>
      </w:r>
      <w:r w:rsidRPr="000326A8">
        <w:t xml:space="preserve"> </w:t>
      </w:r>
      <w:r w:rsidRPr="000326A8">
        <w:t>없이</w:t>
      </w:r>
      <w:r w:rsidRPr="000326A8">
        <w:t xml:space="preserve"> </w:t>
      </w:r>
      <w:r w:rsidRPr="000326A8">
        <w:t>소유하고</w:t>
      </w:r>
      <w:r w:rsidRPr="000326A8">
        <w:t xml:space="preserve"> </w:t>
      </w:r>
      <w:r w:rsidRPr="000326A8">
        <w:t>있다</w:t>
      </w:r>
      <w:r w:rsidRPr="000326A8">
        <w:t>.</w:t>
      </w:r>
      <w:bookmarkEnd w:id="168"/>
    </w:p>
    <w:p w14:paraId="392F0318" w14:textId="77777777" w:rsidR="001A49B4" w:rsidRPr="000326A8" w:rsidRDefault="00A57029" w:rsidP="00DB2E21">
      <w:pPr>
        <w:pStyle w:val="LK0"/>
        <w:keepNext w:val="0"/>
        <w:numPr>
          <w:ilvl w:val="1"/>
          <w:numId w:val="30"/>
        </w:numPr>
        <w:jc w:val="left"/>
      </w:pPr>
      <w:bookmarkStart w:id="169" w:name="_Ref106181807"/>
      <w:r w:rsidRPr="000326A8">
        <w:rPr>
          <w:rFonts w:hint="eastAsia"/>
        </w:rPr>
        <w:t>대상회사에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관한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진술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및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보장</w:t>
      </w:r>
      <w:bookmarkEnd w:id="169"/>
    </w:p>
    <w:p w14:paraId="5B9672A1" w14:textId="77777777" w:rsidR="00710F2A" w:rsidRPr="000326A8" w:rsidRDefault="00710F2A" w:rsidP="00DB2E21">
      <w:pPr>
        <w:pStyle w:val="LKLevel3"/>
        <w:numPr>
          <w:ilvl w:val="2"/>
          <w:numId w:val="33"/>
        </w:numPr>
        <w:ind w:left="794"/>
      </w:pPr>
      <w:bookmarkStart w:id="170" w:name="_Ref106181830"/>
      <w:r w:rsidRPr="006250EE">
        <w:rPr>
          <w:u w:val="single"/>
        </w:rPr>
        <w:t>설립</w:t>
      </w:r>
      <w:r w:rsidRPr="000326A8">
        <w:t xml:space="preserve">.  </w:t>
      </w:r>
      <w:r w:rsidR="009C4515" w:rsidRPr="000326A8">
        <w:t>대상회사</w:t>
      </w:r>
      <w:r w:rsidR="00553B22">
        <w:rPr>
          <w:rFonts w:hint="eastAsia"/>
        </w:rPr>
        <w:t>는</w:t>
      </w:r>
      <w:r w:rsidR="009C4515" w:rsidRPr="000326A8">
        <w:t xml:space="preserve"> </w:t>
      </w:r>
      <w:r w:rsidR="009C4515" w:rsidRPr="000326A8">
        <w:t>대한민국</w:t>
      </w:r>
      <w:r w:rsidR="009C4515" w:rsidRPr="000326A8">
        <w:t xml:space="preserve"> </w:t>
      </w:r>
      <w:r w:rsidR="009C4515" w:rsidRPr="000326A8">
        <w:t>법률에</w:t>
      </w:r>
      <w:r w:rsidR="009C4515" w:rsidRPr="000326A8">
        <w:t xml:space="preserve"> </w:t>
      </w:r>
      <w:r w:rsidR="009C4515" w:rsidRPr="000326A8">
        <w:t>따라</w:t>
      </w:r>
      <w:r w:rsidR="009C4515" w:rsidRPr="000326A8">
        <w:t xml:space="preserve"> </w:t>
      </w:r>
      <w:r w:rsidR="009C4515" w:rsidRPr="000326A8">
        <w:t>적법하게</w:t>
      </w:r>
      <w:r w:rsidR="009C4515" w:rsidRPr="000326A8">
        <w:t xml:space="preserve"> </w:t>
      </w:r>
      <w:r w:rsidR="009C4515" w:rsidRPr="000326A8">
        <w:t>설립되어</w:t>
      </w:r>
      <w:r w:rsidR="009C4515" w:rsidRPr="000326A8">
        <w:t xml:space="preserve"> </w:t>
      </w:r>
      <w:r w:rsidR="009C4515" w:rsidRPr="000326A8">
        <w:t>유효하게</w:t>
      </w:r>
      <w:r w:rsidR="009C4515" w:rsidRPr="000326A8">
        <w:t xml:space="preserve"> </w:t>
      </w:r>
      <w:r w:rsidR="000C6AB1" w:rsidRPr="000326A8">
        <w:t>존속하는</w:t>
      </w:r>
      <w:r w:rsidR="000C6AB1" w:rsidRPr="000326A8">
        <w:t xml:space="preserve"> </w:t>
      </w:r>
      <w:r w:rsidR="000C6AB1" w:rsidRPr="000326A8">
        <w:t>주식회사이</w:t>
      </w:r>
      <w:r w:rsidR="009C4515" w:rsidRPr="000326A8">
        <w:t>다</w:t>
      </w:r>
      <w:r w:rsidR="009C4515" w:rsidRPr="000326A8">
        <w:t>.</w:t>
      </w:r>
      <w:bookmarkEnd w:id="170"/>
      <w:r w:rsidR="009C4515" w:rsidRPr="000326A8">
        <w:t xml:space="preserve"> </w:t>
      </w:r>
    </w:p>
    <w:p w14:paraId="35B86C32" w14:textId="615B88F1" w:rsidR="009C4515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lastRenderedPageBreak/>
        <w:t>주식</w:t>
      </w:r>
      <w:r w:rsidRPr="000326A8">
        <w:rPr>
          <w:szCs w:val="23"/>
        </w:rPr>
        <w:t xml:space="preserve">.  </w:t>
      </w:r>
      <w:r w:rsidR="00600D02" w:rsidRPr="000326A8">
        <w:rPr>
          <w:szCs w:val="23"/>
        </w:rPr>
        <w:t>본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계약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체결일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현재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대상회사의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수권주식총수는</w:t>
      </w:r>
      <w:r w:rsidR="00600D02" w:rsidRPr="000326A8">
        <w:rPr>
          <w:szCs w:val="23"/>
        </w:rPr>
        <w:t xml:space="preserve"> </w:t>
      </w:r>
      <w:r w:rsidR="00213D6F" w:rsidRPr="00213D6F">
        <w:rPr>
          <w:rFonts w:hint="eastAsia"/>
          <w:szCs w:val="23"/>
        </w:rPr>
        <w:t>100,000,000</w:t>
      </w:r>
      <w:r w:rsidR="00600D02" w:rsidRPr="000326A8">
        <w:rPr>
          <w:szCs w:val="23"/>
        </w:rPr>
        <w:t>주이고</w:t>
      </w:r>
      <w:r w:rsidR="00600D02" w:rsidRPr="000326A8">
        <w:rPr>
          <w:szCs w:val="23"/>
        </w:rPr>
        <w:t xml:space="preserve">, </w:t>
      </w:r>
      <w:r w:rsidR="00600D02" w:rsidRPr="000326A8">
        <w:rPr>
          <w:szCs w:val="23"/>
        </w:rPr>
        <w:t>발행주식총수는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보통주식</w:t>
      </w:r>
      <w:r w:rsidR="00600D02" w:rsidRPr="000326A8">
        <w:rPr>
          <w:szCs w:val="23"/>
        </w:rPr>
        <w:t xml:space="preserve"> </w:t>
      </w:r>
      <w:r w:rsidR="00213D6F" w:rsidRPr="00213D6F">
        <w:rPr>
          <w:rFonts w:hint="eastAsia"/>
          <w:szCs w:val="23"/>
        </w:rPr>
        <w:t>19,547,793</w:t>
      </w:r>
      <w:r w:rsidR="007E4B04">
        <w:rPr>
          <w:szCs w:val="23"/>
        </w:rPr>
        <w:t>주</w:t>
      </w:r>
      <w:r w:rsidR="00D715AE">
        <w:rPr>
          <w:rFonts w:hint="eastAsia"/>
          <w:szCs w:val="23"/>
        </w:rPr>
        <w:t>이</w:t>
      </w:r>
      <w:r w:rsidR="007E4B04">
        <w:rPr>
          <w:rFonts w:hint="eastAsia"/>
          <w:szCs w:val="23"/>
        </w:rPr>
        <w:t>다</w:t>
      </w:r>
      <w:r w:rsidR="00600D02" w:rsidRPr="000326A8">
        <w:rPr>
          <w:szCs w:val="23"/>
        </w:rPr>
        <w:t xml:space="preserve">. </w:t>
      </w:r>
      <w:r w:rsidR="00881E0C" w:rsidRPr="009A7361">
        <w:rPr>
          <w:rFonts w:hint="eastAsia"/>
          <w:szCs w:val="23"/>
        </w:rPr>
        <w:t>대상회사</w:t>
      </w:r>
      <w:r w:rsidR="006752EA">
        <w:rPr>
          <w:rFonts w:hint="eastAsia"/>
          <w:szCs w:val="23"/>
        </w:rPr>
        <w:t>는</w:t>
      </w:r>
      <w:r w:rsidR="009C4515" w:rsidRPr="009A7361">
        <w:rPr>
          <w:szCs w:val="23"/>
        </w:rPr>
        <w:t xml:space="preserve"> </w:t>
      </w:r>
      <w:r w:rsidR="004F5CD3">
        <w:rPr>
          <w:rFonts w:hint="eastAsia"/>
          <w:szCs w:val="23"/>
        </w:rPr>
        <w:t xml:space="preserve">2024. 6. 25. </w:t>
      </w:r>
      <w:r w:rsidR="00E60E24">
        <w:rPr>
          <w:rFonts w:hint="eastAsia"/>
          <w:szCs w:val="23"/>
        </w:rPr>
        <w:t>제</w:t>
      </w:r>
      <w:r w:rsidR="00E60E24">
        <w:rPr>
          <w:rFonts w:hint="eastAsia"/>
          <w:szCs w:val="23"/>
        </w:rPr>
        <w:t>5</w:t>
      </w:r>
      <w:r w:rsidR="00E60E24">
        <w:rPr>
          <w:rFonts w:hint="eastAsia"/>
          <w:szCs w:val="23"/>
        </w:rPr>
        <w:t>회</w:t>
      </w:r>
      <w:r w:rsidR="00E60E24">
        <w:rPr>
          <w:rFonts w:hint="eastAsia"/>
          <w:szCs w:val="23"/>
        </w:rPr>
        <w:t xml:space="preserve"> </w:t>
      </w:r>
      <w:r w:rsidR="00E60E24">
        <w:rPr>
          <w:rFonts w:hint="eastAsia"/>
          <w:szCs w:val="23"/>
        </w:rPr>
        <w:t>무기명식</w:t>
      </w:r>
      <w:r w:rsidR="00E60E24">
        <w:rPr>
          <w:rFonts w:hint="eastAsia"/>
          <w:szCs w:val="23"/>
        </w:rPr>
        <w:t xml:space="preserve"> </w:t>
      </w:r>
      <w:proofErr w:type="spellStart"/>
      <w:r w:rsidR="00E60E24">
        <w:rPr>
          <w:rFonts w:hint="eastAsia"/>
          <w:szCs w:val="23"/>
        </w:rPr>
        <w:t>이권부</w:t>
      </w:r>
      <w:proofErr w:type="spellEnd"/>
      <w:r w:rsidR="00E60E24">
        <w:rPr>
          <w:rFonts w:hint="eastAsia"/>
          <w:szCs w:val="23"/>
        </w:rPr>
        <w:t xml:space="preserve"> </w:t>
      </w:r>
      <w:r w:rsidR="00E60E24">
        <w:rPr>
          <w:rFonts w:hint="eastAsia"/>
          <w:szCs w:val="23"/>
        </w:rPr>
        <w:t>무보증</w:t>
      </w:r>
      <w:r w:rsidR="00E60E24">
        <w:rPr>
          <w:rFonts w:hint="eastAsia"/>
          <w:szCs w:val="23"/>
        </w:rPr>
        <w:t xml:space="preserve"> </w:t>
      </w:r>
      <w:r w:rsidR="00E60E24">
        <w:rPr>
          <w:rFonts w:hint="eastAsia"/>
          <w:szCs w:val="23"/>
        </w:rPr>
        <w:t>사모</w:t>
      </w:r>
      <w:r w:rsidR="00E60E24">
        <w:rPr>
          <w:rFonts w:hint="eastAsia"/>
          <w:szCs w:val="23"/>
        </w:rPr>
        <w:t xml:space="preserve"> </w:t>
      </w:r>
      <w:r w:rsidR="00E60E24">
        <w:rPr>
          <w:rFonts w:hint="eastAsia"/>
          <w:szCs w:val="23"/>
        </w:rPr>
        <w:t>전환사채를</w:t>
      </w:r>
      <w:r w:rsidR="00D43729">
        <w:rPr>
          <w:rFonts w:hint="eastAsia"/>
          <w:szCs w:val="23"/>
        </w:rPr>
        <w:t xml:space="preserve"> </w:t>
      </w:r>
      <w:r w:rsidR="009E76DD">
        <w:rPr>
          <w:rFonts w:hint="eastAsia"/>
          <w:szCs w:val="23"/>
        </w:rPr>
        <w:t>발행한</w:t>
      </w:r>
      <w:r w:rsidR="00E60E24">
        <w:rPr>
          <w:rFonts w:hint="eastAsia"/>
          <w:szCs w:val="23"/>
        </w:rPr>
        <w:t xml:space="preserve"> </w:t>
      </w:r>
      <w:r w:rsidR="00E60E24">
        <w:rPr>
          <w:rFonts w:hint="eastAsia"/>
          <w:szCs w:val="23"/>
        </w:rPr>
        <w:t>것</w:t>
      </w:r>
      <w:r w:rsidR="009E76DD">
        <w:rPr>
          <w:rFonts w:hint="eastAsia"/>
          <w:szCs w:val="23"/>
        </w:rPr>
        <w:t xml:space="preserve"> </w:t>
      </w:r>
      <w:r w:rsidR="009E76DD">
        <w:rPr>
          <w:rFonts w:hint="eastAsia"/>
          <w:szCs w:val="23"/>
        </w:rPr>
        <w:t>이외에는</w:t>
      </w:r>
      <w:r w:rsidR="009E76DD">
        <w:rPr>
          <w:rFonts w:hint="eastAsia"/>
          <w:szCs w:val="23"/>
        </w:rPr>
        <w:t xml:space="preserve"> </w:t>
      </w:r>
      <w:r w:rsidR="009C4515" w:rsidRPr="009A7361">
        <w:rPr>
          <w:rFonts w:hint="eastAsia"/>
          <w:szCs w:val="23"/>
        </w:rPr>
        <w:t>제</w:t>
      </w:r>
      <w:r w:rsidR="009C4515" w:rsidRPr="009A7361">
        <w:rPr>
          <w:szCs w:val="23"/>
        </w:rPr>
        <w:t>3</w:t>
      </w:r>
      <w:r w:rsidR="009C4515" w:rsidRPr="009A7361">
        <w:rPr>
          <w:rFonts w:hint="eastAsia"/>
          <w:szCs w:val="23"/>
        </w:rPr>
        <w:t>자에게</w:t>
      </w:r>
      <w:r w:rsidR="009C4515" w:rsidRPr="009A7361">
        <w:rPr>
          <w:szCs w:val="23"/>
        </w:rPr>
        <w:t xml:space="preserve"> </w:t>
      </w:r>
      <w:proofErr w:type="spellStart"/>
      <w:r w:rsidR="009C4515" w:rsidRPr="009A7361">
        <w:rPr>
          <w:rFonts w:hint="eastAsia"/>
          <w:szCs w:val="23"/>
        </w:rPr>
        <w:t>신주인수권부사채</w:t>
      </w:r>
      <w:proofErr w:type="spellEnd"/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기타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대상회사의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주식으로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전환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또는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교환될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수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있는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증권을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발행한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바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없으며</w:t>
      </w:r>
      <w:r w:rsidR="009C4515" w:rsidRPr="009A7361">
        <w:rPr>
          <w:szCs w:val="23"/>
        </w:rPr>
        <w:t>,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주식매수선택권을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포함하여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대상회사에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대하여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주식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또는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위</w:t>
      </w:r>
      <w:r w:rsidR="00930018" w:rsidRPr="000326A8">
        <w:rPr>
          <w:szCs w:val="23"/>
        </w:rPr>
        <w:t>와</w:t>
      </w:r>
      <w:r w:rsidR="00930018" w:rsidRPr="000326A8">
        <w:rPr>
          <w:szCs w:val="23"/>
        </w:rPr>
        <w:t xml:space="preserve"> </w:t>
      </w:r>
      <w:r w:rsidR="00930018" w:rsidRPr="000326A8">
        <w:rPr>
          <w:szCs w:val="23"/>
        </w:rPr>
        <w:t>같은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증권의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발행을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청구할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수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권리를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제</w:t>
      </w:r>
      <w:r w:rsidR="009C4515" w:rsidRPr="000326A8">
        <w:rPr>
          <w:szCs w:val="23"/>
        </w:rPr>
        <w:t>3</w:t>
      </w:r>
      <w:r w:rsidR="009C4515" w:rsidRPr="000326A8">
        <w:rPr>
          <w:szCs w:val="23"/>
        </w:rPr>
        <w:t>자에게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부여하거나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부여할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의무를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부담하고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아니하다</w:t>
      </w:r>
      <w:r w:rsidR="009C4515" w:rsidRPr="000326A8">
        <w:rPr>
          <w:szCs w:val="23"/>
        </w:rPr>
        <w:t>.</w:t>
      </w:r>
    </w:p>
    <w:p w14:paraId="7F1B8E9B" w14:textId="57D347FF" w:rsidR="009C4515" w:rsidRDefault="00663293" w:rsidP="000639C4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기준</w:t>
      </w:r>
      <w:r w:rsidRPr="000326A8">
        <w:rPr>
          <w:szCs w:val="23"/>
          <w:u w:val="single"/>
        </w:rPr>
        <w:t>재무제표</w:t>
      </w:r>
      <w:r w:rsidRPr="000326A8">
        <w:rPr>
          <w:szCs w:val="23"/>
        </w:rPr>
        <w:t xml:space="preserve">.  </w:t>
      </w:r>
      <w:r w:rsidRPr="000326A8">
        <w:rPr>
          <w:szCs w:val="23"/>
        </w:rPr>
        <w:t>기준재무제표는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회계장부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기록을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기준으로</w:t>
      </w:r>
      <w:r>
        <w:rPr>
          <w:rFonts w:hint="eastAsia"/>
          <w:szCs w:val="23"/>
        </w:rPr>
        <w:t xml:space="preserve"> </w:t>
      </w:r>
      <w:r w:rsidRPr="00792C88">
        <w:t>한국채택</w:t>
      </w:r>
      <w:r>
        <w:rPr>
          <w:rFonts w:hint="eastAsia"/>
        </w:rPr>
        <w:t xml:space="preserve"> </w:t>
      </w:r>
      <w:r w:rsidRPr="00792C88">
        <w:t>국제회계기준</w:t>
      </w:r>
      <w:r w:rsidRPr="00792C88">
        <w:rPr>
          <w:rFonts w:hint="eastAsia"/>
        </w:rPr>
        <w:t>(</w:t>
      </w:r>
      <w:r w:rsidRPr="00792C88">
        <w:t>K-IFRS)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작성되었으며</w:t>
      </w:r>
      <w:r>
        <w:rPr>
          <w:rFonts w:hint="eastAsia"/>
        </w:rPr>
        <w:t xml:space="preserve">, </w:t>
      </w:r>
      <w:r>
        <w:rPr>
          <w:rFonts w:hint="eastAsia"/>
          <w:szCs w:val="23"/>
        </w:rPr>
        <w:t>작성기준일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현재의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대상회사의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재무상태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작성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기준이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보고기간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동안의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재무성과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및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현금흐름을</w:t>
      </w:r>
      <w:r w:rsidRPr="00792C88">
        <w:rPr>
          <w:szCs w:val="23"/>
        </w:rPr>
        <w:t xml:space="preserve"> </w:t>
      </w:r>
      <w:r w:rsidRPr="000326A8">
        <w:rPr>
          <w:szCs w:val="23"/>
        </w:rPr>
        <w:t>중요성의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관점에서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적</w:t>
      </w:r>
      <w:r w:rsidRPr="000326A8">
        <w:rPr>
          <w:szCs w:val="23"/>
        </w:rPr>
        <w:t>정하게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표시하고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있다</w:t>
      </w:r>
      <w:r w:rsidRPr="000326A8">
        <w:rPr>
          <w:szCs w:val="23"/>
        </w:rPr>
        <w:t xml:space="preserve">. </w:t>
      </w:r>
      <w:r w:rsidR="006256A1">
        <w:rPr>
          <w:rFonts w:hint="eastAsia"/>
          <w:szCs w:val="23"/>
        </w:rPr>
        <w:t>매도인이</w:t>
      </w:r>
      <w:r w:rsidR="006256A1">
        <w:rPr>
          <w:rFonts w:hint="eastAsia"/>
          <w:szCs w:val="23"/>
        </w:rPr>
        <w:t xml:space="preserve"> </w:t>
      </w:r>
      <w:r w:rsidR="006256A1">
        <w:rPr>
          <w:rFonts w:hint="eastAsia"/>
          <w:szCs w:val="23"/>
        </w:rPr>
        <w:t>알고</w:t>
      </w:r>
      <w:r w:rsidR="006256A1">
        <w:rPr>
          <w:rFonts w:hint="eastAsia"/>
          <w:szCs w:val="23"/>
        </w:rPr>
        <w:t xml:space="preserve"> </w:t>
      </w:r>
      <w:r w:rsidR="006256A1">
        <w:rPr>
          <w:rFonts w:hint="eastAsia"/>
          <w:szCs w:val="23"/>
        </w:rPr>
        <w:t>있는</w:t>
      </w:r>
      <w:r w:rsidR="006256A1">
        <w:rPr>
          <w:rFonts w:hint="eastAsia"/>
          <w:szCs w:val="23"/>
        </w:rPr>
        <w:t xml:space="preserve"> </w:t>
      </w:r>
      <w:r w:rsidR="006256A1">
        <w:rPr>
          <w:rFonts w:hint="eastAsia"/>
          <w:szCs w:val="23"/>
        </w:rPr>
        <w:t>한</w:t>
      </w:r>
      <w:r w:rsidR="00380D2A">
        <w:rPr>
          <w:rFonts w:hint="eastAsia"/>
          <w:szCs w:val="23"/>
        </w:rPr>
        <w:t>,</w:t>
      </w:r>
      <w:r w:rsidR="006256A1">
        <w:rPr>
          <w:rFonts w:hint="eastAsia"/>
          <w:szCs w:val="23"/>
        </w:rPr>
        <w:t xml:space="preserve"> </w:t>
      </w:r>
      <w:r w:rsidRPr="00A765F0">
        <w:rPr>
          <w:rFonts w:hint="eastAsia"/>
          <w:szCs w:val="23"/>
        </w:rPr>
        <w:t>거래종결일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현재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대상회사에는</w:t>
      </w:r>
      <w:r w:rsidRPr="00A765F0">
        <w:rPr>
          <w:szCs w:val="23"/>
        </w:rPr>
        <w:t>, (</w:t>
      </w:r>
      <w:proofErr w:type="spellStart"/>
      <w:r w:rsidRPr="00A765F0">
        <w:rPr>
          <w:szCs w:val="23"/>
        </w:rPr>
        <w:t>ㄱ</w:t>
      </w:r>
      <w:proofErr w:type="spellEnd"/>
      <w:r w:rsidRPr="00A765F0">
        <w:rPr>
          <w:szCs w:val="23"/>
        </w:rPr>
        <w:t xml:space="preserve">) </w:t>
      </w:r>
      <w:r>
        <w:rPr>
          <w:rFonts w:hint="eastAsia"/>
          <w:szCs w:val="23"/>
        </w:rPr>
        <w:t>기준</w:t>
      </w:r>
      <w:r w:rsidRPr="00A765F0">
        <w:rPr>
          <w:szCs w:val="23"/>
        </w:rPr>
        <w:t>재무제표에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반영된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것</w:t>
      </w:r>
      <w:r w:rsidRPr="00A765F0">
        <w:rPr>
          <w:szCs w:val="23"/>
        </w:rPr>
        <w:t>, (</w:t>
      </w:r>
      <w:r w:rsidRPr="00A765F0">
        <w:rPr>
          <w:szCs w:val="23"/>
        </w:rPr>
        <w:t>ㄴ</w:t>
      </w:r>
      <w:r w:rsidRPr="00A765F0">
        <w:rPr>
          <w:szCs w:val="23"/>
        </w:rPr>
        <w:t xml:space="preserve">) </w:t>
      </w:r>
      <w:r w:rsidRPr="00A765F0">
        <w:rPr>
          <w:szCs w:val="23"/>
        </w:rPr>
        <w:t>기준일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이후에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대상회사의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통상적인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사업과정으로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인하여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발생한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것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외에는</w:t>
      </w:r>
      <w:r w:rsidRPr="00A765F0">
        <w:rPr>
          <w:szCs w:val="23"/>
        </w:rPr>
        <w:t xml:space="preserve">, </w:t>
      </w:r>
      <w:r w:rsidRPr="00A765F0">
        <w:rPr>
          <w:szCs w:val="23"/>
        </w:rPr>
        <w:t>어떠한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우발부채나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부외부채도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존재하지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아니한다</w:t>
      </w:r>
      <w:r w:rsidRPr="00A765F0">
        <w:rPr>
          <w:szCs w:val="23"/>
        </w:rPr>
        <w:t>.</w:t>
      </w:r>
      <w:r w:rsidR="009C4515" w:rsidRPr="000326A8">
        <w:rPr>
          <w:szCs w:val="23"/>
        </w:rPr>
        <w:t xml:space="preserve"> </w:t>
      </w:r>
    </w:p>
    <w:p w14:paraId="212C147D" w14:textId="66329A50" w:rsidR="00663293" w:rsidRDefault="0064351E" w:rsidP="00663293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위반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없음</w:t>
      </w:r>
      <w:r w:rsidR="00663293">
        <w:rPr>
          <w:rFonts w:hint="eastAsia"/>
          <w:szCs w:val="23"/>
          <w:u w:val="single"/>
        </w:rPr>
        <w:t>.</w:t>
      </w:r>
      <w:r w:rsidR="00663293">
        <w:rPr>
          <w:rFonts w:hint="eastAsia"/>
          <w:szCs w:val="23"/>
        </w:rPr>
        <w:t xml:space="preserve">  </w:t>
      </w:r>
      <w:r w:rsidR="00663293">
        <w:rPr>
          <w:rFonts w:hint="eastAsia"/>
          <w:szCs w:val="23"/>
        </w:rPr>
        <w:t>본</w:t>
      </w:r>
      <w:r w:rsidR="00663293">
        <w:rPr>
          <w:rFonts w:hint="eastAsia"/>
          <w:szCs w:val="23"/>
        </w:rPr>
        <w:t xml:space="preserve"> </w:t>
      </w:r>
      <w:r w:rsidR="00663293">
        <w:rPr>
          <w:rFonts w:hint="eastAsia"/>
          <w:szCs w:val="23"/>
        </w:rPr>
        <w:t>계약의</w:t>
      </w:r>
      <w:r w:rsidR="00663293">
        <w:rPr>
          <w:rFonts w:hint="eastAsia"/>
          <w:szCs w:val="23"/>
        </w:rPr>
        <w:t xml:space="preserve"> </w:t>
      </w:r>
      <w:r w:rsidR="00663293">
        <w:rPr>
          <w:rFonts w:hint="eastAsia"/>
          <w:szCs w:val="23"/>
        </w:rPr>
        <w:t>체결</w:t>
      </w:r>
      <w:r w:rsidR="00663293">
        <w:rPr>
          <w:rFonts w:hint="eastAsia"/>
          <w:szCs w:val="23"/>
        </w:rPr>
        <w:t xml:space="preserve"> </w:t>
      </w:r>
      <w:r w:rsidR="00663293">
        <w:rPr>
          <w:rFonts w:hint="eastAsia"/>
          <w:szCs w:val="23"/>
        </w:rPr>
        <w:t>및</w:t>
      </w:r>
      <w:r w:rsidR="00663293">
        <w:rPr>
          <w:rFonts w:hint="eastAsia"/>
          <w:szCs w:val="23"/>
        </w:rPr>
        <w:t xml:space="preserve"> </w:t>
      </w:r>
      <w:r w:rsidR="00663293">
        <w:rPr>
          <w:rFonts w:hint="eastAsia"/>
          <w:szCs w:val="23"/>
        </w:rPr>
        <w:t>이행은</w:t>
      </w:r>
      <w:r w:rsidR="00663293">
        <w:rPr>
          <w:rFonts w:hint="eastAsia"/>
          <w:szCs w:val="23"/>
        </w:rPr>
        <w:t xml:space="preserve"> (</w:t>
      </w:r>
      <w:proofErr w:type="spellStart"/>
      <w:r w:rsidR="00663293">
        <w:rPr>
          <w:rFonts w:hint="eastAsia"/>
          <w:szCs w:val="23"/>
        </w:rPr>
        <w:t>i</w:t>
      </w:r>
      <w:proofErr w:type="spellEnd"/>
      <w:r w:rsidR="00663293">
        <w:rPr>
          <w:rFonts w:hint="eastAsia"/>
          <w:szCs w:val="23"/>
        </w:rPr>
        <w:t xml:space="preserve">) </w:t>
      </w:r>
      <w:r w:rsidR="00663293">
        <w:rPr>
          <w:rFonts w:hint="eastAsia"/>
          <w:szCs w:val="23"/>
        </w:rPr>
        <w:t>대상회사의</w:t>
      </w:r>
      <w:r w:rsidR="00663293">
        <w:rPr>
          <w:rFonts w:hint="eastAsia"/>
          <w:szCs w:val="23"/>
        </w:rPr>
        <w:t xml:space="preserve"> </w:t>
      </w:r>
      <w:r w:rsidR="00663293">
        <w:rPr>
          <w:rFonts w:hint="eastAsia"/>
          <w:szCs w:val="23"/>
        </w:rPr>
        <w:t>조직서류에</w:t>
      </w:r>
      <w:r w:rsidR="00663293">
        <w:rPr>
          <w:rFonts w:hint="eastAsia"/>
          <w:szCs w:val="23"/>
        </w:rPr>
        <w:t xml:space="preserve"> </w:t>
      </w:r>
      <w:r w:rsidR="00663293">
        <w:rPr>
          <w:rFonts w:hint="eastAsia"/>
          <w:szCs w:val="23"/>
        </w:rPr>
        <w:t>위반되거나</w:t>
      </w:r>
      <w:r w:rsidR="00663293">
        <w:rPr>
          <w:rFonts w:hint="eastAsia"/>
          <w:szCs w:val="23"/>
        </w:rPr>
        <w:t xml:space="preserve">, (ii) </w:t>
      </w:r>
      <w:r w:rsidR="00663293">
        <w:rPr>
          <w:rFonts w:hint="eastAsia"/>
          <w:szCs w:val="23"/>
        </w:rPr>
        <w:t>대상회사에게</w:t>
      </w:r>
      <w:r w:rsidR="00663293">
        <w:rPr>
          <w:rFonts w:hint="eastAsia"/>
          <w:szCs w:val="23"/>
        </w:rPr>
        <w:t xml:space="preserve"> </w:t>
      </w:r>
      <w:r w:rsidR="00663293">
        <w:rPr>
          <w:rFonts w:hint="eastAsia"/>
          <w:szCs w:val="23"/>
        </w:rPr>
        <w:t>적용되는</w:t>
      </w:r>
      <w:r w:rsidR="00663293">
        <w:rPr>
          <w:rFonts w:hint="eastAsia"/>
          <w:szCs w:val="23"/>
        </w:rPr>
        <w:t xml:space="preserve"> </w:t>
      </w:r>
      <w:r w:rsidR="00663293">
        <w:rPr>
          <w:rFonts w:hint="eastAsia"/>
          <w:szCs w:val="23"/>
        </w:rPr>
        <w:t>법령</w:t>
      </w:r>
      <w:r w:rsidR="00663293">
        <w:rPr>
          <w:rFonts w:hint="eastAsia"/>
          <w:szCs w:val="23"/>
        </w:rPr>
        <w:t xml:space="preserve"> </w:t>
      </w:r>
      <w:r w:rsidR="00663293">
        <w:rPr>
          <w:rFonts w:hint="eastAsia"/>
          <w:szCs w:val="23"/>
        </w:rPr>
        <w:t>또는</w:t>
      </w:r>
      <w:r w:rsidR="00663293">
        <w:rPr>
          <w:rFonts w:hint="eastAsia"/>
          <w:szCs w:val="23"/>
        </w:rPr>
        <w:t xml:space="preserve"> </w:t>
      </w:r>
      <w:r w:rsidR="00663293">
        <w:rPr>
          <w:rFonts w:hint="eastAsia"/>
          <w:szCs w:val="23"/>
        </w:rPr>
        <w:t>정부승인에</w:t>
      </w:r>
      <w:r w:rsidR="00663293">
        <w:rPr>
          <w:rFonts w:hint="eastAsia"/>
          <w:szCs w:val="23"/>
        </w:rPr>
        <w:t xml:space="preserve"> </w:t>
      </w:r>
      <w:r w:rsidR="00663293">
        <w:rPr>
          <w:rFonts w:hint="eastAsia"/>
          <w:szCs w:val="23"/>
        </w:rPr>
        <w:t>위반되거나</w:t>
      </w:r>
      <w:r w:rsidR="00663293">
        <w:rPr>
          <w:rFonts w:hint="eastAsia"/>
          <w:szCs w:val="23"/>
        </w:rPr>
        <w:t xml:space="preserve">, (iii) </w:t>
      </w:r>
      <w:r w:rsidR="00663293">
        <w:rPr>
          <w:rFonts w:hint="eastAsia"/>
          <w:szCs w:val="23"/>
        </w:rPr>
        <w:t>거래종결일</w:t>
      </w:r>
      <w:r w:rsidR="00663293">
        <w:rPr>
          <w:rFonts w:hint="eastAsia"/>
          <w:szCs w:val="23"/>
        </w:rPr>
        <w:t xml:space="preserve"> </w:t>
      </w:r>
      <w:r w:rsidR="00663293">
        <w:rPr>
          <w:rFonts w:hint="eastAsia"/>
          <w:szCs w:val="23"/>
        </w:rPr>
        <w:t>이후에</w:t>
      </w:r>
      <w:r w:rsidR="00663293">
        <w:rPr>
          <w:rFonts w:hint="eastAsia"/>
          <w:szCs w:val="23"/>
        </w:rPr>
        <w:t xml:space="preserve"> </w:t>
      </w:r>
      <w:r w:rsidR="00663293">
        <w:rPr>
          <w:rFonts w:hint="eastAsia"/>
          <w:szCs w:val="23"/>
        </w:rPr>
        <w:t>대상회사가</w:t>
      </w:r>
      <w:r w:rsidR="00663293">
        <w:rPr>
          <w:rFonts w:hint="eastAsia"/>
          <w:szCs w:val="23"/>
        </w:rPr>
        <w:t xml:space="preserve"> </w:t>
      </w:r>
      <w:r w:rsidR="00663293">
        <w:rPr>
          <w:rFonts w:hint="eastAsia"/>
          <w:szCs w:val="23"/>
        </w:rPr>
        <w:t>당사자인</w:t>
      </w:r>
      <w:r w:rsidR="00663293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중요</w:t>
      </w:r>
      <w:r w:rsidR="00663293">
        <w:rPr>
          <w:rFonts w:hint="eastAsia"/>
          <w:szCs w:val="23"/>
        </w:rPr>
        <w:t>계약에</w:t>
      </w:r>
      <w:r w:rsidR="00663293">
        <w:rPr>
          <w:rFonts w:hint="eastAsia"/>
          <w:szCs w:val="23"/>
        </w:rPr>
        <w:t xml:space="preserve"> </w:t>
      </w:r>
      <w:r w:rsidR="00663293">
        <w:rPr>
          <w:rFonts w:hint="eastAsia"/>
          <w:szCs w:val="23"/>
        </w:rPr>
        <w:t>위반</w:t>
      </w:r>
      <w:r>
        <w:rPr>
          <w:rFonts w:hint="eastAsia"/>
          <w:szCs w:val="23"/>
        </w:rPr>
        <w:t>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아니한다</w:t>
      </w:r>
      <w:r w:rsidR="00663293">
        <w:rPr>
          <w:rFonts w:hint="eastAsia"/>
        </w:rPr>
        <w:t xml:space="preserve">. </w:t>
      </w:r>
    </w:p>
    <w:p w14:paraId="260AB513" w14:textId="7832CA1F" w:rsidR="00663293" w:rsidRDefault="00663293" w:rsidP="00663293">
      <w:pPr>
        <w:pStyle w:val="LKLevel3"/>
        <w:ind w:left="794"/>
        <w:rPr>
          <w:szCs w:val="23"/>
        </w:rPr>
      </w:pPr>
      <w:r w:rsidRPr="00411980">
        <w:rPr>
          <w:rFonts w:hint="eastAsia"/>
          <w:szCs w:val="23"/>
          <w:u w:val="single"/>
        </w:rPr>
        <w:t>부도</w:t>
      </w:r>
      <w:r w:rsidRPr="00411980">
        <w:rPr>
          <w:szCs w:val="23"/>
          <w:u w:val="single"/>
        </w:rPr>
        <w:t>(</w:t>
      </w:r>
      <w:r w:rsidRPr="00411980">
        <w:rPr>
          <w:rFonts w:hint="eastAsia"/>
          <w:szCs w:val="23"/>
          <w:u w:val="single"/>
        </w:rPr>
        <w:t>도산</w:t>
      </w:r>
      <w:r w:rsidRPr="00411980">
        <w:rPr>
          <w:szCs w:val="23"/>
          <w:u w:val="single"/>
        </w:rPr>
        <w:t>)</w:t>
      </w:r>
      <w:r w:rsidRPr="00411980">
        <w:rPr>
          <w:rFonts w:hint="eastAsia"/>
          <w:szCs w:val="23"/>
          <w:u w:val="single"/>
        </w:rPr>
        <w:t>절차의</w:t>
      </w:r>
      <w:r w:rsidRPr="00411980">
        <w:rPr>
          <w:szCs w:val="23"/>
          <w:u w:val="single"/>
        </w:rPr>
        <w:t xml:space="preserve"> </w:t>
      </w:r>
      <w:proofErr w:type="spellStart"/>
      <w:r w:rsidRPr="00411980">
        <w:rPr>
          <w:rFonts w:hint="eastAsia"/>
          <w:szCs w:val="23"/>
          <w:u w:val="single"/>
        </w:rPr>
        <w:t>부존재</w:t>
      </w:r>
      <w:proofErr w:type="spellEnd"/>
      <w:r>
        <w:rPr>
          <w:rFonts w:hint="eastAsia"/>
          <w:szCs w:val="23"/>
        </w:rPr>
        <w:t xml:space="preserve">. </w:t>
      </w:r>
      <w:r w:rsidRPr="009C5856">
        <w:rPr>
          <w:szCs w:val="23"/>
        </w:rPr>
        <w:t>대상회사</w:t>
      </w:r>
      <w:r w:rsidR="00C1237C">
        <w:rPr>
          <w:rFonts w:hint="eastAsia"/>
          <w:szCs w:val="23"/>
        </w:rPr>
        <w:t>에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파산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회생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청산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등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기타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도산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관련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절</w:t>
      </w:r>
      <w:r w:rsidRPr="009C5856">
        <w:rPr>
          <w:szCs w:val="23"/>
        </w:rPr>
        <w:lastRenderedPageBreak/>
        <w:t>차</w:t>
      </w:r>
      <w:r w:rsidR="00C1237C">
        <w:rPr>
          <w:rFonts w:hint="eastAsia"/>
          <w:szCs w:val="23"/>
        </w:rPr>
        <w:t>가</w:t>
      </w:r>
      <w:r w:rsidR="00C1237C">
        <w:rPr>
          <w:rFonts w:hint="eastAsia"/>
          <w:szCs w:val="23"/>
        </w:rPr>
        <w:t xml:space="preserve"> </w:t>
      </w:r>
      <w:r w:rsidR="00C1237C">
        <w:rPr>
          <w:rFonts w:hint="eastAsia"/>
          <w:szCs w:val="23"/>
        </w:rPr>
        <w:t>계류</w:t>
      </w:r>
      <w:r w:rsidR="00C1237C">
        <w:rPr>
          <w:rFonts w:hint="eastAsia"/>
          <w:szCs w:val="23"/>
        </w:rPr>
        <w:t xml:space="preserve"> </w:t>
      </w:r>
      <w:r w:rsidR="00C1237C">
        <w:rPr>
          <w:rFonts w:hint="eastAsia"/>
          <w:szCs w:val="23"/>
        </w:rPr>
        <w:t>중인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사실이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없</w:t>
      </w:r>
      <w:r>
        <w:rPr>
          <w:rFonts w:hint="eastAsia"/>
          <w:szCs w:val="23"/>
        </w:rPr>
        <w:t>고</w:t>
      </w:r>
      <w:r>
        <w:rPr>
          <w:rFonts w:hint="eastAsia"/>
          <w:szCs w:val="23"/>
        </w:rPr>
        <w:t>,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매도인이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알고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있는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한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이러한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도산절차</w:t>
      </w:r>
      <w:r w:rsidRPr="009C5856">
        <w:rPr>
          <w:rFonts w:hint="eastAsia"/>
          <w:szCs w:val="23"/>
        </w:rPr>
        <w:t>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개시될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우려도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없</w:t>
      </w:r>
      <w:r>
        <w:rPr>
          <w:rFonts w:hint="eastAsia"/>
          <w:szCs w:val="23"/>
        </w:rPr>
        <w:t>다</w:t>
      </w:r>
      <w:r>
        <w:rPr>
          <w:rFonts w:hint="eastAsia"/>
          <w:szCs w:val="23"/>
        </w:rPr>
        <w:t xml:space="preserve">. </w:t>
      </w:r>
    </w:p>
    <w:p w14:paraId="6F27D7E3" w14:textId="0319D4CD" w:rsidR="00663293" w:rsidRPr="000326A8" w:rsidRDefault="00663293" w:rsidP="00663293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소송</w:t>
      </w:r>
      <w:r w:rsidRPr="000326A8">
        <w:rPr>
          <w:szCs w:val="23"/>
        </w:rPr>
        <w:t xml:space="preserve">.  </w:t>
      </w:r>
      <w:r w:rsidR="003E2689">
        <w:rPr>
          <w:rFonts w:hint="eastAsia"/>
          <w:szCs w:val="23"/>
        </w:rPr>
        <w:t>[</w:t>
      </w:r>
      <w:r w:rsidRPr="004A6B6D">
        <w:rPr>
          <w:rFonts w:hint="eastAsia"/>
          <w:szCs w:val="23"/>
          <w:u w:val="single"/>
        </w:rPr>
        <w:t>별지</w:t>
      </w:r>
      <w:r w:rsidRPr="004A6B6D">
        <w:rPr>
          <w:rFonts w:hint="eastAsia"/>
          <w:szCs w:val="23"/>
          <w:u w:val="single"/>
        </w:rPr>
        <w:t xml:space="preserve"> [**]</w:t>
      </w:r>
      <w:r>
        <w:rPr>
          <w:rFonts w:hint="eastAsia"/>
          <w:szCs w:val="23"/>
        </w:rPr>
        <w:t>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기재된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사항을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제외하고</w:t>
      </w:r>
      <w:r>
        <w:rPr>
          <w:rFonts w:hint="eastAsia"/>
          <w:szCs w:val="23"/>
        </w:rPr>
        <w:t>,</w:t>
      </w:r>
      <w:r w:rsidR="003E2689">
        <w:rPr>
          <w:rFonts w:hint="eastAsia"/>
          <w:szCs w:val="23"/>
        </w:rPr>
        <w:t>]</w:t>
      </w:r>
      <w:r>
        <w:rPr>
          <w:rFonts w:hint="eastAsia"/>
          <w:szCs w:val="23"/>
        </w:rPr>
        <w:t xml:space="preserve"> </w:t>
      </w:r>
      <w:r w:rsidRPr="000326A8">
        <w:rPr>
          <w:szCs w:val="23"/>
        </w:rPr>
        <w:t>본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계약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체결일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현재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>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상대로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계속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중이거나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진행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중인</w:t>
      </w:r>
      <w:r>
        <w:rPr>
          <w:rFonts w:hint="eastAsia"/>
          <w:szCs w:val="23"/>
        </w:rPr>
        <w:t xml:space="preserve"> </w:t>
      </w:r>
      <w:r w:rsidRPr="000326A8">
        <w:rPr>
          <w:szCs w:val="23"/>
        </w:rPr>
        <w:t>소송</w:t>
      </w:r>
      <w:r w:rsidR="002F70FD">
        <w:rPr>
          <w:rFonts w:hint="eastAsia"/>
          <w:szCs w:val="23"/>
        </w:rPr>
        <w:t>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존재하지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않</w:t>
      </w:r>
      <w:r w:rsidR="002F70FD">
        <w:rPr>
          <w:rFonts w:hint="eastAsia"/>
          <w:szCs w:val="23"/>
        </w:rPr>
        <w:t>는</w:t>
      </w:r>
      <w:r>
        <w:rPr>
          <w:rFonts w:hint="eastAsia"/>
          <w:szCs w:val="23"/>
        </w:rPr>
        <w:t>다</w:t>
      </w:r>
      <w:r>
        <w:rPr>
          <w:rFonts w:hint="eastAsia"/>
          <w:szCs w:val="23"/>
        </w:rPr>
        <w:t xml:space="preserve">. </w:t>
      </w:r>
    </w:p>
    <w:p w14:paraId="2DF8B2DF" w14:textId="1BB9A96A" w:rsidR="003E2689" w:rsidRDefault="00663293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준법</w:t>
      </w:r>
      <w:r w:rsidRPr="000326A8">
        <w:rPr>
          <w:szCs w:val="23"/>
        </w:rPr>
        <w:t xml:space="preserve">. </w:t>
      </w:r>
      <w:r>
        <w:rPr>
          <w:rFonts w:hint="eastAsia"/>
          <w:szCs w:val="23"/>
        </w:rPr>
        <w:t xml:space="preserve"> </w:t>
      </w:r>
      <w:r w:rsidR="003E2689">
        <w:rPr>
          <w:rFonts w:hint="eastAsia"/>
          <w:szCs w:val="23"/>
        </w:rPr>
        <w:t>[</w:t>
      </w:r>
      <w:r w:rsidRPr="00411980">
        <w:rPr>
          <w:rFonts w:hint="eastAsia"/>
          <w:szCs w:val="23"/>
          <w:u w:val="single"/>
        </w:rPr>
        <w:t>별지</w:t>
      </w:r>
      <w:r w:rsidRPr="00411980">
        <w:rPr>
          <w:szCs w:val="23"/>
          <w:u w:val="single"/>
        </w:rPr>
        <w:t xml:space="preserve"> [**]</w:t>
      </w:r>
      <w:r>
        <w:rPr>
          <w:rFonts w:hint="eastAsia"/>
          <w:szCs w:val="23"/>
        </w:rPr>
        <w:t>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기재된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사항을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제외하고</w:t>
      </w:r>
      <w:r>
        <w:rPr>
          <w:rFonts w:hint="eastAsia"/>
          <w:szCs w:val="23"/>
        </w:rPr>
        <w:t>,</w:t>
      </w:r>
      <w:r w:rsidR="003E2689">
        <w:rPr>
          <w:rFonts w:hint="eastAsia"/>
          <w:szCs w:val="23"/>
        </w:rPr>
        <w:t>]</w:t>
      </w:r>
      <w:r>
        <w:rPr>
          <w:rFonts w:hint="eastAsia"/>
          <w:szCs w:val="23"/>
        </w:rPr>
        <w:t xml:space="preserve">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현재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운영하는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사업을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영위함에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법령을</w:t>
      </w:r>
      <w:r>
        <w:rPr>
          <w:rFonts w:hint="eastAsia"/>
          <w:szCs w:val="23"/>
        </w:rPr>
        <w:t xml:space="preserve"> </w:t>
      </w:r>
      <w:r w:rsidR="00A21386">
        <w:rPr>
          <w:rFonts w:hint="eastAsia"/>
          <w:szCs w:val="23"/>
        </w:rPr>
        <w:t>중요한</w:t>
      </w:r>
      <w:r w:rsidR="00A21386">
        <w:rPr>
          <w:rFonts w:hint="eastAsia"/>
          <w:szCs w:val="23"/>
        </w:rPr>
        <w:t xml:space="preserve"> </w:t>
      </w:r>
      <w:r w:rsidR="00A21386">
        <w:rPr>
          <w:rFonts w:hint="eastAsia"/>
          <w:szCs w:val="23"/>
        </w:rPr>
        <w:t>측면에서</w:t>
      </w:r>
      <w:r w:rsidR="00A21386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준수하고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있고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정부기관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</w:t>
      </w:r>
      <w:r>
        <w:rPr>
          <w:rFonts w:hint="eastAsia"/>
          <w:szCs w:val="23"/>
        </w:rPr>
        <w:t>3</w:t>
      </w:r>
      <w:r>
        <w:rPr>
          <w:rFonts w:hint="eastAsia"/>
          <w:szCs w:val="23"/>
        </w:rPr>
        <w:t>자로부터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주장하는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통지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처분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명령을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받은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사실이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 xml:space="preserve">. </w:t>
      </w:r>
    </w:p>
    <w:p w14:paraId="78BA18C2" w14:textId="302F9F22" w:rsidR="00710F2A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인허가</w:t>
      </w:r>
      <w:r w:rsidRPr="000326A8">
        <w:rPr>
          <w:szCs w:val="23"/>
        </w:rPr>
        <w:t xml:space="preserve">.  </w:t>
      </w:r>
      <w:r w:rsidRPr="000326A8">
        <w:rPr>
          <w:szCs w:val="23"/>
        </w:rPr>
        <w:t>대상회사</w:t>
      </w:r>
      <w:r w:rsidR="004E5D19"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사업의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영위에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필요한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중요한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인허가를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적법하게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취득하여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보유하고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있으며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그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인허가에서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요구되는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조건을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중요한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측면에서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준수하고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있다</w:t>
      </w:r>
      <w:r w:rsidRPr="000326A8">
        <w:rPr>
          <w:szCs w:val="23"/>
        </w:rPr>
        <w:t>.</w:t>
      </w:r>
    </w:p>
    <w:p w14:paraId="1654CBE1" w14:textId="3243AAC3" w:rsidR="009C4515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자산</w:t>
      </w:r>
      <w:r w:rsidRPr="000326A8">
        <w:rPr>
          <w:szCs w:val="23"/>
        </w:rPr>
        <w:t xml:space="preserve">.  </w:t>
      </w:r>
      <w:r w:rsidR="009C4515" w:rsidRPr="000326A8">
        <w:rPr>
          <w:szCs w:val="23"/>
        </w:rPr>
        <w:t>대상회사</w:t>
      </w:r>
      <w:r w:rsidR="004E5D19">
        <w:rPr>
          <w:rFonts w:hint="eastAsia"/>
          <w:szCs w:val="23"/>
        </w:rPr>
        <w:t>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소유</w:t>
      </w:r>
      <w:r w:rsidR="00CA0892" w:rsidRPr="000326A8">
        <w:rPr>
          <w:szCs w:val="23"/>
        </w:rPr>
        <w:t xml:space="preserve"> </w:t>
      </w:r>
      <w:r w:rsidR="00CA0892" w:rsidRPr="000326A8">
        <w:rPr>
          <w:szCs w:val="23"/>
        </w:rPr>
        <w:t>또는</w:t>
      </w:r>
      <w:r w:rsidR="00CA0892" w:rsidRPr="000326A8">
        <w:rPr>
          <w:szCs w:val="23"/>
        </w:rPr>
        <w:t xml:space="preserve"> </w:t>
      </w:r>
      <w:r w:rsidR="00CA0892" w:rsidRPr="000326A8">
        <w:rPr>
          <w:szCs w:val="23"/>
        </w:rPr>
        <w:t>사용</w:t>
      </w:r>
      <w:r w:rsidR="009C4515" w:rsidRPr="000326A8">
        <w:rPr>
          <w:szCs w:val="23"/>
        </w:rPr>
        <w:t>하는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중요한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자산에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관하여</w:t>
      </w:r>
      <w:r w:rsidR="009C4515" w:rsidRPr="000326A8">
        <w:rPr>
          <w:szCs w:val="23"/>
        </w:rPr>
        <w:t xml:space="preserve"> </w:t>
      </w:r>
      <w:r w:rsidR="007015A2" w:rsidRPr="000326A8">
        <w:rPr>
          <w:szCs w:val="23"/>
        </w:rPr>
        <w:t>유효한</w:t>
      </w:r>
      <w:r w:rsidR="007015A2" w:rsidRPr="000326A8">
        <w:rPr>
          <w:szCs w:val="23"/>
        </w:rPr>
        <w:t xml:space="preserve"> </w:t>
      </w:r>
      <w:r w:rsidR="009C4515" w:rsidRPr="000326A8">
        <w:rPr>
          <w:szCs w:val="23"/>
        </w:rPr>
        <w:t>소유권</w:t>
      </w:r>
      <w:r w:rsidR="007015A2" w:rsidRPr="000326A8">
        <w:rPr>
          <w:szCs w:val="23"/>
        </w:rPr>
        <w:t xml:space="preserve"> </w:t>
      </w:r>
      <w:r w:rsidR="007015A2" w:rsidRPr="000326A8">
        <w:rPr>
          <w:szCs w:val="23"/>
        </w:rPr>
        <w:t>또는</w:t>
      </w:r>
      <w:r w:rsidR="007015A2" w:rsidRPr="000326A8">
        <w:rPr>
          <w:szCs w:val="23"/>
        </w:rPr>
        <w:t xml:space="preserve"> </w:t>
      </w:r>
      <w:r w:rsidR="007015A2" w:rsidRPr="000326A8">
        <w:rPr>
          <w:szCs w:val="23"/>
        </w:rPr>
        <w:t>사용권</w:t>
      </w:r>
      <w:r w:rsidR="009C4515" w:rsidRPr="000326A8">
        <w:rPr>
          <w:szCs w:val="23"/>
        </w:rPr>
        <w:t>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가지고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있으며</w:t>
      </w:r>
      <w:r w:rsidR="009C4515" w:rsidRPr="000326A8">
        <w:rPr>
          <w:szCs w:val="23"/>
        </w:rPr>
        <w:t xml:space="preserve">, </w:t>
      </w:r>
      <w:r w:rsidR="00955D6D" w:rsidRPr="000326A8">
        <w:rPr>
          <w:szCs w:val="23"/>
        </w:rPr>
        <w:t>허용된</w:t>
      </w:r>
      <w:r w:rsidR="00955D6D" w:rsidRPr="000326A8">
        <w:rPr>
          <w:szCs w:val="23"/>
        </w:rPr>
        <w:t xml:space="preserve"> </w:t>
      </w:r>
      <w:r w:rsidR="00955D6D" w:rsidRPr="000326A8">
        <w:rPr>
          <w:szCs w:val="23"/>
        </w:rPr>
        <w:t>제한부담을</w:t>
      </w:r>
      <w:r w:rsidR="00955D6D" w:rsidRPr="000326A8">
        <w:rPr>
          <w:szCs w:val="23"/>
        </w:rPr>
        <w:t xml:space="preserve"> </w:t>
      </w:r>
      <w:r w:rsidR="00955D6D" w:rsidRPr="000326A8">
        <w:rPr>
          <w:szCs w:val="23"/>
        </w:rPr>
        <w:t>제외하고는</w:t>
      </w:r>
      <w:r w:rsidR="00955D6D" w:rsidRPr="000326A8">
        <w:rPr>
          <w:szCs w:val="23"/>
        </w:rPr>
        <w:t xml:space="preserve"> </w:t>
      </w:r>
      <w:r w:rsidR="009C4515" w:rsidRPr="000326A8">
        <w:rPr>
          <w:szCs w:val="23"/>
        </w:rPr>
        <w:t>이러한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자산에는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어</w:t>
      </w:r>
      <w:r w:rsidR="009C4515" w:rsidRPr="000326A8">
        <w:rPr>
          <w:szCs w:val="23"/>
        </w:rPr>
        <w:lastRenderedPageBreak/>
        <w:t>떠한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제한부담도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설정되어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아니하다</w:t>
      </w:r>
      <w:r w:rsidR="009C4515" w:rsidRPr="000326A8">
        <w:rPr>
          <w:szCs w:val="23"/>
        </w:rPr>
        <w:t xml:space="preserve">. </w:t>
      </w:r>
    </w:p>
    <w:p w14:paraId="3C527D26" w14:textId="44F7D690" w:rsidR="00663293" w:rsidRPr="000326A8" w:rsidRDefault="00663293" w:rsidP="00663293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지식재산권</w:t>
      </w:r>
      <w:r w:rsidRPr="000326A8">
        <w:rPr>
          <w:szCs w:val="23"/>
        </w:rPr>
        <w:t xml:space="preserve">. 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사업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수행을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위하여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사용하고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있는</w:t>
      </w:r>
      <w:r w:rsidRPr="000326A8">
        <w:rPr>
          <w:szCs w:val="23"/>
        </w:rPr>
        <w:t xml:space="preserve"> </w:t>
      </w:r>
      <w:r w:rsidR="008827D9">
        <w:rPr>
          <w:rFonts w:hint="eastAsia"/>
          <w:szCs w:val="23"/>
        </w:rPr>
        <w:t>중요한</w:t>
      </w:r>
      <w:r w:rsidR="008827D9">
        <w:rPr>
          <w:rFonts w:hint="eastAsia"/>
          <w:szCs w:val="23"/>
        </w:rPr>
        <w:t xml:space="preserve"> </w:t>
      </w:r>
      <w:r w:rsidRPr="000326A8">
        <w:rPr>
          <w:szCs w:val="23"/>
        </w:rPr>
        <w:t>지식재산권에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관하여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유효한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소유권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또는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사용권을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가지고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있다</w:t>
      </w:r>
      <w:r w:rsidRPr="000326A8">
        <w:rPr>
          <w:szCs w:val="23"/>
        </w:rPr>
        <w:t>.</w:t>
      </w:r>
      <w:r>
        <w:rPr>
          <w:rFonts w:hint="eastAsia"/>
          <w:szCs w:val="23"/>
        </w:rPr>
        <w:t xml:space="preserve"> </w:t>
      </w:r>
      <w:r w:rsidR="009D7CC3">
        <w:rPr>
          <w:rFonts w:hint="eastAsia"/>
          <w:szCs w:val="23"/>
        </w:rPr>
        <w:t>매도인이</w:t>
      </w:r>
      <w:r w:rsidR="009D7CC3">
        <w:rPr>
          <w:rFonts w:hint="eastAsia"/>
          <w:szCs w:val="23"/>
        </w:rPr>
        <w:t xml:space="preserve"> </w:t>
      </w:r>
      <w:r w:rsidR="009D7CC3">
        <w:rPr>
          <w:rFonts w:hint="eastAsia"/>
          <w:szCs w:val="23"/>
        </w:rPr>
        <w:t>알고</w:t>
      </w:r>
      <w:r w:rsidR="009D7CC3">
        <w:rPr>
          <w:rFonts w:hint="eastAsia"/>
          <w:szCs w:val="23"/>
        </w:rPr>
        <w:t xml:space="preserve"> </w:t>
      </w:r>
      <w:r w:rsidR="009D7CC3">
        <w:rPr>
          <w:rFonts w:hint="eastAsia"/>
          <w:szCs w:val="23"/>
        </w:rPr>
        <w:t>있는</w:t>
      </w:r>
      <w:r w:rsidR="009D7CC3">
        <w:rPr>
          <w:rFonts w:hint="eastAsia"/>
          <w:szCs w:val="23"/>
        </w:rPr>
        <w:t xml:space="preserve"> </w:t>
      </w:r>
      <w:r w:rsidR="009D7CC3">
        <w:rPr>
          <w:rFonts w:hint="eastAsia"/>
          <w:szCs w:val="23"/>
        </w:rPr>
        <w:t>한</w:t>
      </w:r>
      <w:r w:rsidR="004E321A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</w:t>
      </w:r>
      <w:r>
        <w:rPr>
          <w:rFonts w:hint="eastAsia"/>
          <w:szCs w:val="23"/>
        </w:rPr>
        <w:t>3</w:t>
      </w:r>
      <w:r>
        <w:rPr>
          <w:rFonts w:hint="eastAsia"/>
          <w:szCs w:val="23"/>
        </w:rPr>
        <w:t>자의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지식재산권을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침해하거나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사용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조건을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중대하게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없으며</w:t>
      </w:r>
      <w:r>
        <w:rPr>
          <w:rFonts w:hint="eastAsia"/>
          <w:szCs w:val="23"/>
        </w:rPr>
        <w:t xml:space="preserve">, </w:t>
      </w:r>
      <w:r w:rsidR="00150001">
        <w:rPr>
          <w:rFonts w:hint="eastAsia"/>
          <w:szCs w:val="23"/>
        </w:rPr>
        <w:t>매도인이</w:t>
      </w:r>
      <w:r w:rsidR="00150001">
        <w:rPr>
          <w:rFonts w:hint="eastAsia"/>
          <w:szCs w:val="23"/>
        </w:rPr>
        <w:t xml:space="preserve"> </w:t>
      </w:r>
      <w:r w:rsidR="00150001">
        <w:rPr>
          <w:rFonts w:hint="eastAsia"/>
          <w:szCs w:val="23"/>
        </w:rPr>
        <w:t>알고</w:t>
      </w:r>
      <w:r w:rsidR="00150001">
        <w:rPr>
          <w:rFonts w:hint="eastAsia"/>
          <w:szCs w:val="23"/>
        </w:rPr>
        <w:t xml:space="preserve"> </w:t>
      </w:r>
      <w:r w:rsidR="00150001">
        <w:rPr>
          <w:rFonts w:hint="eastAsia"/>
          <w:szCs w:val="23"/>
        </w:rPr>
        <w:t>있는</w:t>
      </w:r>
      <w:r w:rsidR="00150001">
        <w:rPr>
          <w:rFonts w:hint="eastAsia"/>
          <w:szCs w:val="23"/>
        </w:rPr>
        <w:t xml:space="preserve"> </w:t>
      </w:r>
      <w:r w:rsidR="00150001">
        <w:rPr>
          <w:rFonts w:hint="eastAsia"/>
          <w:szCs w:val="23"/>
        </w:rPr>
        <w:t>한</w:t>
      </w:r>
      <w:r w:rsidR="00150001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</w:t>
      </w:r>
      <w:r>
        <w:rPr>
          <w:rFonts w:hint="eastAsia"/>
          <w:szCs w:val="23"/>
        </w:rPr>
        <w:t>3</w:t>
      </w:r>
      <w:r>
        <w:rPr>
          <w:rFonts w:hint="eastAsia"/>
          <w:szCs w:val="23"/>
        </w:rPr>
        <w:t>자로부터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지식재산권의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침해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주장하는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통지나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이의제기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청구를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수령한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사실이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 xml:space="preserve">. </w:t>
      </w:r>
    </w:p>
    <w:p w14:paraId="2D26BBC5" w14:textId="12010468" w:rsidR="00663293" w:rsidRDefault="00663293" w:rsidP="00663293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인사</w:t>
      </w:r>
      <w:r>
        <w:rPr>
          <w:szCs w:val="23"/>
          <w:u w:val="single"/>
        </w:rPr>
        <w:t>∙</w:t>
      </w:r>
      <w:r>
        <w:rPr>
          <w:rFonts w:hint="eastAsia"/>
          <w:szCs w:val="23"/>
          <w:u w:val="single"/>
        </w:rPr>
        <w:t>노무</w:t>
      </w:r>
      <w:r w:rsidRPr="000326A8">
        <w:rPr>
          <w:szCs w:val="23"/>
        </w:rPr>
        <w:t xml:space="preserve">. 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인사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및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노무와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관련한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근로기준법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등의</w:t>
      </w:r>
      <w:r w:rsidRPr="000326A8">
        <w:rPr>
          <w:szCs w:val="23"/>
        </w:rPr>
        <w:t xml:space="preserve"> </w:t>
      </w:r>
      <w:r w:rsidR="00C32262">
        <w:rPr>
          <w:rFonts w:hint="eastAsia"/>
          <w:szCs w:val="23"/>
        </w:rPr>
        <w:t>중요</w:t>
      </w:r>
      <w:r w:rsidR="00C32262">
        <w:rPr>
          <w:rFonts w:hint="eastAsia"/>
          <w:szCs w:val="23"/>
        </w:rPr>
        <w:t xml:space="preserve"> </w:t>
      </w:r>
      <w:r w:rsidRPr="000326A8">
        <w:rPr>
          <w:szCs w:val="23"/>
        </w:rPr>
        <w:t>법률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취업규칙을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포함한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내부규정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단체협약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및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근로계약과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이러한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법률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내부규정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단체협약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및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근로계약에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따라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근로자에게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제공할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의무가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임금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각종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수당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상여금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퇴직금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근로시간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휴일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휴가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기타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복리후생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등의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근로조건을</w:t>
      </w:r>
      <w:r w:rsidRPr="000326A8">
        <w:rPr>
          <w:szCs w:val="23"/>
        </w:rPr>
        <w:t xml:space="preserve"> </w:t>
      </w:r>
      <w:r w:rsidR="00C32262">
        <w:rPr>
          <w:rFonts w:hint="eastAsia"/>
          <w:szCs w:val="23"/>
        </w:rPr>
        <w:t>중요한</w:t>
      </w:r>
      <w:r w:rsidR="00C32262">
        <w:rPr>
          <w:rFonts w:hint="eastAsia"/>
          <w:szCs w:val="23"/>
        </w:rPr>
        <w:t xml:space="preserve"> </w:t>
      </w:r>
      <w:r w:rsidR="00C32262">
        <w:rPr>
          <w:rFonts w:hint="eastAsia"/>
          <w:szCs w:val="23"/>
        </w:rPr>
        <w:t>측면에서</w:t>
      </w:r>
      <w:r w:rsidR="00C32262">
        <w:rPr>
          <w:rFonts w:hint="eastAsia"/>
          <w:szCs w:val="23"/>
        </w:rPr>
        <w:t xml:space="preserve"> </w:t>
      </w:r>
      <w:r w:rsidRPr="000326A8">
        <w:rPr>
          <w:szCs w:val="23"/>
        </w:rPr>
        <w:t>준수하고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</w:t>
      </w:r>
      <w:r w:rsidR="00CB2D14">
        <w:rPr>
          <w:rFonts w:hint="eastAsia"/>
          <w:szCs w:val="23"/>
        </w:rPr>
        <w:t>다</w:t>
      </w:r>
      <w:r w:rsidR="00CB2D14">
        <w:rPr>
          <w:rFonts w:hint="eastAsia"/>
          <w:szCs w:val="23"/>
        </w:rPr>
        <w:t>.</w:t>
      </w:r>
      <w:r>
        <w:rPr>
          <w:rFonts w:hint="eastAsia"/>
          <w:szCs w:val="23"/>
        </w:rPr>
        <w:t xml:space="preserve"> </w:t>
      </w:r>
      <w:r w:rsidR="00CB2D14">
        <w:rPr>
          <w:rFonts w:hint="eastAsia"/>
          <w:szCs w:val="23"/>
        </w:rPr>
        <w:t>매도인이</w:t>
      </w:r>
      <w:r w:rsidR="00CB2D14">
        <w:rPr>
          <w:rFonts w:hint="eastAsia"/>
          <w:szCs w:val="23"/>
        </w:rPr>
        <w:t xml:space="preserve"> </w:t>
      </w:r>
      <w:r w:rsidR="00CB2D14">
        <w:rPr>
          <w:rFonts w:hint="eastAsia"/>
          <w:szCs w:val="23"/>
        </w:rPr>
        <w:t>알고</w:t>
      </w:r>
      <w:r w:rsidR="00CB2D14">
        <w:rPr>
          <w:rFonts w:hint="eastAsia"/>
          <w:szCs w:val="23"/>
        </w:rPr>
        <w:t xml:space="preserve"> </w:t>
      </w:r>
      <w:r w:rsidR="00CB2D14">
        <w:rPr>
          <w:rFonts w:hint="eastAsia"/>
          <w:szCs w:val="23"/>
        </w:rPr>
        <w:t>있는</w:t>
      </w:r>
      <w:r w:rsidR="00CB2D14">
        <w:rPr>
          <w:rFonts w:hint="eastAsia"/>
          <w:szCs w:val="23"/>
        </w:rPr>
        <w:t xml:space="preserve"> </w:t>
      </w:r>
      <w:r w:rsidR="00CB2D14">
        <w:rPr>
          <w:rFonts w:hint="eastAsia"/>
          <w:szCs w:val="23"/>
        </w:rPr>
        <w:t>한</w:t>
      </w:r>
      <w:r w:rsidR="00CB2D14"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소속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근로자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이외에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근로자로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간주될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자</w:t>
      </w:r>
      <w:r>
        <w:rPr>
          <w:rFonts w:hint="eastAsia"/>
          <w:szCs w:val="23"/>
        </w:rPr>
        <w:t>(</w:t>
      </w:r>
      <w:r>
        <w:rPr>
          <w:rFonts w:hint="eastAsia"/>
          <w:szCs w:val="23"/>
        </w:rPr>
        <w:t>파견업체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수급업체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근로자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포함</w:t>
      </w:r>
      <w:r>
        <w:rPr>
          <w:rFonts w:hint="eastAsia"/>
          <w:szCs w:val="23"/>
        </w:rPr>
        <w:t>)</w:t>
      </w:r>
      <w:r>
        <w:rPr>
          <w:rFonts w:hint="eastAsia"/>
          <w:szCs w:val="23"/>
        </w:rPr>
        <w:t>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존재하지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않고</w:t>
      </w:r>
      <w:r w:rsidR="00CB2D14">
        <w:rPr>
          <w:rFonts w:hint="eastAsia"/>
          <w:szCs w:val="23"/>
        </w:rPr>
        <w:t>,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proofErr w:type="spellStart"/>
      <w:r>
        <w:rPr>
          <w:rFonts w:hint="eastAsia"/>
          <w:szCs w:val="23"/>
        </w:rPr>
        <w:t>전</w:t>
      </w:r>
      <w:r>
        <w:rPr>
          <w:rFonts w:ascii="바탕" w:hAnsi="바탕" w:hint="eastAsia"/>
          <w:szCs w:val="23"/>
        </w:rPr>
        <w:t>∙</w:t>
      </w:r>
      <w:r>
        <w:rPr>
          <w:rFonts w:hint="eastAsia"/>
          <w:szCs w:val="23"/>
        </w:rPr>
        <w:t>현직</w:t>
      </w:r>
      <w:proofErr w:type="spell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임직원에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임금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퇴직금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복리후생비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법정수당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등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보수의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지급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퇴직연금의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부담금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적립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기타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노무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proofErr w:type="spellStart"/>
      <w:r>
        <w:rPr>
          <w:rFonts w:hint="eastAsia"/>
          <w:szCs w:val="23"/>
        </w:rPr>
        <w:t>전</w:t>
      </w:r>
      <w:r>
        <w:rPr>
          <w:rFonts w:ascii="바탕" w:hAnsi="바탕" w:hint="eastAsia"/>
          <w:szCs w:val="23"/>
        </w:rPr>
        <w:t>∙</w:t>
      </w:r>
      <w:r>
        <w:rPr>
          <w:rFonts w:hint="eastAsia"/>
          <w:szCs w:val="23"/>
        </w:rPr>
        <w:t>현직</w:t>
      </w:r>
      <w:proofErr w:type="spell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임직원으로부터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어떠한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소송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청구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민원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등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일체의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이의제기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절차가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존재하지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아니한다</w:t>
      </w:r>
      <w:r>
        <w:rPr>
          <w:rFonts w:hint="eastAsia"/>
          <w:szCs w:val="23"/>
        </w:rPr>
        <w:t xml:space="preserve">. </w:t>
      </w:r>
    </w:p>
    <w:p w14:paraId="5CA28E22" w14:textId="75D1049F" w:rsidR="000E4F34" w:rsidRPr="000326A8" w:rsidRDefault="00663293" w:rsidP="000639C4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중요계약</w:t>
      </w:r>
      <w:r>
        <w:rPr>
          <w:rFonts w:hint="eastAsia"/>
          <w:szCs w:val="23"/>
          <w:u w:val="single"/>
        </w:rPr>
        <w:t>.</w:t>
      </w:r>
      <w:r w:rsidRPr="000E4F34">
        <w:rPr>
          <w:szCs w:val="23"/>
        </w:rPr>
        <w:t xml:space="preserve">  </w:t>
      </w:r>
      <w:r>
        <w:rPr>
          <w:rFonts w:hint="eastAsia"/>
          <w:szCs w:val="23"/>
        </w:rPr>
        <w:t>중요계약과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관련하여</w:t>
      </w:r>
      <w:r>
        <w:rPr>
          <w:rFonts w:hint="eastAsia"/>
          <w:szCs w:val="23"/>
        </w:rPr>
        <w:t>, (</w:t>
      </w:r>
      <w:proofErr w:type="spellStart"/>
      <w:r>
        <w:rPr>
          <w:rFonts w:hint="eastAsia"/>
          <w:szCs w:val="23"/>
        </w:rPr>
        <w:t>i</w:t>
      </w:r>
      <w:proofErr w:type="spellEnd"/>
      <w:r>
        <w:rPr>
          <w:rFonts w:hint="eastAsia"/>
          <w:szCs w:val="23"/>
        </w:rPr>
        <w:t xml:space="preserve">) </w:t>
      </w:r>
      <w:r>
        <w:rPr>
          <w:rFonts w:hint="eastAsia"/>
          <w:szCs w:val="23"/>
        </w:rPr>
        <w:t>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당사자들에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유효하며</w:t>
      </w:r>
      <w:r>
        <w:rPr>
          <w:rFonts w:hint="eastAsia"/>
          <w:szCs w:val="23"/>
        </w:rPr>
        <w:t xml:space="preserve">, </w:t>
      </w:r>
      <w:proofErr w:type="spellStart"/>
      <w:r>
        <w:rPr>
          <w:rFonts w:hint="eastAsia"/>
          <w:szCs w:val="23"/>
        </w:rPr>
        <w:t>그들에</w:t>
      </w:r>
      <w:proofErr w:type="spell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구속력을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가지고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법령에</w:t>
      </w:r>
      <w:r>
        <w:rPr>
          <w:rFonts w:hint="eastAsia"/>
          <w:szCs w:val="23"/>
        </w:rPr>
        <w:t xml:space="preserve"> </w:t>
      </w:r>
      <w:r w:rsidR="00B20ABB">
        <w:rPr>
          <w:rFonts w:hint="eastAsia"/>
          <w:szCs w:val="23"/>
        </w:rPr>
        <w:t>중요한</w:t>
      </w:r>
      <w:r w:rsidR="00B20ABB">
        <w:rPr>
          <w:rFonts w:hint="eastAsia"/>
          <w:szCs w:val="23"/>
        </w:rPr>
        <w:t xml:space="preserve"> </w:t>
      </w:r>
      <w:r w:rsidR="00B20ABB">
        <w:rPr>
          <w:rFonts w:hint="eastAsia"/>
          <w:szCs w:val="23"/>
        </w:rPr>
        <w:t>측면에서</w:t>
      </w:r>
      <w:r w:rsidR="00B20ABB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아니하며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이를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무효로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하거나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계약조건이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향후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수정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취소될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내용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사정은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존재하지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아니하고</w:t>
      </w:r>
      <w:r>
        <w:rPr>
          <w:rFonts w:hint="eastAsia"/>
          <w:szCs w:val="23"/>
        </w:rPr>
        <w:t xml:space="preserve">, (ii) </w:t>
      </w:r>
      <w:r>
        <w:rPr>
          <w:rFonts w:hint="eastAsia"/>
          <w:szCs w:val="23"/>
        </w:rPr>
        <w:t>대상회사는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중요계약을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없고</w:t>
      </w:r>
      <w:r>
        <w:rPr>
          <w:rFonts w:hint="eastAsia"/>
          <w:szCs w:val="23"/>
        </w:rPr>
        <w:t xml:space="preserve">, (iii) </w:t>
      </w:r>
      <w:r w:rsidR="00905461">
        <w:rPr>
          <w:rFonts w:hint="eastAsia"/>
          <w:szCs w:val="23"/>
        </w:rPr>
        <w:t>매도인이</w:t>
      </w:r>
      <w:r w:rsidR="00905461">
        <w:rPr>
          <w:rFonts w:hint="eastAsia"/>
          <w:szCs w:val="23"/>
        </w:rPr>
        <w:t xml:space="preserve"> </w:t>
      </w:r>
      <w:r w:rsidR="00905461">
        <w:rPr>
          <w:rFonts w:hint="eastAsia"/>
          <w:szCs w:val="23"/>
        </w:rPr>
        <w:t>알고</w:t>
      </w:r>
      <w:r w:rsidR="00905461">
        <w:rPr>
          <w:rFonts w:hint="eastAsia"/>
          <w:szCs w:val="23"/>
        </w:rPr>
        <w:t xml:space="preserve"> </w:t>
      </w:r>
      <w:r w:rsidR="00905461">
        <w:rPr>
          <w:rFonts w:hint="eastAsia"/>
          <w:szCs w:val="23"/>
        </w:rPr>
        <w:t>있는</w:t>
      </w:r>
      <w:r w:rsidR="00905461">
        <w:rPr>
          <w:rFonts w:hint="eastAsia"/>
          <w:szCs w:val="23"/>
        </w:rPr>
        <w:t xml:space="preserve"> </w:t>
      </w:r>
      <w:r w:rsidR="00905461">
        <w:rPr>
          <w:rFonts w:hint="eastAsia"/>
          <w:szCs w:val="23"/>
        </w:rPr>
        <w:t>한</w:t>
      </w:r>
      <w:r w:rsidR="00905461">
        <w:rPr>
          <w:rFonts w:hint="eastAsia"/>
          <w:szCs w:val="23"/>
        </w:rPr>
        <w:t xml:space="preserve">, </w:t>
      </w:r>
      <w:r w:rsidR="00905461">
        <w:rPr>
          <w:rFonts w:hint="eastAsia"/>
          <w:szCs w:val="23"/>
        </w:rPr>
        <w:t>본</w:t>
      </w:r>
      <w:r w:rsidR="00905461">
        <w:rPr>
          <w:rFonts w:hint="eastAsia"/>
          <w:szCs w:val="23"/>
        </w:rPr>
        <w:t xml:space="preserve"> </w:t>
      </w:r>
      <w:r w:rsidR="00905461">
        <w:rPr>
          <w:rFonts w:hint="eastAsia"/>
          <w:szCs w:val="23"/>
        </w:rPr>
        <w:t>계약</w:t>
      </w:r>
      <w:r w:rsidR="00905461">
        <w:rPr>
          <w:rFonts w:hint="eastAsia"/>
          <w:szCs w:val="23"/>
        </w:rPr>
        <w:t xml:space="preserve"> </w:t>
      </w:r>
      <w:r w:rsidR="00905461">
        <w:rPr>
          <w:rFonts w:hint="eastAsia"/>
          <w:szCs w:val="23"/>
        </w:rPr>
        <w:t>체결일</w:t>
      </w:r>
      <w:r w:rsidR="00905461">
        <w:rPr>
          <w:rFonts w:hint="eastAsia"/>
          <w:szCs w:val="23"/>
        </w:rPr>
        <w:t xml:space="preserve"> </w:t>
      </w:r>
      <w:r w:rsidR="00905461">
        <w:rPr>
          <w:rFonts w:hint="eastAsia"/>
          <w:szCs w:val="23"/>
        </w:rPr>
        <w:t>현재</w:t>
      </w:r>
      <w:r w:rsidR="00905461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대상회사는</w:t>
      </w:r>
      <w:r>
        <w:rPr>
          <w:rFonts w:hint="eastAsia"/>
          <w:szCs w:val="23"/>
        </w:rPr>
        <w:t>,</w:t>
      </w:r>
      <w:r w:rsidR="009D7CC3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상대방으로부터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해제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해지</w:t>
      </w:r>
      <w:r>
        <w:rPr>
          <w:rFonts w:hint="eastAsia"/>
          <w:szCs w:val="23"/>
        </w:rPr>
        <w:t>(</w:t>
      </w:r>
      <w:r>
        <w:rPr>
          <w:rFonts w:hint="eastAsia"/>
          <w:szCs w:val="23"/>
        </w:rPr>
        <w:t>상대방이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임의해지권을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가지고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경우를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포함함</w:t>
      </w:r>
      <w:r>
        <w:rPr>
          <w:rFonts w:hint="eastAsia"/>
          <w:szCs w:val="23"/>
        </w:rPr>
        <w:t xml:space="preserve">), </w:t>
      </w:r>
      <w:r>
        <w:rPr>
          <w:rFonts w:hint="eastAsia"/>
          <w:szCs w:val="23"/>
        </w:rPr>
        <w:t>계약상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의무이행의</w:t>
      </w:r>
      <w:r>
        <w:rPr>
          <w:rFonts w:hint="eastAsia"/>
          <w:szCs w:val="23"/>
        </w:rPr>
        <w:t xml:space="preserve"> </w:t>
      </w:r>
      <w:proofErr w:type="spellStart"/>
      <w:r>
        <w:rPr>
          <w:rFonts w:hint="eastAsia"/>
          <w:szCs w:val="23"/>
        </w:rPr>
        <w:t>거부</w:t>
      </w:r>
      <w:r>
        <w:rPr>
          <w:rFonts w:ascii="바탕" w:hAnsi="바탕" w:hint="eastAsia"/>
          <w:szCs w:val="23"/>
        </w:rPr>
        <w:t>∙</w:t>
      </w:r>
      <w:r>
        <w:rPr>
          <w:rFonts w:hint="eastAsia"/>
          <w:szCs w:val="23"/>
        </w:rPr>
        <w:t>불가능</w:t>
      </w:r>
      <w:proofErr w:type="spell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이행지체의</w:t>
      </w:r>
      <w:r w:rsidR="009D7CC3">
        <w:rPr>
          <w:rFonts w:hint="eastAsia"/>
          <w:szCs w:val="23"/>
        </w:rPr>
        <w:t xml:space="preserve"> </w:t>
      </w:r>
      <w:r w:rsidR="009D7CC3">
        <w:rPr>
          <w:rFonts w:hint="eastAsia"/>
          <w:szCs w:val="23"/>
        </w:rPr>
        <w:t>서면</w:t>
      </w:r>
      <w:r w:rsidR="009D7CC3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통지를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받은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바가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>.</w:t>
      </w:r>
      <w:r w:rsidR="000E4F34">
        <w:rPr>
          <w:szCs w:val="23"/>
        </w:rPr>
        <w:t xml:space="preserve"> </w:t>
      </w:r>
      <w:r w:rsidR="00AE5D51">
        <w:rPr>
          <w:rFonts w:hint="eastAsia"/>
          <w:szCs w:val="23"/>
        </w:rPr>
        <w:t>거래종결일을</w:t>
      </w:r>
      <w:r w:rsidR="00AE5D51">
        <w:rPr>
          <w:rFonts w:hint="eastAsia"/>
          <w:szCs w:val="23"/>
        </w:rPr>
        <w:t xml:space="preserve"> </w:t>
      </w:r>
      <w:r w:rsidR="00AE5D51">
        <w:rPr>
          <w:rFonts w:hint="eastAsia"/>
          <w:szCs w:val="23"/>
        </w:rPr>
        <w:t>기준으로</w:t>
      </w:r>
      <w:r w:rsidR="00AE5D51">
        <w:rPr>
          <w:rFonts w:hint="eastAsia"/>
          <w:szCs w:val="23"/>
        </w:rPr>
        <w:t xml:space="preserve">, </w:t>
      </w:r>
      <w:r w:rsidR="00D43729">
        <w:rPr>
          <w:rFonts w:hint="eastAsia"/>
          <w:szCs w:val="23"/>
        </w:rPr>
        <w:t>당사자들이</w:t>
      </w:r>
      <w:r w:rsidR="00D43729">
        <w:rPr>
          <w:rFonts w:hint="eastAsia"/>
          <w:szCs w:val="23"/>
        </w:rPr>
        <w:t xml:space="preserve"> </w:t>
      </w:r>
      <w:r w:rsidR="00D43729">
        <w:rPr>
          <w:rFonts w:hint="eastAsia"/>
          <w:szCs w:val="23"/>
        </w:rPr>
        <w:t>본</w:t>
      </w:r>
      <w:r w:rsidR="00D43729">
        <w:rPr>
          <w:rFonts w:hint="eastAsia"/>
          <w:szCs w:val="23"/>
        </w:rPr>
        <w:t xml:space="preserve"> </w:t>
      </w:r>
      <w:r w:rsidR="00D43729">
        <w:rPr>
          <w:rFonts w:hint="eastAsia"/>
          <w:szCs w:val="23"/>
        </w:rPr>
        <w:t>계약을</w:t>
      </w:r>
      <w:r w:rsidR="00D43729">
        <w:rPr>
          <w:rFonts w:hint="eastAsia"/>
          <w:szCs w:val="23"/>
        </w:rPr>
        <w:t xml:space="preserve"> </w:t>
      </w:r>
      <w:r w:rsidR="00D43729">
        <w:rPr>
          <w:rFonts w:hint="eastAsia"/>
          <w:szCs w:val="23"/>
        </w:rPr>
        <w:t>체결하고</w:t>
      </w:r>
      <w:r w:rsidR="00D43729">
        <w:rPr>
          <w:rFonts w:hint="eastAsia"/>
          <w:szCs w:val="23"/>
        </w:rPr>
        <w:t xml:space="preserve"> </w:t>
      </w:r>
      <w:r w:rsidR="00D43729">
        <w:rPr>
          <w:rFonts w:hint="eastAsia"/>
          <w:szCs w:val="23"/>
        </w:rPr>
        <w:t>이행하</w:t>
      </w:r>
      <w:r w:rsidR="00AE5D51">
        <w:rPr>
          <w:rFonts w:hint="eastAsia"/>
          <w:szCs w:val="23"/>
        </w:rPr>
        <w:t>는</w:t>
      </w:r>
      <w:r w:rsidR="00AE5D51">
        <w:rPr>
          <w:rFonts w:hint="eastAsia"/>
          <w:szCs w:val="23"/>
        </w:rPr>
        <w:t xml:space="preserve"> </w:t>
      </w:r>
      <w:r w:rsidR="00AE5D51">
        <w:rPr>
          <w:rFonts w:hint="eastAsia"/>
          <w:szCs w:val="23"/>
        </w:rPr>
        <w:t>것은</w:t>
      </w:r>
      <w:r w:rsidR="00554635">
        <w:rPr>
          <w:rFonts w:hint="eastAsia"/>
          <w:szCs w:val="23"/>
        </w:rPr>
        <w:t xml:space="preserve"> </w:t>
      </w:r>
      <w:r w:rsidR="00CD5771">
        <w:rPr>
          <w:rFonts w:hint="eastAsia"/>
          <w:szCs w:val="23"/>
        </w:rPr>
        <w:t>대상회사가</w:t>
      </w:r>
      <w:r w:rsidR="00EC06BA">
        <w:rPr>
          <w:rFonts w:hint="eastAsia"/>
          <w:szCs w:val="23"/>
        </w:rPr>
        <w:t xml:space="preserve"> 2024. 6. 24. </w:t>
      </w:r>
      <w:r w:rsidR="00EC06BA">
        <w:rPr>
          <w:rFonts w:hint="eastAsia"/>
          <w:szCs w:val="23"/>
        </w:rPr>
        <w:t>체결한</w:t>
      </w:r>
      <w:r w:rsidR="00EC06BA">
        <w:rPr>
          <w:rFonts w:hint="eastAsia"/>
          <w:szCs w:val="23"/>
        </w:rPr>
        <w:t xml:space="preserve"> </w:t>
      </w:r>
      <w:r w:rsidR="00EC06BA">
        <w:rPr>
          <w:szCs w:val="23"/>
        </w:rPr>
        <w:t>‘</w:t>
      </w:r>
      <w:r w:rsidR="00EC06BA">
        <w:rPr>
          <w:rFonts w:hint="eastAsia"/>
          <w:szCs w:val="23"/>
        </w:rPr>
        <w:t>주식회사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키이스트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제</w:t>
      </w:r>
      <w:r w:rsidR="00EC06BA">
        <w:rPr>
          <w:rFonts w:hint="eastAsia"/>
          <w:szCs w:val="23"/>
        </w:rPr>
        <w:t>5</w:t>
      </w:r>
      <w:r w:rsidR="00EC06BA">
        <w:rPr>
          <w:rFonts w:hint="eastAsia"/>
          <w:szCs w:val="23"/>
        </w:rPr>
        <w:t>회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무기명식</w:t>
      </w:r>
      <w:r w:rsidR="00EC06BA">
        <w:rPr>
          <w:rFonts w:hint="eastAsia"/>
          <w:szCs w:val="23"/>
        </w:rPr>
        <w:t xml:space="preserve"> </w:t>
      </w:r>
      <w:proofErr w:type="spellStart"/>
      <w:r w:rsidR="00EC06BA">
        <w:rPr>
          <w:rFonts w:hint="eastAsia"/>
          <w:szCs w:val="23"/>
        </w:rPr>
        <w:t>이권부</w:t>
      </w:r>
      <w:proofErr w:type="spellEnd"/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무보증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사모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전환사채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인수계약서</w:t>
      </w:r>
      <w:r w:rsidR="00EC06BA">
        <w:rPr>
          <w:szCs w:val="23"/>
        </w:rPr>
        <w:t>’</w:t>
      </w:r>
      <w:r w:rsidR="00A6381D">
        <w:rPr>
          <w:rFonts w:hint="eastAsia"/>
          <w:szCs w:val="23"/>
        </w:rPr>
        <w:t>의</w:t>
      </w:r>
      <w:r w:rsidR="00A6381D">
        <w:rPr>
          <w:rFonts w:hint="eastAsia"/>
          <w:szCs w:val="23"/>
        </w:rPr>
        <w:t xml:space="preserve"> </w:t>
      </w:r>
      <w:r w:rsidR="00A6381D">
        <w:rPr>
          <w:rFonts w:hint="eastAsia"/>
          <w:szCs w:val="23"/>
        </w:rPr>
        <w:t>중요한</w:t>
      </w:r>
      <w:r w:rsidR="00A6381D">
        <w:rPr>
          <w:rFonts w:hint="eastAsia"/>
          <w:szCs w:val="23"/>
        </w:rPr>
        <w:t xml:space="preserve"> </w:t>
      </w:r>
      <w:r w:rsidR="00A6381D">
        <w:rPr>
          <w:rFonts w:hint="eastAsia"/>
          <w:szCs w:val="23"/>
        </w:rPr>
        <w:t>위반을</w:t>
      </w:r>
      <w:r w:rsidR="00A6381D">
        <w:rPr>
          <w:rFonts w:hint="eastAsia"/>
          <w:szCs w:val="23"/>
        </w:rPr>
        <w:t xml:space="preserve"> </w:t>
      </w:r>
      <w:r w:rsidR="00A6381D">
        <w:rPr>
          <w:rFonts w:hint="eastAsia"/>
          <w:szCs w:val="23"/>
        </w:rPr>
        <w:t>초래하지</w:t>
      </w:r>
      <w:r w:rsidR="00AE5D51">
        <w:rPr>
          <w:rFonts w:hint="eastAsia"/>
          <w:szCs w:val="23"/>
        </w:rPr>
        <w:t xml:space="preserve"> </w:t>
      </w:r>
      <w:r w:rsidR="00AE5D51">
        <w:rPr>
          <w:rFonts w:hint="eastAsia"/>
          <w:szCs w:val="23"/>
        </w:rPr>
        <w:t>아니한다</w:t>
      </w:r>
      <w:r w:rsidR="00AE5D51">
        <w:rPr>
          <w:rFonts w:hint="eastAsia"/>
          <w:szCs w:val="23"/>
        </w:rPr>
        <w:t>.</w:t>
      </w:r>
      <w:r w:rsidR="00853509" w:rsidRPr="00853509">
        <w:rPr>
          <w:rFonts w:hint="eastAsia"/>
          <w:szCs w:val="23"/>
        </w:rPr>
        <w:t xml:space="preserve"> </w:t>
      </w:r>
    </w:p>
    <w:p w14:paraId="49D1662A" w14:textId="2606175D" w:rsidR="00663293" w:rsidRPr="000326A8" w:rsidRDefault="00663293" w:rsidP="00663293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세금</w:t>
      </w:r>
      <w:r w:rsidRPr="000326A8">
        <w:rPr>
          <w:szCs w:val="23"/>
        </w:rPr>
        <w:t xml:space="preserve">.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(</w:t>
      </w:r>
      <w:proofErr w:type="spellStart"/>
      <w:r>
        <w:rPr>
          <w:rFonts w:hint="eastAsia"/>
          <w:szCs w:val="23"/>
        </w:rPr>
        <w:t>i</w:t>
      </w:r>
      <w:proofErr w:type="spellEnd"/>
      <w:r>
        <w:rPr>
          <w:rFonts w:hint="eastAsia"/>
          <w:szCs w:val="23"/>
        </w:rPr>
        <w:t xml:space="preserve">)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따라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적법하게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내에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모든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납세신고를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하였으며</w:t>
      </w:r>
      <w:r>
        <w:rPr>
          <w:rFonts w:hint="eastAsia"/>
          <w:szCs w:val="23"/>
        </w:rPr>
        <w:t xml:space="preserve">, (ii) </w:t>
      </w:r>
      <w:r>
        <w:rPr>
          <w:rFonts w:hint="eastAsia"/>
          <w:szCs w:val="23"/>
        </w:rPr>
        <w:t>법령상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납부하여야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조세</w:t>
      </w:r>
      <w:r>
        <w:rPr>
          <w:rFonts w:hint="eastAsia"/>
          <w:szCs w:val="23"/>
        </w:rPr>
        <w:t>(</w:t>
      </w:r>
      <w:r>
        <w:rPr>
          <w:rFonts w:hint="eastAsia"/>
          <w:szCs w:val="23"/>
        </w:rPr>
        <w:t>다만</w:t>
      </w:r>
      <w:r>
        <w:rPr>
          <w:rFonts w:hint="eastAsia"/>
          <w:szCs w:val="23"/>
        </w:rPr>
        <w:t xml:space="preserve">, </w:t>
      </w:r>
      <w:proofErr w:type="spellStart"/>
      <w:r>
        <w:rPr>
          <w:rFonts w:hint="eastAsia"/>
          <w:szCs w:val="23"/>
        </w:rPr>
        <w:t>신고</w:t>
      </w:r>
      <w:r>
        <w:rPr>
          <w:rFonts w:ascii="바탕" w:hAnsi="바탕" w:hint="eastAsia"/>
          <w:szCs w:val="23"/>
        </w:rPr>
        <w:t>∙</w:t>
      </w:r>
      <w:r>
        <w:rPr>
          <w:rFonts w:hint="eastAsia"/>
          <w:szCs w:val="23"/>
        </w:rPr>
        <w:t>납부</w:t>
      </w:r>
      <w:proofErr w:type="spell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기한이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도래하지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않은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조세는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제외함</w:t>
      </w:r>
      <w:r>
        <w:rPr>
          <w:rFonts w:hint="eastAsia"/>
          <w:szCs w:val="23"/>
        </w:rPr>
        <w:t>)</w:t>
      </w:r>
      <w:r>
        <w:rPr>
          <w:rFonts w:hint="eastAsia"/>
          <w:szCs w:val="23"/>
        </w:rPr>
        <w:t>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모두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납부하였으며</w:t>
      </w:r>
      <w:r>
        <w:rPr>
          <w:rFonts w:hint="eastAsia"/>
          <w:szCs w:val="23"/>
        </w:rPr>
        <w:t>, (i</w:t>
      </w:r>
      <w:r w:rsidR="006C4635">
        <w:rPr>
          <w:rFonts w:hint="eastAsia"/>
          <w:szCs w:val="23"/>
        </w:rPr>
        <w:t>ii</w:t>
      </w:r>
      <w:r>
        <w:rPr>
          <w:rFonts w:hint="eastAsia"/>
          <w:szCs w:val="23"/>
        </w:rPr>
        <w:t xml:space="preserve">) </w:t>
      </w:r>
      <w:r>
        <w:rPr>
          <w:rFonts w:hint="eastAsia"/>
          <w:szCs w:val="23"/>
        </w:rPr>
        <w:t>법령</w:t>
      </w:r>
      <w:r>
        <w:rPr>
          <w:rFonts w:hint="eastAsia"/>
          <w:szCs w:val="23"/>
        </w:rPr>
        <w:lastRenderedPageBreak/>
        <w:t>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원천징수를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하여야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모든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세금을</w:t>
      </w:r>
      <w:r>
        <w:rPr>
          <w:rFonts w:hint="eastAsia"/>
          <w:szCs w:val="23"/>
        </w:rPr>
        <w:t xml:space="preserve"> </w:t>
      </w:r>
      <w:proofErr w:type="spellStart"/>
      <w:r>
        <w:rPr>
          <w:rFonts w:hint="eastAsia"/>
          <w:szCs w:val="23"/>
        </w:rPr>
        <w:t>원천징수하여</w:t>
      </w:r>
      <w:proofErr w:type="spell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내에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적법하게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납부하였다</w:t>
      </w:r>
      <w:r>
        <w:rPr>
          <w:rFonts w:hint="eastAsia"/>
          <w:szCs w:val="23"/>
        </w:rPr>
        <w:t xml:space="preserve">. </w:t>
      </w:r>
      <w:r w:rsidR="006C670A">
        <w:rPr>
          <w:rFonts w:hint="eastAsia"/>
          <w:szCs w:val="23"/>
        </w:rPr>
        <w:t>기준재무제표의</w:t>
      </w:r>
      <w:r w:rsidR="006C670A">
        <w:rPr>
          <w:rFonts w:hint="eastAsia"/>
          <w:szCs w:val="23"/>
        </w:rPr>
        <w:t xml:space="preserve"> </w:t>
      </w:r>
      <w:r w:rsidR="006C670A">
        <w:rPr>
          <w:rFonts w:hint="eastAsia"/>
          <w:szCs w:val="23"/>
        </w:rPr>
        <w:t>작성</w:t>
      </w:r>
      <w:r w:rsidR="006C670A">
        <w:rPr>
          <w:rFonts w:hint="eastAsia"/>
          <w:szCs w:val="23"/>
        </w:rPr>
        <w:t xml:space="preserve"> </w:t>
      </w:r>
      <w:r w:rsidR="006C4635">
        <w:rPr>
          <w:rFonts w:hint="eastAsia"/>
          <w:szCs w:val="23"/>
        </w:rPr>
        <w:t>기준일</w:t>
      </w:r>
      <w:r w:rsidR="006C4635">
        <w:rPr>
          <w:rFonts w:hint="eastAsia"/>
          <w:szCs w:val="23"/>
        </w:rPr>
        <w:t xml:space="preserve"> </w:t>
      </w:r>
      <w:r w:rsidR="006C4635">
        <w:rPr>
          <w:rFonts w:hint="eastAsia"/>
          <w:szCs w:val="23"/>
        </w:rPr>
        <w:t>현재</w:t>
      </w:r>
      <w:r w:rsidR="006C4635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납세의무가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성립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확정되었으나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납기가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미도래한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조세는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</w:t>
      </w:r>
      <w:r w:rsidR="007B6B83">
        <w:rPr>
          <w:rFonts w:hint="eastAsia"/>
          <w:szCs w:val="23"/>
        </w:rPr>
        <w:t>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회계기준</w:t>
      </w:r>
      <w:r w:rsidR="007B6B83">
        <w:rPr>
          <w:rFonts w:hint="eastAsia"/>
          <w:szCs w:val="23"/>
        </w:rPr>
        <w:t xml:space="preserve"> </w:t>
      </w:r>
      <w:r w:rsidR="007B6B83">
        <w:rPr>
          <w:rFonts w:hint="eastAsia"/>
          <w:szCs w:val="23"/>
        </w:rPr>
        <w:t>또는</w:t>
      </w:r>
      <w:r w:rsidR="007B6B83">
        <w:rPr>
          <w:rFonts w:hint="eastAsia"/>
          <w:szCs w:val="23"/>
        </w:rPr>
        <w:t xml:space="preserve"> </w:t>
      </w:r>
      <w:r w:rsidR="007B6B83">
        <w:rPr>
          <w:rFonts w:hint="eastAsia"/>
          <w:szCs w:val="23"/>
        </w:rPr>
        <w:t>관행</w:t>
      </w:r>
      <w:r>
        <w:rPr>
          <w:rFonts w:hint="eastAsia"/>
          <w:szCs w:val="23"/>
        </w:rPr>
        <w:t>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따라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기준재무제표에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모두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부채로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계상되어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있다</w:t>
      </w:r>
      <w:r>
        <w:rPr>
          <w:rFonts w:hint="eastAsia"/>
          <w:szCs w:val="23"/>
        </w:rPr>
        <w:t>(</w:t>
      </w:r>
      <w:r>
        <w:rPr>
          <w:rFonts w:hint="eastAsia"/>
          <w:szCs w:val="23"/>
        </w:rPr>
        <w:t>단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대상회사</w:t>
      </w:r>
      <w:r w:rsidR="00214E7C">
        <w:rPr>
          <w:rFonts w:hint="eastAsia"/>
          <w:szCs w:val="23"/>
        </w:rPr>
        <w:t>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회계기준</w:t>
      </w:r>
      <w:r w:rsidR="00214E7C">
        <w:rPr>
          <w:rFonts w:hint="eastAsia"/>
          <w:szCs w:val="23"/>
        </w:rPr>
        <w:t xml:space="preserve"> </w:t>
      </w:r>
      <w:r w:rsidR="00214E7C">
        <w:rPr>
          <w:rFonts w:hint="eastAsia"/>
          <w:szCs w:val="23"/>
        </w:rPr>
        <w:t>또는</w:t>
      </w:r>
      <w:r w:rsidR="00214E7C">
        <w:rPr>
          <w:rFonts w:hint="eastAsia"/>
          <w:szCs w:val="23"/>
        </w:rPr>
        <w:t xml:space="preserve"> </w:t>
      </w:r>
      <w:r w:rsidR="00214E7C">
        <w:rPr>
          <w:rFonts w:hint="eastAsia"/>
          <w:szCs w:val="23"/>
        </w:rPr>
        <w:t>관행</w:t>
      </w:r>
      <w:r>
        <w:rPr>
          <w:rFonts w:hint="eastAsia"/>
          <w:szCs w:val="23"/>
        </w:rPr>
        <w:t>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따라</w:t>
      </w:r>
      <w:r>
        <w:rPr>
          <w:rFonts w:hint="eastAsia"/>
          <w:szCs w:val="23"/>
        </w:rPr>
        <w:t xml:space="preserve"> </w:t>
      </w:r>
      <w:r w:rsidR="00522E7A">
        <w:rPr>
          <w:rFonts w:hint="eastAsia"/>
          <w:szCs w:val="23"/>
        </w:rPr>
        <w:t>사업연도</w:t>
      </w:r>
      <w:r w:rsidR="00522E7A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결산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과정에서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발생하는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차이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조정은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예외로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함</w:t>
      </w:r>
      <w:r>
        <w:rPr>
          <w:rFonts w:hint="eastAsia"/>
          <w:szCs w:val="23"/>
        </w:rPr>
        <w:t xml:space="preserve">). </w:t>
      </w:r>
      <w:r>
        <w:rPr>
          <w:rFonts w:hint="eastAsia"/>
          <w:szCs w:val="23"/>
        </w:rPr>
        <w:t>대상회사가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부담하는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세금과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소송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정부기관에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미납된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것으로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주장되고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조세는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없으며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매도인이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알고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그러한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주장이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제기될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우려도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 xml:space="preserve">. </w:t>
      </w:r>
    </w:p>
    <w:p w14:paraId="4BFF45D5" w14:textId="77777777" w:rsidR="005C18AA" w:rsidRDefault="005C18A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보험</w:t>
      </w:r>
      <w:r w:rsidRPr="000326A8">
        <w:rPr>
          <w:szCs w:val="23"/>
          <w:u w:val="single"/>
        </w:rPr>
        <w:t>.</w:t>
      </w:r>
      <w:r w:rsidRPr="000326A8">
        <w:rPr>
          <w:szCs w:val="23"/>
        </w:rPr>
        <w:t xml:space="preserve">  </w:t>
      </w:r>
      <w:r w:rsidR="007A6167" w:rsidRPr="000326A8">
        <w:rPr>
          <w:szCs w:val="23"/>
        </w:rPr>
        <w:t>대상회사</w:t>
      </w:r>
      <w:r w:rsidR="00EC0A45">
        <w:rPr>
          <w:rFonts w:hint="eastAsia"/>
          <w:szCs w:val="23"/>
        </w:rPr>
        <w:t>는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법률상</w:t>
      </w:r>
      <w:r w:rsidR="007A6167" w:rsidRPr="000326A8">
        <w:rPr>
          <w:szCs w:val="23"/>
        </w:rPr>
        <w:t xml:space="preserve"> </w:t>
      </w:r>
      <w:r w:rsidR="00271DCC">
        <w:rPr>
          <w:rFonts w:hint="eastAsia"/>
          <w:szCs w:val="23"/>
        </w:rPr>
        <w:t>가입이</w:t>
      </w:r>
      <w:r w:rsidR="00271DCC">
        <w:rPr>
          <w:rFonts w:hint="eastAsia"/>
          <w:szCs w:val="23"/>
        </w:rPr>
        <w:t xml:space="preserve"> </w:t>
      </w:r>
      <w:r w:rsidR="007A6167" w:rsidRPr="000326A8">
        <w:rPr>
          <w:szCs w:val="23"/>
        </w:rPr>
        <w:t>요구되는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보험을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가입하고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있고</w:t>
      </w:r>
      <w:r w:rsidR="007A6167" w:rsidRPr="000326A8">
        <w:rPr>
          <w:szCs w:val="23"/>
        </w:rPr>
        <w:t xml:space="preserve">, </w:t>
      </w:r>
      <w:r w:rsidR="004313E3">
        <w:rPr>
          <w:rFonts w:hint="eastAsia"/>
          <w:szCs w:val="23"/>
        </w:rPr>
        <w:t>그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보험계약은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적법하게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체결되</w:t>
      </w:r>
      <w:r w:rsidR="004313E3">
        <w:rPr>
          <w:rFonts w:hint="eastAsia"/>
          <w:szCs w:val="23"/>
        </w:rPr>
        <w:t>어</w:t>
      </w:r>
      <w:r w:rsidR="004313E3">
        <w:rPr>
          <w:rFonts w:hint="eastAsia"/>
          <w:szCs w:val="23"/>
        </w:rPr>
        <w:t xml:space="preserve"> </w:t>
      </w:r>
      <w:r w:rsidR="004313E3">
        <w:rPr>
          <w:rFonts w:hint="eastAsia"/>
          <w:szCs w:val="23"/>
        </w:rPr>
        <w:t>현재</w:t>
      </w:r>
      <w:r w:rsidR="004313E3">
        <w:rPr>
          <w:rFonts w:hint="eastAsia"/>
          <w:szCs w:val="23"/>
        </w:rPr>
        <w:t xml:space="preserve"> </w:t>
      </w:r>
      <w:r w:rsidR="004313E3">
        <w:rPr>
          <w:rFonts w:hint="eastAsia"/>
          <w:szCs w:val="23"/>
        </w:rPr>
        <w:t>유효하</w:t>
      </w:r>
      <w:r w:rsidR="007A6167" w:rsidRPr="000326A8">
        <w:rPr>
          <w:szCs w:val="23"/>
        </w:rPr>
        <w:t>며</w:t>
      </w:r>
      <w:r w:rsidR="007A6167" w:rsidRPr="000326A8">
        <w:rPr>
          <w:szCs w:val="23"/>
        </w:rPr>
        <w:t xml:space="preserve">, </w:t>
      </w:r>
      <w:r w:rsidR="007A6167" w:rsidRPr="000326A8">
        <w:rPr>
          <w:szCs w:val="23"/>
        </w:rPr>
        <w:t>그와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관련한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보험료는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기한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내에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납부되었다</w:t>
      </w:r>
      <w:r w:rsidR="007A6167" w:rsidRPr="000326A8">
        <w:rPr>
          <w:szCs w:val="23"/>
        </w:rPr>
        <w:t xml:space="preserve">. </w:t>
      </w:r>
    </w:p>
    <w:p w14:paraId="5291D9D2" w14:textId="164A6E09" w:rsidR="00663293" w:rsidRPr="000326A8" w:rsidRDefault="00663293" w:rsidP="00663293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특수관계인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거래</w:t>
      </w:r>
      <w:r>
        <w:rPr>
          <w:rFonts w:hint="eastAsia"/>
          <w:szCs w:val="23"/>
          <w:u w:val="single"/>
        </w:rPr>
        <w:t>.</w:t>
      </w:r>
      <w:r>
        <w:rPr>
          <w:rFonts w:hint="eastAsia"/>
          <w:szCs w:val="23"/>
        </w:rPr>
        <w:t xml:space="preserve">  </w:t>
      </w:r>
      <w:r>
        <w:rPr>
          <w:rFonts w:hint="eastAsia"/>
          <w:szCs w:val="23"/>
        </w:rPr>
        <w:t>대상회사를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일방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당사자로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특수관계인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계열회사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주주를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상대방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당사자로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이루어진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모든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거래는</w:t>
      </w:r>
      <w:r>
        <w:rPr>
          <w:rFonts w:hint="eastAsia"/>
          <w:szCs w:val="23"/>
        </w:rPr>
        <w:t xml:space="preserve"> </w:t>
      </w:r>
      <w:r w:rsidR="004D0FF9">
        <w:rPr>
          <w:rFonts w:hint="eastAsia"/>
          <w:szCs w:val="23"/>
        </w:rPr>
        <w:t>중요한</w:t>
      </w:r>
      <w:r w:rsidR="004D0FF9">
        <w:rPr>
          <w:rFonts w:hint="eastAsia"/>
          <w:szCs w:val="23"/>
        </w:rPr>
        <w:t xml:space="preserve"> </w:t>
      </w:r>
      <w:r w:rsidR="004D0FF9">
        <w:rPr>
          <w:rFonts w:hint="eastAsia"/>
          <w:szCs w:val="23"/>
        </w:rPr>
        <w:t>측면에서</w:t>
      </w:r>
      <w:r w:rsidR="004D0FF9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특수관계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</w:t>
      </w:r>
      <w:r>
        <w:rPr>
          <w:rFonts w:hint="eastAsia"/>
          <w:szCs w:val="23"/>
        </w:rPr>
        <w:t>3</w:t>
      </w:r>
      <w:r>
        <w:rPr>
          <w:rFonts w:hint="eastAsia"/>
          <w:szCs w:val="23"/>
        </w:rPr>
        <w:t>자와의</w:t>
      </w:r>
      <w:r>
        <w:rPr>
          <w:rFonts w:hint="eastAsia"/>
          <w:szCs w:val="23"/>
        </w:rPr>
        <w:t xml:space="preserve"> </w:t>
      </w:r>
      <w:proofErr w:type="spellStart"/>
      <w:r>
        <w:rPr>
          <w:rFonts w:hint="eastAsia"/>
          <w:szCs w:val="23"/>
        </w:rPr>
        <w:t>거래에서와</w:t>
      </w:r>
      <w:proofErr w:type="spell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같은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공정한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거래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조건으로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체결되고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따라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이행되었다</w:t>
      </w:r>
      <w:r>
        <w:rPr>
          <w:rFonts w:hint="eastAsia"/>
          <w:szCs w:val="23"/>
        </w:rPr>
        <w:t xml:space="preserve">. </w:t>
      </w:r>
    </w:p>
    <w:p w14:paraId="1B26E282" w14:textId="0A47BEE7" w:rsidR="00BC24C4" w:rsidRPr="00A445C7" w:rsidRDefault="00BC24C4" w:rsidP="000639C4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다른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진술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보장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없음</w:t>
      </w:r>
      <w:r w:rsidRPr="006B5C45">
        <w:rPr>
          <w:szCs w:val="23"/>
        </w:rPr>
        <w:t xml:space="preserve">. </w:t>
      </w:r>
      <w:r w:rsidR="0019190E">
        <w:rPr>
          <w:szCs w:val="23"/>
        </w:rPr>
        <w:t xml:space="preserve"> </w:t>
      </w:r>
      <w:r w:rsidRPr="006B5C45">
        <w:rPr>
          <w:rFonts w:hint="eastAsia"/>
          <w:szCs w:val="23"/>
        </w:rPr>
        <w:t>본</w:t>
      </w:r>
      <w:r w:rsidRPr="006B5C45">
        <w:rPr>
          <w:szCs w:val="23"/>
        </w:rPr>
        <w:t xml:space="preserve"> </w:t>
      </w:r>
      <w:r w:rsidR="009204FE">
        <w:rPr>
          <w:szCs w:val="23"/>
          <w:u w:val="single"/>
        </w:rPr>
        <w:fldChar w:fldCharType="begin"/>
      </w:r>
      <w:r w:rsidR="009204FE">
        <w:rPr>
          <w:szCs w:val="23"/>
        </w:rPr>
        <w:instrText xml:space="preserve"> REF _Ref105667065 \w \h </w:instrText>
      </w:r>
      <w:r w:rsidR="009204FE">
        <w:rPr>
          <w:szCs w:val="23"/>
          <w:u w:val="single"/>
        </w:rPr>
        <w:instrText xml:space="preserve"> \* MERGEFORMAT </w:instrText>
      </w:r>
      <w:r w:rsidR="009204FE">
        <w:rPr>
          <w:szCs w:val="23"/>
          <w:u w:val="single"/>
        </w:rPr>
      </w:r>
      <w:r w:rsidR="009204FE">
        <w:rPr>
          <w:szCs w:val="23"/>
          <w:u w:val="single"/>
        </w:rPr>
        <w:fldChar w:fldCharType="separate"/>
      </w:r>
      <w:r w:rsidR="00CE16BB" w:rsidRPr="00524F33">
        <w:rPr>
          <w:rFonts w:hint="eastAsia"/>
          <w:szCs w:val="23"/>
          <w:u w:val="single"/>
        </w:rPr>
        <w:t>별첨</w:t>
      </w:r>
      <w:r w:rsidR="00CE16BB">
        <w:rPr>
          <w:rFonts w:hint="eastAsia"/>
          <w:szCs w:val="23"/>
        </w:rPr>
        <w:t xml:space="preserve"> </w:t>
      </w:r>
      <w:r w:rsidR="009204FE">
        <w:rPr>
          <w:szCs w:val="23"/>
          <w:u w:val="single"/>
        </w:rPr>
        <w:fldChar w:fldCharType="end"/>
      </w:r>
      <w:r w:rsidRPr="006B5C45">
        <w:rPr>
          <w:rFonts w:hint="eastAsia"/>
          <w:szCs w:val="23"/>
        </w:rPr>
        <w:t>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규정된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매도인의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보장은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매도인</w:t>
      </w:r>
      <w:r w:rsidRPr="006B5C45">
        <w:rPr>
          <w:szCs w:val="23"/>
        </w:rPr>
        <w:t xml:space="preserve">, </w:t>
      </w:r>
      <w:r w:rsidRPr="006B5C45">
        <w:rPr>
          <w:rFonts w:hint="eastAsia"/>
          <w:szCs w:val="23"/>
        </w:rPr>
        <w:t>대상주식</w:t>
      </w:r>
      <w:r w:rsidR="00792C88">
        <w:rPr>
          <w:rFonts w:hint="eastAsia"/>
          <w:szCs w:val="23"/>
        </w:rPr>
        <w:t xml:space="preserve"> </w:t>
      </w:r>
      <w:r w:rsidR="00792C88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대상회사에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보장의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전부이며</w:t>
      </w:r>
      <w:r w:rsidRPr="006B5C45">
        <w:rPr>
          <w:szCs w:val="23"/>
        </w:rPr>
        <w:t xml:space="preserve">, </w:t>
      </w:r>
      <w:r w:rsidRPr="006B5C45">
        <w:rPr>
          <w:rFonts w:hint="eastAsia"/>
          <w:szCs w:val="23"/>
        </w:rPr>
        <w:t>매도인은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본</w:t>
      </w:r>
      <w:r w:rsidRPr="006B5C45">
        <w:rPr>
          <w:szCs w:val="23"/>
        </w:rPr>
        <w:t xml:space="preserve"> </w:t>
      </w:r>
      <w:r w:rsidR="00717512" w:rsidRPr="00717512">
        <w:rPr>
          <w:szCs w:val="23"/>
        </w:rPr>
        <w:fldChar w:fldCharType="begin"/>
      </w:r>
      <w:r w:rsidR="00717512" w:rsidRPr="00717512">
        <w:rPr>
          <w:szCs w:val="23"/>
        </w:rPr>
        <w:instrText xml:space="preserve"> REF _Ref105667065 \w \h </w:instrText>
      </w:r>
      <w:r w:rsidR="00717512">
        <w:rPr>
          <w:szCs w:val="23"/>
        </w:rPr>
        <w:instrText xml:space="preserve"> \* MERGEFORMAT </w:instrText>
      </w:r>
      <w:r w:rsidR="00717512" w:rsidRPr="00717512">
        <w:rPr>
          <w:szCs w:val="23"/>
        </w:rPr>
      </w:r>
      <w:r w:rsidR="00717512" w:rsidRPr="00717512">
        <w:rPr>
          <w:szCs w:val="23"/>
        </w:rPr>
        <w:fldChar w:fldCharType="separate"/>
      </w:r>
      <w:r w:rsidR="00CE16BB" w:rsidRPr="00524F33">
        <w:rPr>
          <w:rFonts w:hint="eastAsia"/>
          <w:szCs w:val="23"/>
          <w:u w:val="single"/>
        </w:rPr>
        <w:t>별첨</w:t>
      </w:r>
      <w:r w:rsidR="00CE16BB">
        <w:rPr>
          <w:rFonts w:hint="eastAsia"/>
          <w:szCs w:val="23"/>
        </w:rPr>
        <w:t xml:space="preserve"> </w:t>
      </w:r>
      <w:r w:rsidR="00717512" w:rsidRPr="00717512">
        <w:rPr>
          <w:szCs w:val="23"/>
        </w:rPr>
        <w:fldChar w:fldCharType="end"/>
      </w:r>
      <w:r w:rsidRPr="006B5C45">
        <w:rPr>
          <w:rFonts w:hint="eastAsia"/>
          <w:szCs w:val="23"/>
        </w:rPr>
        <w:t>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기재된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이외에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매도인</w:t>
      </w:r>
      <w:r w:rsidRPr="006B5C45">
        <w:rPr>
          <w:szCs w:val="23"/>
        </w:rPr>
        <w:t xml:space="preserve">, </w:t>
      </w:r>
      <w:r w:rsidRPr="006B5C45">
        <w:rPr>
          <w:rFonts w:hint="eastAsia"/>
          <w:szCs w:val="23"/>
        </w:rPr>
        <w:t>대상주식</w:t>
      </w:r>
      <w:r w:rsidR="00792C88">
        <w:rPr>
          <w:rFonts w:hint="eastAsia"/>
          <w:szCs w:val="23"/>
        </w:rPr>
        <w:t xml:space="preserve"> </w:t>
      </w:r>
      <w:r w:rsidR="00792C88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대상회사에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대하여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어떠한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명시적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또는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묵시적인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진술이나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보장도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하지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아니한다</w:t>
      </w:r>
      <w:r w:rsidRPr="006B5C45">
        <w:rPr>
          <w:szCs w:val="23"/>
        </w:rPr>
        <w:t>.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또한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매도인이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실사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기타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경로를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통해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매수인에게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제시한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대상회사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관련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예측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경영목표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사업계획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추정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전망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수익성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등에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대하여는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어떠한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진술이나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보장이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제공되지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않았고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이는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어떠한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사유로도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본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계약상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손해배상의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근거나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대상이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되지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아니한다</w:t>
      </w:r>
      <w:r w:rsidR="00DE2C05">
        <w:rPr>
          <w:rFonts w:hint="eastAsia"/>
          <w:szCs w:val="23"/>
        </w:rPr>
        <w:t>.</w:t>
      </w:r>
    </w:p>
    <w:p w14:paraId="3DCC5ECE" w14:textId="77777777" w:rsidR="008E4520" w:rsidRPr="000326A8" w:rsidRDefault="008E4520" w:rsidP="008E4520">
      <w:pPr>
        <w:tabs>
          <w:tab w:val="num" w:pos="851"/>
        </w:tabs>
        <w:topLinePunct/>
        <w:spacing w:after="288" w:line="312" w:lineRule="auto"/>
        <w:ind w:left="851"/>
        <w:rPr>
          <w:rFonts w:ascii="Times New Roman"/>
          <w:sz w:val="22"/>
          <w:szCs w:val="23"/>
        </w:rPr>
      </w:pPr>
    </w:p>
    <w:p w14:paraId="645DECE9" w14:textId="77777777" w:rsidR="008E4520" w:rsidRPr="000326A8" w:rsidRDefault="008E4520">
      <w:pPr>
        <w:widowControl/>
        <w:wordWrap/>
        <w:spacing w:after="0" w:line="240" w:lineRule="auto"/>
        <w:jc w:val="left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br w:type="page"/>
      </w:r>
    </w:p>
    <w:p w14:paraId="02568BF4" w14:textId="79730236" w:rsidR="008E4520" w:rsidRPr="000326A8" w:rsidRDefault="008E4520" w:rsidP="00DB084E">
      <w:pPr>
        <w:pStyle w:val="LK"/>
      </w:pPr>
      <w:r w:rsidRPr="000326A8">
        <w:lastRenderedPageBreak/>
        <w:t xml:space="preserve"> </w:t>
      </w:r>
      <w:bookmarkStart w:id="171" w:name="_Ref105668092"/>
      <w:bookmarkStart w:id="172" w:name="_Toc176821211"/>
      <w:r w:rsidRPr="000326A8">
        <w:t>4.</w:t>
      </w:r>
      <w:bookmarkEnd w:id="171"/>
      <w:bookmarkEnd w:id="172"/>
      <w:r w:rsidR="00773320">
        <w:rPr>
          <w:rFonts w:hint="eastAsia"/>
        </w:rPr>
        <w:t>3</w:t>
      </w:r>
    </w:p>
    <w:p w14:paraId="4D43B2EE" w14:textId="77777777" w:rsidR="008E4520" w:rsidRPr="00F724F8" w:rsidRDefault="008E4520" w:rsidP="000639C4">
      <w:pPr>
        <w:pStyle w:val="LK0"/>
        <w:keepNext w:val="0"/>
      </w:pPr>
      <w:r w:rsidRPr="000326A8">
        <w:t>매수인의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</w:p>
    <w:p w14:paraId="39344382" w14:textId="7D734D33" w:rsidR="0006736C" w:rsidRPr="000326A8" w:rsidRDefault="0006736C" w:rsidP="00DB2E21">
      <w:pPr>
        <w:pStyle w:val="LKLevel3"/>
        <w:numPr>
          <w:ilvl w:val="2"/>
          <w:numId w:val="34"/>
        </w:numPr>
        <w:ind w:left="794"/>
      </w:pPr>
      <w:r w:rsidRPr="006250EE">
        <w:rPr>
          <w:rFonts w:hint="eastAsia"/>
          <w:u w:val="single"/>
        </w:rPr>
        <w:t>설립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법률에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설립되어</w:t>
      </w:r>
      <w:r w:rsidRPr="000326A8">
        <w:t xml:space="preserve"> </w:t>
      </w:r>
      <w:r w:rsidRPr="000326A8">
        <w:t>유효하게</w:t>
      </w:r>
      <w:r w:rsidRPr="000326A8">
        <w:t xml:space="preserve"> </w:t>
      </w:r>
      <w:r w:rsidRPr="000326A8">
        <w:t>존속하는</w:t>
      </w:r>
      <w:r w:rsidRPr="000326A8">
        <w:t xml:space="preserve"> </w:t>
      </w:r>
      <w:r w:rsidR="002C6950">
        <w:rPr>
          <w:rFonts w:hint="eastAsia"/>
        </w:rPr>
        <w:t>회사</w:t>
      </w:r>
      <w:r w:rsidRPr="000326A8">
        <w:t>이다</w:t>
      </w:r>
      <w:r w:rsidRPr="000326A8">
        <w:t>.</w:t>
      </w:r>
    </w:p>
    <w:p w14:paraId="250EA40D" w14:textId="77777777" w:rsidR="0006736C" w:rsidRPr="000326A8" w:rsidRDefault="0088628D" w:rsidP="000639C4">
      <w:pPr>
        <w:pStyle w:val="LKLevel3"/>
        <w:ind w:left="794"/>
      </w:pPr>
      <w:bookmarkStart w:id="173" w:name="_DV_M70"/>
      <w:bookmarkEnd w:id="173"/>
      <w:r w:rsidRPr="000326A8">
        <w:rPr>
          <w:u w:val="single"/>
        </w:rPr>
        <w:t>능력</w:t>
      </w:r>
      <w:r w:rsidR="00966A10" w:rsidRPr="000326A8">
        <w:rPr>
          <w:u w:val="single"/>
        </w:rPr>
        <w:t xml:space="preserve"> </w:t>
      </w:r>
      <w:r w:rsidR="00966A10" w:rsidRPr="000326A8">
        <w:rPr>
          <w:u w:val="single"/>
        </w:rPr>
        <w:t>및</w:t>
      </w:r>
      <w:r w:rsidR="00966A10" w:rsidRPr="000326A8">
        <w:rPr>
          <w:u w:val="single"/>
        </w:rPr>
        <w:t xml:space="preserve"> </w:t>
      </w:r>
      <w:r w:rsidRPr="000326A8">
        <w:rPr>
          <w:u w:val="single"/>
        </w:rPr>
        <w:t>권</w:t>
      </w:r>
      <w:r w:rsidR="0006736C" w:rsidRPr="000326A8">
        <w:rPr>
          <w:u w:val="single"/>
        </w:rPr>
        <w:t>한</w:t>
      </w:r>
      <w:r w:rsidR="0006736C" w:rsidRPr="000326A8">
        <w:t xml:space="preserve">.  </w:t>
      </w:r>
      <w:r w:rsidR="0006736C" w:rsidRPr="000326A8">
        <w:t>매수인은</w:t>
      </w:r>
      <w:r w:rsidR="0006736C" w:rsidRPr="000326A8">
        <w:t xml:space="preserve"> </w:t>
      </w:r>
      <w:r w:rsidR="0006736C" w:rsidRPr="000326A8">
        <w:t>본</w:t>
      </w:r>
      <w:r w:rsidR="0006736C" w:rsidRPr="000326A8">
        <w:t xml:space="preserve"> </w:t>
      </w:r>
      <w:r w:rsidR="0006736C" w:rsidRPr="000326A8">
        <w:t>계약의</w:t>
      </w:r>
      <w:r w:rsidR="0006736C" w:rsidRPr="000326A8">
        <w:t xml:space="preserve"> </w:t>
      </w:r>
      <w:r w:rsidR="0006736C" w:rsidRPr="000326A8">
        <w:t>체결</w:t>
      </w:r>
      <w:r w:rsidR="00CD58CE">
        <w:rPr>
          <w:rFonts w:hint="eastAsia"/>
        </w:rPr>
        <w:t xml:space="preserve"> </w:t>
      </w:r>
      <w:r w:rsidR="00CD58CE">
        <w:rPr>
          <w:rFonts w:hint="eastAsia"/>
        </w:rPr>
        <w:t>및</w:t>
      </w:r>
      <w:r w:rsidR="0006736C" w:rsidRPr="000326A8">
        <w:t xml:space="preserve"> </w:t>
      </w:r>
      <w:r w:rsidR="0006736C" w:rsidRPr="000326A8">
        <w:t>이행에</w:t>
      </w:r>
      <w:r w:rsidR="0006736C" w:rsidRPr="000326A8">
        <w:t xml:space="preserve"> </w:t>
      </w:r>
      <w:r w:rsidR="0006736C" w:rsidRPr="000326A8">
        <w:t>필요한</w:t>
      </w:r>
      <w:r w:rsidR="0006736C" w:rsidRPr="000326A8">
        <w:t xml:space="preserve"> </w:t>
      </w:r>
      <w:r w:rsidR="0006736C" w:rsidRPr="000326A8">
        <w:t>능력</w:t>
      </w:r>
      <w:r w:rsidR="0006736C" w:rsidRPr="000326A8">
        <w:t xml:space="preserve"> </w:t>
      </w:r>
      <w:r w:rsidR="0006736C" w:rsidRPr="000326A8">
        <w:t>및</w:t>
      </w:r>
      <w:r w:rsidR="0006736C" w:rsidRPr="000326A8">
        <w:t xml:space="preserve"> </w:t>
      </w:r>
      <w:r w:rsidR="0006736C" w:rsidRPr="000326A8">
        <w:t>권한을</w:t>
      </w:r>
      <w:r w:rsidR="0006736C" w:rsidRPr="000326A8">
        <w:t xml:space="preserve"> </w:t>
      </w:r>
      <w:r w:rsidR="0006736C" w:rsidRPr="000326A8">
        <w:t>가지고</w:t>
      </w:r>
      <w:r w:rsidR="0006736C" w:rsidRPr="000326A8">
        <w:t xml:space="preserve"> </w:t>
      </w:r>
      <w:r w:rsidR="0006736C" w:rsidRPr="000326A8">
        <w:t>있다</w:t>
      </w:r>
      <w:r w:rsidR="0006736C" w:rsidRPr="000326A8">
        <w:t>.</w:t>
      </w:r>
    </w:p>
    <w:p w14:paraId="3DB847B0" w14:textId="77777777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수권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="00CD58CE">
        <w:rPr>
          <w:rFonts w:hint="eastAsia"/>
        </w:rPr>
        <w:t xml:space="preserve"> </w:t>
      </w:r>
      <w:r w:rsidR="00CD58CE">
        <w:rPr>
          <w:rFonts w:hint="eastAsia"/>
        </w:rPr>
        <w:t>및</w:t>
      </w:r>
      <w:r w:rsidRPr="000326A8">
        <w:t xml:space="preserve"> </w:t>
      </w:r>
      <w:r w:rsidRPr="000326A8">
        <w:t>이행에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적법한</w:t>
      </w:r>
      <w:r w:rsidRPr="000326A8">
        <w:t xml:space="preserve"> </w:t>
      </w:r>
      <w:r w:rsidRPr="000326A8">
        <w:t>내부수권절차를</w:t>
      </w:r>
      <w:r w:rsidRPr="000326A8">
        <w:t xml:space="preserve"> </w:t>
      </w:r>
      <w:r w:rsidRPr="000326A8">
        <w:t>거쳤다</w:t>
      </w:r>
      <w:r w:rsidRPr="000326A8">
        <w:t>.</w:t>
      </w:r>
    </w:p>
    <w:p w14:paraId="61A2F0EB" w14:textId="77777777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구속력</w:t>
      </w:r>
      <w:r w:rsidRPr="000326A8">
        <w:t xml:space="preserve">.  </w:t>
      </w: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="00084833">
        <w:rPr>
          <w:rFonts w:hint="eastAsia"/>
        </w:rPr>
        <w:t>매수인에</w:t>
      </w:r>
      <w:r w:rsidR="00084833">
        <w:rPr>
          <w:rFonts w:hint="eastAsia"/>
        </w:rPr>
        <w:t xml:space="preserve"> </w:t>
      </w:r>
      <w:r w:rsidR="00084833">
        <w:rPr>
          <w:rFonts w:hint="eastAsia"/>
        </w:rPr>
        <w:t>의하여</w:t>
      </w:r>
      <w:r w:rsidR="00084833">
        <w:rPr>
          <w:rFonts w:hint="eastAsia"/>
        </w:rPr>
        <w:t xml:space="preserve"> </w:t>
      </w:r>
      <w:r w:rsidRPr="000326A8">
        <w:t>적법하</w:t>
      </w:r>
      <w:r w:rsidR="00084833">
        <w:rPr>
          <w:rFonts w:hint="eastAsia"/>
        </w:rPr>
        <w:t>게</w:t>
      </w:r>
      <w:r w:rsidR="00084833">
        <w:rPr>
          <w:rFonts w:hint="eastAsia"/>
        </w:rPr>
        <w:t xml:space="preserve"> </w:t>
      </w:r>
      <w:r w:rsidR="00084833">
        <w:rPr>
          <w:rFonts w:hint="eastAsia"/>
        </w:rPr>
        <w:t>체결되어</w:t>
      </w:r>
      <w:r w:rsidRPr="000326A8">
        <w:t xml:space="preserve"> </w:t>
      </w:r>
      <w:r w:rsidRPr="000326A8">
        <w:t>유효하며</w:t>
      </w:r>
      <w:r w:rsidRPr="000326A8">
        <w:t xml:space="preserve"> </w:t>
      </w:r>
      <w:r w:rsidRPr="000326A8">
        <w:t>구속력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="003F78F8">
        <w:t>매</w:t>
      </w:r>
      <w:r w:rsidR="003F78F8">
        <w:rPr>
          <w:rFonts w:hint="eastAsia"/>
        </w:rPr>
        <w:t>수</w:t>
      </w:r>
      <w:r w:rsidRPr="000326A8">
        <w:t>인의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규정하고</w:t>
      </w:r>
      <w:r w:rsidRPr="000326A8">
        <w:t xml:space="preserve"> </w:t>
      </w:r>
      <w:r w:rsidRPr="000326A8">
        <w:t>있고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조건에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집행</w:t>
      </w:r>
      <w:r w:rsidRPr="000326A8">
        <w:t xml:space="preserve"> </w:t>
      </w:r>
      <w:r w:rsidRPr="000326A8">
        <w:t>가능하다</w:t>
      </w:r>
      <w:r w:rsidRPr="000326A8">
        <w:t>.</w:t>
      </w:r>
    </w:p>
    <w:p w14:paraId="43015A3C" w14:textId="78098BDF" w:rsidR="0006736C" w:rsidRPr="000326A8" w:rsidRDefault="0006736C" w:rsidP="000639C4">
      <w:pPr>
        <w:pStyle w:val="LKLevel3"/>
        <w:ind w:left="794"/>
      </w:pPr>
      <w:bookmarkStart w:id="174" w:name="_DV_M72"/>
      <w:bookmarkEnd w:id="174"/>
      <w:r w:rsidRPr="000326A8">
        <w:rPr>
          <w:u w:val="single"/>
        </w:rPr>
        <w:t>인허가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및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동의</w:t>
      </w:r>
      <w:r w:rsidRPr="000326A8">
        <w:t xml:space="preserve">. </w:t>
      </w:r>
      <w:r w:rsidR="00682584">
        <w:rPr>
          <w:rFonts w:hint="eastAsia"/>
        </w:rPr>
        <w:t xml:space="preserve"> </w:t>
      </w: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이행하며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Pr="000326A8">
        <w:t>완료함에</w:t>
      </w:r>
      <w:r w:rsidRPr="000326A8">
        <w:t xml:space="preserve"> </w:t>
      </w:r>
      <w:r w:rsidRPr="000326A8">
        <w:t>있어서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="005020E5">
        <w:rPr>
          <w:rFonts w:hint="eastAsia"/>
        </w:rPr>
        <w:t>필요적</w:t>
      </w:r>
      <w:r w:rsidR="005020E5">
        <w:rPr>
          <w:rFonts w:hint="eastAsia"/>
        </w:rPr>
        <w:t xml:space="preserve"> </w:t>
      </w:r>
      <w:r w:rsidR="005020E5">
        <w:rPr>
          <w:rFonts w:hint="eastAsia"/>
        </w:rPr>
        <w:t>승인</w:t>
      </w:r>
      <w:r w:rsidR="005020E5">
        <w:rPr>
          <w:rFonts w:hint="eastAsia"/>
        </w:rPr>
        <w:t xml:space="preserve"> </w:t>
      </w:r>
      <w:r w:rsidRPr="000326A8">
        <w:t>또는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자의</w:t>
      </w:r>
      <w:r w:rsidRPr="000326A8">
        <w:t xml:space="preserve"> </w:t>
      </w:r>
      <w:r w:rsidRPr="000326A8">
        <w:t>동의</w:t>
      </w:r>
      <w:r w:rsidRPr="000326A8">
        <w:t xml:space="preserve"> </w:t>
      </w:r>
      <w:r w:rsidRPr="000326A8">
        <w:t>등은</w:t>
      </w:r>
      <w:r w:rsidRPr="000326A8">
        <w:t xml:space="preserve"> </w:t>
      </w:r>
      <w:r w:rsidRPr="000326A8">
        <w:t>없다</w:t>
      </w:r>
      <w:r w:rsidRPr="000326A8">
        <w:t>.</w:t>
      </w:r>
    </w:p>
    <w:p w14:paraId="25EF9B19" w14:textId="77777777" w:rsidR="00084833" w:rsidRPr="000326A8" w:rsidRDefault="0006736C" w:rsidP="00084833">
      <w:pPr>
        <w:pStyle w:val="LKLevel3"/>
        <w:ind w:left="794"/>
      </w:pPr>
      <w:r w:rsidRPr="00084833">
        <w:rPr>
          <w:u w:val="single"/>
        </w:rPr>
        <w:t>위반</w:t>
      </w:r>
      <w:r w:rsidR="000031F8" w:rsidRPr="00084833">
        <w:rPr>
          <w:rFonts w:hint="eastAsia"/>
          <w:u w:val="single"/>
        </w:rPr>
        <w:t xml:space="preserve"> </w:t>
      </w:r>
      <w:r w:rsidRPr="00084833">
        <w:rPr>
          <w:u w:val="single"/>
        </w:rPr>
        <w:t>없음</w:t>
      </w:r>
      <w:r w:rsidRPr="000326A8">
        <w:t xml:space="preserve">.  </w:t>
      </w: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이행하는</w:t>
      </w:r>
      <w:r w:rsidRPr="000326A8">
        <w:t xml:space="preserve"> </w:t>
      </w:r>
      <w:r w:rsidRPr="000326A8">
        <w:t>것은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매수인에게</w:t>
      </w:r>
      <w:r w:rsidRPr="000326A8">
        <w:t xml:space="preserve"> </w:t>
      </w:r>
      <w:r w:rsidRPr="000326A8">
        <w:t>적용되는</w:t>
      </w:r>
      <w:r w:rsidRPr="000326A8">
        <w:t xml:space="preserve"> </w:t>
      </w:r>
      <w:r w:rsidRPr="000326A8">
        <w:t>법령</w:t>
      </w:r>
      <w:r w:rsidRPr="000326A8">
        <w:t xml:space="preserve">, </w:t>
      </w:r>
      <w:r w:rsidRPr="000326A8">
        <w:t>정부기관의</w:t>
      </w:r>
      <w:r w:rsidRPr="000326A8">
        <w:t xml:space="preserve"> </w:t>
      </w:r>
      <w:r w:rsidRPr="000326A8">
        <w:t>명령이나</w:t>
      </w:r>
      <w:r w:rsidRPr="000326A8">
        <w:t xml:space="preserve"> </w:t>
      </w:r>
      <w:r w:rsidRPr="000326A8">
        <w:t>인허가에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않고</w:t>
      </w:r>
      <w:r w:rsidRPr="000326A8">
        <w:t xml:space="preserve">, (ii) </w:t>
      </w:r>
      <w:r w:rsidRPr="000326A8">
        <w:t>매수인의</w:t>
      </w:r>
      <w:r w:rsidRPr="000326A8">
        <w:t xml:space="preserve"> </w:t>
      </w:r>
      <w:r w:rsidR="003E1A83">
        <w:rPr>
          <w:rFonts w:hint="eastAsia"/>
        </w:rPr>
        <w:t>조직서류</w:t>
      </w:r>
      <w:r w:rsidRPr="000326A8">
        <w:t>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않으며</w:t>
      </w:r>
      <w:r w:rsidRPr="000326A8">
        <w:t xml:space="preserve">, (iii) </w:t>
      </w:r>
      <w:r w:rsidRPr="000326A8">
        <w:t>매수인이</w:t>
      </w:r>
      <w:r w:rsidRPr="000326A8">
        <w:t xml:space="preserve"> </w:t>
      </w:r>
      <w:r w:rsidRPr="000326A8">
        <w:t>당사자인</w:t>
      </w:r>
      <w:r w:rsidRPr="000326A8">
        <w:t xml:space="preserve"> </w:t>
      </w:r>
      <w:r w:rsidRPr="000326A8">
        <w:t>계약이나</w:t>
      </w:r>
      <w:r w:rsidRPr="000326A8">
        <w:t xml:space="preserve"> </w:t>
      </w:r>
      <w:r w:rsidRPr="000326A8">
        <w:t>약정에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741DC5C0" w14:textId="77777777" w:rsidR="0006736C" w:rsidRPr="000326A8" w:rsidRDefault="0006736C" w:rsidP="000639C4">
      <w:pPr>
        <w:pStyle w:val="LKLevel3"/>
        <w:ind w:left="794"/>
      </w:pPr>
      <w:bookmarkStart w:id="175" w:name="_DV_M74"/>
      <w:bookmarkStart w:id="176" w:name="_DV_M78"/>
      <w:bookmarkEnd w:id="175"/>
      <w:bookmarkEnd w:id="176"/>
      <w:r w:rsidRPr="000326A8">
        <w:rPr>
          <w:u w:val="single"/>
        </w:rPr>
        <w:t>소송</w:t>
      </w:r>
      <w:r w:rsidRPr="000326A8">
        <w:t xml:space="preserve">.  </w:t>
      </w:r>
      <w:r w:rsidRPr="000326A8">
        <w:t>매수인을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다투거나</w:t>
      </w:r>
      <w:r w:rsidRPr="000326A8">
        <w:t xml:space="preserve">,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금지</w:t>
      </w:r>
      <w:r w:rsidRPr="000326A8">
        <w:t xml:space="preserve">, </w:t>
      </w:r>
      <w:r w:rsidRPr="000326A8">
        <w:t>제한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지연을</w:t>
      </w:r>
      <w:r w:rsidRPr="000326A8">
        <w:t xml:space="preserve"> </w:t>
      </w:r>
      <w:r w:rsidRPr="000326A8">
        <w:t>구하</w:t>
      </w:r>
      <w:r w:rsidR="0069569F" w:rsidRPr="000326A8">
        <w:t>거나</w:t>
      </w:r>
      <w:r w:rsidR="0069569F" w:rsidRPr="000326A8">
        <w:t xml:space="preserve"> </w:t>
      </w:r>
      <w:r w:rsidR="0069569F" w:rsidRPr="000326A8">
        <w:t>초래</w:t>
      </w:r>
      <w:r w:rsidR="00951D8C" w:rsidRPr="000326A8">
        <w:t>할</w:t>
      </w:r>
      <w:r w:rsidR="00951D8C" w:rsidRPr="000326A8">
        <w:t xml:space="preserve"> </w:t>
      </w:r>
      <w:r w:rsidR="00951D8C" w:rsidRPr="000326A8">
        <w:t>수</w:t>
      </w:r>
      <w:r w:rsidR="00951D8C" w:rsidRPr="000326A8">
        <w:t xml:space="preserve"> </w:t>
      </w:r>
      <w:r w:rsidR="00951D8C" w:rsidRPr="000326A8">
        <w:t>있</w:t>
      </w:r>
      <w:r w:rsidRPr="000326A8">
        <w:t>는</w:t>
      </w:r>
      <w:r w:rsidRPr="000326A8">
        <w:t xml:space="preserve"> </w:t>
      </w:r>
      <w:r w:rsidRPr="000326A8">
        <w:t>소송은</w:t>
      </w:r>
      <w:r w:rsidRPr="000326A8">
        <w:t xml:space="preserve"> </w:t>
      </w:r>
      <w:r w:rsidRPr="000326A8">
        <w:t>제기되지</w:t>
      </w:r>
      <w:r w:rsidRPr="000326A8">
        <w:t xml:space="preserve"> </w:t>
      </w:r>
      <w:r w:rsidRPr="000326A8">
        <w:t>아니하였고</w:t>
      </w:r>
      <w:r w:rsidRPr="000326A8">
        <w:t xml:space="preserve">, </w:t>
      </w:r>
      <w:r w:rsidR="009E6C0F" w:rsidRPr="000326A8">
        <w:t>매수</w:t>
      </w:r>
      <w:r w:rsidRPr="000326A8">
        <w:t>인이</w:t>
      </w:r>
      <w:r w:rsidRPr="000326A8">
        <w:t xml:space="preserve"> </w:t>
      </w:r>
      <w:r w:rsidRPr="000326A8">
        <w:t>알고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그러한</w:t>
      </w:r>
      <w:r w:rsidRPr="000326A8">
        <w:t xml:space="preserve"> </w:t>
      </w:r>
      <w:r w:rsidRPr="000326A8">
        <w:t>소송이</w:t>
      </w:r>
      <w:r w:rsidRPr="000326A8">
        <w:t xml:space="preserve"> </w:t>
      </w:r>
      <w:r w:rsidRPr="000326A8">
        <w:t>제기될</w:t>
      </w:r>
      <w:r w:rsidRPr="000326A8">
        <w:t xml:space="preserve"> </w:t>
      </w:r>
      <w:r w:rsidRPr="000326A8">
        <w:t>우려도</w:t>
      </w:r>
      <w:r w:rsidRPr="000326A8">
        <w:t xml:space="preserve"> </w:t>
      </w:r>
      <w:r w:rsidRPr="000326A8">
        <w:t>없다</w:t>
      </w:r>
      <w:r w:rsidRPr="000326A8">
        <w:t>.</w:t>
      </w:r>
    </w:p>
    <w:p w14:paraId="35385561" w14:textId="77777777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충분한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자금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매매대금을</w:t>
      </w:r>
      <w:r w:rsidRPr="000326A8">
        <w:t xml:space="preserve"> </w:t>
      </w:r>
      <w:r w:rsidRPr="000326A8">
        <w:t>지급하고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Pr="000326A8">
        <w:t>완료하는데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충분한</w:t>
      </w:r>
      <w:r w:rsidRPr="000326A8">
        <w:t xml:space="preserve"> </w:t>
      </w:r>
      <w:r w:rsidRPr="000326A8">
        <w:t>현금</w:t>
      </w:r>
      <w:r w:rsidR="004331C7" w:rsidRPr="000326A8">
        <w:t>을</w:t>
      </w:r>
      <w:r w:rsidR="004331C7" w:rsidRPr="000326A8">
        <w:t xml:space="preserve"> </w:t>
      </w:r>
      <w:r w:rsidRPr="000326A8">
        <w:t>보유하고</w:t>
      </w:r>
      <w:r w:rsidRPr="000326A8">
        <w:t xml:space="preserve"> </w:t>
      </w:r>
      <w:r w:rsidR="004331C7" w:rsidRPr="000326A8">
        <w:t>있거나</w:t>
      </w:r>
      <w:r w:rsidR="004331C7" w:rsidRPr="000326A8">
        <w:t xml:space="preserve"> </w:t>
      </w:r>
      <w:r w:rsidR="004331C7" w:rsidRPr="000326A8">
        <w:t>이를</w:t>
      </w:r>
      <w:r w:rsidR="004331C7" w:rsidRPr="000326A8">
        <w:t xml:space="preserve"> </w:t>
      </w:r>
      <w:r w:rsidR="004331C7" w:rsidRPr="000326A8">
        <w:t>조달할</w:t>
      </w:r>
      <w:r w:rsidR="004331C7" w:rsidRPr="000326A8">
        <w:t xml:space="preserve"> </w:t>
      </w:r>
      <w:r w:rsidR="004331C7" w:rsidRPr="000326A8">
        <w:t>수</w:t>
      </w:r>
      <w:r w:rsidR="004331C7" w:rsidRPr="000326A8">
        <w:t xml:space="preserve"> </w:t>
      </w:r>
      <w:r w:rsidR="004331C7" w:rsidRPr="000326A8">
        <w:t>있다</w:t>
      </w:r>
      <w:r w:rsidR="004331C7" w:rsidRPr="000326A8">
        <w:t xml:space="preserve">. </w:t>
      </w:r>
    </w:p>
    <w:p w14:paraId="4D30432D" w14:textId="61E2B4C0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독립된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조사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사업</w:t>
      </w:r>
      <w:r w:rsidRPr="000326A8">
        <w:t xml:space="preserve">, </w:t>
      </w:r>
      <w:r w:rsidRPr="000326A8">
        <w:t>자산</w:t>
      </w:r>
      <w:r w:rsidRPr="000326A8">
        <w:t xml:space="preserve">, </w:t>
      </w:r>
      <w:r w:rsidRPr="000326A8">
        <w:t>부채</w:t>
      </w:r>
      <w:r w:rsidRPr="000326A8">
        <w:t xml:space="preserve">, </w:t>
      </w:r>
      <w:r w:rsidRPr="000326A8">
        <w:t>전망</w:t>
      </w:r>
      <w:r w:rsidRPr="000326A8">
        <w:t xml:space="preserve">, </w:t>
      </w:r>
      <w:r w:rsidRPr="000326A8">
        <w:t>재무상태</w:t>
      </w:r>
      <w:r w:rsidRPr="000326A8">
        <w:t xml:space="preserve"> </w:t>
      </w:r>
      <w:r w:rsidRPr="000326A8">
        <w:t>등</w:t>
      </w:r>
      <w:r w:rsidR="00E77B69">
        <w:rPr>
          <w:rFonts w:hint="eastAsia"/>
        </w:rPr>
        <w:t>과</w:t>
      </w:r>
      <w:r w:rsidR="00E77B69">
        <w:rPr>
          <w:rFonts w:hint="eastAsia"/>
        </w:rPr>
        <w:t xml:space="preserve"> </w:t>
      </w:r>
      <w:r w:rsidRPr="000326A8">
        <w:t>대상회사</w:t>
      </w:r>
      <w:r w:rsidR="002845AF">
        <w:rPr>
          <w:rFonts w:hint="eastAsia"/>
        </w:rPr>
        <w:t xml:space="preserve"> </w:t>
      </w:r>
      <w:r w:rsidRPr="000326A8">
        <w:t>및</w:t>
      </w:r>
      <w:r w:rsidRPr="000326A8">
        <w:t xml:space="preserve"> </w:t>
      </w:r>
      <w:r w:rsidRPr="000326A8">
        <w:t>대상주식을</w:t>
      </w:r>
      <w:r w:rsidRPr="000326A8">
        <w:t xml:space="preserve"> </w:t>
      </w:r>
      <w:r w:rsidRPr="000326A8">
        <w:t>조사하고</w:t>
      </w:r>
      <w:r w:rsidRPr="000326A8">
        <w:t xml:space="preserve"> </w:t>
      </w:r>
      <w:r w:rsidRPr="000326A8">
        <w:t>평가함에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="00232227" w:rsidRPr="000326A8">
        <w:t>충분한</w:t>
      </w:r>
      <w:r w:rsidRPr="000326A8">
        <w:t xml:space="preserve"> </w:t>
      </w:r>
      <w:r w:rsidRPr="000326A8">
        <w:t>자료와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제공받았다</w:t>
      </w:r>
      <w:r w:rsidRPr="000326A8">
        <w:t xml:space="preserve">. </w:t>
      </w:r>
      <w:r w:rsidRPr="000326A8">
        <w:t>매수인은</w:t>
      </w:r>
      <w:r w:rsidRPr="000326A8">
        <w:t xml:space="preserve"> </w:t>
      </w:r>
      <w:r w:rsidR="00167AF7">
        <w:rPr>
          <w:rFonts w:hint="eastAsia"/>
        </w:rPr>
        <w:t>합리적인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투자자이고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직접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또는</w:t>
      </w:r>
      <w:r w:rsidR="009A4D6E">
        <w:rPr>
          <w:rFonts w:hint="eastAsia"/>
        </w:rPr>
        <w:t xml:space="preserve"> </w:t>
      </w:r>
      <w:r w:rsidR="006F1042" w:rsidRPr="000326A8">
        <w:t>전문적인</w:t>
      </w:r>
      <w:r w:rsidR="006F1042" w:rsidRPr="000326A8">
        <w:t xml:space="preserve"> </w:t>
      </w:r>
      <w:r w:rsidR="006F1042" w:rsidRPr="000326A8">
        <w:t>자문</w:t>
      </w:r>
      <w:r w:rsidR="00143320">
        <w:rPr>
          <w:rFonts w:hint="eastAsia"/>
        </w:rPr>
        <w:t>사</w:t>
      </w:r>
      <w:r w:rsidR="006F1042" w:rsidRPr="000326A8">
        <w:t>를</w:t>
      </w:r>
      <w:r w:rsidR="006F1042" w:rsidRPr="000326A8">
        <w:t xml:space="preserve"> </w:t>
      </w:r>
      <w:r w:rsidR="006F1042" w:rsidRPr="000326A8">
        <w:t>선임</w:t>
      </w:r>
      <w:r w:rsidR="00143320">
        <w:t>하</w:t>
      </w:r>
      <w:r w:rsidR="00167AF7">
        <w:rPr>
          <w:rFonts w:hint="eastAsia"/>
        </w:rPr>
        <w:t>여</w:t>
      </w:r>
      <w:r w:rsidR="006F1042" w:rsidRPr="000326A8">
        <w:t xml:space="preserve"> </w:t>
      </w:r>
      <w:r w:rsidR="006F1042" w:rsidRPr="000326A8">
        <w:t>독립적인</w:t>
      </w:r>
      <w:r w:rsidR="006F1042" w:rsidRPr="000326A8">
        <w:t xml:space="preserve"> </w:t>
      </w:r>
      <w:r w:rsidR="006F1042" w:rsidRPr="000326A8">
        <w:t>분석과</w:t>
      </w:r>
      <w:r w:rsidR="006F1042" w:rsidRPr="000326A8">
        <w:t xml:space="preserve"> </w:t>
      </w:r>
      <w:r w:rsidR="006F1042" w:rsidRPr="000326A8">
        <w:t>평가를</w:t>
      </w:r>
      <w:r w:rsidR="006F1042" w:rsidRPr="000326A8">
        <w:t xml:space="preserve"> </w:t>
      </w:r>
      <w:r w:rsidR="00167AF7">
        <w:rPr>
          <w:rFonts w:hint="eastAsia"/>
        </w:rPr>
        <w:t>거쳤으며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이를</w:t>
      </w:r>
      <w:r w:rsidR="00167AF7">
        <w:rPr>
          <w:rFonts w:hint="eastAsia"/>
        </w:rPr>
        <w:t xml:space="preserve"> </w:t>
      </w:r>
      <w:r w:rsidR="006F1042" w:rsidRPr="000326A8">
        <w:t>신뢰하였고</w:t>
      </w:r>
      <w:r w:rsidR="006F1042" w:rsidRPr="000326A8">
        <w:t xml:space="preserve">, </w:t>
      </w:r>
      <w:r w:rsidR="006F1042" w:rsidRPr="000326A8">
        <w:t>또한</w:t>
      </w:r>
      <w:r w:rsidR="006F1042" w:rsidRPr="000326A8">
        <w:t xml:space="preserve"> </w:t>
      </w:r>
      <w:r w:rsidR="006F1042" w:rsidRPr="000326A8">
        <w:t>이를</w:t>
      </w:r>
      <w:r w:rsidR="006F1042" w:rsidRPr="000326A8">
        <w:t xml:space="preserve"> </w:t>
      </w:r>
      <w:r w:rsidR="006F1042" w:rsidRPr="000326A8">
        <w:t>기초로</w:t>
      </w:r>
      <w:r w:rsidR="006F1042" w:rsidRPr="000326A8">
        <w:t xml:space="preserve"> </w:t>
      </w:r>
      <w:r w:rsidRPr="000326A8">
        <w:t>대상주식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가치에</w:t>
      </w:r>
      <w:r w:rsidRPr="000326A8">
        <w:t xml:space="preserve"> </w:t>
      </w:r>
      <w:r w:rsidRPr="000326A8">
        <w:t>관하여</w:t>
      </w:r>
      <w:r w:rsidRPr="000326A8">
        <w:t xml:space="preserve"> </w:t>
      </w:r>
      <w:r w:rsidR="00122FEB">
        <w:rPr>
          <w:rFonts w:hint="eastAsia"/>
        </w:rPr>
        <w:t>스스로</w:t>
      </w:r>
      <w:r w:rsidR="00122FEB">
        <w:rPr>
          <w:rFonts w:hint="eastAsia"/>
        </w:rPr>
        <w:t xml:space="preserve"> </w:t>
      </w:r>
      <w:r w:rsidRPr="005C5474">
        <w:t>검토와</w:t>
      </w:r>
      <w:r w:rsidRPr="005C5474">
        <w:t xml:space="preserve"> </w:t>
      </w:r>
      <w:r w:rsidRPr="000031F8">
        <w:t>평가를</w:t>
      </w:r>
      <w:r w:rsidRPr="00E77B69">
        <w:t xml:space="preserve"> </w:t>
      </w:r>
      <w:r w:rsidRPr="00E77B69">
        <w:t>실시하</w:t>
      </w:r>
      <w:r w:rsidR="00167AF7">
        <w:rPr>
          <w:rFonts w:hint="eastAsia"/>
        </w:rPr>
        <w:t>여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독자적인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판단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하에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계약과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본건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거래에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따른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기타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계약을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체결하</w:t>
      </w:r>
      <w:r w:rsidRPr="00E77B69">
        <w:t>였다</w:t>
      </w:r>
      <w:r w:rsidRPr="00E77B69">
        <w:t xml:space="preserve">. </w:t>
      </w:r>
      <w:r w:rsidRPr="00E77B69">
        <w:t>매수인은</w:t>
      </w:r>
      <w:r w:rsidRPr="00E77B69">
        <w:t xml:space="preserve"> (</w:t>
      </w:r>
      <w:proofErr w:type="spellStart"/>
      <w:r w:rsidRPr="00E77B69">
        <w:t>i</w:t>
      </w:r>
      <w:proofErr w:type="spellEnd"/>
      <w:r w:rsidRPr="00E77B69">
        <w:t xml:space="preserve">) </w:t>
      </w:r>
      <w:r w:rsidRPr="00E77B69">
        <w:t>매수인이</w:t>
      </w:r>
      <w:r w:rsidRPr="00E77B69">
        <w:t xml:space="preserve"> </w:t>
      </w:r>
      <w:r w:rsidRPr="00E77B69">
        <w:t>본</w:t>
      </w:r>
      <w:r w:rsidRPr="00E77B69">
        <w:t xml:space="preserve"> </w:t>
      </w:r>
      <w:r w:rsidRPr="00E77B69">
        <w:t>계약을</w:t>
      </w:r>
      <w:r w:rsidRPr="00E77B69">
        <w:t xml:space="preserve"> </w:t>
      </w:r>
      <w:r w:rsidRPr="00E77B69">
        <w:t>체결</w:t>
      </w:r>
      <w:r w:rsidRPr="00E77B69">
        <w:lastRenderedPageBreak/>
        <w:t>하고</w:t>
      </w:r>
      <w:r w:rsidRPr="00E77B69">
        <w:t xml:space="preserve"> </w:t>
      </w:r>
      <w:r w:rsidRPr="00E77B69">
        <w:t>본건</w:t>
      </w:r>
      <w:r w:rsidRPr="00E77B69">
        <w:t xml:space="preserve"> </w:t>
      </w:r>
      <w:r w:rsidRPr="00E77B69">
        <w:t>거래를</w:t>
      </w:r>
      <w:r w:rsidRPr="00E77B69">
        <w:t xml:space="preserve"> </w:t>
      </w:r>
      <w:r w:rsidRPr="00E77B69">
        <w:t>진행하고자</w:t>
      </w:r>
      <w:r w:rsidRPr="00E77B69">
        <w:t xml:space="preserve"> </w:t>
      </w:r>
      <w:r w:rsidRPr="00E77B69">
        <w:t>하는</w:t>
      </w:r>
      <w:r w:rsidRPr="00E77B69">
        <w:t xml:space="preserve"> </w:t>
      </w:r>
      <w:r w:rsidRPr="00E77B69">
        <w:t>결정이</w:t>
      </w:r>
      <w:r w:rsidRPr="009A4D6E">
        <w:t xml:space="preserve"> </w:t>
      </w:r>
      <w:r w:rsidRPr="009A4D6E">
        <w:t>매수인의</w:t>
      </w:r>
      <w:r w:rsidRPr="009A4D6E">
        <w:t xml:space="preserve"> </w:t>
      </w:r>
      <w:r w:rsidRPr="009A4D6E">
        <w:t>이러한</w:t>
      </w:r>
      <w:r w:rsidRPr="009A4D6E">
        <w:t xml:space="preserve"> </w:t>
      </w:r>
      <w:r w:rsidRPr="009A4D6E">
        <w:t>독립적인</w:t>
      </w:r>
      <w:r w:rsidRPr="009A4D6E">
        <w:t xml:space="preserve"> </w:t>
      </w:r>
      <w:r w:rsidRPr="009A4D6E">
        <w:t>조사</w:t>
      </w:r>
      <w:r w:rsidRPr="009A4D6E">
        <w:t xml:space="preserve">, </w:t>
      </w:r>
      <w:r w:rsidRPr="009A4D6E">
        <w:t>검토</w:t>
      </w:r>
      <w:r w:rsidRPr="009A4D6E">
        <w:t xml:space="preserve"> </w:t>
      </w:r>
      <w:r w:rsidRPr="009A4D6E">
        <w:t>및</w:t>
      </w:r>
      <w:r w:rsidRPr="009A4D6E">
        <w:t xml:space="preserve"> </w:t>
      </w:r>
      <w:r w:rsidRPr="009A4D6E">
        <w:t>평가</w:t>
      </w:r>
      <w:r w:rsidRPr="009A4D6E">
        <w:t xml:space="preserve"> </w:t>
      </w:r>
      <w:r w:rsidRPr="009A4D6E">
        <w:t>그리고</w:t>
      </w:r>
      <w:r w:rsidRPr="009A4D6E">
        <w:t xml:space="preserve"> </w:t>
      </w:r>
      <w:r w:rsidRPr="009A4D6E">
        <w:t>본</w:t>
      </w:r>
      <w:r w:rsidRPr="009A4D6E">
        <w:t xml:space="preserve"> </w:t>
      </w:r>
      <w:r w:rsidRPr="009A4D6E">
        <w:t>계약</w:t>
      </w:r>
      <w:r w:rsidRPr="009A4D6E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CE16BB" w:rsidRPr="00524F33">
        <w:rPr>
          <w:rFonts w:hint="eastAsia"/>
          <w:u w:val="single"/>
        </w:rPr>
        <w:t>별첨</w:t>
      </w:r>
      <w:r w:rsidR="00CE16BB">
        <w:rPr>
          <w:rFonts w:hint="eastAsia"/>
        </w:rPr>
        <w:t xml:space="preserve"> </w:t>
      </w:r>
      <w:r w:rsidR="009204FE">
        <w:rPr>
          <w:u w:val="single"/>
        </w:rPr>
        <w:fldChar w:fldCharType="end"/>
      </w:r>
      <w:r w:rsidRPr="005C5474">
        <w:t>에</w:t>
      </w:r>
      <w:r w:rsidRPr="005C5474">
        <w:t xml:space="preserve"> </w:t>
      </w:r>
      <w:r w:rsidRPr="000031F8">
        <w:t>명시적으로</w:t>
      </w:r>
      <w:r w:rsidRPr="00E77B69">
        <w:t xml:space="preserve"> </w:t>
      </w:r>
      <w:r w:rsidRPr="00E77B69">
        <w:t>규정된</w:t>
      </w:r>
      <w:r w:rsidRPr="00E77B69">
        <w:t xml:space="preserve"> </w:t>
      </w:r>
      <w:r w:rsidRPr="00E77B69">
        <w:t>매도인의</w:t>
      </w:r>
      <w:r w:rsidRPr="00E77B69">
        <w:t xml:space="preserve"> </w:t>
      </w:r>
      <w:r w:rsidRPr="00E77B69">
        <w:t>진술</w:t>
      </w:r>
      <w:r w:rsidRPr="00E77B69">
        <w:t xml:space="preserve"> </w:t>
      </w:r>
      <w:r w:rsidRPr="00E77B69">
        <w:t>및</w:t>
      </w:r>
      <w:r w:rsidRPr="00E77B69">
        <w:t xml:space="preserve"> </w:t>
      </w:r>
      <w:r w:rsidRPr="00E77B69">
        <w:t>보장</w:t>
      </w:r>
      <w:r w:rsidRPr="00E77B69">
        <w:t>(</w:t>
      </w:r>
      <w:r w:rsidRPr="00E77B69">
        <w:t>공개목록을</w:t>
      </w:r>
      <w:r w:rsidRPr="00E77B69">
        <w:t xml:space="preserve"> </w:t>
      </w:r>
      <w:r w:rsidRPr="00E77B69">
        <w:t>포함함</w:t>
      </w:r>
      <w:r w:rsidRPr="00E77B69">
        <w:t>)</w:t>
      </w:r>
      <w:r w:rsidRPr="00E77B69">
        <w:t>에만</w:t>
      </w:r>
      <w:r w:rsidRPr="00E77B69">
        <w:t xml:space="preserve"> </w:t>
      </w:r>
      <w:r w:rsidRPr="00E77B69">
        <w:t>기초한</w:t>
      </w:r>
      <w:r w:rsidRPr="00E77B69">
        <w:t xml:space="preserve"> </w:t>
      </w:r>
      <w:r w:rsidRPr="00E77B69">
        <w:t>것이며</w:t>
      </w:r>
      <w:r w:rsidRPr="00E77B69">
        <w:t xml:space="preserve">, (ii) </w:t>
      </w:r>
      <w:r w:rsidRPr="00E77B69">
        <w:t>본</w:t>
      </w:r>
      <w:r w:rsidRPr="009A4D6E">
        <w:t xml:space="preserve"> </w:t>
      </w:r>
      <w:r w:rsidRPr="009A4D6E">
        <w:t>계약</w:t>
      </w:r>
      <w:r w:rsidRPr="009A4D6E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CE16BB" w:rsidRPr="00524F33">
        <w:rPr>
          <w:rFonts w:hint="eastAsia"/>
          <w:u w:val="single"/>
        </w:rPr>
        <w:t>별첨</w:t>
      </w:r>
      <w:r w:rsidR="00CE16BB">
        <w:rPr>
          <w:rFonts w:hint="eastAsia"/>
        </w:rPr>
        <w:t xml:space="preserve"> </w:t>
      </w:r>
      <w:r w:rsidR="009204FE">
        <w:rPr>
          <w:u w:val="single"/>
        </w:rPr>
        <w:fldChar w:fldCharType="end"/>
      </w:r>
      <w:r w:rsidRPr="005C5474">
        <w:t>에</w:t>
      </w:r>
      <w:r w:rsidRPr="005C5474">
        <w:t xml:space="preserve"> </w:t>
      </w:r>
      <w:r w:rsidRPr="000031F8">
        <w:t>명시적으로</w:t>
      </w:r>
      <w:r w:rsidRPr="00E77B69">
        <w:t xml:space="preserve"> </w:t>
      </w:r>
      <w:r w:rsidRPr="00E77B69">
        <w:t>규정된</w:t>
      </w:r>
      <w:r w:rsidRPr="00E77B69">
        <w:t xml:space="preserve"> </w:t>
      </w:r>
      <w:r w:rsidRPr="00E77B69">
        <w:t>매도인의</w:t>
      </w:r>
      <w:r w:rsidRPr="00E77B69">
        <w:t xml:space="preserve"> </w:t>
      </w:r>
      <w:r w:rsidRPr="00E77B69">
        <w:t>진술</w:t>
      </w:r>
      <w:r w:rsidRPr="00E77B69">
        <w:t xml:space="preserve"> </w:t>
      </w:r>
      <w:r w:rsidRPr="00E77B69">
        <w:t>및</w:t>
      </w:r>
      <w:r w:rsidRPr="00E77B69">
        <w:t xml:space="preserve"> </w:t>
      </w:r>
      <w:r w:rsidRPr="00E77B69">
        <w:t>보장을</w:t>
      </w:r>
      <w:r w:rsidRPr="00E77B69">
        <w:t xml:space="preserve"> </w:t>
      </w:r>
      <w:r w:rsidRPr="00E77B69">
        <w:t>제외하고는</w:t>
      </w:r>
      <w:r w:rsidRPr="00E77B69">
        <w:t xml:space="preserve"> </w:t>
      </w:r>
      <w:r w:rsidRPr="00E77B69">
        <w:t>매도인</w:t>
      </w:r>
      <w:r w:rsidR="00100FCB">
        <w:rPr>
          <w:rFonts w:hint="eastAsia"/>
        </w:rPr>
        <w:t>,</w:t>
      </w:r>
      <w:r w:rsidRPr="009A4D6E">
        <w:t xml:space="preserve"> </w:t>
      </w:r>
      <w:r w:rsidRPr="009A4D6E">
        <w:t>대상회사</w:t>
      </w:r>
      <w:r w:rsidR="00814304" w:rsidRPr="009A4D6E">
        <w:rPr>
          <w:rFonts w:hint="eastAsia"/>
        </w:rPr>
        <w:t xml:space="preserve"> </w:t>
      </w:r>
      <w:r w:rsidR="009359DB">
        <w:rPr>
          <w:rFonts w:hint="eastAsia"/>
        </w:rPr>
        <w:t>기타</w:t>
      </w:r>
      <w:r w:rsidRPr="009A4D6E">
        <w:t xml:space="preserve"> </w:t>
      </w:r>
      <w:r w:rsidRPr="009A4D6E">
        <w:t>어느</w:t>
      </w:r>
      <w:r w:rsidRPr="009A4D6E">
        <w:t xml:space="preserve"> </w:t>
      </w:r>
      <w:r w:rsidRPr="009A4D6E">
        <w:t>누구도</w:t>
      </w:r>
      <w:r w:rsidRPr="009A4D6E">
        <w:t xml:space="preserve"> </w:t>
      </w:r>
      <w:r w:rsidRPr="009A4D6E">
        <w:t>매도인</w:t>
      </w:r>
      <w:r w:rsidRPr="009A4D6E">
        <w:t xml:space="preserve">, </w:t>
      </w:r>
      <w:r w:rsidRPr="009A4D6E">
        <w:t>대상회</w:t>
      </w:r>
      <w:r w:rsidR="00100FCB">
        <w:rPr>
          <w:rFonts w:hint="eastAsia"/>
        </w:rPr>
        <w:t>사</w:t>
      </w:r>
      <w:r w:rsidRPr="009A4D6E">
        <w:t xml:space="preserve">, </w:t>
      </w:r>
      <w:r w:rsidRPr="009A4D6E">
        <w:t>대상주식</w:t>
      </w:r>
      <w:r w:rsidRPr="009A4D6E">
        <w:t xml:space="preserve"> </w:t>
      </w:r>
      <w:r w:rsidRPr="009A4D6E">
        <w:t>또는</w:t>
      </w:r>
      <w:r w:rsidRPr="009A4D6E">
        <w:t xml:space="preserve"> </w:t>
      </w:r>
      <w:r w:rsidRPr="009A4D6E">
        <w:t>본</w:t>
      </w:r>
      <w:r w:rsidRPr="009A4D6E">
        <w:t xml:space="preserve"> </w:t>
      </w:r>
      <w:r w:rsidRPr="009A4D6E">
        <w:t>계약에</w:t>
      </w:r>
      <w:r w:rsidRPr="009A4D6E">
        <w:t xml:space="preserve"> </w:t>
      </w:r>
      <w:r w:rsidRPr="00C530A5">
        <w:t>관하여</w:t>
      </w:r>
      <w:r w:rsidRPr="00C530A5">
        <w:t xml:space="preserve"> </w:t>
      </w:r>
      <w:r w:rsidRPr="00C530A5">
        <w:t>어떠한</w:t>
      </w:r>
      <w:r w:rsidRPr="00C530A5">
        <w:t xml:space="preserve"> </w:t>
      </w:r>
      <w:r w:rsidRPr="00C530A5">
        <w:t>명시적</w:t>
      </w:r>
      <w:r w:rsidRPr="00C530A5">
        <w:t xml:space="preserve"> </w:t>
      </w:r>
      <w:r w:rsidRPr="00C530A5">
        <w:t>또는</w:t>
      </w:r>
      <w:r w:rsidRPr="00C530A5">
        <w:t xml:space="preserve"> </w:t>
      </w:r>
      <w:r w:rsidRPr="00C530A5">
        <w:t>묵시적인</w:t>
      </w:r>
      <w:r w:rsidRPr="00C530A5">
        <w:t xml:space="preserve"> </w:t>
      </w:r>
      <w:r w:rsidRPr="00C530A5">
        <w:t>진술이나</w:t>
      </w:r>
      <w:r w:rsidRPr="00C530A5">
        <w:t xml:space="preserve"> </w:t>
      </w:r>
      <w:r w:rsidRPr="00C530A5">
        <w:t>보장도</w:t>
      </w:r>
      <w:r w:rsidRPr="00C530A5">
        <w:t xml:space="preserve"> </w:t>
      </w:r>
      <w:r w:rsidRPr="00C530A5">
        <w:t>제공한</w:t>
      </w:r>
      <w:r w:rsidRPr="00C530A5">
        <w:t xml:space="preserve"> </w:t>
      </w:r>
      <w:r w:rsidRPr="00C530A5">
        <w:t>사실이</w:t>
      </w:r>
      <w:r w:rsidRPr="00C530A5">
        <w:t xml:space="preserve"> </w:t>
      </w:r>
      <w:r w:rsidRPr="00C530A5">
        <w:t>없다는</w:t>
      </w:r>
      <w:r w:rsidRPr="00C530A5">
        <w:t xml:space="preserve"> </w:t>
      </w:r>
      <w:r w:rsidRPr="00C530A5">
        <w:t>점을</w:t>
      </w:r>
      <w:r w:rsidRPr="00C530A5">
        <w:t xml:space="preserve"> </w:t>
      </w:r>
      <w:r w:rsidRPr="00C530A5">
        <w:t>인정하고</w:t>
      </w:r>
      <w:r w:rsidRPr="00C530A5">
        <w:t xml:space="preserve"> </w:t>
      </w:r>
      <w:r w:rsidRPr="00C530A5">
        <w:t>이에</w:t>
      </w:r>
      <w:r w:rsidRPr="00C530A5">
        <w:t xml:space="preserve"> </w:t>
      </w:r>
      <w:r w:rsidRPr="00C530A5">
        <w:t>동의한다</w:t>
      </w:r>
      <w:r w:rsidRPr="00C530A5">
        <w:t xml:space="preserve">. </w:t>
      </w:r>
      <w:r w:rsidRPr="00C530A5">
        <w:t>매도인이</w:t>
      </w:r>
      <w:r w:rsidRPr="00C530A5">
        <w:t xml:space="preserve"> </w:t>
      </w:r>
      <w:r w:rsidRPr="00C530A5">
        <w:t>실사</w:t>
      </w:r>
      <w:r w:rsidRPr="00C530A5">
        <w:t xml:space="preserve"> </w:t>
      </w:r>
      <w:r w:rsidRPr="00C530A5">
        <w:t>기타</w:t>
      </w:r>
      <w:r w:rsidRPr="00C530A5">
        <w:t xml:space="preserve"> </w:t>
      </w:r>
      <w:r w:rsidRPr="00C530A5">
        <w:t>경로를</w:t>
      </w:r>
      <w:r w:rsidRPr="00C530A5">
        <w:t xml:space="preserve"> </w:t>
      </w:r>
      <w:r w:rsidRPr="00C530A5">
        <w:t>통해</w:t>
      </w:r>
      <w:r w:rsidRPr="00C530A5">
        <w:t xml:space="preserve"> </w:t>
      </w:r>
      <w:r w:rsidRPr="00C530A5">
        <w:t>매수인에게</w:t>
      </w:r>
      <w:r w:rsidRPr="00C530A5">
        <w:t xml:space="preserve"> </w:t>
      </w:r>
      <w:r w:rsidRPr="00C530A5">
        <w:t>제시한</w:t>
      </w:r>
      <w:r w:rsidRPr="000326A8">
        <w:t xml:space="preserve"> </w:t>
      </w:r>
      <w:r w:rsidRPr="000326A8">
        <w:t>대상회사</w:t>
      </w:r>
      <w:r w:rsidR="000C27E0">
        <w:rPr>
          <w:rFonts w:hint="eastAsia"/>
        </w:rPr>
        <w:t xml:space="preserve"> </w:t>
      </w:r>
      <w:r w:rsidRPr="000326A8">
        <w:t>관련</w:t>
      </w:r>
      <w:r w:rsidRPr="000326A8">
        <w:t xml:space="preserve"> </w:t>
      </w:r>
      <w:r w:rsidRPr="000326A8">
        <w:t>예측</w:t>
      </w:r>
      <w:r w:rsidRPr="000326A8">
        <w:t xml:space="preserve">, </w:t>
      </w:r>
      <w:r w:rsidRPr="000326A8">
        <w:t>경영목표</w:t>
      </w:r>
      <w:r w:rsidRPr="000326A8">
        <w:t xml:space="preserve">, </w:t>
      </w:r>
      <w:r w:rsidRPr="000326A8">
        <w:t>사업계획</w:t>
      </w:r>
      <w:r w:rsidRPr="000326A8">
        <w:t xml:space="preserve">, </w:t>
      </w:r>
      <w:r w:rsidRPr="000326A8">
        <w:t>추정</w:t>
      </w:r>
      <w:r w:rsidRPr="000326A8">
        <w:t xml:space="preserve">, </w:t>
      </w:r>
      <w:r w:rsidRPr="000326A8">
        <w:t>전망</w:t>
      </w:r>
      <w:r w:rsidRPr="000326A8">
        <w:t xml:space="preserve">, </w:t>
      </w:r>
      <w:r w:rsidRPr="000326A8">
        <w:t>수익성</w:t>
      </w:r>
      <w:r w:rsidRPr="000326A8">
        <w:t xml:space="preserve"> </w:t>
      </w:r>
      <w:r w:rsidRPr="000326A8">
        <w:t>등에</w:t>
      </w:r>
      <w:r w:rsidRPr="000326A8">
        <w:t xml:space="preserve"> </w:t>
      </w:r>
      <w:r w:rsidRPr="000326A8">
        <w:t>대하여는</w:t>
      </w:r>
      <w:r w:rsidRPr="000326A8">
        <w:t xml:space="preserve"> </w:t>
      </w:r>
      <w:r w:rsidRPr="000326A8">
        <w:t>어떠한</w:t>
      </w:r>
      <w:r w:rsidRPr="000326A8">
        <w:t xml:space="preserve"> </w:t>
      </w:r>
      <w:r w:rsidRPr="000326A8">
        <w:t>진술이나</w:t>
      </w:r>
      <w:r w:rsidRPr="000326A8">
        <w:t xml:space="preserve"> </w:t>
      </w:r>
      <w:r w:rsidRPr="000326A8">
        <w:t>보장도</w:t>
      </w:r>
      <w:r w:rsidRPr="000326A8">
        <w:t xml:space="preserve"> </w:t>
      </w:r>
      <w:r w:rsidRPr="000326A8">
        <w:t>제공되지</w:t>
      </w:r>
      <w:r w:rsidRPr="000326A8">
        <w:t xml:space="preserve"> </w:t>
      </w:r>
      <w:r w:rsidRPr="000326A8">
        <w:t>않았고</w:t>
      </w:r>
      <w:r w:rsidRPr="000326A8">
        <w:t xml:space="preserve">, </w:t>
      </w:r>
      <w:r w:rsidRPr="000326A8">
        <w:t>이는</w:t>
      </w:r>
      <w:r w:rsidRPr="000326A8">
        <w:t xml:space="preserve"> </w:t>
      </w:r>
      <w:r w:rsidRPr="000326A8">
        <w:t>어떠한</w:t>
      </w:r>
      <w:r w:rsidRPr="000326A8">
        <w:t xml:space="preserve"> </w:t>
      </w:r>
      <w:r w:rsidRPr="000326A8">
        <w:t>사유로도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손해배상의</w:t>
      </w:r>
      <w:r w:rsidRPr="000326A8">
        <w:t xml:space="preserve"> </w:t>
      </w:r>
      <w:r w:rsidRPr="000326A8">
        <w:t>근거나</w:t>
      </w:r>
      <w:r w:rsidRPr="000326A8">
        <w:t xml:space="preserve"> </w:t>
      </w:r>
      <w:r w:rsidRPr="000326A8">
        <w:t>대상이</w:t>
      </w:r>
      <w:r w:rsidRPr="000326A8">
        <w:t xml:space="preserve"> </w:t>
      </w:r>
      <w:r w:rsidRPr="000326A8">
        <w:t>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4F8E067D" w14:textId="77777777" w:rsidR="008E4520" w:rsidRDefault="008E4520" w:rsidP="008E4520">
      <w:pPr>
        <w:tabs>
          <w:tab w:val="num" w:pos="851"/>
        </w:tabs>
        <w:topLinePunct/>
        <w:spacing w:after="288" w:line="312" w:lineRule="auto"/>
        <w:ind w:left="851"/>
        <w:rPr>
          <w:rFonts w:ascii="Times New Roman"/>
          <w:sz w:val="22"/>
          <w:szCs w:val="23"/>
        </w:rPr>
      </w:pPr>
    </w:p>
    <w:p w14:paraId="59F88458" w14:textId="5A4EA118" w:rsidR="00A95C88" w:rsidRDefault="00A95C88" w:rsidP="005A00B3">
      <w:pPr>
        <w:widowControl/>
        <w:wordWrap/>
        <w:autoSpaceDE/>
        <w:autoSpaceDN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br w:type="page"/>
      </w:r>
    </w:p>
    <w:p w14:paraId="72366D8E" w14:textId="77777777" w:rsidR="005606D3" w:rsidRPr="00DB084E" w:rsidRDefault="005606D3" w:rsidP="00DB084E">
      <w:pPr>
        <w:pStyle w:val="LK2"/>
        <w:rPr>
          <w:b/>
        </w:rPr>
      </w:pPr>
      <w:r w:rsidRPr="00DB084E">
        <w:rPr>
          <w:b/>
        </w:rPr>
        <w:lastRenderedPageBreak/>
        <w:t>별지</w:t>
      </w:r>
    </w:p>
    <w:p w14:paraId="2D15D699" w14:textId="77777777" w:rsidR="005606D3" w:rsidRPr="00F724F8" w:rsidRDefault="005606D3" w:rsidP="000639C4">
      <w:pPr>
        <w:pStyle w:val="LK0"/>
        <w:keepNext w:val="0"/>
      </w:pPr>
      <w:r w:rsidRPr="000326A8">
        <w:t>공개목록</w:t>
      </w:r>
    </w:p>
    <w:p w14:paraId="39D688B8" w14:textId="1ED5244A" w:rsidR="00170EB8" w:rsidRPr="00682584" w:rsidRDefault="00682584" w:rsidP="00682584">
      <w:pPr>
        <w:pStyle w:val="LK2"/>
      </w:pPr>
      <w:r w:rsidRPr="000326A8">
        <w:t>본</w:t>
      </w:r>
      <w:r w:rsidRPr="000326A8">
        <w:t xml:space="preserve"> </w:t>
      </w:r>
      <w:r w:rsidRPr="000326A8">
        <w:t>공개목록은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682584">
        <w:rPr>
          <w:u w:val="single"/>
        </w:rPr>
        <w:fldChar w:fldCharType="begin"/>
      </w:r>
      <w:r w:rsidRPr="00682584">
        <w:rPr>
          <w:u w:val="single"/>
        </w:rPr>
        <w:instrText xml:space="preserve"> REF _Ref105667065 \w \h  \* MERGEFORMAT </w:instrText>
      </w:r>
      <w:r w:rsidRPr="00682584">
        <w:rPr>
          <w:u w:val="single"/>
        </w:rPr>
      </w:r>
      <w:r w:rsidRPr="00682584">
        <w:rPr>
          <w:u w:val="single"/>
        </w:rPr>
        <w:fldChar w:fldCharType="separate"/>
      </w:r>
      <w:r w:rsidR="00CE16BB">
        <w:rPr>
          <w:rFonts w:hint="eastAsia"/>
          <w:u w:val="single"/>
        </w:rPr>
        <w:t>별첨</w:t>
      </w:r>
      <w:r w:rsidR="00CE16BB">
        <w:rPr>
          <w:rFonts w:hint="eastAsia"/>
          <w:u w:val="single"/>
        </w:rPr>
        <w:t xml:space="preserve"> </w:t>
      </w:r>
      <w:r w:rsidRPr="00682584">
        <w:fldChar w:fldCharType="end"/>
      </w:r>
      <w:r w:rsidRPr="000326A8">
        <w:t>매도인의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보장의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조항을</w:t>
      </w:r>
      <w:r w:rsidRPr="000326A8">
        <w:t xml:space="preserve"> </w:t>
      </w:r>
      <w:r w:rsidRPr="000326A8">
        <w:t>기준으로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예외를</w:t>
      </w:r>
      <w:r w:rsidRPr="000326A8">
        <w:t xml:space="preserve"> </w:t>
      </w:r>
      <w:r w:rsidRPr="000326A8">
        <w:t>규정한</w:t>
      </w:r>
      <w:r w:rsidRPr="000326A8">
        <w:t xml:space="preserve"> </w:t>
      </w:r>
      <w:r w:rsidRPr="000326A8">
        <w:t>것으로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기재한</w:t>
      </w:r>
      <w:r w:rsidRPr="000326A8">
        <w:t xml:space="preserve"> </w:t>
      </w:r>
      <w:r w:rsidRPr="000326A8">
        <w:t>사항에</w:t>
      </w:r>
      <w:r w:rsidRPr="000326A8">
        <w:t xml:space="preserve"> </w:t>
      </w:r>
      <w:r w:rsidRPr="000326A8">
        <w:t>관하여는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보장을</w:t>
      </w:r>
      <w:r w:rsidRPr="000326A8">
        <w:t xml:space="preserve"> </w:t>
      </w:r>
      <w:r w:rsidRPr="000326A8">
        <w:t>위반한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보지</w:t>
      </w:r>
      <w:r w:rsidRPr="000326A8">
        <w:t xml:space="preserve"> </w:t>
      </w:r>
      <w:r w:rsidRPr="000326A8">
        <w:t>아니한다</w:t>
      </w:r>
      <w:r w:rsidRPr="000326A8">
        <w:t xml:space="preserve">. </w:t>
      </w:r>
      <w:r w:rsidRPr="000326A8">
        <w:t>본</w:t>
      </w:r>
      <w:r w:rsidRPr="000326A8">
        <w:t xml:space="preserve"> </w:t>
      </w:r>
      <w:r w:rsidRPr="000326A8">
        <w:t>공개목록의</w:t>
      </w:r>
      <w:r w:rsidRPr="000326A8">
        <w:t xml:space="preserve"> </w:t>
      </w:r>
      <w:r w:rsidRPr="000326A8">
        <w:t>구체적인</w:t>
      </w:r>
      <w:r w:rsidRPr="000326A8">
        <w:t xml:space="preserve"> </w:t>
      </w:r>
      <w:r w:rsidRPr="000326A8">
        <w:t>항목은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보장에</w:t>
      </w:r>
      <w:r w:rsidRPr="000326A8">
        <w:t xml:space="preserve"> </w:t>
      </w:r>
      <w:r w:rsidRPr="000326A8">
        <w:t>대응한</w:t>
      </w:r>
      <w:r w:rsidRPr="000326A8">
        <w:t xml:space="preserve"> </w:t>
      </w:r>
      <w:r w:rsidRPr="000326A8">
        <w:t>것인지를</w:t>
      </w:r>
      <w:r w:rsidRPr="000326A8">
        <w:t xml:space="preserve"> </w:t>
      </w:r>
      <w:r w:rsidRPr="000326A8">
        <w:t>표시하고</w:t>
      </w:r>
      <w:r w:rsidRPr="000326A8">
        <w:t xml:space="preserve"> </w:t>
      </w:r>
      <w:r w:rsidRPr="000326A8">
        <w:t>있으나</w:t>
      </w:r>
      <w:r w:rsidRPr="000326A8">
        <w:t xml:space="preserve">, </w:t>
      </w:r>
      <w:r w:rsidRPr="000326A8">
        <w:t>이는</w:t>
      </w:r>
      <w:r w:rsidRPr="000326A8">
        <w:t xml:space="preserve"> </w:t>
      </w:r>
      <w:r w:rsidRPr="000326A8">
        <w:t>작성과</w:t>
      </w:r>
      <w:r w:rsidRPr="000326A8">
        <w:t xml:space="preserve"> </w:t>
      </w:r>
      <w:r w:rsidRPr="000326A8">
        <w:t>참고의</w:t>
      </w:r>
      <w:r w:rsidRPr="000326A8">
        <w:t xml:space="preserve"> </w:t>
      </w:r>
      <w:r w:rsidRPr="000326A8">
        <w:t>편의를</w:t>
      </w:r>
      <w:r w:rsidRPr="000326A8">
        <w:t xml:space="preserve"> </w:t>
      </w:r>
      <w:r w:rsidRPr="000326A8">
        <w:t>위한</w:t>
      </w:r>
      <w:r w:rsidRPr="000326A8">
        <w:t xml:space="preserve"> </w:t>
      </w:r>
      <w:r w:rsidRPr="000326A8">
        <w:t>것일</w:t>
      </w:r>
      <w:r w:rsidRPr="000326A8">
        <w:t xml:space="preserve"> </w:t>
      </w:r>
      <w:r w:rsidRPr="000326A8">
        <w:t>뿐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공개목록의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항목에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사항은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항목에</w:t>
      </w:r>
      <w:r w:rsidRPr="000326A8">
        <w:t xml:space="preserve"> </w:t>
      </w:r>
      <w:r w:rsidRPr="000326A8">
        <w:t>대하여도</w:t>
      </w:r>
      <w:r w:rsidRPr="000326A8">
        <w:t xml:space="preserve"> </w:t>
      </w:r>
      <w:r w:rsidRPr="000326A8">
        <w:t>공개한다는</w:t>
      </w:r>
      <w:r w:rsidRPr="000326A8">
        <w:t xml:space="preserve"> </w:t>
      </w:r>
      <w:r w:rsidRPr="000326A8">
        <w:t>취지가</w:t>
      </w:r>
      <w:r w:rsidRPr="000326A8">
        <w:t xml:space="preserve"> </w:t>
      </w:r>
      <w:r w:rsidRPr="000326A8">
        <w:t>명시되지</w:t>
      </w:r>
      <w:r w:rsidRPr="000326A8">
        <w:t xml:space="preserve"> </w:t>
      </w:r>
      <w:r w:rsidRPr="000326A8">
        <w:t>않은</w:t>
      </w:r>
      <w:r w:rsidRPr="000326A8">
        <w:t xml:space="preserve"> </w:t>
      </w:r>
      <w:r w:rsidRPr="000326A8">
        <w:t>경우라고</w:t>
      </w:r>
      <w:r w:rsidRPr="000326A8">
        <w:t xml:space="preserve"> </w:t>
      </w:r>
      <w:r w:rsidRPr="000326A8">
        <w:t>하더라도</w:t>
      </w:r>
      <w:r w:rsidRPr="000326A8">
        <w:t xml:space="preserve"> </w:t>
      </w:r>
      <w:r w:rsidRPr="000326A8">
        <w:t>그와</w:t>
      </w:r>
      <w:r w:rsidRPr="000326A8">
        <w:t xml:space="preserve"> </w:t>
      </w:r>
      <w:r w:rsidRPr="000326A8">
        <w:t>관련되는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보장의</w:t>
      </w:r>
      <w:r w:rsidRPr="000326A8">
        <w:t xml:space="preserve"> </w:t>
      </w:r>
      <w:r w:rsidRPr="000326A8">
        <w:t>예외로도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본다</w:t>
      </w:r>
      <w:r w:rsidRPr="000326A8">
        <w:t xml:space="preserve">. </w:t>
      </w:r>
      <w:r w:rsidRPr="000326A8">
        <w:t>어떠한</w:t>
      </w:r>
      <w:r w:rsidRPr="000326A8">
        <w:t xml:space="preserve"> </w:t>
      </w:r>
      <w:r w:rsidRPr="000326A8">
        <w:t>사항이나</w:t>
      </w:r>
      <w:r w:rsidRPr="000326A8">
        <w:t xml:space="preserve"> </w:t>
      </w:r>
      <w:r w:rsidRPr="000326A8">
        <w:t>사실이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공개되었다는</w:t>
      </w:r>
      <w:r w:rsidRPr="000326A8">
        <w:t xml:space="preserve"> </w:t>
      </w:r>
      <w:r w:rsidRPr="000326A8">
        <w:t>이유로</w:t>
      </w:r>
      <w:r w:rsidRPr="000326A8">
        <w:t xml:space="preserve"> </w:t>
      </w:r>
      <w:r w:rsidRPr="000326A8"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대상회사가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법률이나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귀책사유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책임</w:t>
      </w:r>
      <w:r>
        <w:rPr>
          <w:rFonts w:hint="eastAsia"/>
        </w:rPr>
        <w:t xml:space="preserve">, </w:t>
      </w:r>
      <w:r>
        <w:rPr>
          <w:rFonts w:hint="eastAsia"/>
        </w:rPr>
        <w:t>부정행위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 w:rsidRPr="000326A8">
        <w:t xml:space="preserve"> </w:t>
      </w:r>
      <w:r w:rsidRPr="000326A8">
        <w:t>위반을</w:t>
      </w:r>
      <w:r w:rsidRPr="000326A8">
        <w:t xml:space="preserve"> </w:t>
      </w:r>
      <w:r w:rsidRPr="000326A8">
        <w:t>인정하는</w:t>
      </w:r>
      <w:r w:rsidRPr="000326A8">
        <w:t xml:space="preserve"> </w:t>
      </w:r>
      <w:r w:rsidRPr="000326A8">
        <w:t>것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간주되어서는</w:t>
      </w:r>
      <w:r>
        <w:rPr>
          <w:rFonts w:hint="eastAsia"/>
        </w:rPr>
        <w:t xml:space="preserve"> </w:t>
      </w:r>
      <w:r>
        <w:rPr>
          <w:rFonts w:hint="eastAsia"/>
        </w:rPr>
        <w:t>아니되</w:t>
      </w:r>
      <w:r w:rsidRPr="000326A8">
        <w:t>고</w:t>
      </w:r>
      <w:r w:rsidRPr="000326A8">
        <w:t xml:space="preserve">, </w:t>
      </w:r>
      <w:r w:rsidRPr="000326A8">
        <w:t>해당</w:t>
      </w:r>
      <w:r w:rsidRPr="000326A8">
        <w:t xml:space="preserve"> </w:t>
      </w:r>
      <w:r w:rsidRPr="000326A8">
        <w:t>사항이나</w:t>
      </w:r>
      <w:r w:rsidRPr="000326A8">
        <w:t xml:space="preserve"> </w:t>
      </w:r>
      <w:r w:rsidRPr="000326A8">
        <w:t>사실이</w:t>
      </w:r>
      <w:r w:rsidRPr="000326A8">
        <w:t xml:space="preserve"> </w:t>
      </w:r>
      <w:r w:rsidRPr="000326A8">
        <w:t>중요하거나</w:t>
      </w:r>
      <w:r w:rsidRPr="000326A8">
        <w:t xml:space="preserve"> </w:t>
      </w:r>
      <w:r w:rsidRPr="000326A8">
        <w:t>중대한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간주되거나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중요성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중대성</w:t>
      </w:r>
      <w:r w:rsidRPr="000326A8">
        <w:t xml:space="preserve"> </w:t>
      </w:r>
      <w:r w:rsidRPr="000326A8">
        <w:t>판단에</w:t>
      </w:r>
      <w:r w:rsidRPr="000326A8">
        <w:t xml:space="preserve"> </w:t>
      </w:r>
      <w:r w:rsidRPr="000326A8">
        <w:t>고려되</w:t>
      </w:r>
      <w:r>
        <w:rPr>
          <w:rFonts w:hint="eastAsia"/>
        </w:rPr>
        <w:t>어서는</w:t>
      </w:r>
      <w:r>
        <w:rPr>
          <w:rFonts w:hint="eastAsia"/>
        </w:rPr>
        <w:t xml:space="preserve"> </w:t>
      </w:r>
      <w:r w:rsidRPr="000326A8">
        <w:t>아니</w:t>
      </w:r>
      <w:r>
        <w:rPr>
          <w:rFonts w:hint="eastAsia"/>
        </w:rPr>
        <w:t>된</w:t>
      </w:r>
      <w:r w:rsidRPr="000326A8">
        <w:t>다</w:t>
      </w:r>
      <w:r w:rsidRPr="000326A8">
        <w:t>.</w:t>
      </w:r>
    </w:p>
    <w:p w14:paraId="3028233E" w14:textId="73C10593" w:rsidR="004C70AD" w:rsidRPr="00B23F61" w:rsidRDefault="00B23F61" w:rsidP="00B23F61">
      <w:pPr>
        <w:widowControl/>
        <w:wordWrap/>
        <w:spacing w:after="0" w:line="240" w:lineRule="auto"/>
        <w:jc w:val="center"/>
        <w:rPr>
          <w:rFonts w:ascii="Times New Roman" w:hAnsi="Times New Roman"/>
          <w:b/>
          <w:bCs/>
          <w:i/>
          <w:iCs/>
          <w:kern w:val="0"/>
          <w:sz w:val="22"/>
        </w:rPr>
      </w:pPr>
      <w:r w:rsidRPr="00B23F61">
        <w:rPr>
          <w:rFonts w:ascii="Times New Roman" w:eastAsia="바탕" w:hAnsi="Times New Roman" w:cs="Times New Roman"/>
          <w:b/>
          <w:i/>
          <w:iCs/>
          <w:kern w:val="0"/>
          <w:sz w:val="22"/>
          <w:u w:val="single"/>
        </w:rPr>
        <w:t>[</w:t>
      </w:r>
      <w:r w:rsidRPr="00B23F61">
        <w:rPr>
          <w:rFonts w:ascii="Times New Roman" w:eastAsia="바탕" w:hAnsi="Times New Roman" w:cs="Times New Roman" w:hint="eastAsia"/>
          <w:b/>
          <w:i/>
          <w:iCs/>
          <w:kern w:val="0"/>
          <w:sz w:val="22"/>
          <w:u w:val="single"/>
        </w:rPr>
        <w:t>추후제공</w:t>
      </w:r>
      <w:r w:rsidRPr="00B23F61">
        <w:rPr>
          <w:rFonts w:ascii="Times New Roman" w:eastAsia="바탕" w:hAnsi="Times New Roman" w:cs="Times New Roman" w:hint="eastAsia"/>
          <w:b/>
          <w:i/>
          <w:iCs/>
          <w:kern w:val="0"/>
          <w:sz w:val="22"/>
          <w:u w:val="single"/>
        </w:rPr>
        <w:t>]</w:t>
      </w:r>
    </w:p>
    <w:sectPr w:rsidR="004C70AD" w:rsidRPr="00B23F61" w:rsidSect="00A67401">
      <w:footerReference w:type="default" r:id="rId14"/>
      <w:pgSz w:w="11906" w:h="16838" w:code="9"/>
      <w:pgMar w:top="1701" w:right="1418" w:bottom="1560" w:left="1418" w:header="851" w:footer="851" w:gutter="0"/>
      <w:pgNumType w:start="1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2FDAE" w14:textId="77777777" w:rsidR="003C4E8D" w:rsidRDefault="003C4E8D" w:rsidP="008A71F0">
      <w:pPr>
        <w:spacing w:after="0" w:line="240" w:lineRule="auto"/>
      </w:pPr>
      <w:r>
        <w:separator/>
      </w:r>
    </w:p>
    <w:p w14:paraId="373AE4BD" w14:textId="77777777" w:rsidR="003C4E8D" w:rsidRDefault="003C4E8D"/>
    <w:p w14:paraId="6965E90B" w14:textId="77777777" w:rsidR="003C4E8D" w:rsidRDefault="003C4E8D"/>
    <w:p w14:paraId="05AA48A8" w14:textId="77777777" w:rsidR="003C4E8D" w:rsidRDefault="003C4E8D"/>
    <w:p w14:paraId="70B1F998" w14:textId="77777777" w:rsidR="003C4E8D" w:rsidRDefault="003C4E8D"/>
  </w:endnote>
  <w:endnote w:type="continuationSeparator" w:id="0">
    <w:p w14:paraId="6C26E4C6" w14:textId="77777777" w:rsidR="003C4E8D" w:rsidRDefault="003C4E8D" w:rsidP="008A71F0">
      <w:pPr>
        <w:spacing w:after="0" w:line="240" w:lineRule="auto"/>
      </w:pPr>
      <w:r>
        <w:continuationSeparator/>
      </w:r>
    </w:p>
    <w:p w14:paraId="2B237DBC" w14:textId="77777777" w:rsidR="003C4E8D" w:rsidRDefault="003C4E8D"/>
    <w:p w14:paraId="0B9B6E3E" w14:textId="77777777" w:rsidR="003C4E8D" w:rsidRDefault="003C4E8D"/>
    <w:p w14:paraId="64E0E4F0" w14:textId="77777777" w:rsidR="003C4E8D" w:rsidRDefault="003C4E8D"/>
    <w:p w14:paraId="22BBAFAB" w14:textId="77777777" w:rsidR="003C4E8D" w:rsidRDefault="003C4E8D"/>
  </w:endnote>
  <w:endnote w:type="continuationNotice" w:id="1">
    <w:p w14:paraId="124706D9" w14:textId="77777777" w:rsidR="003C4E8D" w:rsidRDefault="003C4E8D">
      <w:pPr>
        <w:spacing w:after="0" w:line="240" w:lineRule="auto"/>
      </w:pPr>
    </w:p>
    <w:p w14:paraId="49DE6988" w14:textId="77777777" w:rsidR="003C4E8D" w:rsidRDefault="003C4E8D"/>
    <w:p w14:paraId="748350CF" w14:textId="77777777" w:rsidR="003C4E8D" w:rsidRDefault="003C4E8D" w:rsidP="00662B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가는안상수체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5B29B8D-1D4D-4D46-8034-90D869AFC7AA}"/>
    <w:embedBold r:id="rId2" w:fontKey="{703FFC2A-70BB-485A-9EA8-B21074DE5A71}"/>
    <w:embedItalic r:id="rId3" w:fontKey="{8AAE6A25-2480-4369-A652-FD70EB5BC0AB}"/>
    <w:embedBoldItalic r:id="rId4" w:fontKey="{9008004D-D7BF-4D63-9CF2-ED5374B0B7B1}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33832D56-9495-404E-AA7E-BA385A3304DA}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6" w:subsetted="1" w:fontKey="{6D8738D5-AC2E-40C3-99E3-53C115DF43C6}"/>
    <w:embedBold r:id="rId7" w:subsetted="1" w:fontKey="{A9BE8A63-EB10-4188-BD63-76D627F5D0B6}"/>
    <w:embedBoldItalic r:id="rId8" w:subsetted="1" w:fontKey="{8DC82F4B-89D8-4D6B-BB56-C0F26CA7FC0F}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  <w:embedRegular r:id="rId9" w:subsetted="1" w:fontKey="{2357DE48-551A-460B-8CFE-E1DE02938A5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0" w:fontKey="{C207CB9C-3F32-4F19-8AAD-49E84CC77548}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  <w:embedRegular r:id="rId11" w:fontKey="{912BFD04-4948-402B-8456-2FB841A7CC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2" w:fontKey="{D3F86937-71F9-4D9D-AF73-7DDAC5F09567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3" w:subsetted="1" w:fontKey="{D77E6696-493F-413D-B637-82E6261DDB16}"/>
  </w:font>
  <w:font w:name="가는둥근제목체">
    <w:altName w:val="바탕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4" w:fontKey="{F1B763F6-448C-4959-8466-590EFF3FF967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나눔명조">
    <w:altName w:val="바탕"/>
    <w:charset w:val="81"/>
    <w:family w:val="roma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BC6E5" w14:textId="77777777" w:rsidR="002958FB" w:rsidRDefault="002958FB" w:rsidP="00F904BB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2DA0B66" w14:textId="77777777" w:rsidR="002958FB" w:rsidRDefault="002958F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5D40F" w14:textId="77777777" w:rsidR="002958FB" w:rsidRPr="000501EC" w:rsidRDefault="002958FB" w:rsidP="00AE5397">
    <w:pPr>
      <w:pStyle w:val="a9"/>
      <w:jc w:val="center"/>
      <w:rPr>
        <w:rFonts w:ascii="Times New Roman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9FE2C" w14:textId="77777777" w:rsidR="002958FB" w:rsidRDefault="002958FB" w:rsidP="00747133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i</w:t>
    </w:r>
    <w:r>
      <w:rPr>
        <w:rStyle w:val="aa"/>
      </w:rPr>
      <w:fldChar w:fldCharType="end"/>
    </w:r>
  </w:p>
  <w:p w14:paraId="5288AF35" w14:textId="77777777" w:rsidR="002958FB" w:rsidRDefault="002958FB">
    <w:pPr>
      <w:pStyle w:val="a9"/>
    </w:pPr>
  </w:p>
  <w:p w14:paraId="60B65A32" w14:textId="77777777" w:rsidR="002958FB" w:rsidRDefault="002958FB"/>
  <w:p w14:paraId="4EAF171D" w14:textId="77777777" w:rsidR="002958FB" w:rsidRDefault="002958FB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78787" w14:textId="1D897E4B" w:rsidR="002958FB" w:rsidRPr="00BA7192" w:rsidRDefault="002958FB" w:rsidP="00BA7192">
    <w:pPr>
      <w:pStyle w:val="a9"/>
      <w:jc w:val="center"/>
      <w:rPr>
        <w:rFonts w:ascii="Times New Roman" w:eastAsia="맑은 고딕"/>
      </w:rPr>
    </w:pPr>
    <w:r w:rsidRPr="00FA5E32">
      <w:rPr>
        <w:rFonts w:ascii="Times New Roman" w:eastAsia="맑은 고딕"/>
      </w:rPr>
      <w:t>-</w:t>
    </w:r>
    <w:r w:rsidRPr="00FA5E32">
      <w:rPr>
        <w:rFonts w:ascii="Times New Roman"/>
      </w:rPr>
      <w:t xml:space="preserve"> </w:t>
    </w:r>
    <w:r w:rsidRPr="00FA5E32">
      <w:rPr>
        <w:rFonts w:ascii="Times New Roman"/>
      </w:rPr>
      <w:fldChar w:fldCharType="begin"/>
    </w:r>
    <w:r w:rsidRPr="00FA5E32">
      <w:rPr>
        <w:rFonts w:ascii="Times New Roman"/>
      </w:rPr>
      <w:instrText>PAGE   \* MERGEFORMAT</w:instrText>
    </w:r>
    <w:r w:rsidRPr="00FA5E32">
      <w:rPr>
        <w:rFonts w:ascii="Times New Roman"/>
      </w:rPr>
      <w:fldChar w:fldCharType="separate"/>
    </w:r>
    <w:r w:rsidR="008E0FC3" w:rsidRPr="008E0FC3">
      <w:rPr>
        <w:rFonts w:ascii="Times New Roman"/>
        <w:noProof/>
        <w:lang w:val="ko-KR"/>
      </w:rPr>
      <w:t>7</w:t>
    </w:r>
    <w:r w:rsidRPr="00FA5E32">
      <w:rPr>
        <w:rFonts w:ascii="Times New Roman"/>
      </w:rPr>
      <w:fldChar w:fldCharType="end"/>
    </w:r>
    <w:r w:rsidRPr="00FA5E32">
      <w:rPr>
        <w:rFonts w:ascii="Times New Roman" w:eastAsia="맑은 고딕"/>
      </w:rPr>
      <w:t xml:space="preserve"> </w:t>
    </w:r>
    <w:r w:rsidRPr="00FA5E32">
      <w:rPr>
        <w:rFonts w:ascii="Times New Roman" w:eastAsia="맑은 고딕" w:hint="eastAsia"/>
      </w:rPr>
      <w:t>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39C3" w14:textId="0BCB00D9" w:rsidR="002958FB" w:rsidRPr="0045612E" w:rsidRDefault="002958FB" w:rsidP="0045612E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  <w:r w:rsidRPr="00565CE8">
      <w:rPr>
        <w:rFonts w:ascii="바탕" w:eastAsia="바탕" w:hAnsi="바탕" w:cs="Times New Roman" w:hint="eastAsia"/>
      </w:rPr>
      <w:t>주식매매계약서</w:t>
    </w:r>
    <w:r w:rsidRPr="00565CE8">
      <w:rPr>
        <w:rFonts w:ascii="바탕" w:eastAsia="바탕" w:hAnsi="바탕" w:cs="Times New Roman"/>
      </w:rPr>
      <w:t xml:space="preserve"> </w:t>
    </w:r>
    <w:r w:rsidRPr="00565CE8">
      <w:rPr>
        <w:rFonts w:ascii="바탕" w:eastAsia="바탕" w:hAnsi="바탕" w:cs="Times New Roman" w:hint="eastAsia"/>
      </w:rPr>
      <w:t>서명</w:t>
    </w:r>
    <w:r w:rsidRPr="00565CE8">
      <w:rPr>
        <w:rFonts w:ascii="바탕" w:eastAsia="바탕" w:hAnsi="바탕" w:cs="Times New Roman"/>
      </w:rPr>
      <w:t xml:space="preserve"> </w:t>
    </w:r>
    <w:r w:rsidRPr="00565CE8">
      <w:rPr>
        <w:rFonts w:ascii="바탕" w:eastAsia="바탕" w:hAnsi="바탕" w:cs="Times New Roman" w:hint="eastAsia"/>
      </w:rPr>
      <w:t>페이지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47CC" w14:textId="77777777" w:rsidR="002958FB" w:rsidRPr="00565CE8" w:rsidRDefault="002958FB" w:rsidP="00565CE8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2B372" w14:textId="77777777" w:rsidR="003C4E8D" w:rsidRDefault="003C4E8D" w:rsidP="002D5576">
      <w:r>
        <w:separator/>
      </w:r>
    </w:p>
    <w:p w14:paraId="4C3ADDAD" w14:textId="77777777" w:rsidR="003C4E8D" w:rsidRDefault="003C4E8D"/>
    <w:p w14:paraId="095717B5" w14:textId="77777777" w:rsidR="003C4E8D" w:rsidRDefault="003C4E8D"/>
  </w:footnote>
  <w:footnote w:type="continuationSeparator" w:id="0">
    <w:p w14:paraId="2D83105D" w14:textId="77777777" w:rsidR="003C4E8D" w:rsidRDefault="003C4E8D" w:rsidP="002D5576">
      <w:r>
        <w:continuationSeparator/>
      </w:r>
    </w:p>
    <w:p w14:paraId="18178FBD" w14:textId="77777777" w:rsidR="003C4E8D" w:rsidRDefault="003C4E8D"/>
    <w:p w14:paraId="5AF1F1DE" w14:textId="77777777" w:rsidR="003C4E8D" w:rsidRDefault="003C4E8D"/>
  </w:footnote>
  <w:footnote w:type="continuationNotice" w:id="1">
    <w:p w14:paraId="2A2EE0F6" w14:textId="77777777" w:rsidR="003C4E8D" w:rsidRDefault="003C4E8D">
      <w:pPr>
        <w:spacing w:after="0" w:line="240" w:lineRule="auto"/>
      </w:pPr>
    </w:p>
    <w:p w14:paraId="63790D9D" w14:textId="77777777" w:rsidR="003C4E8D" w:rsidRDefault="003C4E8D"/>
    <w:p w14:paraId="360C2E7B" w14:textId="77777777" w:rsidR="003C4E8D" w:rsidRDefault="003C4E8D" w:rsidP="00662B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91CE5" w14:textId="6BB032AA" w:rsidR="002958FB" w:rsidRPr="00EA765E" w:rsidRDefault="00607C1C" w:rsidP="00CF25E5">
    <w:pPr>
      <w:pStyle w:val="ab"/>
      <w:tabs>
        <w:tab w:val="left" w:pos="6804"/>
      </w:tabs>
      <w:jc w:val="right"/>
      <w:rPr>
        <w:rFonts w:ascii="Times New Roman"/>
      </w:rPr>
    </w:pPr>
    <w:r>
      <w:rPr>
        <w:rFonts w:ascii="Times New Roman" w:hint="eastAsia"/>
      </w:rPr>
      <w:t>Seller</w:t>
    </w:r>
    <w:r w:rsidR="00CD628C">
      <w:rPr>
        <w:rFonts w:ascii="Times New Roman" w:hint="eastAsia"/>
      </w:rPr>
      <w:t xml:space="preserve"> Revised July </w:t>
    </w:r>
    <w:r>
      <w:rPr>
        <w:rFonts w:ascii="Times New Roman" w:hint="eastAsia"/>
      </w:rPr>
      <w:t>2</w:t>
    </w:r>
    <w:r w:rsidR="002117E0">
      <w:rPr>
        <w:rFonts w:ascii="Times New Roman" w:hint="eastAsia"/>
      </w:rPr>
      <w:t>5</w:t>
    </w:r>
    <w:r w:rsidR="00CD628C">
      <w:rPr>
        <w:rFonts w:ascii="Times New Roman" w:hint="eastAsia"/>
      </w:rPr>
      <w:t>, 2025.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" w15:restartNumberingAfterBreak="0">
    <w:nsid w:val="00000025"/>
    <w:multiLevelType w:val="multilevel"/>
    <w:tmpl w:val="7AE2CED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720"/>
      </w:pPr>
      <w:rPr>
        <w:rFonts w:ascii="Times New Roman Bold" w:hAnsi="Times New Roman Bold" w:cs="Times New Roman Bold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tabs>
          <w:tab w:val="num" w:pos="2760"/>
        </w:tabs>
        <w:ind w:left="2760" w:hanging="720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2">
      <w:start w:val="1"/>
      <w:numFmt w:val="upperLetter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3">
      <w:start w:val="1"/>
      <w:numFmt w:val="lowerLetter"/>
      <w:pStyle w:val="PHAgree6L4"/>
      <w:lvlText w:val="(%4)"/>
      <w:lvlJc w:val="left"/>
      <w:pPr>
        <w:tabs>
          <w:tab w:val="num" w:pos="1440"/>
        </w:tabs>
        <w:ind w:left="1440" w:hanging="720"/>
      </w:pPr>
      <w:rPr>
        <w:rFonts w:hint="eastAsia"/>
        <w:b w:val="0"/>
        <w:bCs w:val="0"/>
        <w:i w:val="0"/>
        <w:iCs w:val="0"/>
        <w:caps w:val="0"/>
        <w:smallCaps w:val="0"/>
        <w:strike w:val="0"/>
        <w:color w:val="auto"/>
        <w:spacing w:val="0"/>
        <w:u w:val="none"/>
      </w:rPr>
    </w:lvl>
    <w:lvl w:ilvl="4">
      <w:start w:val="1"/>
      <w:numFmt w:val="lowerRoman"/>
      <w:lvlText w:val="(%5)"/>
      <w:lvlJc w:val="left"/>
      <w:pPr>
        <w:tabs>
          <w:tab w:val="num" w:pos="2520"/>
        </w:tabs>
        <w:ind w:left="252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5">
      <w:start w:val="1"/>
      <w:numFmt w:val="upperLetter"/>
      <w:lvlText w:val="(%6)"/>
      <w:lvlJc w:val="left"/>
      <w:pPr>
        <w:tabs>
          <w:tab w:val="num" w:pos="2880"/>
        </w:tabs>
        <w:ind w:left="288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6">
      <w:start w:val="1"/>
      <w:numFmt w:val="lowerLetter"/>
      <w:lvlText w:val="(%7)"/>
      <w:lvlJc w:val="left"/>
      <w:pPr>
        <w:tabs>
          <w:tab w:val="num" w:pos="2160"/>
        </w:tabs>
        <w:ind w:left="216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240"/>
        </w:tabs>
        <w:ind w:left="3240" w:hanging="216"/>
      </w:pPr>
      <w:rPr>
        <w:rFonts w:hint="eastAsia"/>
      </w:rPr>
    </w:lvl>
  </w:abstractNum>
  <w:abstractNum w:abstractNumId="2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5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A142926"/>
    <w:multiLevelType w:val="multilevel"/>
    <w:tmpl w:val="C3482DD6"/>
    <w:lvl w:ilvl="0">
      <w:start w:val="1"/>
      <w:numFmt w:val="none"/>
      <w:pStyle w:val="LK"/>
      <w:suff w:val="nothing"/>
      <w:lvlText w:val="별첨 %1"/>
      <w:lvlJc w:val="left"/>
      <w:pPr>
        <w:ind w:left="0" w:firstLine="0"/>
      </w:pPr>
      <w:rPr>
        <w:rFonts w:ascii="Times New Roman" w:eastAsia="바탕" w:hAnsi="Times New Roman" w:hint="default"/>
        <w:b/>
        <w:i w:val="0"/>
        <w:color w:val="auto"/>
        <w:sz w:val="22"/>
        <w:u w:val="none"/>
        <w:shd w:val="clear" w:color="auto" w:fill="auto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7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8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9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10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11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12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13" w15:restartNumberingAfterBreak="0">
    <w:nsid w:val="3AF86C47"/>
    <w:multiLevelType w:val="multilevel"/>
    <w:tmpl w:val="D02CB844"/>
    <w:lvl w:ilvl="0">
      <w:start w:val="1"/>
      <w:numFmt w:val="none"/>
      <w:pStyle w:val="LK0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pStyle w:val="LK1"/>
      <w:lvlText w:val="%1%2."/>
      <w:lvlJc w:val="left"/>
      <w:pPr>
        <w:ind w:left="794" w:hanging="79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3DEC37CB"/>
    <w:multiLevelType w:val="hybridMultilevel"/>
    <w:tmpl w:val="0B923840"/>
    <w:lvl w:ilvl="0" w:tplc="22FA2976">
      <w:start w:val="1"/>
      <w:numFmt w:val="decimal"/>
      <w:pStyle w:val="SPA2"/>
      <w:lvlText w:val="1.%1"/>
      <w:lvlJc w:val="left"/>
      <w:pPr>
        <w:ind w:left="794" w:hanging="79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0B34F51"/>
    <w:multiLevelType w:val="multilevel"/>
    <w:tmpl w:val="3DC29FB6"/>
    <w:lvl w:ilvl="0">
      <w:start w:val="1"/>
      <w:numFmt w:val="decimal"/>
      <w:pStyle w:val="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0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1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16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17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18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19" w15:restartNumberingAfterBreak="0">
    <w:nsid w:val="490C274E"/>
    <w:multiLevelType w:val="singleLevel"/>
    <w:tmpl w:val="CD0858C2"/>
    <w:lvl w:ilvl="0">
      <w:start w:val="1"/>
      <w:numFmt w:val="lowerRoman"/>
      <w:pStyle w:val="1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20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21" w15:restartNumberingAfterBreak="0">
    <w:nsid w:val="4E374BDC"/>
    <w:multiLevelType w:val="multilevel"/>
    <w:tmpl w:val="B3F8BD1E"/>
    <w:lvl w:ilvl="0">
      <w:start w:val="1"/>
      <w:numFmt w:val="decimal"/>
      <w:pStyle w:val="LKLevel1"/>
      <w:lvlText w:val="제%1조"/>
      <w:lvlJc w:val="left"/>
      <w:pPr>
        <w:ind w:left="794" w:hanging="794"/>
      </w:pPr>
      <w:rPr>
        <w:rFonts w:ascii="Times New Roman" w:eastAsia="바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22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KLevel2"/>
      <w:isLgl/>
      <w:lvlText w:val="%1.%2"/>
      <w:lvlJc w:val="left"/>
      <w:pPr>
        <w:ind w:left="794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2">
      <w:start w:val="1"/>
      <w:numFmt w:val="decimal"/>
      <w:pStyle w:val="LKLevel3"/>
      <w:lvlText w:val="(%3)"/>
      <w:lvlJc w:val="left"/>
      <w:pPr>
        <w:ind w:left="1588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3">
      <w:start w:val="1"/>
      <w:numFmt w:val="lowerRoman"/>
      <w:pStyle w:val="LKLevel4"/>
      <w:lvlText w:val="(%4)"/>
      <w:lvlJc w:val="left"/>
      <w:pPr>
        <w:ind w:left="2155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5"/>
      <w:lvlJc w:val="left"/>
      <w:pPr>
        <w:ind w:left="0" w:firstLine="2160"/>
      </w:pPr>
      <w:rPr>
        <w:rFonts w:ascii="Times New Roman" w:hAnsi="Times New Roman" w:hint="default"/>
        <w:b w:val="0"/>
        <w:i w:val="0"/>
        <w:color w:val="auto"/>
        <w:sz w:val="22"/>
        <w:u w:val="none"/>
      </w:rPr>
    </w:lvl>
    <w:lvl w:ilvl="5">
      <w:start w:val="1"/>
      <w:numFmt w:val="none"/>
      <w:lvlText w:val=""/>
      <w:lvlJc w:val="right"/>
      <w:pPr>
        <w:ind w:left="2800" w:hanging="400"/>
      </w:pPr>
      <w:rPr>
        <w:rFonts w:hint="eastAsia"/>
      </w:rPr>
    </w:lvl>
    <w:lvl w:ilvl="6">
      <w:start w:val="1"/>
      <w:numFmt w:val="none"/>
      <w:lvlText w:val=""/>
      <w:lvlJc w:val="left"/>
      <w:pPr>
        <w:ind w:left="3200" w:hanging="400"/>
      </w:pPr>
      <w:rPr>
        <w:rFonts w:hint="eastAsia"/>
      </w:rPr>
    </w:lvl>
    <w:lvl w:ilvl="7">
      <w:start w:val="1"/>
      <w:numFmt w:val="none"/>
      <w:lvlText w:val=""/>
      <w:lvlJc w:val="left"/>
      <w:pPr>
        <w:ind w:left="3600" w:hanging="400"/>
      </w:pPr>
      <w:rPr>
        <w:rFonts w:hint="eastAsia"/>
      </w:rPr>
    </w:lvl>
    <w:lvl w:ilvl="8">
      <w:start w:val="1"/>
      <w:numFmt w:val="none"/>
      <w:lvlText w:val=""/>
      <w:lvlJc w:val="right"/>
      <w:pPr>
        <w:ind w:left="4000" w:hanging="400"/>
      </w:pPr>
      <w:rPr>
        <w:rFonts w:hint="eastAsia"/>
      </w:rPr>
    </w:lvl>
  </w:abstractNum>
  <w:abstractNum w:abstractNumId="22" w15:restartNumberingAfterBreak="0">
    <w:nsid w:val="537A45BF"/>
    <w:multiLevelType w:val="multilevel"/>
    <w:tmpl w:val="FE5A49B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i w:val="0"/>
        <w:sz w:val="22"/>
      </w:rPr>
    </w:lvl>
    <w:lvl w:ilvl="1">
      <w:start w:val="1"/>
      <w:numFmt w:val="decimal"/>
      <w:lvlText w:val="%1%2.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24" w15:restartNumberingAfterBreak="0">
    <w:nsid w:val="6A020D25"/>
    <w:multiLevelType w:val="hybridMultilevel"/>
    <w:tmpl w:val="8AC675E0"/>
    <w:lvl w:ilvl="0" w:tplc="FE243AB2">
      <w:start w:val="1"/>
      <w:numFmt w:val="decimal"/>
      <w:lvlText w:val="6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pStyle w:val="2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26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27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28" w15:restartNumberingAfterBreak="0">
    <w:nsid w:val="743D2B09"/>
    <w:multiLevelType w:val="multilevel"/>
    <w:tmpl w:val="E41CB604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29" w15:restartNumberingAfterBreak="0">
    <w:nsid w:val="7A902C2C"/>
    <w:multiLevelType w:val="hybridMultilevel"/>
    <w:tmpl w:val="93E40AE4"/>
    <w:lvl w:ilvl="0" w:tplc="C972CE5E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pStyle w:val="3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70968398">
    <w:abstractNumId w:val="27"/>
  </w:num>
  <w:num w:numId="2" w16cid:durableId="1001011779">
    <w:abstractNumId w:val="9"/>
  </w:num>
  <w:num w:numId="3" w16cid:durableId="735200977">
    <w:abstractNumId w:val="25"/>
  </w:num>
  <w:num w:numId="4" w16cid:durableId="1203981834">
    <w:abstractNumId w:val="18"/>
  </w:num>
  <w:num w:numId="5" w16cid:durableId="1206870683">
    <w:abstractNumId w:val="0"/>
  </w:num>
  <w:num w:numId="6" w16cid:durableId="1672635245">
    <w:abstractNumId w:val="11"/>
  </w:num>
  <w:num w:numId="7" w16cid:durableId="1795055908">
    <w:abstractNumId w:val="17"/>
  </w:num>
  <w:num w:numId="8" w16cid:durableId="864976327">
    <w:abstractNumId w:val="12"/>
  </w:num>
  <w:num w:numId="9" w16cid:durableId="889344094">
    <w:abstractNumId w:val="23"/>
  </w:num>
  <w:num w:numId="10" w16cid:durableId="1726638836">
    <w:abstractNumId w:val="26"/>
  </w:num>
  <w:num w:numId="11" w16cid:durableId="1665356875">
    <w:abstractNumId w:val="4"/>
  </w:num>
  <w:num w:numId="12" w16cid:durableId="1785882314">
    <w:abstractNumId w:val="20"/>
  </w:num>
  <w:num w:numId="13" w16cid:durableId="1286155142">
    <w:abstractNumId w:val="8"/>
  </w:num>
  <w:num w:numId="14" w16cid:durableId="654451940">
    <w:abstractNumId w:val="16"/>
  </w:num>
  <w:num w:numId="15" w16cid:durableId="1459255360">
    <w:abstractNumId w:val="3"/>
  </w:num>
  <w:num w:numId="16" w16cid:durableId="1728722904">
    <w:abstractNumId w:val="10"/>
  </w:num>
  <w:num w:numId="17" w16cid:durableId="1177648907">
    <w:abstractNumId w:val="7"/>
  </w:num>
  <w:num w:numId="18" w16cid:durableId="266011538">
    <w:abstractNumId w:val="15"/>
  </w:num>
  <w:num w:numId="19" w16cid:durableId="1216618727">
    <w:abstractNumId w:val="2"/>
  </w:num>
  <w:num w:numId="20" w16cid:durableId="1709601068">
    <w:abstractNumId w:val="5"/>
  </w:num>
  <w:num w:numId="21" w16cid:durableId="1589344404">
    <w:abstractNumId w:val="28"/>
  </w:num>
  <w:num w:numId="22" w16cid:durableId="448166097">
    <w:abstractNumId w:val="19"/>
  </w:num>
  <w:num w:numId="23" w16cid:durableId="1279531403">
    <w:abstractNumId w:val="24"/>
  </w:num>
  <w:num w:numId="24" w16cid:durableId="1688747890">
    <w:abstractNumId w:val="29"/>
  </w:num>
  <w:num w:numId="25" w16cid:durableId="952321915">
    <w:abstractNumId w:val="14"/>
  </w:num>
  <w:num w:numId="26" w16cid:durableId="711420833">
    <w:abstractNumId w:val="1"/>
  </w:num>
  <w:num w:numId="27" w16cid:durableId="1403143848">
    <w:abstractNumId w:val="21"/>
  </w:num>
  <w:num w:numId="28" w16cid:durableId="996373804">
    <w:abstractNumId w:val="6"/>
  </w:num>
  <w:num w:numId="29" w16cid:durableId="1720013362">
    <w:abstractNumId w:val="13"/>
  </w:num>
  <w:num w:numId="30" w16cid:durableId="1758792430">
    <w:abstractNumId w:val="6"/>
    <w:lvlOverride w:ilvl="0">
      <w:startOverride w:val="1"/>
    </w:lvlOverride>
    <w:lvlOverride w:ilvl="1">
      <w:startOverride w:val="2"/>
    </w:lvlOverride>
  </w:num>
  <w:num w:numId="31" w16cid:durableId="1063720658">
    <w:abstractNumId w:val="22"/>
  </w:num>
  <w:num w:numId="32" w16cid:durableId="42022657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2240985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8248853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9"/>
  <w:embedTrueTypeFonts/>
  <w:embedSystemFont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revisionView w:formatting="0"/>
  <w:defaultTabStop w:val="800"/>
  <w:drawingGridHorizontalSpacing w:val="100"/>
  <w:drawingGridVerticalSpacing w:val="19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E6B"/>
    <w:rsid w:val="0000008A"/>
    <w:rsid w:val="00000370"/>
    <w:rsid w:val="00000823"/>
    <w:rsid w:val="00001B41"/>
    <w:rsid w:val="000031F8"/>
    <w:rsid w:val="000041C5"/>
    <w:rsid w:val="000042E0"/>
    <w:rsid w:val="0000492D"/>
    <w:rsid w:val="00005081"/>
    <w:rsid w:val="00005792"/>
    <w:rsid w:val="0000671A"/>
    <w:rsid w:val="00007EB2"/>
    <w:rsid w:val="00010302"/>
    <w:rsid w:val="00010501"/>
    <w:rsid w:val="00010DB3"/>
    <w:rsid w:val="000110F5"/>
    <w:rsid w:val="0001124E"/>
    <w:rsid w:val="00011810"/>
    <w:rsid w:val="00011846"/>
    <w:rsid w:val="000120FD"/>
    <w:rsid w:val="000121A3"/>
    <w:rsid w:val="00012231"/>
    <w:rsid w:val="00012A98"/>
    <w:rsid w:val="00013137"/>
    <w:rsid w:val="000136A9"/>
    <w:rsid w:val="00013B1D"/>
    <w:rsid w:val="00013B32"/>
    <w:rsid w:val="00013D67"/>
    <w:rsid w:val="00014287"/>
    <w:rsid w:val="000160FB"/>
    <w:rsid w:val="00016141"/>
    <w:rsid w:val="0001657B"/>
    <w:rsid w:val="00016EDE"/>
    <w:rsid w:val="00017D5E"/>
    <w:rsid w:val="00017E3B"/>
    <w:rsid w:val="00017F1B"/>
    <w:rsid w:val="00020567"/>
    <w:rsid w:val="0002091E"/>
    <w:rsid w:val="00020C0A"/>
    <w:rsid w:val="00021104"/>
    <w:rsid w:val="00021AE0"/>
    <w:rsid w:val="00021E2D"/>
    <w:rsid w:val="000227A2"/>
    <w:rsid w:val="000230BA"/>
    <w:rsid w:val="0002388C"/>
    <w:rsid w:val="000254F5"/>
    <w:rsid w:val="000263CD"/>
    <w:rsid w:val="00026796"/>
    <w:rsid w:val="00027350"/>
    <w:rsid w:val="00027ADE"/>
    <w:rsid w:val="00027FD1"/>
    <w:rsid w:val="00030132"/>
    <w:rsid w:val="00030F4F"/>
    <w:rsid w:val="000318F1"/>
    <w:rsid w:val="00031E3D"/>
    <w:rsid w:val="000323F9"/>
    <w:rsid w:val="000326A8"/>
    <w:rsid w:val="00032BC5"/>
    <w:rsid w:val="00033054"/>
    <w:rsid w:val="00033C75"/>
    <w:rsid w:val="00034EB4"/>
    <w:rsid w:val="00034F33"/>
    <w:rsid w:val="0003612F"/>
    <w:rsid w:val="000365DA"/>
    <w:rsid w:val="0003674B"/>
    <w:rsid w:val="00037B1F"/>
    <w:rsid w:val="00037D48"/>
    <w:rsid w:val="000401AF"/>
    <w:rsid w:val="000405DC"/>
    <w:rsid w:val="0004147B"/>
    <w:rsid w:val="000417D3"/>
    <w:rsid w:val="0004199B"/>
    <w:rsid w:val="00042224"/>
    <w:rsid w:val="000426DD"/>
    <w:rsid w:val="00042CBB"/>
    <w:rsid w:val="00042D0E"/>
    <w:rsid w:val="00043DC9"/>
    <w:rsid w:val="00043F0A"/>
    <w:rsid w:val="00045B7C"/>
    <w:rsid w:val="00046238"/>
    <w:rsid w:val="000473A2"/>
    <w:rsid w:val="000475E9"/>
    <w:rsid w:val="00047DBC"/>
    <w:rsid w:val="00047EDC"/>
    <w:rsid w:val="00047F8D"/>
    <w:rsid w:val="00050097"/>
    <w:rsid w:val="000501EC"/>
    <w:rsid w:val="000501F7"/>
    <w:rsid w:val="00050887"/>
    <w:rsid w:val="000508D8"/>
    <w:rsid w:val="0005189E"/>
    <w:rsid w:val="00051F09"/>
    <w:rsid w:val="00052C0E"/>
    <w:rsid w:val="00052C3B"/>
    <w:rsid w:val="00052CA3"/>
    <w:rsid w:val="00052F45"/>
    <w:rsid w:val="000538C9"/>
    <w:rsid w:val="00053AF2"/>
    <w:rsid w:val="00054B47"/>
    <w:rsid w:val="00054DCB"/>
    <w:rsid w:val="00054F80"/>
    <w:rsid w:val="00054F86"/>
    <w:rsid w:val="000551D5"/>
    <w:rsid w:val="0005570B"/>
    <w:rsid w:val="00055D56"/>
    <w:rsid w:val="00055F48"/>
    <w:rsid w:val="00056123"/>
    <w:rsid w:val="000561B7"/>
    <w:rsid w:val="0005641B"/>
    <w:rsid w:val="000565F7"/>
    <w:rsid w:val="00056CB6"/>
    <w:rsid w:val="00056CF6"/>
    <w:rsid w:val="00057307"/>
    <w:rsid w:val="00057534"/>
    <w:rsid w:val="000579B3"/>
    <w:rsid w:val="000579B5"/>
    <w:rsid w:val="00057CFF"/>
    <w:rsid w:val="0006011A"/>
    <w:rsid w:val="0006057B"/>
    <w:rsid w:val="00060AB8"/>
    <w:rsid w:val="00060D6E"/>
    <w:rsid w:val="000610E0"/>
    <w:rsid w:val="000616CA"/>
    <w:rsid w:val="00061B6A"/>
    <w:rsid w:val="0006203F"/>
    <w:rsid w:val="000621D1"/>
    <w:rsid w:val="0006245B"/>
    <w:rsid w:val="00062A4D"/>
    <w:rsid w:val="00062B33"/>
    <w:rsid w:val="00063284"/>
    <w:rsid w:val="000639C4"/>
    <w:rsid w:val="0006448F"/>
    <w:rsid w:val="00064EC9"/>
    <w:rsid w:val="00065266"/>
    <w:rsid w:val="0006736C"/>
    <w:rsid w:val="00067D4F"/>
    <w:rsid w:val="00067E99"/>
    <w:rsid w:val="0007014F"/>
    <w:rsid w:val="00070361"/>
    <w:rsid w:val="00070899"/>
    <w:rsid w:val="00070E75"/>
    <w:rsid w:val="00070F1B"/>
    <w:rsid w:val="000713BA"/>
    <w:rsid w:val="0007193D"/>
    <w:rsid w:val="00071EB4"/>
    <w:rsid w:val="00072278"/>
    <w:rsid w:val="000723E3"/>
    <w:rsid w:val="00072685"/>
    <w:rsid w:val="0007289A"/>
    <w:rsid w:val="00072C36"/>
    <w:rsid w:val="00072D00"/>
    <w:rsid w:val="000731BE"/>
    <w:rsid w:val="00074065"/>
    <w:rsid w:val="000744E5"/>
    <w:rsid w:val="000745D5"/>
    <w:rsid w:val="00074727"/>
    <w:rsid w:val="00075B51"/>
    <w:rsid w:val="00076117"/>
    <w:rsid w:val="00076C31"/>
    <w:rsid w:val="00077E3E"/>
    <w:rsid w:val="00080070"/>
    <w:rsid w:val="000803D5"/>
    <w:rsid w:val="000819B2"/>
    <w:rsid w:val="00081D28"/>
    <w:rsid w:val="00081F61"/>
    <w:rsid w:val="00082277"/>
    <w:rsid w:val="00082351"/>
    <w:rsid w:val="00082480"/>
    <w:rsid w:val="00082767"/>
    <w:rsid w:val="00082D42"/>
    <w:rsid w:val="00082FAD"/>
    <w:rsid w:val="0008340C"/>
    <w:rsid w:val="0008392B"/>
    <w:rsid w:val="00083ECA"/>
    <w:rsid w:val="00083F35"/>
    <w:rsid w:val="000841EF"/>
    <w:rsid w:val="00084833"/>
    <w:rsid w:val="00084B8F"/>
    <w:rsid w:val="00084E06"/>
    <w:rsid w:val="00084F8F"/>
    <w:rsid w:val="00085468"/>
    <w:rsid w:val="00085A43"/>
    <w:rsid w:val="00085D57"/>
    <w:rsid w:val="00085F7E"/>
    <w:rsid w:val="00086645"/>
    <w:rsid w:val="00086C61"/>
    <w:rsid w:val="00086CAF"/>
    <w:rsid w:val="000878C2"/>
    <w:rsid w:val="00087C27"/>
    <w:rsid w:val="00087C50"/>
    <w:rsid w:val="000902E1"/>
    <w:rsid w:val="00090303"/>
    <w:rsid w:val="00090BFA"/>
    <w:rsid w:val="000915D1"/>
    <w:rsid w:val="000919E5"/>
    <w:rsid w:val="00091FC8"/>
    <w:rsid w:val="00092226"/>
    <w:rsid w:val="00092450"/>
    <w:rsid w:val="0009274B"/>
    <w:rsid w:val="000927E7"/>
    <w:rsid w:val="00092AC2"/>
    <w:rsid w:val="0009367E"/>
    <w:rsid w:val="000941F0"/>
    <w:rsid w:val="00094565"/>
    <w:rsid w:val="00094F3F"/>
    <w:rsid w:val="000950FC"/>
    <w:rsid w:val="0009553F"/>
    <w:rsid w:val="00095657"/>
    <w:rsid w:val="00095704"/>
    <w:rsid w:val="00095908"/>
    <w:rsid w:val="0009688D"/>
    <w:rsid w:val="000969C9"/>
    <w:rsid w:val="00096E1D"/>
    <w:rsid w:val="00097098"/>
    <w:rsid w:val="00097383"/>
    <w:rsid w:val="000973F5"/>
    <w:rsid w:val="00097408"/>
    <w:rsid w:val="000976AD"/>
    <w:rsid w:val="00097B3C"/>
    <w:rsid w:val="000A00C1"/>
    <w:rsid w:val="000A0921"/>
    <w:rsid w:val="000A154E"/>
    <w:rsid w:val="000A1602"/>
    <w:rsid w:val="000A1A86"/>
    <w:rsid w:val="000A2657"/>
    <w:rsid w:val="000A2B10"/>
    <w:rsid w:val="000A2B89"/>
    <w:rsid w:val="000A2FA0"/>
    <w:rsid w:val="000A32D4"/>
    <w:rsid w:val="000A3311"/>
    <w:rsid w:val="000A341D"/>
    <w:rsid w:val="000A3DB4"/>
    <w:rsid w:val="000A41D2"/>
    <w:rsid w:val="000A42FE"/>
    <w:rsid w:val="000A5360"/>
    <w:rsid w:val="000A549B"/>
    <w:rsid w:val="000A5621"/>
    <w:rsid w:val="000A58E3"/>
    <w:rsid w:val="000A6157"/>
    <w:rsid w:val="000A61A2"/>
    <w:rsid w:val="000A62CF"/>
    <w:rsid w:val="000A7363"/>
    <w:rsid w:val="000A7379"/>
    <w:rsid w:val="000A73E2"/>
    <w:rsid w:val="000A7C75"/>
    <w:rsid w:val="000A7F7B"/>
    <w:rsid w:val="000B1151"/>
    <w:rsid w:val="000B14B3"/>
    <w:rsid w:val="000B1E61"/>
    <w:rsid w:val="000B23B3"/>
    <w:rsid w:val="000B24DF"/>
    <w:rsid w:val="000B291A"/>
    <w:rsid w:val="000B30E7"/>
    <w:rsid w:val="000B365D"/>
    <w:rsid w:val="000B4DC3"/>
    <w:rsid w:val="000B55C3"/>
    <w:rsid w:val="000B5A34"/>
    <w:rsid w:val="000B5AA0"/>
    <w:rsid w:val="000B6028"/>
    <w:rsid w:val="000B67C2"/>
    <w:rsid w:val="000B6D01"/>
    <w:rsid w:val="000B7028"/>
    <w:rsid w:val="000B7B9A"/>
    <w:rsid w:val="000C0520"/>
    <w:rsid w:val="000C0A40"/>
    <w:rsid w:val="000C1983"/>
    <w:rsid w:val="000C1B35"/>
    <w:rsid w:val="000C1B90"/>
    <w:rsid w:val="000C1C35"/>
    <w:rsid w:val="000C1EF1"/>
    <w:rsid w:val="000C2274"/>
    <w:rsid w:val="000C27E0"/>
    <w:rsid w:val="000C2C8A"/>
    <w:rsid w:val="000C2E9D"/>
    <w:rsid w:val="000C2F61"/>
    <w:rsid w:val="000C355F"/>
    <w:rsid w:val="000C3D03"/>
    <w:rsid w:val="000C478C"/>
    <w:rsid w:val="000C4918"/>
    <w:rsid w:val="000C4B5C"/>
    <w:rsid w:val="000C4ED5"/>
    <w:rsid w:val="000C50C1"/>
    <w:rsid w:val="000C54C8"/>
    <w:rsid w:val="000C5762"/>
    <w:rsid w:val="000C594D"/>
    <w:rsid w:val="000C6AB1"/>
    <w:rsid w:val="000C769C"/>
    <w:rsid w:val="000C773D"/>
    <w:rsid w:val="000C780A"/>
    <w:rsid w:val="000C79A3"/>
    <w:rsid w:val="000C7E55"/>
    <w:rsid w:val="000D0360"/>
    <w:rsid w:val="000D089F"/>
    <w:rsid w:val="000D0914"/>
    <w:rsid w:val="000D0C1E"/>
    <w:rsid w:val="000D1513"/>
    <w:rsid w:val="000D185E"/>
    <w:rsid w:val="000D196E"/>
    <w:rsid w:val="000D1CAA"/>
    <w:rsid w:val="000D2DBF"/>
    <w:rsid w:val="000D2EA7"/>
    <w:rsid w:val="000D3279"/>
    <w:rsid w:val="000D379B"/>
    <w:rsid w:val="000D499F"/>
    <w:rsid w:val="000D49A5"/>
    <w:rsid w:val="000D4B99"/>
    <w:rsid w:val="000D512F"/>
    <w:rsid w:val="000D5390"/>
    <w:rsid w:val="000D5CA4"/>
    <w:rsid w:val="000D633D"/>
    <w:rsid w:val="000D6362"/>
    <w:rsid w:val="000D6C4F"/>
    <w:rsid w:val="000D7398"/>
    <w:rsid w:val="000D7A10"/>
    <w:rsid w:val="000D7B35"/>
    <w:rsid w:val="000D7E97"/>
    <w:rsid w:val="000E0805"/>
    <w:rsid w:val="000E09BC"/>
    <w:rsid w:val="000E101E"/>
    <w:rsid w:val="000E2116"/>
    <w:rsid w:val="000E21A7"/>
    <w:rsid w:val="000E24A5"/>
    <w:rsid w:val="000E25B3"/>
    <w:rsid w:val="000E2BC3"/>
    <w:rsid w:val="000E2EA3"/>
    <w:rsid w:val="000E309C"/>
    <w:rsid w:val="000E3D35"/>
    <w:rsid w:val="000E3F06"/>
    <w:rsid w:val="000E411C"/>
    <w:rsid w:val="000E4639"/>
    <w:rsid w:val="000E482C"/>
    <w:rsid w:val="000E484C"/>
    <w:rsid w:val="000E4F34"/>
    <w:rsid w:val="000E50DA"/>
    <w:rsid w:val="000E5446"/>
    <w:rsid w:val="000E5B05"/>
    <w:rsid w:val="000E63D6"/>
    <w:rsid w:val="000E67FB"/>
    <w:rsid w:val="000E6C17"/>
    <w:rsid w:val="000E6E5E"/>
    <w:rsid w:val="000E7581"/>
    <w:rsid w:val="000E7A8D"/>
    <w:rsid w:val="000E7C53"/>
    <w:rsid w:val="000E7EAF"/>
    <w:rsid w:val="000F00D1"/>
    <w:rsid w:val="000F05B8"/>
    <w:rsid w:val="000F0825"/>
    <w:rsid w:val="000F0912"/>
    <w:rsid w:val="000F0A31"/>
    <w:rsid w:val="000F0FC2"/>
    <w:rsid w:val="000F13C6"/>
    <w:rsid w:val="000F1503"/>
    <w:rsid w:val="000F1569"/>
    <w:rsid w:val="000F246A"/>
    <w:rsid w:val="000F27DC"/>
    <w:rsid w:val="000F3AF3"/>
    <w:rsid w:val="000F3B4A"/>
    <w:rsid w:val="000F42B7"/>
    <w:rsid w:val="000F4A62"/>
    <w:rsid w:val="000F548A"/>
    <w:rsid w:val="000F54E7"/>
    <w:rsid w:val="000F5FCA"/>
    <w:rsid w:val="000F641B"/>
    <w:rsid w:val="000F645F"/>
    <w:rsid w:val="000F6834"/>
    <w:rsid w:val="000F6936"/>
    <w:rsid w:val="000F77ED"/>
    <w:rsid w:val="000F77F9"/>
    <w:rsid w:val="000F79ED"/>
    <w:rsid w:val="000F7B68"/>
    <w:rsid w:val="000F7F0D"/>
    <w:rsid w:val="0010018E"/>
    <w:rsid w:val="00100FAF"/>
    <w:rsid w:val="00100FCB"/>
    <w:rsid w:val="001018DF"/>
    <w:rsid w:val="00101AD5"/>
    <w:rsid w:val="00101DF7"/>
    <w:rsid w:val="00102263"/>
    <w:rsid w:val="001024BA"/>
    <w:rsid w:val="00102F82"/>
    <w:rsid w:val="00103E0E"/>
    <w:rsid w:val="00103F4F"/>
    <w:rsid w:val="001045FA"/>
    <w:rsid w:val="001047DA"/>
    <w:rsid w:val="001049E8"/>
    <w:rsid w:val="00104F22"/>
    <w:rsid w:val="001052F8"/>
    <w:rsid w:val="00105694"/>
    <w:rsid w:val="0010576D"/>
    <w:rsid w:val="00105AFE"/>
    <w:rsid w:val="0010606E"/>
    <w:rsid w:val="00106444"/>
    <w:rsid w:val="0010693D"/>
    <w:rsid w:val="00106AF5"/>
    <w:rsid w:val="00106C44"/>
    <w:rsid w:val="00107727"/>
    <w:rsid w:val="00107AF3"/>
    <w:rsid w:val="00110838"/>
    <w:rsid w:val="00110D42"/>
    <w:rsid w:val="00110E37"/>
    <w:rsid w:val="0011122A"/>
    <w:rsid w:val="00111C73"/>
    <w:rsid w:val="0011226C"/>
    <w:rsid w:val="00112A0D"/>
    <w:rsid w:val="00113A48"/>
    <w:rsid w:val="00113C19"/>
    <w:rsid w:val="00113E6F"/>
    <w:rsid w:val="00114112"/>
    <w:rsid w:val="00114B4D"/>
    <w:rsid w:val="00114BA9"/>
    <w:rsid w:val="00114C72"/>
    <w:rsid w:val="00114C85"/>
    <w:rsid w:val="00115585"/>
    <w:rsid w:val="00115DAC"/>
    <w:rsid w:val="00115F1E"/>
    <w:rsid w:val="00116980"/>
    <w:rsid w:val="00116B01"/>
    <w:rsid w:val="00116F40"/>
    <w:rsid w:val="00117089"/>
    <w:rsid w:val="00117305"/>
    <w:rsid w:val="001178FA"/>
    <w:rsid w:val="00117ABE"/>
    <w:rsid w:val="00117C5A"/>
    <w:rsid w:val="001208CF"/>
    <w:rsid w:val="00120A73"/>
    <w:rsid w:val="00120D31"/>
    <w:rsid w:val="00120D93"/>
    <w:rsid w:val="0012142C"/>
    <w:rsid w:val="001214B4"/>
    <w:rsid w:val="001215F3"/>
    <w:rsid w:val="001224F3"/>
    <w:rsid w:val="00122729"/>
    <w:rsid w:val="001228E3"/>
    <w:rsid w:val="00122BF4"/>
    <w:rsid w:val="00122FEB"/>
    <w:rsid w:val="001233B0"/>
    <w:rsid w:val="001236C9"/>
    <w:rsid w:val="001239F9"/>
    <w:rsid w:val="001247FD"/>
    <w:rsid w:val="00124DFC"/>
    <w:rsid w:val="00124EFC"/>
    <w:rsid w:val="00125033"/>
    <w:rsid w:val="0012519E"/>
    <w:rsid w:val="00125688"/>
    <w:rsid w:val="00125BC7"/>
    <w:rsid w:val="00126538"/>
    <w:rsid w:val="00126BEC"/>
    <w:rsid w:val="00127982"/>
    <w:rsid w:val="001279D6"/>
    <w:rsid w:val="00127F02"/>
    <w:rsid w:val="00130035"/>
    <w:rsid w:val="00130C56"/>
    <w:rsid w:val="0013164D"/>
    <w:rsid w:val="001317EC"/>
    <w:rsid w:val="00131B16"/>
    <w:rsid w:val="001322DE"/>
    <w:rsid w:val="0013245D"/>
    <w:rsid w:val="001330E3"/>
    <w:rsid w:val="001334BE"/>
    <w:rsid w:val="00133BC7"/>
    <w:rsid w:val="001340B4"/>
    <w:rsid w:val="001343C3"/>
    <w:rsid w:val="001347C5"/>
    <w:rsid w:val="00134C32"/>
    <w:rsid w:val="0013529D"/>
    <w:rsid w:val="0013548A"/>
    <w:rsid w:val="00135610"/>
    <w:rsid w:val="0013600F"/>
    <w:rsid w:val="00137023"/>
    <w:rsid w:val="001377C2"/>
    <w:rsid w:val="00137983"/>
    <w:rsid w:val="00137AEE"/>
    <w:rsid w:val="00137B6C"/>
    <w:rsid w:val="00137CB4"/>
    <w:rsid w:val="00140618"/>
    <w:rsid w:val="00140C9E"/>
    <w:rsid w:val="00141303"/>
    <w:rsid w:val="001415B3"/>
    <w:rsid w:val="00141A70"/>
    <w:rsid w:val="00141FED"/>
    <w:rsid w:val="00142099"/>
    <w:rsid w:val="001422F6"/>
    <w:rsid w:val="0014237B"/>
    <w:rsid w:val="001426C8"/>
    <w:rsid w:val="00142744"/>
    <w:rsid w:val="00142ABC"/>
    <w:rsid w:val="00142C0C"/>
    <w:rsid w:val="00142E8D"/>
    <w:rsid w:val="00143131"/>
    <w:rsid w:val="001432A9"/>
    <w:rsid w:val="001432C1"/>
    <w:rsid w:val="00143320"/>
    <w:rsid w:val="00143759"/>
    <w:rsid w:val="001437BE"/>
    <w:rsid w:val="00143955"/>
    <w:rsid w:val="00143A5F"/>
    <w:rsid w:val="00144EF2"/>
    <w:rsid w:val="00145117"/>
    <w:rsid w:val="001453B4"/>
    <w:rsid w:val="001454DB"/>
    <w:rsid w:val="00145560"/>
    <w:rsid w:val="00145886"/>
    <w:rsid w:val="00145DF0"/>
    <w:rsid w:val="00145E3C"/>
    <w:rsid w:val="00145FDB"/>
    <w:rsid w:val="001462A7"/>
    <w:rsid w:val="001463D0"/>
    <w:rsid w:val="00146B6F"/>
    <w:rsid w:val="00146B70"/>
    <w:rsid w:val="00146C49"/>
    <w:rsid w:val="00146C93"/>
    <w:rsid w:val="00146CC8"/>
    <w:rsid w:val="00146DA8"/>
    <w:rsid w:val="00147006"/>
    <w:rsid w:val="0014742D"/>
    <w:rsid w:val="001476F1"/>
    <w:rsid w:val="00147B1B"/>
    <w:rsid w:val="00147CF3"/>
    <w:rsid w:val="00150001"/>
    <w:rsid w:val="00150321"/>
    <w:rsid w:val="001503BF"/>
    <w:rsid w:val="00151290"/>
    <w:rsid w:val="0015157F"/>
    <w:rsid w:val="00151B6E"/>
    <w:rsid w:val="001522B9"/>
    <w:rsid w:val="00152689"/>
    <w:rsid w:val="00152746"/>
    <w:rsid w:val="00152BE2"/>
    <w:rsid w:val="00152D8A"/>
    <w:rsid w:val="00152DBB"/>
    <w:rsid w:val="00152E7E"/>
    <w:rsid w:val="00153033"/>
    <w:rsid w:val="00154289"/>
    <w:rsid w:val="001544CB"/>
    <w:rsid w:val="001549EB"/>
    <w:rsid w:val="00154B61"/>
    <w:rsid w:val="00155088"/>
    <w:rsid w:val="0015512D"/>
    <w:rsid w:val="001556EE"/>
    <w:rsid w:val="00155AE8"/>
    <w:rsid w:val="001563A3"/>
    <w:rsid w:val="001575B5"/>
    <w:rsid w:val="001602B2"/>
    <w:rsid w:val="00160511"/>
    <w:rsid w:val="001607EB"/>
    <w:rsid w:val="00160888"/>
    <w:rsid w:val="00160D31"/>
    <w:rsid w:val="00160F9B"/>
    <w:rsid w:val="00161064"/>
    <w:rsid w:val="0016139A"/>
    <w:rsid w:val="001627C4"/>
    <w:rsid w:val="00162A55"/>
    <w:rsid w:val="00162ACC"/>
    <w:rsid w:val="00162E97"/>
    <w:rsid w:val="00163157"/>
    <w:rsid w:val="0016324F"/>
    <w:rsid w:val="00163439"/>
    <w:rsid w:val="001640E9"/>
    <w:rsid w:val="0016413E"/>
    <w:rsid w:val="00164F01"/>
    <w:rsid w:val="001659E0"/>
    <w:rsid w:val="0016613C"/>
    <w:rsid w:val="0016637A"/>
    <w:rsid w:val="001664D0"/>
    <w:rsid w:val="001674A4"/>
    <w:rsid w:val="001675B8"/>
    <w:rsid w:val="00167986"/>
    <w:rsid w:val="00167AF7"/>
    <w:rsid w:val="0017000D"/>
    <w:rsid w:val="001703C5"/>
    <w:rsid w:val="0017074A"/>
    <w:rsid w:val="00170EB8"/>
    <w:rsid w:val="00170EE1"/>
    <w:rsid w:val="0017105D"/>
    <w:rsid w:val="0017112F"/>
    <w:rsid w:val="00171495"/>
    <w:rsid w:val="00171C1B"/>
    <w:rsid w:val="00171E89"/>
    <w:rsid w:val="00171F09"/>
    <w:rsid w:val="00171F74"/>
    <w:rsid w:val="001725D0"/>
    <w:rsid w:val="00172962"/>
    <w:rsid w:val="00172F07"/>
    <w:rsid w:val="00173792"/>
    <w:rsid w:val="001737CD"/>
    <w:rsid w:val="001748EF"/>
    <w:rsid w:val="00174F05"/>
    <w:rsid w:val="0017508F"/>
    <w:rsid w:val="00175444"/>
    <w:rsid w:val="00175A5A"/>
    <w:rsid w:val="00175EB3"/>
    <w:rsid w:val="00175EE8"/>
    <w:rsid w:val="001760FD"/>
    <w:rsid w:val="00176134"/>
    <w:rsid w:val="0017668A"/>
    <w:rsid w:val="00176C6B"/>
    <w:rsid w:val="00176F28"/>
    <w:rsid w:val="00177181"/>
    <w:rsid w:val="00177A12"/>
    <w:rsid w:val="00177B20"/>
    <w:rsid w:val="00177E0C"/>
    <w:rsid w:val="00180090"/>
    <w:rsid w:val="0018018C"/>
    <w:rsid w:val="00180238"/>
    <w:rsid w:val="0018073C"/>
    <w:rsid w:val="001807F3"/>
    <w:rsid w:val="0018086F"/>
    <w:rsid w:val="00180A2E"/>
    <w:rsid w:val="00180E85"/>
    <w:rsid w:val="00181258"/>
    <w:rsid w:val="001818AC"/>
    <w:rsid w:val="00182017"/>
    <w:rsid w:val="001822C3"/>
    <w:rsid w:val="00183416"/>
    <w:rsid w:val="001837B6"/>
    <w:rsid w:val="00183D8A"/>
    <w:rsid w:val="00183D8C"/>
    <w:rsid w:val="00183E37"/>
    <w:rsid w:val="00183E84"/>
    <w:rsid w:val="00184372"/>
    <w:rsid w:val="00184FBA"/>
    <w:rsid w:val="00185378"/>
    <w:rsid w:val="00185C88"/>
    <w:rsid w:val="001860B4"/>
    <w:rsid w:val="001864A3"/>
    <w:rsid w:val="00186703"/>
    <w:rsid w:val="00186819"/>
    <w:rsid w:val="00186B3A"/>
    <w:rsid w:val="00187E5F"/>
    <w:rsid w:val="00187ED2"/>
    <w:rsid w:val="00190099"/>
    <w:rsid w:val="001904E6"/>
    <w:rsid w:val="00190E31"/>
    <w:rsid w:val="0019100D"/>
    <w:rsid w:val="0019190E"/>
    <w:rsid w:val="00192127"/>
    <w:rsid w:val="00192445"/>
    <w:rsid w:val="00192783"/>
    <w:rsid w:val="00193E24"/>
    <w:rsid w:val="001940AE"/>
    <w:rsid w:val="00194432"/>
    <w:rsid w:val="001944F6"/>
    <w:rsid w:val="0019460B"/>
    <w:rsid w:val="00195629"/>
    <w:rsid w:val="00195C81"/>
    <w:rsid w:val="00195D7C"/>
    <w:rsid w:val="00195DC3"/>
    <w:rsid w:val="00196306"/>
    <w:rsid w:val="001967E3"/>
    <w:rsid w:val="00196A8F"/>
    <w:rsid w:val="00196B7F"/>
    <w:rsid w:val="001976CD"/>
    <w:rsid w:val="0019780F"/>
    <w:rsid w:val="00197C85"/>
    <w:rsid w:val="00197E07"/>
    <w:rsid w:val="001A0366"/>
    <w:rsid w:val="001A09D5"/>
    <w:rsid w:val="001A0AEA"/>
    <w:rsid w:val="001A0DCA"/>
    <w:rsid w:val="001A0EFD"/>
    <w:rsid w:val="001A17C1"/>
    <w:rsid w:val="001A1C6F"/>
    <w:rsid w:val="001A2112"/>
    <w:rsid w:val="001A27A7"/>
    <w:rsid w:val="001A2810"/>
    <w:rsid w:val="001A2BA1"/>
    <w:rsid w:val="001A351C"/>
    <w:rsid w:val="001A3905"/>
    <w:rsid w:val="001A3ADA"/>
    <w:rsid w:val="001A432E"/>
    <w:rsid w:val="001A43AF"/>
    <w:rsid w:val="001A453B"/>
    <w:rsid w:val="001A475C"/>
    <w:rsid w:val="001A47D9"/>
    <w:rsid w:val="001A48FC"/>
    <w:rsid w:val="001A49B4"/>
    <w:rsid w:val="001A4B35"/>
    <w:rsid w:val="001A4BF8"/>
    <w:rsid w:val="001A5CCC"/>
    <w:rsid w:val="001A61C3"/>
    <w:rsid w:val="001A69F7"/>
    <w:rsid w:val="001A6AF9"/>
    <w:rsid w:val="001A6D75"/>
    <w:rsid w:val="001A7D5C"/>
    <w:rsid w:val="001B038F"/>
    <w:rsid w:val="001B0444"/>
    <w:rsid w:val="001B094C"/>
    <w:rsid w:val="001B0BDC"/>
    <w:rsid w:val="001B0CFE"/>
    <w:rsid w:val="001B0D3A"/>
    <w:rsid w:val="001B12D3"/>
    <w:rsid w:val="001B141A"/>
    <w:rsid w:val="001B1817"/>
    <w:rsid w:val="001B1D63"/>
    <w:rsid w:val="001B1DE5"/>
    <w:rsid w:val="001B1F41"/>
    <w:rsid w:val="001B22B9"/>
    <w:rsid w:val="001B29F2"/>
    <w:rsid w:val="001B2BDA"/>
    <w:rsid w:val="001B3508"/>
    <w:rsid w:val="001B3FC4"/>
    <w:rsid w:val="001B41C9"/>
    <w:rsid w:val="001B513C"/>
    <w:rsid w:val="001B5D2E"/>
    <w:rsid w:val="001B60C1"/>
    <w:rsid w:val="001B6634"/>
    <w:rsid w:val="001B6AD2"/>
    <w:rsid w:val="001B70FE"/>
    <w:rsid w:val="001B74D5"/>
    <w:rsid w:val="001B77C4"/>
    <w:rsid w:val="001B7B3B"/>
    <w:rsid w:val="001B7F3B"/>
    <w:rsid w:val="001C002A"/>
    <w:rsid w:val="001C0295"/>
    <w:rsid w:val="001C0BD8"/>
    <w:rsid w:val="001C2046"/>
    <w:rsid w:val="001C20C9"/>
    <w:rsid w:val="001C27A6"/>
    <w:rsid w:val="001C2B5D"/>
    <w:rsid w:val="001C31D6"/>
    <w:rsid w:val="001C375A"/>
    <w:rsid w:val="001C4839"/>
    <w:rsid w:val="001C54E1"/>
    <w:rsid w:val="001C5F9D"/>
    <w:rsid w:val="001C662A"/>
    <w:rsid w:val="001C69B0"/>
    <w:rsid w:val="001C6D7F"/>
    <w:rsid w:val="001C7313"/>
    <w:rsid w:val="001D049F"/>
    <w:rsid w:val="001D0A87"/>
    <w:rsid w:val="001D0AFF"/>
    <w:rsid w:val="001D0B44"/>
    <w:rsid w:val="001D101A"/>
    <w:rsid w:val="001D1728"/>
    <w:rsid w:val="001D1CAC"/>
    <w:rsid w:val="001D1D5D"/>
    <w:rsid w:val="001D1EA6"/>
    <w:rsid w:val="001D2A3E"/>
    <w:rsid w:val="001D2CD9"/>
    <w:rsid w:val="001D3634"/>
    <w:rsid w:val="001D3765"/>
    <w:rsid w:val="001D47A4"/>
    <w:rsid w:val="001D4E80"/>
    <w:rsid w:val="001D50E8"/>
    <w:rsid w:val="001D54BD"/>
    <w:rsid w:val="001D5592"/>
    <w:rsid w:val="001D5B7A"/>
    <w:rsid w:val="001D63F5"/>
    <w:rsid w:val="001D67F4"/>
    <w:rsid w:val="001D6C27"/>
    <w:rsid w:val="001D6FC0"/>
    <w:rsid w:val="001D74B1"/>
    <w:rsid w:val="001D7FCD"/>
    <w:rsid w:val="001E052B"/>
    <w:rsid w:val="001E194F"/>
    <w:rsid w:val="001E1C04"/>
    <w:rsid w:val="001E2126"/>
    <w:rsid w:val="001E2568"/>
    <w:rsid w:val="001E2AD0"/>
    <w:rsid w:val="001E2D78"/>
    <w:rsid w:val="001E2F64"/>
    <w:rsid w:val="001E33F1"/>
    <w:rsid w:val="001E36EA"/>
    <w:rsid w:val="001E39C2"/>
    <w:rsid w:val="001E3A72"/>
    <w:rsid w:val="001E3D07"/>
    <w:rsid w:val="001E3E3A"/>
    <w:rsid w:val="001E4BFD"/>
    <w:rsid w:val="001E5121"/>
    <w:rsid w:val="001E51BE"/>
    <w:rsid w:val="001E542B"/>
    <w:rsid w:val="001E545F"/>
    <w:rsid w:val="001E654C"/>
    <w:rsid w:val="001E664E"/>
    <w:rsid w:val="001E677B"/>
    <w:rsid w:val="001E6D1C"/>
    <w:rsid w:val="001E7208"/>
    <w:rsid w:val="001E7C4E"/>
    <w:rsid w:val="001E7D12"/>
    <w:rsid w:val="001F0149"/>
    <w:rsid w:val="001F014E"/>
    <w:rsid w:val="001F027F"/>
    <w:rsid w:val="001F09EF"/>
    <w:rsid w:val="001F12C6"/>
    <w:rsid w:val="001F1BFB"/>
    <w:rsid w:val="001F1C8A"/>
    <w:rsid w:val="001F1EE7"/>
    <w:rsid w:val="001F235A"/>
    <w:rsid w:val="001F2A35"/>
    <w:rsid w:val="001F2AEC"/>
    <w:rsid w:val="001F2C38"/>
    <w:rsid w:val="001F2DF5"/>
    <w:rsid w:val="001F3414"/>
    <w:rsid w:val="001F36B2"/>
    <w:rsid w:val="001F3ABA"/>
    <w:rsid w:val="001F3C0A"/>
    <w:rsid w:val="001F4017"/>
    <w:rsid w:val="001F42DC"/>
    <w:rsid w:val="001F4720"/>
    <w:rsid w:val="001F4FAC"/>
    <w:rsid w:val="001F576D"/>
    <w:rsid w:val="001F6252"/>
    <w:rsid w:val="001F6428"/>
    <w:rsid w:val="001F6960"/>
    <w:rsid w:val="001F7221"/>
    <w:rsid w:val="001F7CBD"/>
    <w:rsid w:val="002007A2"/>
    <w:rsid w:val="0020084E"/>
    <w:rsid w:val="00200CE5"/>
    <w:rsid w:val="00200D47"/>
    <w:rsid w:val="002013A7"/>
    <w:rsid w:val="00201582"/>
    <w:rsid w:val="002018E0"/>
    <w:rsid w:val="0020298E"/>
    <w:rsid w:val="00202A6E"/>
    <w:rsid w:val="00202A80"/>
    <w:rsid w:val="00202C50"/>
    <w:rsid w:val="00202E35"/>
    <w:rsid w:val="00202E47"/>
    <w:rsid w:val="00202E77"/>
    <w:rsid w:val="00203412"/>
    <w:rsid w:val="00203781"/>
    <w:rsid w:val="002039D4"/>
    <w:rsid w:val="00203D78"/>
    <w:rsid w:val="00203E84"/>
    <w:rsid w:val="002051DB"/>
    <w:rsid w:val="00205591"/>
    <w:rsid w:val="00205849"/>
    <w:rsid w:val="00206DEC"/>
    <w:rsid w:val="00207407"/>
    <w:rsid w:val="00207737"/>
    <w:rsid w:val="002103D7"/>
    <w:rsid w:val="002106BB"/>
    <w:rsid w:val="00210DFB"/>
    <w:rsid w:val="00210E25"/>
    <w:rsid w:val="002117E0"/>
    <w:rsid w:val="00211AEC"/>
    <w:rsid w:val="00211DC3"/>
    <w:rsid w:val="00211F08"/>
    <w:rsid w:val="00211FEA"/>
    <w:rsid w:val="0021278B"/>
    <w:rsid w:val="0021297A"/>
    <w:rsid w:val="00212AB1"/>
    <w:rsid w:val="00212B4B"/>
    <w:rsid w:val="00212B8F"/>
    <w:rsid w:val="00212C98"/>
    <w:rsid w:val="00213476"/>
    <w:rsid w:val="00213768"/>
    <w:rsid w:val="002138BF"/>
    <w:rsid w:val="00213BE3"/>
    <w:rsid w:val="00213D6D"/>
    <w:rsid w:val="00213D6F"/>
    <w:rsid w:val="00213E51"/>
    <w:rsid w:val="002143F8"/>
    <w:rsid w:val="0021456E"/>
    <w:rsid w:val="00214755"/>
    <w:rsid w:val="00214D17"/>
    <w:rsid w:val="00214E7C"/>
    <w:rsid w:val="00214EC0"/>
    <w:rsid w:val="002150C1"/>
    <w:rsid w:val="002153FA"/>
    <w:rsid w:val="002160DA"/>
    <w:rsid w:val="002167B0"/>
    <w:rsid w:val="00216F2B"/>
    <w:rsid w:val="00217641"/>
    <w:rsid w:val="0021798D"/>
    <w:rsid w:val="00217A70"/>
    <w:rsid w:val="00220038"/>
    <w:rsid w:val="002207AD"/>
    <w:rsid w:val="002209C3"/>
    <w:rsid w:val="00220A09"/>
    <w:rsid w:val="00220B56"/>
    <w:rsid w:val="00221073"/>
    <w:rsid w:val="00221549"/>
    <w:rsid w:val="002216D8"/>
    <w:rsid w:val="0022180E"/>
    <w:rsid w:val="00221973"/>
    <w:rsid w:val="0022235B"/>
    <w:rsid w:val="002226EA"/>
    <w:rsid w:val="00222EE1"/>
    <w:rsid w:val="00223648"/>
    <w:rsid w:val="00223935"/>
    <w:rsid w:val="002247F8"/>
    <w:rsid w:val="00224F73"/>
    <w:rsid w:val="00225741"/>
    <w:rsid w:val="00225874"/>
    <w:rsid w:val="00225E15"/>
    <w:rsid w:val="00226802"/>
    <w:rsid w:val="002269C3"/>
    <w:rsid w:val="0022741A"/>
    <w:rsid w:val="0022766A"/>
    <w:rsid w:val="00227A1B"/>
    <w:rsid w:val="002304F7"/>
    <w:rsid w:val="00230E50"/>
    <w:rsid w:val="002315E0"/>
    <w:rsid w:val="0023193F"/>
    <w:rsid w:val="00232227"/>
    <w:rsid w:val="0023261D"/>
    <w:rsid w:val="00233346"/>
    <w:rsid w:val="00233550"/>
    <w:rsid w:val="00233642"/>
    <w:rsid w:val="00233893"/>
    <w:rsid w:val="00233B70"/>
    <w:rsid w:val="00233E20"/>
    <w:rsid w:val="00233E86"/>
    <w:rsid w:val="002340E3"/>
    <w:rsid w:val="00234AAD"/>
    <w:rsid w:val="00234D05"/>
    <w:rsid w:val="00234F85"/>
    <w:rsid w:val="0023533B"/>
    <w:rsid w:val="002356D4"/>
    <w:rsid w:val="002361BC"/>
    <w:rsid w:val="00236626"/>
    <w:rsid w:val="002372F2"/>
    <w:rsid w:val="00237A71"/>
    <w:rsid w:val="00237A90"/>
    <w:rsid w:val="00237D94"/>
    <w:rsid w:val="00240207"/>
    <w:rsid w:val="002402EA"/>
    <w:rsid w:val="00240535"/>
    <w:rsid w:val="002405EC"/>
    <w:rsid w:val="00240968"/>
    <w:rsid w:val="00241DD7"/>
    <w:rsid w:val="00241F21"/>
    <w:rsid w:val="002420C0"/>
    <w:rsid w:val="002422F8"/>
    <w:rsid w:val="00242572"/>
    <w:rsid w:val="002427D1"/>
    <w:rsid w:val="002438F8"/>
    <w:rsid w:val="0024405A"/>
    <w:rsid w:val="00244933"/>
    <w:rsid w:val="00244CF0"/>
    <w:rsid w:val="00244E80"/>
    <w:rsid w:val="00245354"/>
    <w:rsid w:val="002458CA"/>
    <w:rsid w:val="00246DA9"/>
    <w:rsid w:val="00247533"/>
    <w:rsid w:val="002475F7"/>
    <w:rsid w:val="002508AA"/>
    <w:rsid w:val="00251135"/>
    <w:rsid w:val="002513F7"/>
    <w:rsid w:val="00251460"/>
    <w:rsid w:val="002515AB"/>
    <w:rsid w:val="00251773"/>
    <w:rsid w:val="002517EA"/>
    <w:rsid w:val="00252109"/>
    <w:rsid w:val="002522A5"/>
    <w:rsid w:val="002523B0"/>
    <w:rsid w:val="0025350A"/>
    <w:rsid w:val="0025420F"/>
    <w:rsid w:val="002548FC"/>
    <w:rsid w:val="002554E5"/>
    <w:rsid w:val="00255B52"/>
    <w:rsid w:val="00255C30"/>
    <w:rsid w:val="0025725C"/>
    <w:rsid w:val="00260620"/>
    <w:rsid w:val="00260CDC"/>
    <w:rsid w:val="00260EFC"/>
    <w:rsid w:val="002615CA"/>
    <w:rsid w:val="00261F5F"/>
    <w:rsid w:val="0026247B"/>
    <w:rsid w:val="0026293B"/>
    <w:rsid w:val="00263971"/>
    <w:rsid w:val="00263BA0"/>
    <w:rsid w:val="0026433D"/>
    <w:rsid w:val="0026534F"/>
    <w:rsid w:val="0026546A"/>
    <w:rsid w:val="00265B9E"/>
    <w:rsid w:val="00265DAD"/>
    <w:rsid w:val="00265EFB"/>
    <w:rsid w:val="00265FA1"/>
    <w:rsid w:val="002672A1"/>
    <w:rsid w:val="00267567"/>
    <w:rsid w:val="00267F4A"/>
    <w:rsid w:val="00270364"/>
    <w:rsid w:val="00270564"/>
    <w:rsid w:val="002705C4"/>
    <w:rsid w:val="002705E9"/>
    <w:rsid w:val="00270961"/>
    <w:rsid w:val="00270C9F"/>
    <w:rsid w:val="00271C1C"/>
    <w:rsid w:val="00271CE5"/>
    <w:rsid w:val="00271DCC"/>
    <w:rsid w:val="00272071"/>
    <w:rsid w:val="002723FA"/>
    <w:rsid w:val="00272A99"/>
    <w:rsid w:val="00272D93"/>
    <w:rsid w:val="00273064"/>
    <w:rsid w:val="002736F6"/>
    <w:rsid w:val="00274891"/>
    <w:rsid w:val="00274E69"/>
    <w:rsid w:val="002757F5"/>
    <w:rsid w:val="00275CF7"/>
    <w:rsid w:val="00275E10"/>
    <w:rsid w:val="0027604D"/>
    <w:rsid w:val="00276355"/>
    <w:rsid w:val="00276665"/>
    <w:rsid w:val="00276FD8"/>
    <w:rsid w:val="00277189"/>
    <w:rsid w:val="002776DF"/>
    <w:rsid w:val="00277717"/>
    <w:rsid w:val="0027789C"/>
    <w:rsid w:val="00277ED6"/>
    <w:rsid w:val="0028080F"/>
    <w:rsid w:val="002814E4"/>
    <w:rsid w:val="00281647"/>
    <w:rsid w:val="00281657"/>
    <w:rsid w:val="00281855"/>
    <w:rsid w:val="00281C84"/>
    <w:rsid w:val="00281D29"/>
    <w:rsid w:val="00281E8E"/>
    <w:rsid w:val="00281F65"/>
    <w:rsid w:val="002822F2"/>
    <w:rsid w:val="0028272D"/>
    <w:rsid w:val="002834BF"/>
    <w:rsid w:val="0028395C"/>
    <w:rsid w:val="00283AF9"/>
    <w:rsid w:val="002845AF"/>
    <w:rsid w:val="002855DF"/>
    <w:rsid w:val="002856C7"/>
    <w:rsid w:val="002856FB"/>
    <w:rsid w:val="002863D7"/>
    <w:rsid w:val="0028649A"/>
    <w:rsid w:val="002872FE"/>
    <w:rsid w:val="002879F8"/>
    <w:rsid w:val="00287E5D"/>
    <w:rsid w:val="00287F3F"/>
    <w:rsid w:val="002910B3"/>
    <w:rsid w:val="00291259"/>
    <w:rsid w:val="002920C2"/>
    <w:rsid w:val="0029210A"/>
    <w:rsid w:val="00292999"/>
    <w:rsid w:val="00292FF1"/>
    <w:rsid w:val="00293062"/>
    <w:rsid w:val="002941CA"/>
    <w:rsid w:val="00295441"/>
    <w:rsid w:val="002958FB"/>
    <w:rsid w:val="00296879"/>
    <w:rsid w:val="002976FF"/>
    <w:rsid w:val="00297F50"/>
    <w:rsid w:val="002A051B"/>
    <w:rsid w:val="002A06CE"/>
    <w:rsid w:val="002A076E"/>
    <w:rsid w:val="002A0871"/>
    <w:rsid w:val="002A089F"/>
    <w:rsid w:val="002A1798"/>
    <w:rsid w:val="002A1826"/>
    <w:rsid w:val="002A2F53"/>
    <w:rsid w:val="002A3007"/>
    <w:rsid w:val="002A3147"/>
    <w:rsid w:val="002A3E38"/>
    <w:rsid w:val="002A43D7"/>
    <w:rsid w:val="002A4D2F"/>
    <w:rsid w:val="002A4DE8"/>
    <w:rsid w:val="002A57E4"/>
    <w:rsid w:val="002A5E6D"/>
    <w:rsid w:val="002A5EDA"/>
    <w:rsid w:val="002A6000"/>
    <w:rsid w:val="002A6A29"/>
    <w:rsid w:val="002A6A37"/>
    <w:rsid w:val="002A6BDE"/>
    <w:rsid w:val="002A6D71"/>
    <w:rsid w:val="002A6EFB"/>
    <w:rsid w:val="002A6F01"/>
    <w:rsid w:val="002A72B2"/>
    <w:rsid w:val="002A73AE"/>
    <w:rsid w:val="002A7937"/>
    <w:rsid w:val="002A7B57"/>
    <w:rsid w:val="002B0009"/>
    <w:rsid w:val="002B027C"/>
    <w:rsid w:val="002B0ABB"/>
    <w:rsid w:val="002B221C"/>
    <w:rsid w:val="002B2337"/>
    <w:rsid w:val="002B362E"/>
    <w:rsid w:val="002B3CA1"/>
    <w:rsid w:val="002B4060"/>
    <w:rsid w:val="002B4737"/>
    <w:rsid w:val="002B4D68"/>
    <w:rsid w:val="002B4DF8"/>
    <w:rsid w:val="002B5172"/>
    <w:rsid w:val="002B532A"/>
    <w:rsid w:val="002B5671"/>
    <w:rsid w:val="002B6476"/>
    <w:rsid w:val="002B69F3"/>
    <w:rsid w:val="002B7221"/>
    <w:rsid w:val="002B7651"/>
    <w:rsid w:val="002B7AE2"/>
    <w:rsid w:val="002B7B6E"/>
    <w:rsid w:val="002B7E17"/>
    <w:rsid w:val="002C02C2"/>
    <w:rsid w:val="002C06B0"/>
    <w:rsid w:val="002C0A15"/>
    <w:rsid w:val="002C0D7B"/>
    <w:rsid w:val="002C0F56"/>
    <w:rsid w:val="002C16B3"/>
    <w:rsid w:val="002C2793"/>
    <w:rsid w:val="002C30F1"/>
    <w:rsid w:val="002C3143"/>
    <w:rsid w:val="002C31B9"/>
    <w:rsid w:val="002C3ACC"/>
    <w:rsid w:val="002C3EDA"/>
    <w:rsid w:val="002C4ACF"/>
    <w:rsid w:val="002C5044"/>
    <w:rsid w:val="002C520C"/>
    <w:rsid w:val="002C5F4B"/>
    <w:rsid w:val="002C5F4D"/>
    <w:rsid w:val="002C6950"/>
    <w:rsid w:val="002C6965"/>
    <w:rsid w:val="002C6C38"/>
    <w:rsid w:val="002C784A"/>
    <w:rsid w:val="002C7AF4"/>
    <w:rsid w:val="002C7CEC"/>
    <w:rsid w:val="002D0786"/>
    <w:rsid w:val="002D0ADE"/>
    <w:rsid w:val="002D0C0D"/>
    <w:rsid w:val="002D0DFD"/>
    <w:rsid w:val="002D0E86"/>
    <w:rsid w:val="002D1603"/>
    <w:rsid w:val="002D1616"/>
    <w:rsid w:val="002D1DE0"/>
    <w:rsid w:val="002D2876"/>
    <w:rsid w:val="002D29B4"/>
    <w:rsid w:val="002D2CCC"/>
    <w:rsid w:val="002D2E42"/>
    <w:rsid w:val="002D341A"/>
    <w:rsid w:val="002D358F"/>
    <w:rsid w:val="002D3950"/>
    <w:rsid w:val="002D3B41"/>
    <w:rsid w:val="002D400A"/>
    <w:rsid w:val="002D44DD"/>
    <w:rsid w:val="002D464D"/>
    <w:rsid w:val="002D474C"/>
    <w:rsid w:val="002D4E9B"/>
    <w:rsid w:val="002D5576"/>
    <w:rsid w:val="002D59E6"/>
    <w:rsid w:val="002D5DA9"/>
    <w:rsid w:val="002D5FFC"/>
    <w:rsid w:val="002D614E"/>
    <w:rsid w:val="002D617D"/>
    <w:rsid w:val="002D6451"/>
    <w:rsid w:val="002D7234"/>
    <w:rsid w:val="002D738A"/>
    <w:rsid w:val="002D7CB0"/>
    <w:rsid w:val="002D7D3C"/>
    <w:rsid w:val="002D7FCD"/>
    <w:rsid w:val="002E0120"/>
    <w:rsid w:val="002E027F"/>
    <w:rsid w:val="002E0C7B"/>
    <w:rsid w:val="002E0E71"/>
    <w:rsid w:val="002E0F01"/>
    <w:rsid w:val="002E10D2"/>
    <w:rsid w:val="002E127E"/>
    <w:rsid w:val="002E12FE"/>
    <w:rsid w:val="002E18D0"/>
    <w:rsid w:val="002E1A9D"/>
    <w:rsid w:val="002E1D6B"/>
    <w:rsid w:val="002E2076"/>
    <w:rsid w:val="002E217D"/>
    <w:rsid w:val="002E35A5"/>
    <w:rsid w:val="002E3690"/>
    <w:rsid w:val="002E3A07"/>
    <w:rsid w:val="002E3E5A"/>
    <w:rsid w:val="002E4C3F"/>
    <w:rsid w:val="002E4EFA"/>
    <w:rsid w:val="002E4FEA"/>
    <w:rsid w:val="002E5BA5"/>
    <w:rsid w:val="002E64B1"/>
    <w:rsid w:val="002E6DE1"/>
    <w:rsid w:val="002E73AA"/>
    <w:rsid w:val="002E74F8"/>
    <w:rsid w:val="002F2753"/>
    <w:rsid w:val="002F2EC9"/>
    <w:rsid w:val="002F32D5"/>
    <w:rsid w:val="002F38DB"/>
    <w:rsid w:val="002F41F5"/>
    <w:rsid w:val="002F4277"/>
    <w:rsid w:val="002F4ADB"/>
    <w:rsid w:val="002F5534"/>
    <w:rsid w:val="002F5B93"/>
    <w:rsid w:val="002F5D95"/>
    <w:rsid w:val="002F5DA4"/>
    <w:rsid w:val="002F611A"/>
    <w:rsid w:val="002F6428"/>
    <w:rsid w:val="002F6505"/>
    <w:rsid w:val="002F6976"/>
    <w:rsid w:val="002F6DA3"/>
    <w:rsid w:val="002F6ED9"/>
    <w:rsid w:val="002F70FD"/>
    <w:rsid w:val="002F75A2"/>
    <w:rsid w:val="002F76C3"/>
    <w:rsid w:val="002F7E46"/>
    <w:rsid w:val="00300202"/>
    <w:rsid w:val="00300481"/>
    <w:rsid w:val="0030091C"/>
    <w:rsid w:val="00300AFC"/>
    <w:rsid w:val="00300C01"/>
    <w:rsid w:val="00300E80"/>
    <w:rsid w:val="003010D2"/>
    <w:rsid w:val="00301263"/>
    <w:rsid w:val="003012F9"/>
    <w:rsid w:val="00301523"/>
    <w:rsid w:val="003018E2"/>
    <w:rsid w:val="00302048"/>
    <w:rsid w:val="0030230D"/>
    <w:rsid w:val="0030263C"/>
    <w:rsid w:val="00302D3B"/>
    <w:rsid w:val="00302E09"/>
    <w:rsid w:val="00303864"/>
    <w:rsid w:val="0030418D"/>
    <w:rsid w:val="003042DE"/>
    <w:rsid w:val="00304342"/>
    <w:rsid w:val="003048CC"/>
    <w:rsid w:val="00304E85"/>
    <w:rsid w:val="0030521B"/>
    <w:rsid w:val="00305228"/>
    <w:rsid w:val="0030651C"/>
    <w:rsid w:val="00306B59"/>
    <w:rsid w:val="0030793F"/>
    <w:rsid w:val="00307A02"/>
    <w:rsid w:val="00307B67"/>
    <w:rsid w:val="00310DD7"/>
    <w:rsid w:val="003112AD"/>
    <w:rsid w:val="00311320"/>
    <w:rsid w:val="003116E0"/>
    <w:rsid w:val="003119D2"/>
    <w:rsid w:val="00311A7C"/>
    <w:rsid w:val="00311DA2"/>
    <w:rsid w:val="00311F94"/>
    <w:rsid w:val="00312B64"/>
    <w:rsid w:val="00312CC9"/>
    <w:rsid w:val="00312D1D"/>
    <w:rsid w:val="00313F80"/>
    <w:rsid w:val="003148B1"/>
    <w:rsid w:val="00314AB7"/>
    <w:rsid w:val="00314B04"/>
    <w:rsid w:val="00314FC8"/>
    <w:rsid w:val="003151C9"/>
    <w:rsid w:val="00315B01"/>
    <w:rsid w:val="00315B8C"/>
    <w:rsid w:val="00316B20"/>
    <w:rsid w:val="00316B68"/>
    <w:rsid w:val="00316D27"/>
    <w:rsid w:val="003170D5"/>
    <w:rsid w:val="0031713A"/>
    <w:rsid w:val="0031759F"/>
    <w:rsid w:val="00317875"/>
    <w:rsid w:val="003179FA"/>
    <w:rsid w:val="00317A53"/>
    <w:rsid w:val="00317AA1"/>
    <w:rsid w:val="00317D41"/>
    <w:rsid w:val="00320221"/>
    <w:rsid w:val="00320594"/>
    <w:rsid w:val="00320DDE"/>
    <w:rsid w:val="00320E15"/>
    <w:rsid w:val="0032175D"/>
    <w:rsid w:val="0032187A"/>
    <w:rsid w:val="003218B3"/>
    <w:rsid w:val="00321AFF"/>
    <w:rsid w:val="00321E51"/>
    <w:rsid w:val="00321F22"/>
    <w:rsid w:val="003221FA"/>
    <w:rsid w:val="0032303B"/>
    <w:rsid w:val="00323361"/>
    <w:rsid w:val="00323577"/>
    <w:rsid w:val="003244A7"/>
    <w:rsid w:val="00324B6F"/>
    <w:rsid w:val="00324F78"/>
    <w:rsid w:val="003256E0"/>
    <w:rsid w:val="00325880"/>
    <w:rsid w:val="00325AC0"/>
    <w:rsid w:val="00326643"/>
    <w:rsid w:val="00326BA7"/>
    <w:rsid w:val="00326C9E"/>
    <w:rsid w:val="00326F7F"/>
    <w:rsid w:val="0032729B"/>
    <w:rsid w:val="003272E8"/>
    <w:rsid w:val="00327747"/>
    <w:rsid w:val="00327BC9"/>
    <w:rsid w:val="00327BCD"/>
    <w:rsid w:val="00327DF7"/>
    <w:rsid w:val="0033059E"/>
    <w:rsid w:val="00330EC4"/>
    <w:rsid w:val="00330ECD"/>
    <w:rsid w:val="00331502"/>
    <w:rsid w:val="00331581"/>
    <w:rsid w:val="0033163F"/>
    <w:rsid w:val="00331D80"/>
    <w:rsid w:val="00331EDC"/>
    <w:rsid w:val="00331FCB"/>
    <w:rsid w:val="003322AA"/>
    <w:rsid w:val="00332929"/>
    <w:rsid w:val="00332BEB"/>
    <w:rsid w:val="0033332B"/>
    <w:rsid w:val="00333373"/>
    <w:rsid w:val="0033340E"/>
    <w:rsid w:val="00333A61"/>
    <w:rsid w:val="003341C7"/>
    <w:rsid w:val="00334727"/>
    <w:rsid w:val="003350A0"/>
    <w:rsid w:val="00335A99"/>
    <w:rsid w:val="0033681B"/>
    <w:rsid w:val="00337344"/>
    <w:rsid w:val="00337A86"/>
    <w:rsid w:val="00337FF0"/>
    <w:rsid w:val="0034058A"/>
    <w:rsid w:val="00340949"/>
    <w:rsid w:val="00340962"/>
    <w:rsid w:val="00340D14"/>
    <w:rsid w:val="00340E2B"/>
    <w:rsid w:val="003426EA"/>
    <w:rsid w:val="00342936"/>
    <w:rsid w:val="00342CF0"/>
    <w:rsid w:val="00342E09"/>
    <w:rsid w:val="0034310C"/>
    <w:rsid w:val="0034373E"/>
    <w:rsid w:val="00343FB9"/>
    <w:rsid w:val="00344366"/>
    <w:rsid w:val="0034474C"/>
    <w:rsid w:val="00344A84"/>
    <w:rsid w:val="00344AAB"/>
    <w:rsid w:val="00344DE0"/>
    <w:rsid w:val="00345300"/>
    <w:rsid w:val="00345721"/>
    <w:rsid w:val="00345728"/>
    <w:rsid w:val="003457F5"/>
    <w:rsid w:val="00345DE2"/>
    <w:rsid w:val="00346611"/>
    <w:rsid w:val="00346799"/>
    <w:rsid w:val="00347226"/>
    <w:rsid w:val="00347926"/>
    <w:rsid w:val="00351403"/>
    <w:rsid w:val="00351452"/>
    <w:rsid w:val="00351D32"/>
    <w:rsid w:val="003526CC"/>
    <w:rsid w:val="003527B9"/>
    <w:rsid w:val="00352D10"/>
    <w:rsid w:val="00352D3C"/>
    <w:rsid w:val="00353068"/>
    <w:rsid w:val="00353168"/>
    <w:rsid w:val="003533DD"/>
    <w:rsid w:val="0035423D"/>
    <w:rsid w:val="0035437B"/>
    <w:rsid w:val="0035478E"/>
    <w:rsid w:val="00354AD2"/>
    <w:rsid w:val="00354B9D"/>
    <w:rsid w:val="00354C7B"/>
    <w:rsid w:val="00354D28"/>
    <w:rsid w:val="00354F33"/>
    <w:rsid w:val="0035542F"/>
    <w:rsid w:val="00355833"/>
    <w:rsid w:val="00355965"/>
    <w:rsid w:val="00355E0F"/>
    <w:rsid w:val="00355F70"/>
    <w:rsid w:val="0035620E"/>
    <w:rsid w:val="00356620"/>
    <w:rsid w:val="00356E7C"/>
    <w:rsid w:val="0035716C"/>
    <w:rsid w:val="003575EE"/>
    <w:rsid w:val="003578C3"/>
    <w:rsid w:val="00357C2A"/>
    <w:rsid w:val="003613C8"/>
    <w:rsid w:val="003619B3"/>
    <w:rsid w:val="00361A91"/>
    <w:rsid w:val="00362100"/>
    <w:rsid w:val="00362364"/>
    <w:rsid w:val="0036297E"/>
    <w:rsid w:val="00362BCE"/>
    <w:rsid w:val="00363707"/>
    <w:rsid w:val="003637E7"/>
    <w:rsid w:val="003639BB"/>
    <w:rsid w:val="00363A1F"/>
    <w:rsid w:val="00363AC1"/>
    <w:rsid w:val="00363BEB"/>
    <w:rsid w:val="00363C17"/>
    <w:rsid w:val="00363C5C"/>
    <w:rsid w:val="00364659"/>
    <w:rsid w:val="00365B2B"/>
    <w:rsid w:val="00365F3F"/>
    <w:rsid w:val="0036610B"/>
    <w:rsid w:val="003665E6"/>
    <w:rsid w:val="00366675"/>
    <w:rsid w:val="00366B34"/>
    <w:rsid w:val="00366C57"/>
    <w:rsid w:val="003671BC"/>
    <w:rsid w:val="0036732B"/>
    <w:rsid w:val="00367BD9"/>
    <w:rsid w:val="003702D6"/>
    <w:rsid w:val="0037054A"/>
    <w:rsid w:val="00370B4F"/>
    <w:rsid w:val="00370B79"/>
    <w:rsid w:val="003715BC"/>
    <w:rsid w:val="00371B85"/>
    <w:rsid w:val="003724DD"/>
    <w:rsid w:val="003729D4"/>
    <w:rsid w:val="00372C8D"/>
    <w:rsid w:val="003733DB"/>
    <w:rsid w:val="00373579"/>
    <w:rsid w:val="003738F3"/>
    <w:rsid w:val="00373C37"/>
    <w:rsid w:val="003743FE"/>
    <w:rsid w:val="00374C2A"/>
    <w:rsid w:val="00374CD8"/>
    <w:rsid w:val="00374E34"/>
    <w:rsid w:val="003753FE"/>
    <w:rsid w:val="0037585C"/>
    <w:rsid w:val="003758F2"/>
    <w:rsid w:val="00375D61"/>
    <w:rsid w:val="00375F4E"/>
    <w:rsid w:val="00376042"/>
    <w:rsid w:val="00376B26"/>
    <w:rsid w:val="003772A6"/>
    <w:rsid w:val="0037789C"/>
    <w:rsid w:val="00377A79"/>
    <w:rsid w:val="00377DB2"/>
    <w:rsid w:val="00380D2A"/>
    <w:rsid w:val="00380D9E"/>
    <w:rsid w:val="00381049"/>
    <w:rsid w:val="0038261A"/>
    <w:rsid w:val="003827B6"/>
    <w:rsid w:val="00382C02"/>
    <w:rsid w:val="00382F89"/>
    <w:rsid w:val="003835DB"/>
    <w:rsid w:val="00383605"/>
    <w:rsid w:val="0038361C"/>
    <w:rsid w:val="00383686"/>
    <w:rsid w:val="00383A1A"/>
    <w:rsid w:val="00383A21"/>
    <w:rsid w:val="00383AC3"/>
    <w:rsid w:val="00383C58"/>
    <w:rsid w:val="0038489F"/>
    <w:rsid w:val="0038511F"/>
    <w:rsid w:val="00385413"/>
    <w:rsid w:val="00385679"/>
    <w:rsid w:val="00385964"/>
    <w:rsid w:val="00385DF2"/>
    <w:rsid w:val="0038651E"/>
    <w:rsid w:val="003874E7"/>
    <w:rsid w:val="00387EAE"/>
    <w:rsid w:val="0039064C"/>
    <w:rsid w:val="00390D11"/>
    <w:rsid w:val="0039132A"/>
    <w:rsid w:val="00391A06"/>
    <w:rsid w:val="003920C4"/>
    <w:rsid w:val="0039218D"/>
    <w:rsid w:val="00392271"/>
    <w:rsid w:val="00392FAD"/>
    <w:rsid w:val="00393680"/>
    <w:rsid w:val="00393AA7"/>
    <w:rsid w:val="00393AFA"/>
    <w:rsid w:val="00394395"/>
    <w:rsid w:val="003943A8"/>
    <w:rsid w:val="00394581"/>
    <w:rsid w:val="003947CD"/>
    <w:rsid w:val="00394B0A"/>
    <w:rsid w:val="00394DB7"/>
    <w:rsid w:val="003952B7"/>
    <w:rsid w:val="00395368"/>
    <w:rsid w:val="00395624"/>
    <w:rsid w:val="00395820"/>
    <w:rsid w:val="00395C4B"/>
    <w:rsid w:val="003963CC"/>
    <w:rsid w:val="0039648E"/>
    <w:rsid w:val="00396642"/>
    <w:rsid w:val="003A0606"/>
    <w:rsid w:val="003A0A47"/>
    <w:rsid w:val="003A0E65"/>
    <w:rsid w:val="003A16DC"/>
    <w:rsid w:val="003A1B76"/>
    <w:rsid w:val="003A1C91"/>
    <w:rsid w:val="003A3307"/>
    <w:rsid w:val="003A333D"/>
    <w:rsid w:val="003A372A"/>
    <w:rsid w:val="003A3A5C"/>
    <w:rsid w:val="003A3A78"/>
    <w:rsid w:val="003A3B56"/>
    <w:rsid w:val="003A3DE7"/>
    <w:rsid w:val="003A3F2A"/>
    <w:rsid w:val="003A3F5A"/>
    <w:rsid w:val="003A409B"/>
    <w:rsid w:val="003A4339"/>
    <w:rsid w:val="003A527E"/>
    <w:rsid w:val="003A54B9"/>
    <w:rsid w:val="003A62D6"/>
    <w:rsid w:val="003A698E"/>
    <w:rsid w:val="003A6E64"/>
    <w:rsid w:val="003A6F7E"/>
    <w:rsid w:val="003A6FE4"/>
    <w:rsid w:val="003A71E8"/>
    <w:rsid w:val="003A73F1"/>
    <w:rsid w:val="003A77AF"/>
    <w:rsid w:val="003A7A04"/>
    <w:rsid w:val="003A7FDD"/>
    <w:rsid w:val="003A7FEF"/>
    <w:rsid w:val="003B0023"/>
    <w:rsid w:val="003B2B3D"/>
    <w:rsid w:val="003B2B97"/>
    <w:rsid w:val="003B2EB8"/>
    <w:rsid w:val="003B2F5F"/>
    <w:rsid w:val="003B41D1"/>
    <w:rsid w:val="003B47EE"/>
    <w:rsid w:val="003B48BC"/>
    <w:rsid w:val="003B4D19"/>
    <w:rsid w:val="003B4F42"/>
    <w:rsid w:val="003B59C2"/>
    <w:rsid w:val="003B5A74"/>
    <w:rsid w:val="003B5BBD"/>
    <w:rsid w:val="003B5EF1"/>
    <w:rsid w:val="003B60AC"/>
    <w:rsid w:val="003B6964"/>
    <w:rsid w:val="003B69D2"/>
    <w:rsid w:val="003B6AC8"/>
    <w:rsid w:val="003B728F"/>
    <w:rsid w:val="003B7572"/>
    <w:rsid w:val="003B7FC4"/>
    <w:rsid w:val="003C071A"/>
    <w:rsid w:val="003C0C74"/>
    <w:rsid w:val="003C163E"/>
    <w:rsid w:val="003C16C6"/>
    <w:rsid w:val="003C190C"/>
    <w:rsid w:val="003C2FB2"/>
    <w:rsid w:val="003C35CF"/>
    <w:rsid w:val="003C3C54"/>
    <w:rsid w:val="003C405B"/>
    <w:rsid w:val="003C40F3"/>
    <w:rsid w:val="003C41FD"/>
    <w:rsid w:val="003C4205"/>
    <w:rsid w:val="003C467D"/>
    <w:rsid w:val="003C4D40"/>
    <w:rsid w:val="003C4E8D"/>
    <w:rsid w:val="003C5809"/>
    <w:rsid w:val="003C5ADE"/>
    <w:rsid w:val="003C5B65"/>
    <w:rsid w:val="003C601E"/>
    <w:rsid w:val="003C711A"/>
    <w:rsid w:val="003C7FB8"/>
    <w:rsid w:val="003C7FF3"/>
    <w:rsid w:val="003D01B6"/>
    <w:rsid w:val="003D0740"/>
    <w:rsid w:val="003D0A9C"/>
    <w:rsid w:val="003D173F"/>
    <w:rsid w:val="003D1D20"/>
    <w:rsid w:val="003D1EA9"/>
    <w:rsid w:val="003D2324"/>
    <w:rsid w:val="003D2460"/>
    <w:rsid w:val="003D2502"/>
    <w:rsid w:val="003D252C"/>
    <w:rsid w:val="003D2762"/>
    <w:rsid w:val="003D3458"/>
    <w:rsid w:val="003D3617"/>
    <w:rsid w:val="003D396D"/>
    <w:rsid w:val="003D4515"/>
    <w:rsid w:val="003D46C5"/>
    <w:rsid w:val="003D4787"/>
    <w:rsid w:val="003D4967"/>
    <w:rsid w:val="003D4BC7"/>
    <w:rsid w:val="003D50CE"/>
    <w:rsid w:val="003D5229"/>
    <w:rsid w:val="003D52DA"/>
    <w:rsid w:val="003D6F22"/>
    <w:rsid w:val="003D775A"/>
    <w:rsid w:val="003D7A5F"/>
    <w:rsid w:val="003D7BCE"/>
    <w:rsid w:val="003E0E9C"/>
    <w:rsid w:val="003E1322"/>
    <w:rsid w:val="003E14AF"/>
    <w:rsid w:val="003E1801"/>
    <w:rsid w:val="003E1A83"/>
    <w:rsid w:val="003E1ABE"/>
    <w:rsid w:val="003E237A"/>
    <w:rsid w:val="003E2433"/>
    <w:rsid w:val="003E2689"/>
    <w:rsid w:val="003E2890"/>
    <w:rsid w:val="003E2C48"/>
    <w:rsid w:val="003E3221"/>
    <w:rsid w:val="003E386E"/>
    <w:rsid w:val="003E3B12"/>
    <w:rsid w:val="003E4221"/>
    <w:rsid w:val="003E4A31"/>
    <w:rsid w:val="003E4F0C"/>
    <w:rsid w:val="003E5184"/>
    <w:rsid w:val="003E587F"/>
    <w:rsid w:val="003E59E6"/>
    <w:rsid w:val="003E5AAA"/>
    <w:rsid w:val="003E5DF0"/>
    <w:rsid w:val="003E5F73"/>
    <w:rsid w:val="003E6169"/>
    <w:rsid w:val="003E623E"/>
    <w:rsid w:val="003E637F"/>
    <w:rsid w:val="003E63C1"/>
    <w:rsid w:val="003E6640"/>
    <w:rsid w:val="003E6EAE"/>
    <w:rsid w:val="003E7202"/>
    <w:rsid w:val="003E73EC"/>
    <w:rsid w:val="003E74E0"/>
    <w:rsid w:val="003E7558"/>
    <w:rsid w:val="003E7582"/>
    <w:rsid w:val="003E76E7"/>
    <w:rsid w:val="003E78FA"/>
    <w:rsid w:val="003E7D67"/>
    <w:rsid w:val="003F089F"/>
    <w:rsid w:val="003F08A3"/>
    <w:rsid w:val="003F0E8D"/>
    <w:rsid w:val="003F0FD8"/>
    <w:rsid w:val="003F1040"/>
    <w:rsid w:val="003F113B"/>
    <w:rsid w:val="003F1DD3"/>
    <w:rsid w:val="003F1EFA"/>
    <w:rsid w:val="003F1F60"/>
    <w:rsid w:val="003F3568"/>
    <w:rsid w:val="003F38E1"/>
    <w:rsid w:val="003F3EFE"/>
    <w:rsid w:val="003F442E"/>
    <w:rsid w:val="003F4645"/>
    <w:rsid w:val="003F5858"/>
    <w:rsid w:val="003F5C1B"/>
    <w:rsid w:val="003F6322"/>
    <w:rsid w:val="003F63C4"/>
    <w:rsid w:val="003F63F2"/>
    <w:rsid w:val="003F653F"/>
    <w:rsid w:val="003F716C"/>
    <w:rsid w:val="003F772F"/>
    <w:rsid w:val="003F78F8"/>
    <w:rsid w:val="003F7922"/>
    <w:rsid w:val="003F79BA"/>
    <w:rsid w:val="00400304"/>
    <w:rsid w:val="00400600"/>
    <w:rsid w:val="0040062C"/>
    <w:rsid w:val="00402146"/>
    <w:rsid w:val="0040265E"/>
    <w:rsid w:val="00402796"/>
    <w:rsid w:val="00402960"/>
    <w:rsid w:val="00402D37"/>
    <w:rsid w:val="0040308F"/>
    <w:rsid w:val="00403D52"/>
    <w:rsid w:val="0040451E"/>
    <w:rsid w:val="0040495D"/>
    <w:rsid w:val="00404BBE"/>
    <w:rsid w:val="00404E46"/>
    <w:rsid w:val="004050ED"/>
    <w:rsid w:val="0040623D"/>
    <w:rsid w:val="00406866"/>
    <w:rsid w:val="00406E02"/>
    <w:rsid w:val="00407A68"/>
    <w:rsid w:val="00407BEE"/>
    <w:rsid w:val="00407C50"/>
    <w:rsid w:val="00407CB2"/>
    <w:rsid w:val="00410158"/>
    <w:rsid w:val="0041045A"/>
    <w:rsid w:val="0041239D"/>
    <w:rsid w:val="00412B8F"/>
    <w:rsid w:val="00412C53"/>
    <w:rsid w:val="00412D69"/>
    <w:rsid w:val="00413341"/>
    <w:rsid w:val="00413B0D"/>
    <w:rsid w:val="00414AC2"/>
    <w:rsid w:val="00415038"/>
    <w:rsid w:val="00415149"/>
    <w:rsid w:val="00415C74"/>
    <w:rsid w:val="004163F1"/>
    <w:rsid w:val="004164A9"/>
    <w:rsid w:val="00416B6C"/>
    <w:rsid w:val="00416C7A"/>
    <w:rsid w:val="00416CE7"/>
    <w:rsid w:val="00416F0F"/>
    <w:rsid w:val="00417A8E"/>
    <w:rsid w:val="00417B39"/>
    <w:rsid w:val="00420472"/>
    <w:rsid w:val="004206DE"/>
    <w:rsid w:val="004212FB"/>
    <w:rsid w:val="00421534"/>
    <w:rsid w:val="00421A6B"/>
    <w:rsid w:val="00421B14"/>
    <w:rsid w:val="004222FA"/>
    <w:rsid w:val="004231A7"/>
    <w:rsid w:val="004233E8"/>
    <w:rsid w:val="00423417"/>
    <w:rsid w:val="00423476"/>
    <w:rsid w:val="004234D1"/>
    <w:rsid w:val="0042391D"/>
    <w:rsid w:val="00423A50"/>
    <w:rsid w:val="00423F4E"/>
    <w:rsid w:val="00423F78"/>
    <w:rsid w:val="004241D5"/>
    <w:rsid w:val="00424877"/>
    <w:rsid w:val="00424E22"/>
    <w:rsid w:val="00425351"/>
    <w:rsid w:val="00425390"/>
    <w:rsid w:val="00425673"/>
    <w:rsid w:val="00426916"/>
    <w:rsid w:val="004269DC"/>
    <w:rsid w:val="00426BF1"/>
    <w:rsid w:val="00426D80"/>
    <w:rsid w:val="00426FFD"/>
    <w:rsid w:val="0042762C"/>
    <w:rsid w:val="00427976"/>
    <w:rsid w:val="00427F1A"/>
    <w:rsid w:val="004301BA"/>
    <w:rsid w:val="00430AFB"/>
    <w:rsid w:val="00430E8C"/>
    <w:rsid w:val="00431306"/>
    <w:rsid w:val="004313E3"/>
    <w:rsid w:val="004313F1"/>
    <w:rsid w:val="00431559"/>
    <w:rsid w:val="00431CD4"/>
    <w:rsid w:val="00431D28"/>
    <w:rsid w:val="00432465"/>
    <w:rsid w:val="0043267C"/>
    <w:rsid w:val="00432DEF"/>
    <w:rsid w:val="004331C7"/>
    <w:rsid w:val="0043376F"/>
    <w:rsid w:val="004339AD"/>
    <w:rsid w:val="00433D74"/>
    <w:rsid w:val="00433E6F"/>
    <w:rsid w:val="00434106"/>
    <w:rsid w:val="0043492D"/>
    <w:rsid w:val="00434E05"/>
    <w:rsid w:val="00434F11"/>
    <w:rsid w:val="00435260"/>
    <w:rsid w:val="004357D2"/>
    <w:rsid w:val="00436025"/>
    <w:rsid w:val="00436ABB"/>
    <w:rsid w:val="00436C2A"/>
    <w:rsid w:val="004371A4"/>
    <w:rsid w:val="00437484"/>
    <w:rsid w:val="0044093B"/>
    <w:rsid w:val="0044172A"/>
    <w:rsid w:val="004422C7"/>
    <w:rsid w:val="004425DA"/>
    <w:rsid w:val="004427B0"/>
    <w:rsid w:val="00442AE2"/>
    <w:rsid w:val="0044313E"/>
    <w:rsid w:val="00443181"/>
    <w:rsid w:val="00443407"/>
    <w:rsid w:val="004438BC"/>
    <w:rsid w:val="00443C73"/>
    <w:rsid w:val="00444354"/>
    <w:rsid w:val="00444787"/>
    <w:rsid w:val="00445698"/>
    <w:rsid w:val="0044593E"/>
    <w:rsid w:val="00445F10"/>
    <w:rsid w:val="004461F2"/>
    <w:rsid w:val="0044633B"/>
    <w:rsid w:val="00446448"/>
    <w:rsid w:val="004464AF"/>
    <w:rsid w:val="0044679C"/>
    <w:rsid w:val="00446877"/>
    <w:rsid w:val="00446AEE"/>
    <w:rsid w:val="00447753"/>
    <w:rsid w:val="00447EB3"/>
    <w:rsid w:val="00450109"/>
    <w:rsid w:val="004501E0"/>
    <w:rsid w:val="004509D2"/>
    <w:rsid w:val="00450EF1"/>
    <w:rsid w:val="0045124C"/>
    <w:rsid w:val="00451440"/>
    <w:rsid w:val="004516DF"/>
    <w:rsid w:val="00451A44"/>
    <w:rsid w:val="00451DF6"/>
    <w:rsid w:val="00453116"/>
    <w:rsid w:val="004534F5"/>
    <w:rsid w:val="0045377C"/>
    <w:rsid w:val="00453865"/>
    <w:rsid w:val="00453C5C"/>
    <w:rsid w:val="0045439B"/>
    <w:rsid w:val="00454609"/>
    <w:rsid w:val="00454BB1"/>
    <w:rsid w:val="00454F82"/>
    <w:rsid w:val="0045593E"/>
    <w:rsid w:val="0045611F"/>
    <w:rsid w:val="0045612E"/>
    <w:rsid w:val="004564FF"/>
    <w:rsid w:val="004573D0"/>
    <w:rsid w:val="00457C23"/>
    <w:rsid w:val="00457DA4"/>
    <w:rsid w:val="00460F3D"/>
    <w:rsid w:val="00460FA7"/>
    <w:rsid w:val="00462D4F"/>
    <w:rsid w:val="00463C04"/>
    <w:rsid w:val="00463CFA"/>
    <w:rsid w:val="00463D31"/>
    <w:rsid w:val="00463D38"/>
    <w:rsid w:val="0046430E"/>
    <w:rsid w:val="004644DB"/>
    <w:rsid w:val="00464CA5"/>
    <w:rsid w:val="004655AF"/>
    <w:rsid w:val="00465CA2"/>
    <w:rsid w:val="00465F7B"/>
    <w:rsid w:val="004661A4"/>
    <w:rsid w:val="00466A7A"/>
    <w:rsid w:val="00467032"/>
    <w:rsid w:val="004679D7"/>
    <w:rsid w:val="00467B8E"/>
    <w:rsid w:val="00467CF6"/>
    <w:rsid w:val="00467E35"/>
    <w:rsid w:val="0047086D"/>
    <w:rsid w:val="004708A3"/>
    <w:rsid w:val="00470ABF"/>
    <w:rsid w:val="00471D8E"/>
    <w:rsid w:val="00473800"/>
    <w:rsid w:val="00474530"/>
    <w:rsid w:val="00474B25"/>
    <w:rsid w:val="00474B5D"/>
    <w:rsid w:val="00474D41"/>
    <w:rsid w:val="00475149"/>
    <w:rsid w:val="0047555F"/>
    <w:rsid w:val="00475BBE"/>
    <w:rsid w:val="00475E3C"/>
    <w:rsid w:val="00476944"/>
    <w:rsid w:val="00476C91"/>
    <w:rsid w:val="004800CD"/>
    <w:rsid w:val="004806DA"/>
    <w:rsid w:val="004816FD"/>
    <w:rsid w:val="0048172A"/>
    <w:rsid w:val="00482698"/>
    <w:rsid w:val="004827C7"/>
    <w:rsid w:val="004829D4"/>
    <w:rsid w:val="0048306C"/>
    <w:rsid w:val="0048363E"/>
    <w:rsid w:val="0048395D"/>
    <w:rsid w:val="004850E7"/>
    <w:rsid w:val="00485BBF"/>
    <w:rsid w:val="00485EFD"/>
    <w:rsid w:val="0048658F"/>
    <w:rsid w:val="00486B08"/>
    <w:rsid w:val="00486F04"/>
    <w:rsid w:val="00490C72"/>
    <w:rsid w:val="00490F72"/>
    <w:rsid w:val="00491266"/>
    <w:rsid w:val="004914D1"/>
    <w:rsid w:val="00491B8D"/>
    <w:rsid w:val="00492A7E"/>
    <w:rsid w:val="0049306F"/>
    <w:rsid w:val="00493076"/>
    <w:rsid w:val="0049524C"/>
    <w:rsid w:val="00495392"/>
    <w:rsid w:val="004968E4"/>
    <w:rsid w:val="00496B2F"/>
    <w:rsid w:val="00496C8F"/>
    <w:rsid w:val="00497400"/>
    <w:rsid w:val="004975E1"/>
    <w:rsid w:val="004A05DC"/>
    <w:rsid w:val="004A086C"/>
    <w:rsid w:val="004A0B8F"/>
    <w:rsid w:val="004A198B"/>
    <w:rsid w:val="004A19BA"/>
    <w:rsid w:val="004A19F5"/>
    <w:rsid w:val="004A1A5F"/>
    <w:rsid w:val="004A1D6E"/>
    <w:rsid w:val="004A2470"/>
    <w:rsid w:val="004A2A5A"/>
    <w:rsid w:val="004A36A9"/>
    <w:rsid w:val="004A39EC"/>
    <w:rsid w:val="004A5930"/>
    <w:rsid w:val="004A593E"/>
    <w:rsid w:val="004A5DD6"/>
    <w:rsid w:val="004A5F9D"/>
    <w:rsid w:val="004A6060"/>
    <w:rsid w:val="004A64CE"/>
    <w:rsid w:val="004A66C0"/>
    <w:rsid w:val="004A6F03"/>
    <w:rsid w:val="004A6F55"/>
    <w:rsid w:val="004A746C"/>
    <w:rsid w:val="004A757F"/>
    <w:rsid w:val="004A791B"/>
    <w:rsid w:val="004A7CFD"/>
    <w:rsid w:val="004A7FB7"/>
    <w:rsid w:val="004B13F1"/>
    <w:rsid w:val="004B1C55"/>
    <w:rsid w:val="004B2090"/>
    <w:rsid w:val="004B228D"/>
    <w:rsid w:val="004B24D1"/>
    <w:rsid w:val="004B295A"/>
    <w:rsid w:val="004B2B34"/>
    <w:rsid w:val="004B327F"/>
    <w:rsid w:val="004B33A2"/>
    <w:rsid w:val="004B375F"/>
    <w:rsid w:val="004B378E"/>
    <w:rsid w:val="004B3926"/>
    <w:rsid w:val="004B3C5E"/>
    <w:rsid w:val="004B3D9A"/>
    <w:rsid w:val="004B3FBD"/>
    <w:rsid w:val="004B43B1"/>
    <w:rsid w:val="004B43BA"/>
    <w:rsid w:val="004B4617"/>
    <w:rsid w:val="004B503A"/>
    <w:rsid w:val="004B505C"/>
    <w:rsid w:val="004B52D7"/>
    <w:rsid w:val="004B5621"/>
    <w:rsid w:val="004B5E26"/>
    <w:rsid w:val="004B6228"/>
    <w:rsid w:val="004B6E8C"/>
    <w:rsid w:val="004B7584"/>
    <w:rsid w:val="004B78BD"/>
    <w:rsid w:val="004B7927"/>
    <w:rsid w:val="004B7A7D"/>
    <w:rsid w:val="004C04FB"/>
    <w:rsid w:val="004C0F72"/>
    <w:rsid w:val="004C12E6"/>
    <w:rsid w:val="004C18E4"/>
    <w:rsid w:val="004C1E62"/>
    <w:rsid w:val="004C1F7B"/>
    <w:rsid w:val="004C218C"/>
    <w:rsid w:val="004C2847"/>
    <w:rsid w:val="004C2A19"/>
    <w:rsid w:val="004C3199"/>
    <w:rsid w:val="004C3292"/>
    <w:rsid w:val="004C3A1F"/>
    <w:rsid w:val="004C3A94"/>
    <w:rsid w:val="004C40F3"/>
    <w:rsid w:val="004C4483"/>
    <w:rsid w:val="004C5976"/>
    <w:rsid w:val="004C5D95"/>
    <w:rsid w:val="004C6410"/>
    <w:rsid w:val="004C709B"/>
    <w:rsid w:val="004C70AD"/>
    <w:rsid w:val="004C7F93"/>
    <w:rsid w:val="004D0784"/>
    <w:rsid w:val="004D0B62"/>
    <w:rsid w:val="004D0FF9"/>
    <w:rsid w:val="004D198E"/>
    <w:rsid w:val="004D2145"/>
    <w:rsid w:val="004D2860"/>
    <w:rsid w:val="004D2868"/>
    <w:rsid w:val="004D2B36"/>
    <w:rsid w:val="004D32D4"/>
    <w:rsid w:val="004D345B"/>
    <w:rsid w:val="004D3E1F"/>
    <w:rsid w:val="004D43B9"/>
    <w:rsid w:val="004D4405"/>
    <w:rsid w:val="004D45D3"/>
    <w:rsid w:val="004D5363"/>
    <w:rsid w:val="004D54E0"/>
    <w:rsid w:val="004D5CFE"/>
    <w:rsid w:val="004D6373"/>
    <w:rsid w:val="004D6468"/>
    <w:rsid w:val="004D6650"/>
    <w:rsid w:val="004D6811"/>
    <w:rsid w:val="004D6DA5"/>
    <w:rsid w:val="004D6F8F"/>
    <w:rsid w:val="004D72F2"/>
    <w:rsid w:val="004D7837"/>
    <w:rsid w:val="004D7DBC"/>
    <w:rsid w:val="004E04F2"/>
    <w:rsid w:val="004E0F26"/>
    <w:rsid w:val="004E15B0"/>
    <w:rsid w:val="004E18B7"/>
    <w:rsid w:val="004E1FEF"/>
    <w:rsid w:val="004E204E"/>
    <w:rsid w:val="004E2711"/>
    <w:rsid w:val="004E2F46"/>
    <w:rsid w:val="004E321A"/>
    <w:rsid w:val="004E40EC"/>
    <w:rsid w:val="004E410E"/>
    <w:rsid w:val="004E44A8"/>
    <w:rsid w:val="004E4A90"/>
    <w:rsid w:val="004E4B62"/>
    <w:rsid w:val="004E5005"/>
    <w:rsid w:val="004E56A3"/>
    <w:rsid w:val="004E572A"/>
    <w:rsid w:val="004E5D15"/>
    <w:rsid w:val="004E5D19"/>
    <w:rsid w:val="004E5F5F"/>
    <w:rsid w:val="004E60B4"/>
    <w:rsid w:val="004E654C"/>
    <w:rsid w:val="004E6E41"/>
    <w:rsid w:val="004E792F"/>
    <w:rsid w:val="004E7FB2"/>
    <w:rsid w:val="004F0C0E"/>
    <w:rsid w:val="004F0CBE"/>
    <w:rsid w:val="004F173E"/>
    <w:rsid w:val="004F1D02"/>
    <w:rsid w:val="004F28F9"/>
    <w:rsid w:val="004F2984"/>
    <w:rsid w:val="004F3814"/>
    <w:rsid w:val="004F38C9"/>
    <w:rsid w:val="004F3C8A"/>
    <w:rsid w:val="004F4459"/>
    <w:rsid w:val="004F4812"/>
    <w:rsid w:val="004F5CD3"/>
    <w:rsid w:val="004F600D"/>
    <w:rsid w:val="004F6C7A"/>
    <w:rsid w:val="004F7942"/>
    <w:rsid w:val="004F7AA0"/>
    <w:rsid w:val="004F7AC7"/>
    <w:rsid w:val="004F7DBC"/>
    <w:rsid w:val="005002D7"/>
    <w:rsid w:val="0050080B"/>
    <w:rsid w:val="005009ED"/>
    <w:rsid w:val="005013D2"/>
    <w:rsid w:val="00501893"/>
    <w:rsid w:val="00501BA0"/>
    <w:rsid w:val="00501C14"/>
    <w:rsid w:val="00501DCF"/>
    <w:rsid w:val="005020E5"/>
    <w:rsid w:val="00502195"/>
    <w:rsid w:val="00502303"/>
    <w:rsid w:val="0050230C"/>
    <w:rsid w:val="00502668"/>
    <w:rsid w:val="00502B16"/>
    <w:rsid w:val="00502DD2"/>
    <w:rsid w:val="00502F55"/>
    <w:rsid w:val="00503279"/>
    <w:rsid w:val="0050344F"/>
    <w:rsid w:val="00503BD2"/>
    <w:rsid w:val="00503DD5"/>
    <w:rsid w:val="0050405A"/>
    <w:rsid w:val="00504A89"/>
    <w:rsid w:val="00504DFF"/>
    <w:rsid w:val="00504F35"/>
    <w:rsid w:val="00505072"/>
    <w:rsid w:val="005054B9"/>
    <w:rsid w:val="00505506"/>
    <w:rsid w:val="0050563E"/>
    <w:rsid w:val="00505AD2"/>
    <w:rsid w:val="00506829"/>
    <w:rsid w:val="00506C39"/>
    <w:rsid w:val="005078A9"/>
    <w:rsid w:val="005109F6"/>
    <w:rsid w:val="00510A5A"/>
    <w:rsid w:val="00510D91"/>
    <w:rsid w:val="00510E7A"/>
    <w:rsid w:val="00511F4C"/>
    <w:rsid w:val="0051278D"/>
    <w:rsid w:val="005127D1"/>
    <w:rsid w:val="00512A1B"/>
    <w:rsid w:val="00512A96"/>
    <w:rsid w:val="00512DC6"/>
    <w:rsid w:val="00513228"/>
    <w:rsid w:val="005148DC"/>
    <w:rsid w:val="005157DB"/>
    <w:rsid w:val="00515B95"/>
    <w:rsid w:val="00515C98"/>
    <w:rsid w:val="00515E86"/>
    <w:rsid w:val="005167B5"/>
    <w:rsid w:val="00516A7E"/>
    <w:rsid w:val="00516ED4"/>
    <w:rsid w:val="00517223"/>
    <w:rsid w:val="00517A79"/>
    <w:rsid w:val="00517C74"/>
    <w:rsid w:val="00520341"/>
    <w:rsid w:val="00520876"/>
    <w:rsid w:val="00520890"/>
    <w:rsid w:val="00520973"/>
    <w:rsid w:val="00520A18"/>
    <w:rsid w:val="005215DA"/>
    <w:rsid w:val="00521926"/>
    <w:rsid w:val="00521E7A"/>
    <w:rsid w:val="00522446"/>
    <w:rsid w:val="00522724"/>
    <w:rsid w:val="00522951"/>
    <w:rsid w:val="00522BC0"/>
    <w:rsid w:val="00522E7A"/>
    <w:rsid w:val="00523690"/>
    <w:rsid w:val="00523710"/>
    <w:rsid w:val="00523E93"/>
    <w:rsid w:val="005242CD"/>
    <w:rsid w:val="005243B4"/>
    <w:rsid w:val="0052484B"/>
    <w:rsid w:val="00524A5D"/>
    <w:rsid w:val="00524BF0"/>
    <w:rsid w:val="00524E4A"/>
    <w:rsid w:val="00524EA7"/>
    <w:rsid w:val="00524F33"/>
    <w:rsid w:val="00525F21"/>
    <w:rsid w:val="0052626B"/>
    <w:rsid w:val="005263A2"/>
    <w:rsid w:val="0052699E"/>
    <w:rsid w:val="00526A0D"/>
    <w:rsid w:val="005271EE"/>
    <w:rsid w:val="00527255"/>
    <w:rsid w:val="005274CE"/>
    <w:rsid w:val="0053056F"/>
    <w:rsid w:val="00530A7E"/>
    <w:rsid w:val="00530F34"/>
    <w:rsid w:val="00531042"/>
    <w:rsid w:val="005317F1"/>
    <w:rsid w:val="0053182F"/>
    <w:rsid w:val="00531B79"/>
    <w:rsid w:val="00531F84"/>
    <w:rsid w:val="005324D3"/>
    <w:rsid w:val="00532E7F"/>
    <w:rsid w:val="00532E97"/>
    <w:rsid w:val="005336E8"/>
    <w:rsid w:val="005339F9"/>
    <w:rsid w:val="00533A2C"/>
    <w:rsid w:val="00533E18"/>
    <w:rsid w:val="00533E6D"/>
    <w:rsid w:val="00533F7B"/>
    <w:rsid w:val="00534CD4"/>
    <w:rsid w:val="00535072"/>
    <w:rsid w:val="0053564F"/>
    <w:rsid w:val="00535D42"/>
    <w:rsid w:val="0053691E"/>
    <w:rsid w:val="00536C63"/>
    <w:rsid w:val="00536D15"/>
    <w:rsid w:val="00537212"/>
    <w:rsid w:val="00537424"/>
    <w:rsid w:val="005379E8"/>
    <w:rsid w:val="00537D09"/>
    <w:rsid w:val="00537EA2"/>
    <w:rsid w:val="0054093B"/>
    <w:rsid w:val="00540DAE"/>
    <w:rsid w:val="0054128B"/>
    <w:rsid w:val="00541490"/>
    <w:rsid w:val="00541A09"/>
    <w:rsid w:val="00541ED7"/>
    <w:rsid w:val="005426F5"/>
    <w:rsid w:val="00542903"/>
    <w:rsid w:val="00542AF3"/>
    <w:rsid w:val="00542CE4"/>
    <w:rsid w:val="005436BE"/>
    <w:rsid w:val="00543856"/>
    <w:rsid w:val="00543B6D"/>
    <w:rsid w:val="00543C80"/>
    <w:rsid w:val="005443E6"/>
    <w:rsid w:val="00544A49"/>
    <w:rsid w:val="00544CF3"/>
    <w:rsid w:val="00544FA9"/>
    <w:rsid w:val="00545131"/>
    <w:rsid w:val="00545B7E"/>
    <w:rsid w:val="00545BDD"/>
    <w:rsid w:val="00545BFE"/>
    <w:rsid w:val="0054647D"/>
    <w:rsid w:val="00546611"/>
    <w:rsid w:val="005474CF"/>
    <w:rsid w:val="00547561"/>
    <w:rsid w:val="00547B9C"/>
    <w:rsid w:val="00550396"/>
    <w:rsid w:val="0055139F"/>
    <w:rsid w:val="00551640"/>
    <w:rsid w:val="00551EB8"/>
    <w:rsid w:val="00552A88"/>
    <w:rsid w:val="00552A94"/>
    <w:rsid w:val="00552BF3"/>
    <w:rsid w:val="00553768"/>
    <w:rsid w:val="00553B22"/>
    <w:rsid w:val="00553BB8"/>
    <w:rsid w:val="00553F80"/>
    <w:rsid w:val="0055437E"/>
    <w:rsid w:val="005543B3"/>
    <w:rsid w:val="00554635"/>
    <w:rsid w:val="005547AF"/>
    <w:rsid w:val="00554933"/>
    <w:rsid w:val="00555053"/>
    <w:rsid w:val="00555433"/>
    <w:rsid w:val="005556D5"/>
    <w:rsid w:val="005558C6"/>
    <w:rsid w:val="00555D7F"/>
    <w:rsid w:val="00555FD4"/>
    <w:rsid w:val="00556199"/>
    <w:rsid w:val="0055624F"/>
    <w:rsid w:val="0055663D"/>
    <w:rsid w:val="0055668C"/>
    <w:rsid w:val="00556973"/>
    <w:rsid w:val="00556B10"/>
    <w:rsid w:val="00556E93"/>
    <w:rsid w:val="005573CB"/>
    <w:rsid w:val="00557B2B"/>
    <w:rsid w:val="00557F48"/>
    <w:rsid w:val="005606D3"/>
    <w:rsid w:val="00561585"/>
    <w:rsid w:val="0056180D"/>
    <w:rsid w:val="00561979"/>
    <w:rsid w:val="005619E9"/>
    <w:rsid w:val="0056220E"/>
    <w:rsid w:val="00562451"/>
    <w:rsid w:val="005625BC"/>
    <w:rsid w:val="00562FCA"/>
    <w:rsid w:val="0056304E"/>
    <w:rsid w:val="005639C9"/>
    <w:rsid w:val="005643B9"/>
    <w:rsid w:val="005645AD"/>
    <w:rsid w:val="0056480E"/>
    <w:rsid w:val="0056588E"/>
    <w:rsid w:val="005659A4"/>
    <w:rsid w:val="00565C76"/>
    <w:rsid w:val="00565CE8"/>
    <w:rsid w:val="00566220"/>
    <w:rsid w:val="00566289"/>
    <w:rsid w:val="005664DB"/>
    <w:rsid w:val="00566B22"/>
    <w:rsid w:val="00567B63"/>
    <w:rsid w:val="00567C7E"/>
    <w:rsid w:val="00567D4F"/>
    <w:rsid w:val="005705FF"/>
    <w:rsid w:val="00570C96"/>
    <w:rsid w:val="00571494"/>
    <w:rsid w:val="005714F0"/>
    <w:rsid w:val="00571BD7"/>
    <w:rsid w:val="00572CCB"/>
    <w:rsid w:val="00572D44"/>
    <w:rsid w:val="00572D8D"/>
    <w:rsid w:val="00573643"/>
    <w:rsid w:val="00573805"/>
    <w:rsid w:val="00573E58"/>
    <w:rsid w:val="00574565"/>
    <w:rsid w:val="005745A9"/>
    <w:rsid w:val="00575470"/>
    <w:rsid w:val="00575846"/>
    <w:rsid w:val="005764CA"/>
    <w:rsid w:val="0057663E"/>
    <w:rsid w:val="0057670B"/>
    <w:rsid w:val="005768C6"/>
    <w:rsid w:val="005779B8"/>
    <w:rsid w:val="00577ADC"/>
    <w:rsid w:val="00577AFE"/>
    <w:rsid w:val="00577CDC"/>
    <w:rsid w:val="005806AE"/>
    <w:rsid w:val="00580C2B"/>
    <w:rsid w:val="00581385"/>
    <w:rsid w:val="005818DE"/>
    <w:rsid w:val="00582C00"/>
    <w:rsid w:val="00583182"/>
    <w:rsid w:val="00583774"/>
    <w:rsid w:val="005839E3"/>
    <w:rsid w:val="00583CC7"/>
    <w:rsid w:val="00583F90"/>
    <w:rsid w:val="005843AF"/>
    <w:rsid w:val="00584483"/>
    <w:rsid w:val="005847B3"/>
    <w:rsid w:val="005847BC"/>
    <w:rsid w:val="00584ADB"/>
    <w:rsid w:val="00584F53"/>
    <w:rsid w:val="0058524D"/>
    <w:rsid w:val="0058596E"/>
    <w:rsid w:val="00585A78"/>
    <w:rsid w:val="00585BCA"/>
    <w:rsid w:val="00585E13"/>
    <w:rsid w:val="005861D7"/>
    <w:rsid w:val="00586806"/>
    <w:rsid w:val="00586908"/>
    <w:rsid w:val="0058714F"/>
    <w:rsid w:val="005901BD"/>
    <w:rsid w:val="00590383"/>
    <w:rsid w:val="0059076D"/>
    <w:rsid w:val="0059132A"/>
    <w:rsid w:val="0059133F"/>
    <w:rsid w:val="005914B6"/>
    <w:rsid w:val="005916D3"/>
    <w:rsid w:val="00591785"/>
    <w:rsid w:val="00591812"/>
    <w:rsid w:val="00591A46"/>
    <w:rsid w:val="0059230F"/>
    <w:rsid w:val="005932E7"/>
    <w:rsid w:val="00593D3D"/>
    <w:rsid w:val="00593F8C"/>
    <w:rsid w:val="00594118"/>
    <w:rsid w:val="00594216"/>
    <w:rsid w:val="00594E7C"/>
    <w:rsid w:val="00594FA8"/>
    <w:rsid w:val="00595192"/>
    <w:rsid w:val="0059521D"/>
    <w:rsid w:val="00595C38"/>
    <w:rsid w:val="00595D3C"/>
    <w:rsid w:val="00596019"/>
    <w:rsid w:val="00596A20"/>
    <w:rsid w:val="00596E80"/>
    <w:rsid w:val="0059707C"/>
    <w:rsid w:val="00597584"/>
    <w:rsid w:val="00597609"/>
    <w:rsid w:val="00597981"/>
    <w:rsid w:val="005A006A"/>
    <w:rsid w:val="005A00B3"/>
    <w:rsid w:val="005A0631"/>
    <w:rsid w:val="005A07D2"/>
    <w:rsid w:val="005A09D8"/>
    <w:rsid w:val="005A0DE3"/>
    <w:rsid w:val="005A12FF"/>
    <w:rsid w:val="005A1846"/>
    <w:rsid w:val="005A1EED"/>
    <w:rsid w:val="005A1F8E"/>
    <w:rsid w:val="005A1F92"/>
    <w:rsid w:val="005A225E"/>
    <w:rsid w:val="005A2A87"/>
    <w:rsid w:val="005A3843"/>
    <w:rsid w:val="005A4626"/>
    <w:rsid w:val="005A4C09"/>
    <w:rsid w:val="005A525A"/>
    <w:rsid w:val="005A598F"/>
    <w:rsid w:val="005A5C35"/>
    <w:rsid w:val="005A6131"/>
    <w:rsid w:val="005A6BBB"/>
    <w:rsid w:val="005A6E85"/>
    <w:rsid w:val="005A6FDD"/>
    <w:rsid w:val="005A7184"/>
    <w:rsid w:val="005A738E"/>
    <w:rsid w:val="005B0161"/>
    <w:rsid w:val="005B0A39"/>
    <w:rsid w:val="005B0B76"/>
    <w:rsid w:val="005B0D41"/>
    <w:rsid w:val="005B0FF0"/>
    <w:rsid w:val="005B15EA"/>
    <w:rsid w:val="005B16E6"/>
    <w:rsid w:val="005B1C3D"/>
    <w:rsid w:val="005B24AB"/>
    <w:rsid w:val="005B3AF3"/>
    <w:rsid w:val="005B3B77"/>
    <w:rsid w:val="005B4600"/>
    <w:rsid w:val="005B468F"/>
    <w:rsid w:val="005B4F9A"/>
    <w:rsid w:val="005B534E"/>
    <w:rsid w:val="005B659C"/>
    <w:rsid w:val="005B6A49"/>
    <w:rsid w:val="005B6C6C"/>
    <w:rsid w:val="005B710F"/>
    <w:rsid w:val="005C0076"/>
    <w:rsid w:val="005C0778"/>
    <w:rsid w:val="005C17E1"/>
    <w:rsid w:val="005C18AA"/>
    <w:rsid w:val="005C1C9D"/>
    <w:rsid w:val="005C22DB"/>
    <w:rsid w:val="005C2EC5"/>
    <w:rsid w:val="005C338C"/>
    <w:rsid w:val="005C3646"/>
    <w:rsid w:val="005C3B16"/>
    <w:rsid w:val="005C41DD"/>
    <w:rsid w:val="005C43DD"/>
    <w:rsid w:val="005C4612"/>
    <w:rsid w:val="005C4F7E"/>
    <w:rsid w:val="005C5474"/>
    <w:rsid w:val="005C61A4"/>
    <w:rsid w:val="005C7237"/>
    <w:rsid w:val="005C7810"/>
    <w:rsid w:val="005D057E"/>
    <w:rsid w:val="005D081C"/>
    <w:rsid w:val="005D08DC"/>
    <w:rsid w:val="005D109A"/>
    <w:rsid w:val="005D1C4B"/>
    <w:rsid w:val="005D2339"/>
    <w:rsid w:val="005D2BD3"/>
    <w:rsid w:val="005D2F2B"/>
    <w:rsid w:val="005D330E"/>
    <w:rsid w:val="005D3E62"/>
    <w:rsid w:val="005D4996"/>
    <w:rsid w:val="005D5160"/>
    <w:rsid w:val="005D56AD"/>
    <w:rsid w:val="005D57A3"/>
    <w:rsid w:val="005D5B29"/>
    <w:rsid w:val="005D60F8"/>
    <w:rsid w:val="005D6283"/>
    <w:rsid w:val="005D655C"/>
    <w:rsid w:val="005D68BA"/>
    <w:rsid w:val="005D79A4"/>
    <w:rsid w:val="005D7F68"/>
    <w:rsid w:val="005E01F3"/>
    <w:rsid w:val="005E0911"/>
    <w:rsid w:val="005E0AAB"/>
    <w:rsid w:val="005E0FB4"/>
    <w:rsid w:val="005E14BE"/>
    <w:rsid w:val="005E1794"/>
    <w:rsid w:val="005E1902"/>
    <w:rsid w:val="005E225C"/>
    <w:rsid w:val="005E2D37"/>
    <w:rsid w:val="005E3A37"/>
    <w:rsid w:val="005E3C56"/>
    <w:rsid w:val="005E3D50"/>
    <w:rsid w:val="005E3E07"/>
    <w:rsid w:val="005E4012"/>
    <w:rsid w:val="005E43EE"/>
    <w:rsid w:val="005E4C36"/>
    <w:rsid w:val="005E4F02"/>
    <w:rsid w:val="005E5003"/>
    <w:rsid w:val="005E5B8D"/>
    <w:rsid w:val="005E5D10"/>
    <w:rsid w:val="005E77EB"/>
    <w:rsid w:val="005E780D"/>
    <w:rsid w:val="005E7B4C"/>
    <w:rsid w:val="005F0069"/>
    <w:rsid w:val="005F08E0"/>
    <w:rsid w:val="005F0F4E"/>
    <w:rsid w:val="005F2788"/>
    <w:rsid w:val="005F2861"/>
    <w:rsid w:val="005F29DA"/>
    <w:rsid w:val="005F310A"/>
    <w:rsid w:val="005F35F0"/>
    <w:rsid w:val="005F46A0"/>
    <w:rsid w:val="005F4D3C"/>
    <w:rsid w:val="005F4FDB"/>
    <w:rsid w:val="005F50C4"/>
    <w:rsid w:val="005F54F4"/>
    <w:rsid w:val="005F588D"/>
    <w:rsid w:val="005F6B66"/>
    <w:rsid w:val="005F708B"/>
    <w:rsid w:val="005F7250"/>
    <w:rsid w:val="005F73BF"/>
    <w:rsid w:val="005F7A41"/>
    <w:rsid w:val="005F7C4A"/>
    <w:rsid w:val="0060038D"/>
    <w:rsid w:val="006006EE"/>
    <w:rsid w:val="00600C7D"/>
    <w:rsid w:val="00600D02"/>
    <w:rsid w:val="00600E68"/>
    <w:rsid w:val="00600EAB"/>
    <w:rsid w:val="00601793"/>
    <w:rsid w:val="006035DE"/>
    <w:rsid w:val="00604250"/>
    <w:rsid w:val="00604308"/>
    <w:rsid w:val="00604BE7"/>
    <w:rsid w:val="006051F2"/>
    <w:rsid w:val="00605456"/>
    <w:rsid w:val="00605B6F"/>
    <w:rsid w:val="00605D4B"/>
    <w:rsid w:val="006062E4"/>
    <w:rsid w:val="00606749"/>
    <w:rsid w:val="0060698D"/>
    <w:rsid w:val="00606B18"/>
    <w:rsid w:val="00606EE2"/>
    <w:rsid w:val="00607A1C"/>
    <w:rsid w:val="00607C1C"/>
    <w:rsid w:val="00610318"/>
    <w:rsid w:val="0061043E"/>
    <w:rsid w:val="00610499"/>
    <w:rsid w:val="006105E0"/>
    <w:rsid w:val="006108F8"/>
    <w:rsid w:val="00610971"/>
    <w:rsid w:val="00610B12"/>
    <w:rsid w:val="006110B1"/>
    <w:rsid w:val="0061148B"/>
    <w:rsid w:val="00612A6B"/>
    <w:rsid w:val="00612CD3"/>
    <w:rsid w:val="00612DBB"/>
    <w:rsid w:val="00613FBD"/>
    <w:rsid w:val="00614A04"/>
    <w:rsid w:val="00614B07"/>
    <w:rsid w:val="00614CEB"/>
    <w:rsid w:val="00615023"/>
    <w:rsid w:val="006152B9"/>
    <w:rsid w:val="0061533F"/>
    <w:rsid w:val="0061560C"/>
    <w:rsid w:val="0061569A"/>
    <w:rsid w:val="006157C3"/>
    <w:rsid w:val="00615890"/>
    <w:rsid w:val="00615BAE"/>
    <w:rsid w:val="00615BC8"/>
    <w:rsid w:val="00615D02"/>
    <w:rsid w:val="00615E7C"/>
    <w:rsid w:val="0061659F"/>
    <w:rsid w:val="00616EEC"/>
    <w:rsid w:val="00617998"/>
    <w:rsid w:val="00617D33"/>
    <w:rsid w:val="0062015A"/>
    <w:rsid w:val="006201C5"/>
    <w:rsid w:val="00620F0A"/>
    <w:rsid w:val="006216CB"/>
    <w:rsid w:val="00621CD8"/>
    <w:rsid w:val="006221F7"/>
    <w:rsid w:val="00622667"/>
    <w:rsid w:val="00623114"/>
    <w:rsid w:val="00623327"/>
    <w:rsid w:val="00623357"/>
    <w:rsid w:val="006237E1"/>
    <w:rsid w:val="00623925"/>
    <w:rsid w:val="006245E9"/>
    <w:rsid w:val="006249AA"/>
    <w:rsid w:val="006250EE"/>
    <w:rsid w:val="006256A1"/>
    <w:rsid w:val="00626429"/>
    <w:rsid w:val="006267F9"/>
    <w:rsid w:val="00626AAA"/>
    <w:rsid w:val="0062712A"/>
    <w:rsid w:val="006272BE"/>
    <w:rsid w:val="00630493"/>
    <w:rsid w:val="00631851"/>
    <w:rsid w:val="00631C36"/>
    <w:rsid w:val="0063298C"/>
    <w:rsid w:val="0063333B"/>
    <w:rsid w:val="006336A9"/>
    <w:rsid w:val="00633757"/>
    <w:rsid w:val="00633E84"/>
    <w:rsid w:val="006344E8"/>
    <w:rsid w:val="006345F0"/>
    <w:rsid w:val="00634D8A"/>
    <w:rsid w:val="0063516C"/>
    <w:rsid w:val="006352E8"/>
    <w:rsid w:val="00635690"/>
    <w:rsid w:val="00636222"/>
    <w:rsid w:val="00636289"/>
    <w:rsid w:val="006365CB"/>
    <w:rsid w:val="00636CDC"/>
    <w:rsid w:val="00636FBF"/>
    <w:rsid w:val="0063752A"/>
    <w:rsid w:val="00637773"/>
    <w:rsid w:val="0063794F"/>
    <w:rsid w:val="00637B60"/>
    <w:rsid w:val="00640218"/>
    <w:rsid w:val="00640F04"/>
    <w:rsid w:val="00641C46"/>
    <w:rsid w:val="00641D53"/>
    <w:rsid w:val="006423FF"/>
    <w:rsid w:val="00642B54"/>
    <w:rsid w:val="0064305F"/>
    <w:rsid w:val="006431B1"/>
    <w:rsid w:val="0064351E"/>
    <w:rsid w:val="00643584"/>
    <w:rsid w:val="00643D85"/>
    <w:rsid w:val="00643FCA"/>
    <w:rsid w:val="006447DF"/>
    <w:rsid w:val="006448E0"/>
    <w:rsid w:val="006452FA"/>
    <w:rsid w:val="0064557D"/>
    <w:rsid w:val="00645804"/>
    <w:rsid w:val="00645D1E"/>
    <w:rsid w:val="00645EEC"/>
    <w:rsid w:val="00645F6C"/>
    <w:rsid w:val="00646762"/>
    <w:rsid w:val="0064678E"/>
    <w:rsid w:val="006468E3"/>
    <w:rsid w:val="00647449"/>
    <w:rsid w:val="0064753A"/>
    <w:rsid w:val="006475FB"/>
    <w:rsid w:val="006477B4"/>
    <w:rsid w:val="00647A82"/>
    <w:rsid w:val="00650870"/>
    <w:rsid w:val="00650B07"/>
    <w:rsid w:val="00650E25"/>
    <w:rsid w:val="00650F71"/>
    <w:rsid w:val="0065186D"/>
    <w:rsid w:val="00651C90"/>
    <w:rsid w:val="006525EB"/>
    <w:rsid w:val="00653489"/>
    <w:rsid w:val="00653605"/>
    <w:rsid w:val="006537C2"/>
    <w:rsid w:val="00653839"/>
    <w:rsid w:val="00653F63"/>
    <w:rsid w:val="00654226"/>
    <w:rsid w:val="00654257"/>
    <w:rsid w:val="006542F8"/>
    <w:rsid w:val="00654F9D"/>
    <w:rsid w:val="00655080"/>
    <w:rsid w:val="0065513C"/>
    <w:rsid w:val="00655439"/>
    <w:rsid w:val="00656512"/>
    <w:rsid w:val="00656D05"/>
    <w:rsid w:val="00657034"/>
    <w:rsid w:val="0065714F"/>
    <w:rsid w:val="0065770D"/>
    <w:rsid w:val="00657D9C"/>
    <w:rsid w:val="00660327"/>
    <w:rsid w:val="00660488"/>
    <w:rsid w:val="006608D9"/>
    <w:rsid w:val="00660CDD"/>
    <w:rsid w:val="00660E72"/>
    <w:rsid w:val="006611FB"/>
    <w:rsid w:val="0066140E"/>
    <w:rsid w:val="00661892"/>
    <w:rsid w:val="0066219A"/>
    <w:rsid w:val="00662BF6"/>
    <w:rsid w:val="00662EA7"/>
    <w:rsid w:val="00663293"/>
    <w:rsid w:val="00663321"/>
    <w:rsid w:val="006635C9"/>
    <w:rsid w:val="0066372B"/>
    <w:rsid w:val="00663A48"/>
    <w:rsid w:val="006643ED"/>
    <w:rsid w:val="0066442F"/>
    <w:rsid w:val="006649CE"/>
    <w:rsid w:val="00664E56"/>
    <w:rsid w:val="00665316"/>
    <w:rsid w:val="006655E8"/>
    <w:rsid w:val="00665714"/>
    <w:rsid w:val="00665755"/>
    <w:rsid w:val="006663F4"/>
    <w:rsid w:val="006665B7"/>
    <w:rsid w:val="0066686C"/>
    <w:rsid w:val="00666D6D"/>
    <w:rsid w:val="00666F05"/>
    <w:rsid w:val="00666F5D"/>
    <w:rsid w:val="0066712B"/>
    <w:rsid w:val="006671FF"/>
    <w:rsid w:val="00670023"/>
    <w:rsid w:val="006703D4"/>
    <w:rsid w:val="0067052B"/>
    <w:rsid w:val="00670960"/>
    <w:rsid w:val="00670ED6"/>
    <w:rsid w:val="00671619"/>
    <w:rsid w:val="00671716"/>
    <w:rsid w:val="0067175B"/>
    <w:rsid w:val="00673036"/>
    <w:rsid w:val="006730CC"/>
    <w:rsid w:val="0067369D"/>
    <w:rsid w:val="006742BA"/>
    <w:rsid w:val="006742D3"/>
    <w:rsid w:val="00674C93"/>
    <w:rsid w:val="00674F91"/>
    <w:rsid w:val="00675173"/>
    <w:rsid w:val="006752EA"/>
    <w:rsid w:val="0067602F"/>
    <w:rsid w:val="006760CC"/>
    <w:rsid w:val="006769B3"/>
    <w:rsid w:val="00677056"/>
    <w:rsid w:val="0067760C"/>
    <w:rsid w:val="00677976"/>
    <w:rsid w:val="00680112"/>
    <w:rsid w:val="006804AF"/>
    <w:rsid w:val="0068054C"/>
    <w:rsid w:val="00681BDA"/>
    <w:rsid w:val="00681EAE"/>
    <w:rsid w:val="006820A0"/>
    <w:rsid w:val="00682489"/>
    <w:rsid w:val="00682584"/>
    <w:rsid w:val="0068297E"/>
    <w:rsid w:val="00682CCD"/>
    <w:rsid w:val="00682D4A"/>
    <w:rsid w:val="00682F1F"/>
    <w:rsid w:val="0068419B"/>
    <w:rsid w:val="00684250"/>
    <w:rsid w:val="00684CC8"/>
    <w:rsid w:val="006853A2"/>
    <w:rsid w:val="00685488"/>
    <w:rsid w:val="00685589"/>
    <w:rsid w:val="00685CAA"/>
    <w:rsid w:val="006860DC"/>
    <w:rsid w:val="006863DA"/>
    <w:rsid w:val="00686A7A"/>
    <w:rsid w:val="00686AF2"/>
    <w:rsid w:val="006871B0"/>
    <w:rsid w:val="0068742C"/>
    <w:rsid w:val="006875B4"/>
    <w:rsid w:val="0068774F"/>
    <w:rsid w:val="0068780F"/>
    <w:rsid w:val="00687E59"/>
    <w:rsid w:val="0069135C"/>
    <w:rsid w:val="00691821"/>
    <w:rsid w:val="00693080"/>
    <w:rsid w:val="006930A0"/>
    <w:rsid w:val="00693944"/>
    <w:rsid w:val="00693E62"/>
    <w:rsid w:val="00693EC4"/>
    <w:rsid w:val="0069485C"/>
    <w:rsid w:val="00694AF2"/>
    <w:rsid w:val="00695053"/>
    <w:rsid w:val="006954A1"/>
    <w:rsid w:val="00695631"/>
    <w:rsid w:val="0069569F"/>
    <w:rsid w:val="0069587A"/>
    <w:rsid w:val="00695EDC"/>
    <w:rsid w:val="00696BE5"/>
    <w:rsid w:val="00697370"/>
    <w:rsid w:val="0069752D"/>
    <w:rsid w:val="00697AF4"/>
    <w:rsid w:val="00697E07"/>
    <w:rsid w:val="00697F5B"/>
    <w:rsid w:val="006A038F"/>
    <w:rsid w:val="006A0833"/>
    <w:rsid w:val="006A09FC"/>
    <w:rsid w:val="006A0B09"/>
    <w:rsid w:val="006A0D1A"/>
    <w:rsid w:val="006A10EB"/>
    <w:rsid w:val="006A143F"/>
    <w:rsid w:val="006A1A62"/>
    <w:rsid w:val="006A1F3D"/>
    <w:rsid w:val="006A2902"/>
    <w:rsid w:val="006A3447"/>
    <w:rsid w:val="006A47DB"/>
    <w:rsid w:val="006A4C12"/>
    <w:rsid w:val="006A5013"/>
    <w:rsid w:val="006A5524"/>
    <w:rsid w:val="006A6674"/>
    <w:rsid w:val="006A66BD"/>
    <w:rsid w:val="006A6801"/>
    <w:rsid w:val="006A696F"/>
    <w:rsid w:val="006A6BA8"/>
    <w:rsid w:val="006A6CCF"/>
    <w:rsid w:val="006A7662"/>
    <w:rsid w:val="006B000C"/>
    <w:rsid w:val="006B0ECA"/>
    <w:rsid w:val="006B1257"/>
    <w:rsid w:val="006B125D"/>
    <w:rsid w:val="006B14E1"/>
    <w:rsid w:val="006B164F"/>
    <w:rsid w:val="006B22AC"/>
    <w:rsid w:val="006B26EA"/>
    <w:rsid w:val="006B2A4F"/>
    <w:rsid w:val="006B2A6E"/>
    <w:rsid w:val="006B3A77"/>
    <w:rsid w:val="006B3C6D"/>
    <w:rsid w:val="006B3EB3"/>
    <w:rsid w:val="006B4047"/>
    <w:rsid w:val="006B40A0"/>
    <w:rsid w:val="006B4100"/>
    <w:rsid w:val="006B44CD"/>
    <w:rsid w:val="006B49F6"/>
    <w:rsid w:val="006B5498"/>
    <w:rsid w:val="006B59CE"/>
    <w:rsid w:val="006B5C45"/>
    <w:rsid w:val="006B6FA6"/>
    <w:rsid w:val="006B723D"/>
    <w:rsid w:val="006B7ED0"/>
    <w:rsid w:val="006B7EF6"/>
    <w:rsid w:val="006C1299"/>
    <w:rsid w:val="006C175C"/>
    <w:rsid w:val="006C186A"/>
    <w:rsid w:val="006C232B"/>
    <w:rsid w:val="006C243F"/>
    <w:rsid w:val="006C264D"/>
    <w:rsid w:val="006C2C22"/>
    <w:rsid w:val="006C3257"/>
    <w:rsid w:val="006C3665"/>
    <w:rsid w:val="006C37C5"/>
    <w:rsid w:val="006C3EF4"/>
    <w:rsid w:val="006C42DB"/>
    <w:rsid w:val="006C4635"/>
    <w:rsid w:val="006C4877"/>
    <w:rsid w:val="006C48D4"/>
    <w:rsid w:val="006C4E06"/>
    <w:rsid w:val="006C4F06"/>
    <w:rsid w:val="006C4F0E"/>
    <w:rsid w:val="006C52B6"/>
    <w:rsid w:val="006C554E"/>
    <w:rsid w:val="006C59BF"/>
    <w:rsid w:val="006C61B5"/>
    <w:rsid w:val="006C670A"/>
    <w:rsid w:val="006C67C7"/>
    <w:rsid w:val="006C68EA"/>
    <w:rsid w:val="006C7046"/>
    <w:rsid w:val="006C7047"/>
    <w:rsid w:val="006C7064"/>
    <w:rsid w:val="006C72F0"/>
    <w:rsid w:val="006C75C9"/>
    <w:rsid w:val="006C765A"/>
    <w:rsid w:val="006C765F"/>
    <w:rsid w:val="006C7E46"/>
    <w:rsid w:val="006D07B2"/>
    <w:rsid w:val="006D0AB5"/>
    <w:rsid w:val="006D100F"/>
    <w:rsid w:val="006D154B"/>
    <w:rsid w:val="006D21FD"/>
    <w:rsid w:val="006D227B"/>
    <w:rsid w:val="006D308B"/>
    <w:rsid w:val="006D3290"/>
    <w:rsid w:val="006D40DA"/>
    <w:rsid w:val="006D4170"/>
    <w:rsid w:val="006D46B4"/>
    <w:rsid w:val="006D4A40"/>
    <w:rsid w:val="006D4B3E"/>
    <w:rsid w:val="006D4C74"/>
    <w:rsid w:val="006D6564"/>
    <w:rsid w:val="006D697C"/>
    <w:rsid w:val="006D6B03"/>
    <w:rsid w:val="006D6F61"/>
    <w:rsid w:val="006D7459"/>
    <w:rsid w:val="006E074B"/>
    <w:rsid w:val="006E0B48"/>
    <w:rsid w:val="006E0C8D"/>
    <w:rsid w:val="006E0E13"/>
    <w:rsid w:val="006E13DE"/>
    <w:rsid w:val="006E163A"/>
    <w:rsid w:val="006E1A19"/>
    <w:rsid w:val="006E1E1D"/>
    <w:rsid w:val="006E22E1"/>
    <w:rsid w:val="006E266E"/>
    <w:rsid w:val="006E286B"/>
    <w:rsid w:val="006E2992"/>
    <w:rsid w:val="006E2B18"/>
    <w:rsid w:val="006E380C"/>
    <w:rsid w:val="006E3B1C"/>
    <w:rsid w:val="006E426F"/>
    <w:rsid w:val="006E4373"/>
    <w:rsid w:val="006E4380"/>
    <w:rsid w:val="006E4426"/>
    <w:rsid w:val="006E47B8"/>
    <w:rsid w:val="006E4A94"/>
    <w:rsid w:val="006E5773"/>
    <w:rsid w:val="006E57A8"/>
    <w:rsid w:val="006E59AA"/>
    <w:rsid w:val="006E5C99"/>
    <w:rsid w:val="006E60FE"/>
    <w:rsid w:val="006E6388"/>
    <w:rsid w:val="006E63A8"/>
    <w:rsid w:val="006E6A1D"/>
    <w:rsid w:val="006E6D0E"/>
    <w:rsid w:val="006E6D2C"/>
    <w:rsid w:val="006E74BB"/>
    <w:rsid w:val="006E75D3"/>
    <w:rsid w:val="006E7C95"/>
    <w:rsid w:val="006F01FA"/>
    <w:rsid w:val="006F07D6"/>
    <w:rsid w:val="006F07DB"/>
    <w:rsid w:val="006F0B09"/>
    <w:rsid w:val="006F1042"/>
    <w:rsid w:val="006F165F"/>
    <w:rsid w:val="006F1F82"/>
    <w:rsid w:val="006F22B1"/>
    <w:rsid w:val="006F384F"/>
    <w:rsid w:val="006F395D"/>
    <w:rsid w:val="006F463C"/>
    <w:rsid w:val="006F541F"/>
    <w:rsid w:val="006F562D"/>
    <w:rsid w:val="006F69F2"/>
    <w:rsid w:val="006F6A5F"/>
    <w:rsid w:val="006F6A6A"/>
    <w:rsid w:val="006F6E88"/>
    <w:rsid w:val="006F6ED7"/>
    <w:rsid w:val="006F77A7"/>
    <w:rsid w:val="006F7DF9"/>
    <w:rsid w:val="00700506"/>
    <w:rsid w:val="00700B87"/>
    <w:rsid w:val="0070118C"/>
    <w:rsid w:val="007014D2"/>
    <w:rsid w:val="007015A2"/>
    <w:rsid w:val="00701715"/>
    <w:rsid w:val="00701A14"/>
    <w:rsid w:val="00701AD7"/>
    <w:rsid w:val="00701FE9"/>
    <w:rsid w:val="00702160"/>
    <w:rsid w:val="00702265"/>
    <w:rsid w:val="00702480"/>
    <w:rsid w:val="00702BF4"/>
    <w:rsid w:val="007031ED"/>
    <w:rsid w:val="00703942"/>
    <w:rsid w:val="007056F0"/>
    <w:rsid w:val="0070595C"/>
    <w:rsid w:val="007059D5"/>
    <w:rsid w:val="00705CEF"/>
    <w:rsid w:val="00705D5B"/>
    <w:rsid w:val="007061B4"/>
    <w:rsid w:val="00707317"/>
    <w:rsid w:val="00707E11"/>
    <w:rsid w:val="007101A3"/>
    <w:rsid w:val="00710DF9"/>
    <w:rsid w:val="00710F2A"/>
    <w:rsid w:val="0071126C"/>
    <w:rsid w:val="0071168D"/>
    <w:rsid w:val="007116D3"/>
    <w:rsid w:val="007117BE"/>
    <w:rsid w:val="00711B15"/>
    <w:rsid w:val="00711C3E"/>
    <w:rsid w:val="00711CE7"/>
    <w:rsid w:val="0071226F"/>
    <w:rsid w:val="007129D3"/>
    <w:rsid w:val="00713B3A"/>
    <w:rsid w:val="00714018"/>
    <w:rsid w:val="00714DAE"/>
    <w:rsid w:val="00714EC5"/>
    <w:rsid w:val="00714EFC"/>
    <w:rsid w:val="00715852"/>
    <w:rsid w:val="00715A22"/>
    <w:rsid w:val="00715C62"/>
    <w:rsid w:val="007167A4"/>
    <w:rsid w:val="0071698B"/>
    <w:rsid w:val="00717426"/>
    <w:rsid w:val="00717512"/>
    <w:rsid w:val="00717564"/>
    <w:rsid w:val="00717AB0"/>
    <w:rsid w:val="00717B0C"/>
    <w:rsid w:val="00717E6B"/>
    <w:rsid w:val="007202CA"/>
    <w:rsid w:val="00720588"/>
    <w:rsid w:val="007205AB"/>
    <w:rsid w:val="00720843"/>
    <w:rsid w:val="00720A67"/>
    <w:rsid w:val="00721492"/>
    <w:rsid w:val="00721D63"/>
    <w:rsid w:val="0072200C"/>
    <w:rsid w:val="00722196"/>
    <w:rsid w:val="00722E65"/>
    <w:rsid w:val="00722FB5"/>
    <w:rsid w:val="007230E8"/>
    <w:rsid w:val="007232B1"/>
    <w:rsid w:val="007236EA"/>
    <w:rsid w:val="007237A6"/>
    <w:rsid w:val="00724169"/>
    <w:rsid w:val="00724314"/>
    <w:rsid w:val="0072440D"/>
    <w:rsid w:val="00724453"/>
    <w:rsid w:val="00724560"/>
    <w:rsid w:val="007258DE"/>
    <w:rsid w:val="00725A2F"/>
    <w:rsid w:val="00725B35"/>
    <w:rsid w:val="0072663B"/>
    <w:rsid w:val="00726EBF"/>
    <w:rsid w:val="0072779B"/>
    <w:rsid w:val="00727C97"/>
    <w:rsid w:val="00727D18"/>
    <w:rsid w:val="00727D60"/>
    <w:rsid w:val="00727DA1"/>
    <w:rsid w:val="0073041B"/>
    <w:rsid w:val="0073047B"/>
    <w:rsid w:val="007305E7"/>
    <w:rsid w:val="00730822"/>
    <w:rsid w:val="007308D0"/>
    <w:rsid w:val="00730A97"/>
    <w:rsid w:val="00730DAC"/>
    <w:rsid w:val="00731899"/>
    <w:rsid w:val="00731974"/>
    <w:rsid w:val="007320BD"/>
    <w:rsid w:val="0073242B"/>
    <w:rsid w:val="007324E6"/>
    <w:rsid w:val="007324EA"/>
    <w:rsid w:val="0073318C"/>
    <w:rsid w:val="007333D1"/>
    <w:rsid w:val="00733AF4"/>
    <w:rsid w:val="00733CEF"/>
    <w:rsid w:val="00734734"/>
    <w:rsid w:val="007348E4"/>
    <w:rsid w:val="00734F55"/>
    <w:rsid w:val="0073505A"/>
    <w:rsid w:val="007350CD"/>
    <w:rsid w:val="007352D5"/>
    <w:rsid w:val="00736067"/>
    <w:rsid w:val="00736380"/>
    <w:rsid w:val="0073652F"/>
    <w:rsid w:val="00736C15"/>
    <w:rsid w:val="00736CFF"/>
    <w:rsid w:val="00736F10"/>
    <w:rsid w:val="00737FFB"/>
    <w:rsid w:val="00740261"/>
    <w:rsid w:val="00740E15"/>
    <w:rsid w:val="00740EBA"/>
    <w:rsid w:val="00742078"/>
    <w:rsid w:val="007420A3"/>
    <w:rsid w:val="0074277B"/>
    <w:rsid w:val="007427F4"/>
    <w:rsid w:val="00742B87"/>
    <w:rsid w:val="00742CFE"/>
    <w:rsid w:val="00742E63"/>
    <w:rsid w:val="007433CE"/>
    <w:rsid w:val="007436B8"/>
    <w:rsid w:val="0074396C"/>
    <w:rsid w:val="00743AC1"/>
    <w:rsid w:val="00743E33"/>
    <w:rsid w:val="00745476"/>
    <w:rsid w:val="00745BE7"/>
    <w:rsid w:val="00745E4C"/>
    <w:rsid w:val="0074692B"/>
    <w:rsid w:val="0074706A"/>
    <w:rsid w:val="00747133"/>
    <w:rsid w:val="0074742B"/>
    <w:rsid w:val="007476D0"/>
    <w:rsid w:val="00747C98"/>
    <w:rsid w:val="00750109"/>
    <w:rsid w:val="00751055"/>
    <w:rsid w:val="00751113"/>
    <w:rsid w:val="007512C5"/>
    <w:rsid w:val="007518A8"/>
    <w:rsid w:val="007522E6"/>
    <w:rsid w:val="007525D9"/>
    <w:rsid w:val="0075284E"/>
    <w:rsid w:val="007529FC"/>
    <w:rsid w:val="00752ECB"/>
    <w:rsid w:val="00753134"/>
    <w:rsid w:val="0075357E"/>
    <w:rsid w:val="007542C9"/>
    <w:rsid w:val="00754544"/>
    <w:rsid w:val="007545E5"/>
    <w:rsid w:val="00754A2D"/>
    <w:rsid w:val="00754D3E"/>
    <w:rsid w:val="00754F1D"/>
    <w:rsid w:val="0075661F"/>
    <w:rsid w:val="00756BA8"/>
    <w:rsid w:val="00757660"/>
    <w:rsid w:val="0075773F"/>
    <w:rsid w:val="00757B46"/>
    <w:rsid w:val="00757E47"/>
    <w:rsid w:val="0076090A"/>
    <w:rsid w:val="00760CBF"/>
    <w:rsid w:val="00760FF2"/>
    <w:rsid w:val="00761146"/>
    <w:rsid w:val="00761915"/>
    <w:rsid w:val="007619C8"/>
    <w:rsid w:val="007622E7"/>
    <w:rsid w:val="007624A8"/>
    <w:rsid w:val="00762EF9"/>
    <w:rsid w:val="00763449"/>
    <w:rsid w:val="00763667"/>
    <w:rsid w:val="00763DF5"/>
    <w:rsid w:val="00764231"/>
    <w:rsid w:val="007644CD"/>
    <w:rsid w:val="007645D7"/>
    <w:rsid w:val="00764AA5"/>
    <w:rsid w:val="00765660"/>
    <w:rsid w:val="00765736"/>
    <w:rsid w:val="00765E1D"/>
    <w:rsid w:val="0076635B"/>
    <w:rsid w:val="00766F08"/>
    <w:rsid w:val="00766FA0"/>
    <w:rsid w:val="00766FE6"/>
    <w:rsid w:val="00767736"/>
    <w:rsid w:val="00767AD0"/>
    <w:rsid w:val="00767BF7"/>
    <w:rsid w:val="00770168"/>
    <w:rsid w:val="00770D21"/>
    <w:rsid w:val="00771789"/>
    <w:rsid w:val="007719BA"/>
    <w:rsid w:val="007724E4"/>
    <w:rsid w:val="00773320"/>
    <w:rsid w:val="0077348E"/>
    <w:rsid w:val="00773625"/>
    <w:rsid w:val="00773A8D"/>
    <w:rsid w:val="00773D91"/>
    <w:rsid w:val="00773F2C"/>
    <w:rsid w:val="00774019"/>
    <w:rsid w:val="00774601"/>
    <w:rsid w:val="00774C2D"/>
    <w:rsid w:val="0077551C"/>
    <w:rsid w:val="0077559C"/>
    <w:rsid w:val="0077591E"/>
    <w:rsid w:val="00775CAB"/>
    <w:rsid w:val="00775F9A"/>
    <w:rsid w:val="0077689F"/>
    <w:rsid w:val="00776AD1"/>
    <w:rsid w:val="00776EC3"/>
    <w:rsid w:val="00777B9B"/>
    <w:rsid w:val="00777CD7"/>
    <w:rsid w:val="00777DD6"/>
    <w:rsid w:val="00777F98"/>
    <w:rsid w:val="007801CD"/>
    <w:rsid w:val="007804FF"/>
    <w:rsid w:val="00781039"/>
    <w:rsid w:val="00781144"/>
    <w:rsid w:val="007813D5"/>
    <w:rsid w:val="00781D52"/>
    <w:rsid w:val="00782575"/>
    <w:rsid w:val="007827C0"/>
    <w:rsid w:val="0078326F"/>
    <w:rsid w:val="007833D5"/>
    <w:rsid w:val="0078439B"/>
    <w:rsid w:val="00784735"/>
    <w:rsid w:val="0078476E"/>
    <w:rsid w:val="007847D3"/>
    <w:rsid w:val="00784CC4"/>
    <w:rsid w:val="00784DAA"/>
    <w:rsid w:val="007859B3"/>
    <w:rsid w:val="00785FAB"/>
    <w:rsid w:val="0078611B"/>
    <w:rsid w:val="007870EA"/>
    <w:rsid w:val="00787547"/>
    <w:rsid w:val="007877F8"/>
    <w:rsid w:val="00787AB3"/>
    <w:rsid w:val="00787B4C"/>
    <w:rsid w:val="00787CA6"/>
    <w:rsid w:val="007900CF"/>
    <w:rsid w:val="007902E2"/>
    <w:rsid w:val="00790AC4"/>
    <w:rsid w:val="00790AF3"/>
    <w:rsid w:val="00790BF4"/>
    <w:rsid w:val="00790DD1"/>
    <w:rsid w:val="00791B40"/>
    <w:rsid w:val="0079223D"/>
    <w:rsid w:val="00792240"/>
    <w:rsid w:val="007926E7"/>
    <w:rsid w:val="00792728"/>
    <w:rsid w:val="00792C88"/>
    <w:rsid w:val="00792DDB"/>
    <w:rsid w:val="00792E16"/>
    <w:rsid w:val="00794170"/>
    <w:rsid w:val="007944F3"/>
    <w:rsid w:val="007948EC"/>
    <w:rsid w:val="00795096"/>
    <w:rsid w:val="00795825"/>
    <w:rsid w:val="00795B49"/>
    <w:rsid w:val="00795D3E"/>
    <w:rsid w:val="00795EA8"/>
    <w:rsid w:val="00796430"/>
    <w:rsid w:val="00796453"/>
    <w:rsid w:val="007966D3"/>
    <w:rsid w:val="007969C8"/>
    <w:rsid w:val="00796AFE"/>
    <w:rsid w:val="00796DDB"/>
    <w:rsid w:val="007974BC"/>
    <w:rsid w:val="007A0A16"/>
    <w:rsid w:val="007A0AE9"/>
    <w:rsid w:val="007A10F9"/>
    <w:rsid w:val="007A1BA2"/>
    <w:rsid w:val="007A26AA"/>
    <w:rsid w:val="007A26C4"/>
    <w:rsid w:val="007A300C"/>
    <w:rsid w:val="007A388F"/>
    <w:rsid w:val="007A3F12"/>
    <w:rsid w:val="007A3F1C"/>
    <w:rsid w:val="007A5FD6"/>
    <w:rsid w:val="007A5FFB"/>
    <w:rsid w:val="007A6167"/>
    <w:rsid w:val="007A62C5"/>
    <w:rsid w:val="007A678D"/>
    <w:rsid w:val="007A68A8"/>
    <w:rsid w:val="007A6BB0"/>
    <w:rsid w:val="007A73E7"/>
    <w:rsid w:val="007A7606"/>
    <w:rsid w:val="007A78A2"/>
    <w:rsid w:val="007A7BF5"/>
    <w:rsid w:val="007A7F3E"/>
    <w:rsid w:val="007B058C"/>
    <w:rsid w:val="007B05A1"/>
    <w:rsid w:val="007B05E1"/>
    <w:rsid w:val="007B0D23"/>
    <w:rsid w:val="007B10BE"/>
    <w:rsid w:val="007B166C"/>
    <w:rsid w:val="007B1B4E"/>
    <w:rsid w:val="007B273F"/>
    <w:rsid w:val="007B2A71"/>
    <w:rsid w:val="007B2AC5"/>
    <w:rsid w:val="007B2B88"/>
    <w:rsid w:val="007B3096"/>
    <w:rsid w:val="007B43A9"/>
    <w:rsid w:val="007B5787"/>
    <w:rsid w:val="007B5C02"/>
    <w:rsid w:val="007B612D"/>
    <w:rsid w:val="007B62ED"/>
    <w:rsid w:val="007B6AE6"/>
    <w:rsid w:val="007B6B83"/>
    <w:rsid w:val="007B70ED"/>
    <w:rsid w:val="007B7649"/>
    <w:rsid w:val="007B767E"/>
    <w:rsid w:val="007B7715"/>
    <w:rsid w:val="007B7844"/>
    <w:rsid w:val="007C01EE"/>
    <w:rsid w:val="007C072A"/>
    <w:rsid w:val="007C1B91"/>
    <w:rsid w:val="007C2026"/>
    <w:rsid w:val="007C23C3"/>
    <w:rsid w:val="007C2E13"/>
    <w:rsid w:val="007C3BA9"/>
    <w:rsid w:val="007C434E"/>
    <w:rsid w:val="007C483B"/>
    <w:rsid w:val="007C4F1C"/>
    <w:rsid w:val="007C5048"/>
    <w:rsid w:val="007C50C9"/>
    <w:rsid w:val="007C5108"/>
    <w:rsid w:val="007C5828"/>
    <w:rsid w:val="007C60AA"/>
    <w:rsid w:val="007C65A2"/>
    <w:rsid w:val="007C750E"/>
    <w:rsid w:val="007C78B6"/>
    <w:rsid w:val="007C78E8"/>
    <w:rsid w:val="007C7A83"/>
    <w:rsid w:val="007C7AB3"/>
    <w:rsid w:val="007C7AE8"/>
    <w:rsid w:val="007C7B95"/>
    <w:rsid w:val="007D06B0"/>
    <w:rsid w:val="007D0711"/>
    <w:rsid w:val="007D07D9"/>
    <w:rsid w:val="007D16A6"/>
    <w:rsid w:val="007D1903"/>
    <w:rsid w:val="007D1A2B"/>
    <w:rsid w:val="007D1A63"/>
    <w:rsid w:val="007D2183"/>
    <w:rsid w:val="007D218A"/>
    <w:rsid w:val="007D2C2E"/>
    <w:rsid w:val="007D30F6"/>
    <w:rsid w:val="007D3172"/>
    <w:rsid w:val="007D3EBC"/>
    <w:rsid w:val="007D49C2"/>
    <w:rsid w:val="007D4D9E"/>
    <w:rsid w:val="007D51DA"/>
    <w:rsid w:val="007D591D"/>
    <w:rsid w:val="007D5FF0"/>
    <w:rsid w:val="007D6373"/>
    <w:rsid w:val="007D63BC"/>
    <w:rsid w:val="007D6C59"/>
    <w:rsid w:val="007D6EEC"/>
    <w:rsid w:val="007E0085"/>
    <w:rsid w:val="007E0579"/>
    <w:rsid w:val="007E0C19"/>
    <w:rsid w:val="007E0D19"/>
    <w:rsid w:val="007E1200"/>
    <w:rsid w:val="007E1BF5"/>
    <w:rsid w:val="007E2085"/>
    <w:rsid w:val="007E255E"/>
    <w:rsid w:val="007E2D84"/>
    <w:rsid w:val="007E306F"/>
    <w:rsid w:val="007E350C"/>
    <w:rsid w:val="007E377C"/>
    <w:rsid w:val="007E39C9"/>
    <w:rsid w:val="007E3B11"/>
    <w:rsid w:val="007E3D6E"/>
    <w:rsid w:val="007E3E8F"/>
    <w:rsid w:val="007E3F05"/>
    <w:rsid w:val="007E4B04"/>
    <w:rsid w:val="007E5728"/>
    <w:rsid w:val="007E6156"/>
    <w:rsid w:val="007E639C"/>
    <w:rsid w:val="007E76FF"/>
    <w:rsid w:val="007E7D76"/>
    <w:rsid w:val="007E7F75"/>
    <w:rsid w:val="007F011D"/>
    <w:rsid w:val="007F0B55"/>
    <w:rsid w:val="007F0CB9"/>
    <w:rsid w:val="007F1E3E"/>
    <w:rsid w:val="007F22A1"/>
    <w:rsid w:val="007F2359"/>
    <w:rsid w:val="007F249B"/>
    <w:rsid w:val="007F347B"/>
    <w:rsid w:val="007F390E"/>
    <w:rsid w:val="007F3B2C"/>
    <w:rsid w:val="007F4864"/>
    <w:rsid w:val="007F4D85"/>
    <w:rsid w:val="007F4EFF"/>
    <w:rsid w:val="007F4F28"/>
    <w:rsid w:val="007F4FBA"/>
    <w:rsid w:val="007F56DD"/>
    <w:rsid w:val="007F5966"/>
    <w:rsid w:val="007F6241"/>
    <w:rsid w:val="007F6F2F"/>
    <w:rsid w:val="007F7B59"/>
    <w:rsid w:val="00800214"/>
    <w:rsid w:val="00800516"/>
    <w:rsid w:val="008008DC"/>
    <w:rsid w:val="00800C99"/>
    <w:rsid w:val="008013D1"/>
    <w:rsid w:val="00801543"/>
    <w:rsid w:val="008019AC"/>
    <w:rsid w:val="0080248C"/>
    <w:rsid w:val="008029B6"/>
    <w:rsid w:val="00802F70"/>
    <w:rsid w:val="00803C8D"/>
    <w:rsid w:val="00803F4C"/>
    <w:rsid w:val="00803F63"/>
    <w:rsid w:val="00803F84"/>
    <w:rsid w:val="008052A5"/>
    <w:rsid w:val="00805D6F"/>
    <w:rsid w:val="0080685C"/>
    <w:rsid w:val="00806B55"/>
    <w:rsid w:val="00806BCC"/>
    <w:rsid w:val="00806C65"/>
    <w:rsid w:val="008071E7"/>
    <w:rsid w:val="0080758A"/>
    <w:rsid w:val="00807869"/>
    <w:rsid w:val="00807F9F"/>
    <w:rsid w:val="00810115"/>
    <w:rsid w:val="00810214"/>
    <w:rsid w:val="008104D9"/>
    <w:rsid w:val="00810A5F"/>
    <w:rsid w:val="00811525"/>
    <w:rsid w:val="00811C37"/>
    <w:rsid w:val="0081210E"/>
    <w:rsid w:val="00812A8F"/>
    <w:rsid w:val="00812C0E"/>
    <w:rsid w:val="00812E4F"/>
    <w:rsid w:val="008134F7"/>
    <w:rsid w:val="00813F79"/>
    <w:rsid w:val="00814304"/>
    <w:rsid w:val="00814337"/>
    <w:rsid w:val="00815242"/>
    <w:rsid w:val="0081541C"/>
    <w:rsid w:val="008162F7"/>
    <w:rsid w:val="00817B65"/>
    <w:rsid w:val="00817D18"/>
    <w:rsid w:val="00817D60"/>
    <w:rsid w:val="00820682"/>
    <w:rsid w:val="0082093B"/>
    <w:rsid w:val="00821349"/>
    <w:rsid w:val="0082157C"/>
    <w:rsid w:val="00821ACF"/>
    <w:rsid w:val="008228D4"/>
    <w:rsid w:val="0082293D"/>
    <w:rsid w:val="00824931"/>
    <w:rsid w:val="00824EDB"/>
    <w:rsid w:val="00825235"/>
    <w:rsid w:val="0082675B"/>
    <w:rsid w:val="00826DF9"/>
    <w:rsid w:val="00827013"/>
    <w:rsid w:val="00827465"/>
    <w:rsid w:val="0082787F"/>
    <w:rsid w:val="00827907"/>
    <w:rsid w:val="00830A7F"/>
    <w:rsid w:val="00830ADD"/>
    <w:rsid w:val="00830F12"/>
    <w:rsid w:val="008314A8"/>
    <w:rsid w:val="00831B10"/>
    <w:rsid w:val="00831C14"/>
    <w:rsid w:val="00831CE7"/>
    <w:rsid w:val="00832838"/>
    <w:rsid w:val="008332A2"/>
    <w:rsid w:val="008332B8"/>
    <w:rsid w:val="008336E4"/>
    <w:rsid w:val="00834292"/>
    <w:rsid w:val="0083436A"/>
    <w:rsid w:val="00834779"/>
    <w:rsid w:val="00834CBE"/>
    <w:rsid w:val="0083585B"/>
    <w:rsid w:val="0083641E"/>
    <w:rsid w:val="008366DA"/>
    <w:rsid w:val="00836BD6"/>
    <w:rsid w:val="00836C81"/>
    <w:rsid w:val="00836F7F"/>
    <w:rsid w:val="00837395"/>
    <w:rsid w:val="00837557"/>
    <w:rsid w:val="00837AAB"/>
    <w:rsid w:val="00837FA2"/>
    <w:rsid w:val="008401AC"/>
    <w:rsid w:val="00840273"/>
    <w:rsid w:val="00840E0D"/>
    <w:rsid w:val="00840F68"/>
    <w:rsid w:val="00841190"/>
    <w:rsid w:val="008415D9"/>
    <w:rsid w:val="00841783"/>
    <w:rsid w:val="0084221F"/>
    <w:rsid w:val="00842366"/>
    <w:rsid w:val="008424F4"/>
    <w:rsid w:val="0084264C"/>
    <w:rsid w:val="00842926"/>
    <w:rsid w:val="008429DC"/>
    <w:rsid w:val="00842AB6"/>
    <w:rsid w:val="008434FA"/>
    <w:rsid w:val="0084372D"/>
    <w:rsid w:val="00843BA3"/>
    <w:rsid w:val="008449A9"/>
    <w:rsid w:val="00844B12"/>
    <w:rsid w:val="00844B84"/>
    <w:rsid w:val="00844BA4"/>
    <w:rsid w:val="00844E32"/>
    <w:rsid w:val="00845339"/>
    <w:rsid w:val="008453B0"/>
    <w:rsid w:val="0084572A"/>
    <w:rsid w:val="0084655A"/>
    <w:rsid w:val="0084688E"/>
    <w:rsid w:val="00846CC4"/>
    <w:rsid w:val="00847013"/>
    <w:rsid w:val="00847585"/>
    <w:rsid w:val="008475B5"/>
    <w:rsid w:val="008478E7"/>
    <w:rsid w:val="00847941"/>
    <w:rsid w:val="0085031B"/>
    <w:rsid w:val="008505D1"/>
    <w:rsid w:val="00850AB4"/>
    <w:rsid w:val="00850B72"/>
    <w:rsid w:val="00851F78"/>
    <w:rsid w:val="00851FB4"/>
    <w:rsid w:val="008522F3"/>
    <w:rsid w:val="00852F7F"/>
    <w:rsid w:val="00853509"/>
    <w:rsid w:val="00853EC1"/>
    <w:rsid w:val="00854356"/>
    <w:rsid w:val="0085497B"/>
    <w:rsid w:val="00854ED1"/>
    <w:rsid w:val="00854FCE"/>
    <w:rsid w:val="00855148"/>
    <w:rsid w:val="008556A5"/>
    <w:rsid w:val="0085571E"/>
    <w:rsid w:val="008558A9"/>
    <w:rsid w:val="0085644D"/>
    <w:rsid w:val="008567A5"/>
    <w:rsid w:val="00856A5E"/>
    <w:rsid w:val="00856E02"/>
    <w:rsid w:val="00856E94"/>
    <w:rsid w:val="00857F83"/>
    <w:rsid w:val="00860233"/>
    <w:rsid w:val="008607DA"/>
    <w:rsid w:val="00860AE6"/>
    <w:rsid w:val="0086168E"/>
    <w:rsid w:val="00861A6E"/>
    <w:rsid w:val="00862056"/>
    <w:rsid w:val="0086223B"/>
    <w:rsid w:val="008624F5"/>
    <w:rsid w:val="00862CC9"/>
    <w:rsid w:val="00862EA9"/>
    <w:rsid w:val="00862FC6"/>
    <w:rsid w:val="00863389"/>
    <w:rsid w:val="00863F59"/>
    <w:rsid w:val="008645CE"/>
    <w:rsid w:val="008645DB"/>
    <w:rsid w:val="00864660"/>
    <w:rsid w:val="008648E4"/>
    <w:rsid w:val="00864EE7"/>
    <w:rsid w:val="008651D2"/>
    <w:rsid w:val="0086531E"/>
    <w:rsid w:val="00865345"/>
    <w:rsid w:val="008655E0"/>
    <w:rsid w:val="00865917"/>
    <w:rsid w:val="008659F2"/>
    <w:rsid w:val="0086618A"/>
    <w:rsid w:val="00866526"/>
    <w:rsid w:val="0086675D"/>
    <w:rsid w:val="00866C66"/>
    <w:rsid w:val="0086726E"/>
    <w:rsid w:val="00867922"/>
    <w:rsid w:val="00867B1C"/>
    <w:rsid w:val="008700E4"/>
    <w:rsid w:val="008701F3"/>
    <w:rsid w:val="008704F2"/>
    <w:rsid w:val="00871529"/>
    <w:rsid w:val="0087169C"/>
    <w:rsid w:val="008716CD"/>
    <w:rsid w:val="0087190F"/>
    <w:rsid w:val="00871C93"/>
    <w:rsid w:val="00871DF3"/>
    <w:rsid w:val="00872395"/>
    <w:rsid w:val="008723D4"/>
    <w:rsid w:val="00872593"/>
    <w:rsid w:val="008727F4"/>
    <w:rsid w:val="00872958"/>
    <w:rsid w:val="0087353D"/>
    <w:rsid w:val="00873687"/>
    <w:rsid w:val="008739FB"/>
    <w:rsid w:val="0087436D"/>
    <w:rsid w:val="00874FCC"/>
    <w:rsid w:val="00875324"/>
    <w:rsid w:val="00875942"/>
    <w:rsid w:val="00875D97"/>
    <w:rsid w:val="008768CB"/>
    <w:rsid w:val="008768F7"/>
    <w:rsid w:val="00876A64"/>
    <w:rsid w:val="00876AF1"/>
    <w:rsid w:val="00876F72"/>
    <w:rsid w:val="00877405"/>
    <w:rsid w:val="008779FD"/>
    <w:rsid w:val="00877E3D"/>
    <w:rsid w:val="00880364"/>
    <w:rsid w:val="008805B9"/>
    <w:rsid w:val="00881091"/>
    <w:rsid w:val="0088165A"/>
    <w:rsid w:val="008817F7"/>
    <w:rsid w:val="00881E0C"/>
    <w:rsid w:val="00882142"/>
    <w:rsid w:val="0088255C"/>
    <w:rsid w:val="008827D9"/>
    <w:rsid w:val="00882806"/>
    <w:rsid w:val="00882A8F"/>
    <w:rsid w:val="00882B3B"/>
    <w:rsid w:val="00883222"/>
    <w:rsid w:val="00883489"/>
    <w:rsid w:val="00883823"/>
    <w:rsid w:val="00883A6E"/>
    <w:rsid w:val="00884647"/>
    <w:rsid w:val="008847A0"/>
    <w:rsid w:val="00884BEA"/>
    <w:rsid w:val="00884C5A"/>
    <w:rsid w:val="008853FF"/>
    <w:rsid w:val="00885676"/>
    <w:rsid w:val="0088578C"/>
    <w:rsid w:val="0088590F"/>
    <w:rsid w:val="0088628D"/>
    <w:rsid w:val="0089017E"/>
    <w:rsid w:val="00890F6E"/>
    <w:rsid w:val="0089100A"/>
    <w:rsid w:val="008910BB"/>
    <w:rsid w:val="008919EB"/>
    <w:rsid w:val="00891DE2"/>
    <w:rsid w:val="00891F6C"/>
    <w:rsid w:val="008928E9"/>
    <w:rsid w:val="00892A17"/>
    <w:rsid w:val="008932C5"/>
    <w:rsid w:val="00893578"/>
    <w:rsid w:val="00893BAF"/>
    <w:rsid w:val="00894BF7"/>
    <w:rsid w:val="00894EA3"/>
    <w:rsid w:val="00894FBC"/>
    <w:rsid w:val="00895298"/>
    <w:rsid w:val="00895C39"/>
    <w:rsid w:val="00895CD7"/>
    <w:rsid w:val="00895EF8"/>
    <w:rsid w:val="00895FBD"/>
    <w:rsid w:val="0089632B"/>
    <w:rsid w:val="008971E9"/>
    <w:rsid w:val="00897C3F"/>
    <w:rsid w:val="008A07C7"/>
    <w:rsid w:val="008A0A51"/>
    <w:rsid w:val="008A0BF2"/>
    <w:rsid w:val="008A0C05"/>
    <w:rsid w:val="008A0ECD"/>
    <w:rsid w:val="008A2737"/>
    <w:rsid w:val="008A27DD"/>
    <w:rsid w:val="008A28A5"/>
    <w:rsid w:val="008A2C67"/>
    <w:rsid w:val="008A3001"/>
    <w:rsid w:val="008A365B"/>
    <w:rsid w:val="008A3D54"/>
    <w:rsid w:val="008A3E87"/>
    <w:rsid w:val="008A45DE"/>
    <w:rsid w:val="008A47C1"/>
    <w:rsid w:val="008A4BB5"/>
    <w:rsid w:val="008A60B3"/>
    <w:rsid w:val="008A60D7"/>
    <w:rsid w:val="008A71F0"/>
    <w:rsid w:val="008A7D63"/>
    <w:rsid w:val="008B0114"/>
    <w:rsid w:val="008B0A03"/>
    <w:rsid w:val="008B0F8A"/>
    <w:rsid w:val="008B1296"/>
    <w:rsid w:val="008B1CBD"/>
    <w:rsid w:val="008B1D69"/>
    <w:rsid w:val="008B373A"/>
    <w:rsid w:val="008B4307"/>
    <w:rsid w:val="008B4476"/>
    <w:rsid w:val="008B4552"/>
    <w:rsid w:val="008B4AFA"/>
    <w:rsid w:val="008B4C7B"/>
    <w:rsid w:val="008B4F72"/>
    <w:rsid w:val="008B5390"/>
    <w:rsid w:val="008B585E"/>
    <w:rsid w:val="008B5EBE"/>
    <w:rsid w:val="008B6514"/>
    <w:rsid w:val="008B6719"/>
    <w:rsid w:val="008B6E53"/>
    <w:rsid w:val="008B6F91"/>
    <w:rsid w:val="008B76E1"/>
    <w:rsid w:val="008B7C13"/>
    <w:rsid w:val="008B7C5C"/>
    <w:rsid w:val="008B7CD9"/>
    <w:rsid w:val="008C06C8"/>
    <w:rsid w:val="008C06EE"/>
    <w:rsid w:val="008C0725"/>
    <w:rsid w:val="008C0A0E"/>
    <w:rsid w:val="008C0BE9"/>
    <w:rsid w:val="008C146A"/>
    <w:rsid w:val="008C170B"/>
    <w:rsid w:val="008C1718"/>
    <w:rsid w:val="008C17F7"/>
    <w:rsid w:val="008C1AEE"/>
    <w:rsid w:val="008C1FF3"/>
    <w:rsid w:val="008C2970"/>
    <w:rsid w:val="008C29A4"/>
    <w:rsid w:val="008C2E83"/>
    <w:rsid w:val="008C303D"/>
    <w:rsid w:val="008C3F40"/>
    <w:rsid w:val="008C3F45"/>
    <w:rsid w:val="008C412E"/>
    <w:rsid w:val="008C4A1D"/>
    <w:rsid w:val="008C4D07"/>
    <w:rsid w:val="008C4F77"/>
    <w:rsid w:val="008C6063"/>
    <w:rsid w:val="008C6221"/>
    <w:rsid w:val="008C6B00"/>
    <w:rsid w:val="008C6BB5"/>
    <w:rsid w:val="008C6F36"/>
    <w:rsid w:val="008C7330"/>
    <w:rsid w:val="008C7ACF"/>
    <w:rsid w:val="008D00BB"/>
    <w:rsid w:val="008D02A3"/>
    <w:rsid w:val="008D03DD"/>
    <w:rsid w:val="008D0433"/>
    <w:rsid w:val="008D06D7"/>
    <w:rsid w:val="008D07AC"/>
    <w:rsid w:val="008D0D0C"/>
    <w:rsid w:val="008D0ED3"/>
    <w:rsid w:val="008D11B7"/>
    <w:rsid w:val="008D178B"/>
    <w:rsid w:val="008D1873"/>
    <w:rsid w:val="008D1DC0"/>
    <w:rsid w:val="008D218E"/>
    <w:rsid w:val="008D2403"/>
    <w:rsid w:val="008D2A3D"/>
    <w:rsid w:val="008D2F06"/>
    <w:rsid w:val="008D33F3"/>
    <w:rsid w:val="008D3D7E"/>
    <w:rsid w:val="008D4445"/>
    <w:rsid w:val="008D4B6C"/>
    <w:rsid w:val="008D4C1D"/>
    <w:rsid w:val="008D4EBB"/>
    <w:rsid w:val="008D4F72"/>
    <w:rsid w:val="008D554F"/>
    <w:rsid w:val="008D5BD8"/>
    <w:rsid w:val="008D5D8F"/>
    <w:rsid w:val="008D6A3F"/>
    <w:rsid w:val="008D6E42"/>
    <w:rsid w:val="008D7233"/>
    <w:rsid w:val="008D7E37"/>
    <w:rsid w:val="008E04E3"/>
    <w:rsid w:val="008E0788"/>
    <w:rsid w:val="008E0B30"/>
    <w:rsid w:val="008E0FC3"/>
    <w:rsid w:val="008E1018"/>
    <w:rsid w:val="008E1238"/>
    <w:rsid w:val="008E1AEA"/>
    <w:rsid w:val="008E1E9D"/>
    <w:rsid w:val="008E2437"/>
    <w:rsid w:val="008E26E6"/>
    <w:rsid w:val="008E2717"/>
    <w:rsid w:val="008E2F2B"/>
    <w:rsid w:val="008E3A26"/>
    <w:rsid w:val="008E3C96"/>
    <w:rsid w:val="008E4223"/>
    <w:rsid w:val="008E4520"/>
    <w:rsid w:val="008E45C7"/>
    <w:rsid w:val="008E4C46"/>
    <w:rsid w:val="008E4FB1"/>
    <w:rsid w:val="008E556E"/>
    <w:rsid w:val="008E561B"/>
    <w:rsid w:val="008E5731"/>
    <w:rsid w:val="008E5CE0"/>
    <w:rsid w:val="008E635D"/>
    <w:rsid w:val="008E64BB"/>
    <w:rsid w:val="008E659D"/>
    <w:rsid w:val="008E65F1"/>
    <w:rsid w:val="008E6CD3"/>
    <w:rsid w:val="008F0381"/>
    <w:rsid w:val="008F058F"/>
    <w:rsid w:val="008F1AE7"/>
    <w:rsid w:val="008F1BEC"/>
    <w:rsid w:val="008F2199"/>
    <w:rsid w:val="008F276B"/>
    <w:rsid w:val="008F27F0"/>
    <w:rsid w:val="008F37C7"/>
    <w:rsid w:val="008F38D9"/>
    <w:rsid w:val="008F4053"/>
    <w:rsid w:val="008F42C1"/>
    <w:rsid w:val="008F493D"/>
    <w:rsid w:val="008F4B58"/>
    <w:rsid w:val="008F4D8F"/>
    <w:rsid w:val="008F536B"/>
    <w:rsid w:val="008F5A73"/>
    <w:rsid w:val="008F5A91"/>
    <w:rsid w:val="008F6087"/>
    <w:rsid w:val="008F6153"/>
    <w:rsid w:val="008F7194"/>
    <w:rsid w:val="00901216"/>
    <w:rsid w:val="009012A8"/>
    <w:rsid w:val="00901766"/>
    <w:rsid w:val="0090180A"/>
    <w:rsid w:val="009019D7"/>
    <w:rsid w:val="00901AB1"/>
    <w:rsid w:val="00901BFE"/>
    <w:rsid w:val="00901C0A"/>
    <w:rsid w:val="00901FD1"/>
    <w:rsid w:val="00902400"/>
    <w:rsid w:val="0090243A"/>
    <w:rsid w:val="009037E0"/>
    <w:rsid w:val="0090382A"/>
    <w:rsid w:val="0090441F"/>
    <w:rsid w:val="00904EAF"/>
    <w:rsid w:val="00905461"/>
    <w:rsid w:val="0090640B"/>
    <w:rsid w:val="009066E6"/>
    <w:rsid w:val="0090790F"/>
    <w:rsid w:val="009107AD"/>
    <w:rsid w:val="009108EA"/>
    <w:rsid w:val="00910F45"/>
    <w:rsid w:val="00911D98"/>
    <w:rsid w:val="00912112"/>
    <w:rsid w:val="00912A37"/>
    <w:rsid w:val="00912E95"/>
    <w:rsid w:val="00913046"/>
    <w:rsid w:val="00913865"/>
    <w:rsid w:val="00913C8C"/>
    <w:rsid w:val="00913E22"/>
    <w:rsid w:val="00913E67"/>
    <w:rsid w:val="00914390"/>
    <w:rsid w:val="00914EBB"/>
    <w:rsid w:val="009150BB"/>
    <w:rsid w:val="009152DC"/>
    <w:rsid w:val="009154D6"/>
    <w:rsid w:val="00915668"/>
    <w:rsid w:val="00915890"/>
    <w:rsid w:val="0091589D"/>
    <w:rsid w:val="00915A12"/>
    <w:rsid w:val="00915CAB"/>
    <w:rsid w:val="00916149"/>
    <w:rsid w:val="00916348"/>
    <w:rsid w:val="0091638C"/>
    <w:rsid w:val="009166A4"/>
    <w:rsid w:val="00916C8E"/>
    <w:rsid w:val="00916DEF"/>
    <w:rsid w:val="00917B74"/>
    <w:rsid w:val="00917EE2"/>
    <w:rsid w:val="0092001F"/>
    <w:rsid w:val="00920134"/>
    <w:rsid w:val="0092039E"/>
    <w:rsid w:val="009204FE"/>
    <w:rsid w:val="009205B2"/>
    <w:rsid w:val="00920698"/>
    <w:rsid w:val="00920759"/>
    <w:rsid w:val="00920C25"/>
    <w:rsid w:val="0092106B"/>
    <w:rsid w:val="00922111"/>
    <w:rsid w:val="009224DD"/>
    <w:rsid w:val="00922567"/>
    <w:rsid w:val="009226BC"/>
    <w:rsid w:val="00922E33"/>
    <w:rsid w:val="00923240"/>
    <w:rsid w:val="009237EF"/>
    <w:rsid w:val="00923A3D"/>
    <w:rsid w:val="0092440F"/>
    <w:rsid w:val="00924B4D"/>
    <w:rsid w:val="0092513D"/>
    <w:rsid w:val="0092549D"/>
    <w:rsid w:val="0092549E"/>
    <w:rsid w:val="009254FC"/>
    <w:rsid w:val="0092589D"/>
    <w:rsid w:val="00925AE2"/>
    <w:rsid w:val="00927B77"/>
    <w:rsid w:val="00927ECC"/>
    <w:rsid w:val="00927F41"/>
    <w:rsid w:val="00930018"/>
    <w:rsid w:val="009306E5"/>
    <w:rsid w:val="00930880"/>
    <w:rsid w:val="00930AC0"/>
    <w:rsid w:val="009314F6"/>
    <w:rsid w:val="00931896"/>
    <w:rsid w:val="00931B56"/>
    <w:rsid w:val="00931E33"/>
    <w:rsid w:val="00932208"/>
    <w:rsid w:val="00932484"/>
    <w:rsid w:val="009327F7"/>
    <w:rsid w:val="00932AA1"/>
    <w:rsid w:val="00932AB6"/>
    <w:rsid w:val="0093330E"/>
    <w:rsid w:val="0093348B"/>
    <w:rsid w:val="00933CC0"/>
    <w:rsid w:val="00934045"/>
    <w:rsid w:val="00934195"/>
    <w:rsid w:val="00934EB4"/>
    <w:rsid w:val="009350F3"/>
    <w:rsid w:val="00935717"/>
    <w:rsid w:val="00935877"/>
    <w:rsid w:val="009359DB"/>
    <w:rsid w:val="00935CF2"/>
    <w:rsid w:val="00936472"/>
    <w:rsid w:val="009370B7"/>
    <w:rsid w:val="00937174"/>
    <w:rsid w:val="00937592"/>
    <w:rsid w:val="009378D0"/>
    <w:rsid w:val="00937AD4"/>
    <w:rsid w:val="00937ADF"/>
    <w:rsid w:val="00937AEA"/>
    <w:rsid w:val="00937B14"/>
    <w:rsid w:val="00937DCF"/>
    <w:rsid w:val="00940172"/>
    <w:rsid w:val="00940A0B"/>
    <w:rsid w:val="00940EA4"/>
    <w:rsid w:val="00942421"/>
    <w:rsid w:val="0094259B"/>
    <w:rsid w:val="009434D3"/>
    <w:rsid w:val="00943989"/>
    <w:rsid w:val="00944C8A"/>
    <w:rsid w:val="00944E41"/>
    <w:rsid w:val="00944F0C"/>
    <w:rsid w:val="00944FCD"/>
    <w:rsid w:val="00944FE1"/>
    <w:rsid w:val="0094512E"/>
    <w:rsid w:val="009451BE"/>
    <w:rsid w:val="009452E0"/>
    <w:rsid w:val="00945A37"/>
    <w:rsid w:val="00945FC1"/>
    <w:rsid w:val="009464DD"/>
    <w:rsid w:val="00947329"/>
    <w:rsid w:val="009473F0"/>
    <w:rsid w:val="009476C9"/>
    <w:rsid w:val="009477A4"/>
    <w:rsid w:val="00947BFA"/>
    <w:rsid w:val="00950AAD"/>
    <w:rsid w:val="00951D8C"/>
    <w:rsid w:val="00952321"/>
    <w:rsid w:val="00952B33"/>
    <w:rsid w:val="00953501"/>
    <w:rsid w:val="009536C5"/>
    <w:rsid w:val="0095417E"/>
    <w:rsid w:val="009545AF"/>
    <w:rsid w:val="00955A8B"/>
    <w:rsid w:val="00955D6D"/>
    <w:rsid w:val="00955FC3"/>
    <w:rsid w:val="00956475"/>
    <w:rsid w:val="0095662F"/>
    <w:rsid w:val="009569F1"/>
    <w:rsid w:val="00956F68"/>
    <w:rsid w:val="00957326"/>
    <w:rsid w:val="0095766D"/>
    <w:rsid w:val="00957A25"/>
    <w:rsid w:val="00960205"/>
    <w:rsid w:val="00960578"/>
    <w:rsid w:val="0096072F"/>
    <w:rsid w:val="00960F23"/>
    <w:rsid w:val="0096193A"/>
    <w:rsid w:val="00961A1D"/>
    <w:rsid w:val="00961BA2"/>
    <w:rsid w:val="00962679"/>
    <w:rsid w:val="00962742"/>
    <w:rsid w:val="0096282F"/>
    <w:rsid w:val="009629DF"/>
    <w:rsid w:val="00962B17"/>
    <w:rsid w:val="00962DCD"/>
    <w:rsid w:val="009632CA"/>
    <w:rsid w:val="009636BA"/>
    <w:rsid w:val="00963BE7"/>
    <w:rsid w:val="0096415A"/>
    <w:rsid w:val="00964678"/>
    <w:rsid w:val="009649A3"/>
    <w:rsid w:val="00964B7C"/>
    <w:rsid w:val="0096505D"/>
    <w:rsid w:val="00965072"/>
    <w:rsid w:val="00965B93"/>
    <w:rsid w:val="00965CB8"/>
    <w:rsid w:val="00966104"/>
    <w:rsid w:val="00966373"/>
    <w:rsid w:val="00966458"/>
    <w:rsid w:val="00966740"/>
    <w:rsid w:val="00966A10"/>
    <w:rsid w:val="00966CC3"/>
    <w:rsid w:val="00967166"/>
    <w:rsid w:val="0096726C"/>
    <w:rsid w:val="009675AE"/>
    <w:rsid w:val="009678BE"/>
    <w:rsid w:val="00967D44"/>
    <w:rsid w:val="00970305"/>
    <w:rsid w:val="0097086C"/>
    <w:rsid w:val="009709D3"/>
    <w:rsid w:val="00971487"/>
    <w:rsid w:val="00971AD5"/>
    <w:rsid w:val="00972B6B"/>
    <w:rsid w:val="00972B95"/>
    <w:rsid w:val="00972C5A"/>
    <w:rsid w:val="00972FCE"/>
    <w:rsid w:val="0097305E"/>
    <w:rsid w:val="0097307B"/>
    <w:rsid w:val="00973C1E"/>
    <w:rsid w:val="00974121"/>
    <w:rsid w:val="0097419F"/>
    <w:rsid w:val="0097441B"/>
    <w:rsid w:val="00974C34"/>
    <w:rsid w:val="00974D3C"/>
    <w:rsid w:val="00975936"/>
    <w:rsid w:val="00975E1E"/>
    <w:rsid w:val="00975F12"/>
    <w:rsid w:val="0097609E"/>
    <w:rsid w:val="00976575"/>
    <w:rsid w:val="009766D9"/>
    <w:rsid w:val="0097677A"/>
    <w:rsid w:val="009768A9"/>
    <w:rsid w:val="00976F81"/>
    <w:rsid w:val="00977020"/>
    <w:rsid w:val="00977283"/>
    <w:rsid w:val="009814DC"/>
    <w:rsid w:val="00982307"/>
    <w:rsid w:val="009825A1"/>
    <w:rsid w:val="0098274F"/>
    <w:rsid w:val="00983399"/>
    <w:rsid w:val="00983C08"/>
    <w:rsid w:val="00983E9A"/>
    <w:rsid w:val="00983FFF"/>
    <w:rsid w:val="0098453B"/>
    <w:rsid w:val="009851FD"/>
    <w:rsid w:val="0098524B"/>
    <w:rsid w:val="00985955"/>
    <w:rsid w:val="009863AF"/>
    <w:rsid w:val="00986A01"/>
    <w:rsid w:val="0098713D"/>
    <w:rsid w:val="00987CD7"/>
    <w:rsid w:val="00990A6E"/>
    <w:rsid w:val="00991093"/>
    <w:rsid w:val="00991457"/>
    <w:rsid w:val="0099187A"/>
    <w:rsid w:val="00991CF9"/>
    <w:rsid w:val="009923FF"/>
    <w:rsid w:val="0099253D"/>
    <w:rsid w:val="0099272C"/>
    <w:rsid w:val="00992A99"/>
    <w:rsid w:val="00993223"/>
    <w:rsid w:val="009939B7"/>
    <w:rsid w:val="00993E3F"/>
    <w:rsid w:val="00993FDD"/>
    <w:rsid w:val="009941DE"/>
    <w:rsid w:val="0099420A"/>
    <w:rsid w:val="00994AC5"/>
    <w:rsid w:val="00994B8C"/>
    <w:rsid w:val="00996488"/>
    <w:rsid w:val="00996857"/>
    <w:rsid w:val="0099685D"/>
    <w:rsid w:val="0099698F"/>
    <w:rsid w:val="00996CC0"/>
    <w:rsid w:val="00997442"/>
    <w:rsid w:val="0099774B"/>
    <w:rsid w:val="00997E25"/>
    <w:rsid w:val="009A02C6"/>
    <w:rsid w:val="009A0C3F"/>
    <w:rsid w:val="009A0D0C"/>
    <w:rsid w:val="009A1B18"/>
    <w:rsid w:val="009A1F0F"/>
    <w:rsid w:val="009A1F1F"/>
    <w:rsid w:val="009A20C4"/>
    <w:rsid w:val="009A24D9"/>
    <w:rsid w:val="009A24FB"/>
    <w:rsid w:val="009A26DE"/>
    <w:rsid w:val="009A28B0"/>
    <w:rsid w:val="009A30C8"/>
    <w:rsid w:val="009A3230"/>
    <w:rsid w:val="009A338D"/>
    <w:rsid w:val="009A3753"/>
    <w:rsid w:val="009A37CA"/>
    <w:rsid w:val="009A407E"/>
    <w:rsid w:val="009A40A4"/>
    <w:rsid w:val="009A44BC"/>
    <w:rsid w:val="009A4684"/>
    <w:rsid w:val="009A47F6"/>
    <w:rsid w:val="009A489D"/>
    <w:rsid w:val="009A4D6E"/>
    <w:rsid w:val="009A5682"/>
    <w:rsid w:val="009A5D5E"/>
    <w:rsid w:val="009A5DDF"/>
    <w:rsid w:val="009A5ECB"/>
    <w:rsid w:val="009A6039"/>
    <w:rsid w:val="009A6A12"/>
    <w:rsid w:val="009A6F4A"/>
    <w:rsid w:val="009A7361"/>
    <w:rsid w:val="009A7921"/>
    <w:rsid w:val="009B01EF"/>
    <w:rsid w:val="009B0236"/>
    <w:rsid w:val="009B026D"/>
    <w:rsid w:val="009B02AF"/>
    <w:rsid w:val="009B03C5"/>
    <w:rsid w:val="009B0753"/>
    <w:rsid w:val="009B0E96"/>
    <w:rsid w:val="009B0FA6"/>
    <w:rsid w:val="009B1523"/>
    <w:rsid w:val="009B1BCC"/>
    <w:rsid w:val="009B1CBD"/>
    <w:rsid w:val="009B1D44"/>
    <w:rsid w:val="009B1F53"/>
    <w:rsid w:val="009B25ED"/>
    <w:rsid w:val="009B2D93"/>
    <w:rsid w:val="009B2DB0"/>
    <w:rsid w:val="009B33CA"/>
    <w:rsid w:val="009B34A3"/>
    <w:rsid w:val="009B3533"/>
    <w:rsid w:val="009B3802"/>
    <w:rsid w:val="009B3A04"/>
    <w:rsid w:val="009B3C0B"/>
    <w:rsid w:val="009B3F87"/>
    <w:rsid w:val="009B5107"/>
    <w:rsid w:val="009B5236"/>
    <w:rsid w:val="009B5AC7"/>
    <w:rsid w:val="009B5B4B"/>
    <w:rsid w:val="009B6427"/>
    <w:rsid w:val="009B64E1"/>
    <w:rsid w:val="009B70F8"/>
    <w:rsid w:val="009B72A4"/>
    <w:rsid w:val="009B754C"/>
    <w:rsid w:val="009B75D9"/>
    <w:rsid w:val="009B7BB0"/>
    <w:rsid w:val="009C0182"/>
    <w:rsid w:val="009C07D0"/>
    <w:rsid w:val="009C16B3"/>
    <w:rsid w:val="009C18A3"/>
    <w:rsid w:val="009C1C3D"/>
    <w:rsid w:val="009C2341"/>
    <w:rsid w:val="009C28CE"/>
    <w:rsid w:val="009C29EB"/>
    <w:rsid w:val="009C2BDF"/>
    <w:rsid w:val="009C3009"/>
    <w:rsid w:val="009C30E1"/>
    <w:rsid w:val="009C311A"/>
    <w:rsid w:val="009C32A1"/>
    <w:rsid w:val="009C32D6"/>
    <w:rsid w:val="009C3377"/>
    <w:rsid w:val="009C352E"/>
    <w:rsid w:val="009C3F83"/>
    <w:rsid w:val="009C4273"/>
    <w:rsid w:val="009C4330"/>
    <w:rsid w:val="009C4515"/>
    <w:rsid w:val="009C4B7B"/>
    <w:rsid w:val="009C4F5F"/>
    <w:rsid w:val="009C52B3"/>
    <w:rsid w:val="009C54DB"/>
    <w:rsid w:val="009C5ABE"/>
    <w:rsid w:val="009C5BF6"/>
    <w:rsid w:val="009C634B"/>
    <w:rsid w:val="009C6590"/>
    <w:rsid w:val="009C6BCB"/>
    <w:rsid w:val="009C7112"/>
    <w:rsid w:val="009C73F7"/>
    <w:rsid w:val="009C74DC"/>
    <w:rsid w:val="009C7890"/>
    <w:rsid w:val="009C78A1"/>
    <w:rsid w:val="009D0027"/>
    <w:rsid w:val="009D0369"/>
    <w:rsid w:val="009D06E2"/>
    <w:rsid w:val="009D12A6"/>
    <w:rsid w:val="009D14FB"/>
    <w:rsid w:val="009D159C"/>
    <w:rsid w:val="009D2008"/>
    <w:rsid w:val="009D2667"/>
    <w:rsid w:val="009D305B"/>
    <w:rsid w:val="009D3369"/>
    <w:rsid w:val="009D337C"/>
    <w:rsid w:val="009D4444"/>
    <w:rsid w:val="009D47C3"/>
    <w:rsid w:val="009D4CD6"/>
    <w:rsid w:val="009D587E"/>
    <w:rsid w:val="009D5A5C"/>
    <w:rsid w:val="009D5A5E"/>
    <w:rsid w:val="009D6000"/>
    <w:rsid w:val="009D6164"/>
    <w:rsid w:val="009D660D"/>
    <w:rsid w:val="009D690F"/>
    <w:rsid w:val="009D6AB7"/>
    <w:rsid w:val="009D6C20"/>
    <w:rsid w:val="009D6E6A"/>
    <w:rsid w:val="009D7083"/>
    <w:rsid w:val="009D757C"/>
    <w:rsid w:val="009D77D9"/>
    <w:rsid w:val="009D7C84"/>
    <w:rsid w:val="009D7CC3"/>
    <w:rsid w:val="009E0886"/>
    <w:rsid w:val="009E08B3"/>
    <w:rsid w:val="009E199A"/>
    <w:rsid w:val="009E1F54"/>
    <w:rsid w:val="009E2058"/>
    <w:rsid w:val="009E25B2"/>
    <w:rsid w:val="009E26CA"/>
    <w:rsid w:val="009E2D4A"/>
    <w:rsid w:val="009E33AB"/>
    <w:rsid w:val="009E3408"/>
    <w:rsid w:val="009E34F5"/>
    <w:rsid w:val="009E3CA8"/>
    <w:rsid w:val="009E43E9"/>
    <w:rsid w:val="009E46BB"/>
    <w:rsid w:val="009E4785"/>
    <w:rsid w:val="009E47C0"/>
    <w:rsid w:val="009E4BE7"/>
    <w:rsid w:val="009E4C07"/>
    <w:rsid w:val="009E5042"/>
    <w:rsid w:val="009E5093"/>
    <w:rsid w:val="009E56BE"/>
    <w:rsid w:val="009E5AB8"/>
    <w:rsid w:val="009E5D52"/>
    <w:rsid w:val="009E6027"/>
    <w:rsid w:val="009E69CB"/>
    <w:rsid w:val="009E6C0F"/>
    <w:rsid w:val="009E76DD"/>
    <w:rsid w:val="009E7C68"/>
    <w:rsid w:val="009F003E"/>
    <w:rsid w:val="009F0137"/>
    <w:rsid w:val="009F05D4"/>
    <w:rsid w:val="009F0A1A"/>
    <w:rsid w:val="009F0C92"/>
    <w:rsid w:val="009F1087"/>
    <w:rsid w:val="009F1882"/>
    <w:rsid w:val="009F21F5"/>
    <w:rsid w:val="009F2E2E"/>
    <w:rsid w:val="009F382A"/>
    <w:rsid w:val="009F3FE6"/>
    <w:rsid w:val="009F443A"/>
    <w:rsid w:val="009F4FB8"/>
    <w:rsid w:val="009F550E"/>
    <w:rsid w:val="009F5663"/>
    <w:rsid w:val="009F57F9"/>
    <w:rsid w:val="009F5A5E"/>
    <w:rsid w:val="009F61AC"/>
    <w:rsid w:val="009F66A5"/>
    <w:rsid w:val="009F6DC4"/>
    <w:rsid w:val="009F7D13"/>
    <w:rsid w:val="00A006B2"/>
    <w:rsid w:val="00A0093B"/>
    <w:rsid w:val="00A00E49"/>
    <w:rsid w:val="00A014B2"/>
    <w:rsid w:val="00A015D7"/>
    <w:rsid w:val="00A016F9"/>
    <w:rsid w:val="00A01958"/>
    <w:rsid w:val="00A01A2B"/>
    <w:rsid w:val="00A01B6E"/>
    <w:rsid w:val="00A01BF3"/>
    <w:rsid w:val="00A01F2B"/>
    <w:rsid w:val="00A0246D"/>
    <w:rsid w:val="00A024CD"/>
    <w:rsid w:val="00A02626"/>
    <w:rsid w:val="00A029FF"/>
    <w:rsid w:val="00A03200"/>
    <w:rsid w:val="00A03511"/>
    <w:rsid w:val="00A03889"/>
    <w:rsid w:val="00A03C03"/>
    <w:rsid w:val="00A047FA"/>
    <w:rsid w:val="00A0486D"/>
    <w:rsid w:val="00A05050"/>
    <w:rsid w:val="00A0511E"/>
    <w:rsid w:val="00A05649"/>
    <w:rsid w:val="00A06890"/>
    <w:rsid w:val="00A069BD"/>
    <w:rsid w:val="00A06C86"/>
    <w:rsid w:val="00A06CF9"/>
    <w:rsid w:val="00A06D1C"/>
    <w:rsid w:val="00A06F07"/>
    <w:rsid w:val="00A07699"/>
    <w:rsid w:val="00A07D76"/>
    <w:rsid w:val="00A10D41"/>
    <w:rsid w:val="00A10F21"/>
    <w:rsid w:val="00A10F44"/>
    <w:rsid w:val="00A111C7"/>
    <w:rsid w:val="00A129A9"/>
    <w:rsid w:val="00A12EF3"/>
    <w:rsid w:val="00A131A0"/>
    <w:rsid w:val="00A13988"/>
    <w:rsid w:val="00A13B43"/>
    <w:rsid w:val="00A13F34"/>
    <w:rsid w:val="00A144A9"/>
    <w:rsid w:val="00A14DDA"/>
    <w:rsid w:val="00A15590"/>
    <w:rsid w:val="00A156D9"/>
    <w:rsid w:val="00A16378"/>
    <w:rsid w:val="00A169B9"/>
    <w:rsid w:val="00A17531"/>
    <w:rsid w:val="00A17603"/>
    <w:rsid w:val="00A17E78"/>
    <w:rsid w:val="00A2065E"/>
    <w:rsid w:val="00A21224"/>
    <w:rsid w:val="00A21386"/>
    <w:rsid w:val="00A213B2"/>
    <w:rsid w:val="00A213B5"/>
    <w:rsid w:val="00A2173C"/>
    <w:rsid w:val="00A21C31"/>
    <w:rsid w:val="00A22058"/>
    <w:rsid w:val="00A2249E"/>
    <w:rsid w:val="00A22692"/>
    <w:rsid w:val="00A23053"/>
    <w:rsid w:val="00A232E1"/>
    <w:rsid w:val="00A23A5F"/>
    <w:rsid w:val="00A24212"/>
    <w:rsid w:val="00A24A31"/>
    <w:rsid w:val="00A24CB9"/>
    <w:rsid w:val="00A24D08"/>
    <w:rsid w:val="00A255B9"/>
    <w:rsid w:val="00A258F7"/>
    <w:rsid w:val="00A25D53"/>
    <w:rsid w:val="00A26F56"/>
    <w:rsid w:val="00A27C4A"/>
    <w:rsid w:val="00A27D90"/>
    <w:rsid w:val="00A27F44"/>
    <w:rsid w:val="00A30653"/>
    <w:rsid w:val="00A31186"/>
    <w:rsid w:val="00A31DFF"/>
    <w:rsid w:val="00A31F09"/>
    <w:rsid w:val="00A32212"/>
    <w:rsid w:val="00A32221"/>
    <w:rsid w:val="00A3250E"/>
    <w:rsid w:val="00A3313E"/>
    <w:rsid w:val="00A33786"/>
    <w:rsid w:val="00A33ABC"/>
    <w:rsid w:val="00A33C64"/>
    <w:rsid w:val="00A33F40"/>
    <w:rsid w:val="00A34436"/>
    <w:rsid w:val="00A35C68"/>
    <w:rsid w:val="00A35D69"/>
    <w:rsid w:val="00A35E5F"/>
    <w:rsid w:val="00A35F73"/>
    <w:rsid w:val="00A36D73"/>
    <w:rsid w:val="00A37282"/>
    <w:rsid w:val="00A373F6"/>
    <w:rsid w:val="00A37C49"/>
    <w:rsid w:val="00A4005A"/>
    <w:rsid w:val="00A40A1F"/>
    <w:rsid w:val="00A41037"/>
    <w:rsid w:val="00A413EA"/>
    <w:rsid w:val="00A4163C"/>
    <w:rsid w:val="00A4171B"/>
    <w:rsid w:val="00A41A10"/>
    <w:rsid w:val="00A426A3"/>
    <w:rsid w:val="00A437C8"/>
    <w:rsid w:val="00A43A1C"/>
    <w:rsid w:val="00A442C1"/>
    <w:rsid w:val="00A44301"/>
    <w:rsid w:val="00A443D6"/>
    <w:rsid w:val="00A445C7"/>
    <w:rsid w:val="00A4528E"/>
    <w:rsid w:val="00A452D0"/>
    <w:rsid w:val="00A466D0"/>
    <w:rsid w:val="00A4686D"/>
    <w:rsid w:val="00A4696C"/>
    <w:rsid w:val="00A506C6"/>
    <w:rsid w:val="00A508BD"/>
    <w:rsid w:val="00A508ED"/>
    <w:rsid w:val="00A50A8E"/>
    <w:rsid w:val="00A5190C"/>
    <w:rsid w:val="00A5242D"/>
    <w:rsid w:val="00A52A98"/>
    <w:rsid w:val="00A52FF3"/>
    <w:rsid w:val="00A53656"/>
    <w:rsid w:val="00A5384D"/>
    <w:rsid w:val="00A53B54"/>
    <w:rsid w:val="00A53DBA"/>
    <w:rsid w:val="00A53FE7"/>
    <w:rsid w:val="00A546C0"/>
    <w:rsid w:val="00A54C65"/>
    <w:rsid w:val="00A5557D"/>
    <w:rsid w:val="00A560C3"/>
    <w:rsid w:val="00A57029"/>
    <w:rsid w:val="00A57147"/>
    <w:rsid w:val="00A605EE"/>
    <w:rsid w:val="00A60AA5"/>
    <w:rsid w:val="00A617BC"/>
    <w:rsid w:val="00A61DF5"/>
    <w:rsid w:val="00A622BB"/>
    <w:rsid w:val="00A62CAA"/>
    <w:rsid w:val="00A62DFF"/>
    <w:rsid w:val="00A6381D"/>
    <w:rsid w:val="00A6454A"/>
    <w:rsid w:val="00A64B53"/>
    <w:rsid w:val="00A64D67"/>
    <w:rsid w:val="00A65A43"/>
    <w:rsid w:val="00A663A5"/>
    <w:rsid w:val="00A66825"/>
    <w:rsid w:val="00A66CA0"/>
    <w:rsid w:val="00A6728E"/>
    <w:rsid w:val="00A673BF"/>
    <w:rsid w:val="00A67401"/>
    <w:rsid w:val="00A67BB6"/>
    <w:rsid w:val="00A67F78"/>
    <w:rsid w:val="00A7008E"/>
    <w:rsid w:val="00A704E5"/>
    <w:rsid w:val="00A71DD2"/>
    <w:rsid w:val="00A72569"/>
    <w:rsid w:val="00A7340A"/>
    <w:rsid w:val="00A737D5"/>
    <w:rsid w:val="00A73830"/>
    <w:rsid w:val="00A73ACD"/>
    <w:rsid w:val="00A73E9F"/>
    <w:rsid w:val="00A74121"/>
    <w:rsid w:val="00A75422"/>
    <w:rsid w:val="00A75761"/>
    <w:rsid w:val="00A75944"/>
    <w:rsid w:val="00A75F92"/>
    <w:rsid w:val="00A75FAF"/>
    <w:rsid w:val="00A7612E"/>
    <w:rsid w:val="00A76BC7"/>
    <w:rsid w:val="00A76EA4"/>
    <w:rsid w:val="00A770F1"/>
    <w:rsid w:val="00A77209"/>
    <w:rsid w:val="00A77211"/>
    <w:rsid w:val="00A77B61"/>
    <w:rsid w:val="00A80173"/>
    <w:rsid w:val="00A80213"/>
    <w:rsid w:val="00A80286"/>
    <w:rsid w:val="00A803C5"/>
    <w:rsid w:val="00A8050C"/>
    <w:rsid w:val="00A80F49"/>
    <w:rsid w:val="00A8158E"/>
    <w:rsid w:val="00A817E0"/>
    <w:rsid w:val="00A818FB"/>
    <w:rsid w:val="00A81BA8"/>
    <w:rsid w:val="00A828AD"/>
    <w:rsid w:val="00A82B52"/>
    <w:rsid w:val="00A82BE0"/>
    <w:rsid w:val="00A82CEA"/>
    <w:rsid w:val="00A832F1"/>
    <w:rsid w:val="00A8368B"/>
    <w:rsid w:val="00A8383C"/>
    <w:rsid w:val="00A83961"/>
    <w:rsid w:val="00A841E2"/>
    <w:rsid w:val="00A8428F"/>
    <w:rsid w:val="00A84A67"/>
    <w:rsid w:val="00A851CD"/>
    <w:rsid w:val="00A859B6"/>
    <w:rsid w:val="00A85BDA"/>
    <w:rsid w:val="00A86851"/>
    <w:rsid w:val="00A86A3B"/>
    <w:rsid w:val="00A86DFC"/>
    <w:rsid w:val="00A86ECF"/>
    <w:rsid w:val="00A8735C"/>
    <w:rsid w:val="00A87BB8"/>
    <w:rsid w:val="00A902E6"/>
    <w:rsid w:val="00A9058F"/>
    <w:rsid w:val="00A91BC6"/>
    <w:rsid w:val="00A9221D"/>
    <w:rsid w:val="00A9249F"/>
    <w:rsid w:val="00A927E7"/>
    <w:rsid w:val="00A93077"/>
    <w:rsid w:val="00A944DD"/>
    <w:rsid w:val="00A94508"/>
    <w:rsid w:val="00A948D1"/>
    <w:rsid w:val="00A94DD8"/>
    <w:rsid w:val="00A94EB9"/>
    <w:rsid w:val="00A950F5"/>
    <w:rsid w:val="00A95149"/>
    <w:rsid w:val="00A951C9"/>
    <w:rsid w:val="00A95C88"/>
    <w:rsid w:val="00A95EA7"/>
    <w:rsid w:val="00A966CF"/>
    <w:rsid w:val="00A96A53"/>
    <w:rsid w:val="00A96B43"/>
    <w:rsid w:val="00A9706E"/>
    <w:rsid w:val="00A973F0"/>
    <w:rsid w:val="00A97446"/>
    <w:rsid w:val="00A97572"/>
    <w:rsid w:val="00A978F9"/>
    <w:rsid w:val="00AA02C1"/>
    <w:rsid w:val="00AA03F8"/>
    <w:rsid w:val="00AA0A3D"/>
    <w:rsid w:val="00AA1792"/>
    <w:rsid w:val="00AA1A53"/>
    <w:rsid w:val="00AA1A72"/>
    <w:rsid w:val="00AA1AE3"/>
    <w:rsid w:val="00AA22D5"/>
    <w:rsid w:val="00AA24A4"/>
    <w:rsid w:val="00AA26CA"/>
    <w:rsid w:val="00AA3439"/>
    <w:rsid w:val="00AA38E7"/>
    <w:rsid w:val="00AA3C55"/>
    <w:rsid w:val="00AA3F1A"/>
    <w:rsid w:val="00AA433C"/>
    <w:rsid w:val="00AA45DA"/>
    <w:rsid w:val="00AA4AC3"/>
    <w:rsid w:val="00AA4B49"/>
    <w:rsid w:val="00AA4C56"/>
    <w:rsid w:val="00AA51C6"/>
    <w:rsid w:val="00AA55EC"/>
    <w:rsid w:val="00AA5D4C"/>
    <w:rsid w:val="00AA5DB4"/>
    <w:rsid w:val="00AA5DC6"/>
    <w:rsid w:val="00AA62A6"/>
    <w:rsid w:val="00AA6754"/>
    <w:rsid w:val="00AA680D"/>
    <w:rsid w:val="00AA6E40"/>
    <w:rsid w:val="00AA7F24"/>
    <w:rsid w:val="00AB0036"/>
    <w:rsid w:val="00AB01E3"/>
    <w:rsid w:val="00AB027D"/>
    <w:rsid w:val="00AB0C03"/>
    <w:rsid w:val="00AB115B"/>
    <w:rsid w:val="00AB1D6E"/>
    <w:rsid w:val="00AB288E"/>
    <w:rsid w:val="00AB2CA8"/>
    <w:rsid w:val="00AB3336"/>
    <w:rsid w:val="00AB3B79"/>
    <w:rsid w:val="00AB4255"/>
    <w:rsid w:val="00AB45BC"/>
    <w:rsid w:val="00AB47B3"/>
    <w:rsid w:val="00AB50C1"/>
    <w:rsid w:val="00AB53E4"/>
    <w:rsid w:val="00AB5969"/>
    <w:rsid w:val="00AB60AA"/>
    <w:rsid w:val="00AB6124"/>
    <w:rsid w:val="00AB66FA"/>
    <w:rsid w:val="00AB6768"/>
    <w:rsid w:val="00AB684B"/>
    <w:rsid w:val="00AB6D69"/>
    <w:rsid w:val="00AB70AD"/>
    <w:rsid w:val="00AB75C2"/>
    <w:rsid w:val="00AB7AE3"/>
    <w:rsid w:val="00AB7D4C"/>
    <w:rsid w:val="00AB7D6C"/>
    <w:rsid w:val="00AC06CA"/>
    <w:rsid w:val="00AC1114"/>
    <w:rsid w:val="00AC1577"/>
    <w:rsid w:val="00AC1ACF"/>
    <w:rsid w:val="00AC208A"/>
    <w:rsid w:val="00AC2335"/>
    <w:rsid w:val="00AC245D"/>
    <w:rsid w:val="00AC32DD"/>
    <w:rsid w:val="00AC36E3"/>
    <w:rsid w:val="00AC3968"/>
    <w:rsid w:val="00AC3D4C"/>
    <w:rsid w:val="00AC4097"/>
    <w:rsid w:val="00AC41C3"/>
    <w:rsid w:val="00AC472C"/>
    <w:rsid w:val="00AC4963"/>
    <w:rsid w:val="00AC4B9B"/>
    <w:rsid w:val="00AC53BB"/>
    <w:rsid w:val="00AC595C"/>
    <w:rsid w:val="00AC5999"/>
    <w:rsid w:val="00AC5C26"/>
    <w:rsid w:val="00AC637D"/>
    <w:rsid w:val="00AC7167"/>
    <w:rsid w:val="00AC7240"/>
    <w:rsid w:val="00AC77C1"/>
    <w:rsid w:val="00AC7C09"/>
    <w:rsid w:val="00AC7E75"/>
    <w:rsid w:val="00AC7F81"/>
    <w:rsid w:val="00AD0302"/>
    <w:rsid w:val="00AD058E"/>
    <w:rsid w:val="00AD078D"/>
    <w:rsid w:val="00AD17F5"/>
    <w:rsid w:val="00AD1CD4"/>
    <w:rsid w:val="00AD1D4E"/>
    <w:rsid w:val="00AD2076"/>
    <w:rsid w:val="00AD22FB"/>
    <w:rsid w:val="00AD2394"/>
    <w:rsid w:val="00AD3249"/>
    <w:rsid w:val="00AD36F8"/>
    <w:rsid w:val="00AD468E"/>
    <w:rsid w:val="00AD4AB7"/>
    <w:rsid w:val="00AD4B6E"/>
    <w:rsid w:val="00AD4DE1"/>
    <w:rsid w:val="00AD537A"/>
    <w:rsid w:val="00AD5AD2"/>
    <w:rsid w:val="00AD61D2"/>
    <w:rsid w:val="00AD634D"/>
    <w:rsid w:val="00AD688E"/>
    <w:rsid w:val="00AD6899"/>
    <w:rsid w:val="00AD694F"/>
    <w:rsid w:val="00AD69A4"/>
    <w:rsid w:val="00AD7F84"/>
    <w:rsid w:val="00AE01B4"/>
    <w:rsid w:val="00AE0311"/>
    <w:rsid w:val="00AE07B7"/>
    <w:rsid w:val="00AE1003"/>
    <w:rsid w:val="00AE1538"/>
    <w:rsid w:val="00AE15D6"/>
    <w:rsid w:val="00AE1651"/>
    <w:rsid w:val="00AE1A7E"/>
    <w:rsid w:val="00AE1E42"/>
    <w:rsid w:val="00AE1FEF"/>
    <w:rsid w:val="00AE365E"/>
    <w:rsid w:val="00AE3FF1"/>
    <w:rsid w:val="00AE418C"/>
    <w:rsid w:val="00AE49AC"/>
    <w:rsid w:val="00AE4A28"/>
    <w:rsid w:val="00AE4BF0"/>
    <w:rsid w:val="00AE4C79"/>
    <w:rsid w:val="00AE5035"/>
    <w:rsid w:val="00AE5397"/>
    <w:rsid w:val="00AE567B"/>
    <w:rsid w:val="00AE5D51"/>
    <w:rsid w:val="00AE5DD2"/>
    <w:rsid w:val="00AE6853"/>
    <w:rsid w:val="00AE6AF1"/>
    <w:rsid w:val="00AE6E18"/>
    <w:rsid w:val="00AE7F87"/>
    <w:rsid w:val="00AF0077"/>
    <w:rsid w:val="00AF01EB"/>
    <w:rsid w:val="00AF096C"/>
    <w:rsid w:val="00AF0C82"/>
    <w:rsid w:val="00AF1057"/>
    <w:rsid w:val="00AF3CE0"/>
    <w:rsid w:val="00AF3D11"/>
    <w:rsid w:val="00AF43A3"/>
    <w:rsid w:val="00AF482D"/>
    <w:rsid w:val="00AF488E"/>
    <w:rsid w:val="00AF4C64"/>
    <w:rsid w:val="00AF5B6D"/>
    <w:rsid w:val="00AF5C8F"/>
    <w:rsid w:val="00AF5F34"/>
    <w:rsid w:val="00AF64B8"/>
    <w:rsid w:val="00AF6FD0"/>
    <w:rsid w:val="00AF7029"/>
    <w:rsid w:val="00AF72AE"/>
    <w:rsid w:val="00AF72B5"/>
    <w:rsid w:val="00B00399"/>
    <w:rsid w:val="00B0073A"/>
    <w:rsid w:val="00B009F3"/>
    <w:rsid w:val="00B01782"/>
    <w:rsid w:val="00B019FA"/>
    <w:rsid w:val="00B01F12"/>
    <w:rsid w:val="00B01F83"/>
    <w:rsid w:val="00B023AB"/>
    <w:rsid w:val="00B027F8"/>
    <w:rsid w:val="00B02F8C"/>
    <w:rsid w:val="00B02FF5"/>
    <w:rsid w:val="00B03289"/>
    <w:rsid w:val="00B04051"/>
    <w:rsid w:val="00B04AD9"/>
    <w:rsid w:val="00B04F18"/>
    <w:rsid w:val="00B051E6"/>
    <w:rsid w:val="00B054AB"/>
    <w:rsid w:val="00B0574A"/>
    <w:rsid w:val="00B05F88"/>
    <w:rsid w:val="00B07A5F"/>
    <w:rsid w:val="00B07BDC"/>
    <w:rsid w:val="00B10022"/>
    <w:rsid w:val="00B10975"/>
    <w:rsid w:val="00B1105F"/>
    <w:rsid w:val="00B11187"/>
    <w:rsid w:val="00B11205"/>
    <w:rsid w:val="00B12447"/>
    <w:rsid w:val="00B125E8"/>
    <w:rsid w:val="00B12D96"/>
    <w:rsid w:val="00B1335F"/>
    <w:rsid w:val="00B1366F"/>
    <w:rsid w:val="00B13843"/>
    <w:rsid w:val="00B148E0"/>
    <w:rsid w:val="00B14B4A"/>
    <w:rsid w:val="00B14EDF"/>
    <w:rsid w:val="00B15AA9"/>
    <w:rsid w:val="00B15B3A"/>
    <w:rsid w:val="00B15CEE"/>
    <w:rsid w:val="00B1656D"/>
    <w:rsid w:val="00B17337"/>
    <w:rsid w:val="00B17490"/>
    <w:rsid w:val="00B174EE"/>
    <w:rsid w:val="00B1758D"/>
    <w:rsid w:val="00B17702"/>
    <w:rsid w:val="00B1786D"/>
    <w:rsid w:val="00B17FB5"/>
    <w:rsid w:val="00B17FD5"/>
    <w:rsid w:val="00B202BA"/>
    <w:rsid w:val="00B209BC"/>
    <w:rsid w:val="00B20ABB"/>
    <w:rsid w:val="00B20CE5"/>
    <w:rsid w:val="00B21506"/>
    <w:rsid w:val="00B2229C"/>
    <w:rsid w:val="00B22CC1"/>
    <w:rsid w:val="00B22CEB"/>
    <w:rsid w:val="00B2387B"/>
    <w:rsid w:val="00B23C79"/>
    <w:rsid w:val="00B23F61"/>
    <w:rsid w:val="00B24241"/>
    <w:rsid w:val="00B2449E"/>
    <w:rsid w:val="00B24A92"/>
    <w:rsid w:val="00B24C80"/>
    <w:rsid w:val="00B258DE"/>
    <w:rsid w:val="00B25CB7"/>
    <w:rsid w:val="00B25CD0"/>
    <w:rsid w:val="00B2682E"/>
    <w:rsid w:val="00B268F8"/>
    <w:rsid w:val="00B26A08"/>
    <w:rsid w:val="00B27D71"/>
    <w:rsid w:val="00B27F74"/>
    <w:rsid w:val="00B303A2"/>
    <w:rsid w:val="00B30A9D"/>
    <w:rsid w:val="00B30AF2"/>
    <w:rsid w:val="00B31039"/>
    <w:rsid w:val="00B3104B"/>
    <w:rsid w:val="00B31A6B"/>
    <w:rsid w:val="00B3218C"/>
    <w:rsid w:val="00B323E6"/>
    <w:rsid w:val="00B32608"/>
    <w:rsid w:val="00B326D5"/>
    <w:rsid w:val="00B32D2C"/>
    <w:rsid w:val="00B33329"/>
    <w:rsid w:val="00B337AC"/>
    <w:rsid w:val="00B33C5D"/>
    <w:rsid w:val="00B340C9"/>
    <w:rsid w:val="00B34265"/>
    <w:rsid w:val="00B34876"/>
    <w:rsid w:val="00B34915"/>
    <w:rsid w:val="00B34A4B"/>
    <w:rsid w:val="00B35378"/>
    <w:rsid w:val="00B35FC1"/>
    <w:rsid w:val="00B378EB"/>
    <w:rsid w:val="00B409F6"/>
    <w:rsid w:val="00B40DD6"/>
    <w:rsid w:val="00B413D3"/>
    <w:rsid w:val="00B41F3B"/>
    <w:rsid w:val="00B422A2"/>
    <w:rsid w:val="00B4234C"/>
    <w:rsid w:val="00B425C4"/>
    <w:rsid w:val="00B42CB3"/>
    <w:rsid w:val="00B43218"/>
    <w:rsid w:val="00B4336C"/>
    <w:rsid w:val="00B43C2A"/>
    <w:rsid w:val="00B43EC0"/>
    <w:rsid w:val="00B446CE"/>
    <w:rsid w:val="00B44A20"/>
    <w:rsid w:val="00B4518C"/>
    <w:rsid w:val="00B454DB"/>
    <w:rsid w:val="00B45C6A"/>
    <w:rsid w:val="00B45D5E"/>
    <w:rsid w:val="00B4602C"/>
    <w:rsid w:val="00B46C15"/>
    <w:rsid w:val="00B470A1"/>
    <w:rsid w:val="00B47A75"/>
    <w:rsid w:val="00B47E25"/>
    <w:rsid w:val="00B506B8"/>
    <w:rsid w:val="00B50890"/>
    <w:rsid w:val="00B508A8"/>
    <w:rsid w:val="00B50F67"/>
    <w:rsid w:val="00B51468"/>
    <w:rsid w:val="00B51BFE"/>
    <w:rsid w:val="00B5212C"/>
    <w:rsid w:val="00B52484"/>
    <w:rsid w:val="00B528D3"/>
    <w:rsid w:val="00B531B3"/>
    <w:rsid w:val="00B53200"/>
    <w:rsid w:val="00B53F3A"/>
    <w:rsid w:val="00B54363"/>
    <w:rsid w:val="00B543BF"/>
    <w:rsid w:val="00B55222"/>
    <w:rsid w:val="00B5546D"/>
    <w:rsid w:val="00B561DC"/>
    <w:rsid w:val="00B564DA"/>
    <w:rsid w:val="00B569E3"/>
    <w:rsid w:val="00B56A58"/>
    <w:rsid w:val="00B56D0B"/>
    <w:rsid w:val="00B570D6"/>
    <w:rsid w:val="00B57888"/>
    <w:rsid w:val="00B57E24"/>
    <w:rsid w:val="00B57EDE"/>
    <w:rsid w:val="00B603CC"/>
    <w:rsid w:val="00B60710"/>
    <w:rsid w:val="00B60AB4"/>
    <w:rsid w:val="00B6142C"/>
    <w:rsid w:val="00B61CC1"/>
    <w:rsid w:val="00B61FE9"/>
    <w:rsid w:val="00B6236B"/>
    <w:rsid w:val="00B62A35"/>
    <w:rsid w:val="00B63601"/>
    <w:rsid w:val="00B63DEA"/>
    <w:rsid w:val="00B63EB7"/>
    <w:rsid w:val="00B640C0"/>
    <w:rsid w:val="00B64187"/>
    <w:rsid w:val="00B64990"/>
    <w:rsid w:val="00B64F50"/>
    <w:rsid w:val="00B65B7B"/>
    <w:rsid w:val="00B65DB9"/>
    <w:rsid w:val="00B65E01"/>
    <w:rsid w:val="00B66AA8"/>
    <w:rsid w:val="00B66BFA"/>
    <w:rsid w:val="00B6702A"/>
    <w:rsid w:val="00B67FB0"/>
    <w:rsid w:val="00B70B77"/>
    <w:rsid w:val="00B70F48"/>
    <w:rsid w:val="00B70F98"/>
    <w:rsid w:val="00B71162"/>
    <w:rsid w:val="00B713C6"/>
    <w:rsid w:val="00B71B56"/>
    <w:rsid w:val="00B7232C"/>
    <w:rsid w:val="00B7236D"/>
    <w:rsid w:val="00B73400"/>
    <w:rsid w:val="00B7348C"/>
    <w:rsid w:val="00B73522"/>
    <w:rsid w:val="00B745E6"/>
    <w:rsid w:val="00B746DA"/>
    <w:rsid w:val="00B746FA"/>
    <w:rsid w:val="00B74703"/>
    <w:rsid w:val="00B74D40"/>
    <w:rsid w:val="00B75E60"/>
    <w:rsid w:val="00B75F0F"/>
    <w:rsid w:val="00B761FA"/>
    <w:rsid w:val="00B76922"/>
    <w:rsid w:val="00B76BF3"/>
    <w:rsid w:val="00B76E18"/>
    <w:rsid w:val="00B771A8"/>
    <w:rsid w:val="00B77466"/>
    <w:rsid w:val="00B77682"/>
    <w:rsid w:val="00B77A57"/>
    <w:rsid w:val="00B8067E"/>
    <w:rsid w:val="00B809E6"/>
    <w:rsid w:val="00B8150C"/>
    <w:rsid w:val="00B8158C"/>
    <w:rsid w:val="00B816ED"/>
    <w:rsid w:val="00B81B16"/>
    <w:rsid w:val="00B82803"/>
    <w:rsid w:val="00B82F36"/>
    <w:rsid w:val="00B83184"/>
    <w:rsid w:val="00B833A3"/>
    <w:rsid w:val="00B834B2"/>
    <w:rsid w:val="00B838BD"/>
    <w:rsid w:val="00B83A9A"/>
    <w:rsid w:val="00B83EFE"/>
    <w:rsid w:val="00B8463D"/>
    <w:rsid w:val="00B8564C"/>
    <w:rsid w:val="00B85894"/>
    <w:rsid w:val="00B860DA"/>
    <w:rsid w:val="00B8629F"/>
    <w:rsid w:val="00B8645E"/>
    <w:rsid w:val="00B866DA"/>
    <w:rsid w:val="00B8691D"/>
    <w:rsid w:val="00B869DC"/>
    <w:rsid w:val="00B86A6F"/>
    <w:rsid w:val="00B8736D"/>
    <w:rsid w:val="00B87742"/>
    <w:rsid w:val="00B879D8"/>
    <w:rsid w:val="00B87D7F"/>
    <w:rsid w:val="00B87EFF"/>
    <w:rsid w:val="00B87FF4"/>
    <w:rsid w:val="00B905C9"/>
    <w:rsid w:val="00B90945"/>
    <w:rsid w:val="00B9122C"/>
    <w:rsid w:val="00B9186E"/>
    <w:rsid w:val="00B91947"/>
    <w:rsid w:val="00B91B7D"/>
    <w:rsid w:val="00B923C6"/>
    <w:rsid w:val="00B92C28"/>
    <w:rsid w:val="00B92DF7"/>
    <w:rsid w:val="00B92E37"/>
    <w:rsid w:val="00B93534"/>
    <w:rsid w:val="00B939D5"/>
    <w:rsid w:val="00B93E4A"/>
    <w:rsid w:val="00B94890"/>
    <w:rsid w:val="00B949A8"/>
    <w:rsid w:val="00B94DE8"/>
    <w:rsid w:val="00B966FA"/>
    <w:rsid w:val="00B96AD5"/>
    <w:rsid w:val="00B9746F"/>
    <w:rsid w:val="00B9768C"/>
    <w:rsid w:val="00B97985"/>
    <w:rsid w:val="00B97E3F"/>
    <w:rsid w:val="00B97FEE"/>
    <w:rsid w:val="00BA068B"/>
    <w:rsid w:val="00BA094E"/>
    <w:rsid w:val="00BA09CC"/>
    <w:rsid w:val="00BA0A85"/>
    <w:rsid w:val="00BA0C3E"/>
    <w:rsid w:val="00BA12CC"/>
    <w:rsid w:val="00BA1636"/>
    <w:rsid w:val="00BA1CE2"/>
    <w:rsid w:val="00BA1D18"/>
    <w:rsid w:val="00BA2A6A"/>
    <w:rsid w:val="00BA2B21"/>
    <w:rsid w:val="00BA2DFE"/>
    <w:rsid w:val="00BA2E80"/>
    <w:rsid w:val="00BA2F20"/>
    <w:rsid w:val="00BA3066"/>
    <w:rsid w:val="00BA31CE"/>
    <w:rsid w:val="00BA35FE"/>
    <w:rsid w:val="00BA3824"/>
    <w:rsid w:val="00BA40A6"/>
    <w:rsid w:val="00BA40C9"/>
    <w:rsid w:val="00BA44FA"/>
    <w:rsid w:val="00BA4D09"/>
    <w:rsid w:val="00BA5E07"/>
    <w:rsid w:val="00BA5F16"/>
    <w:rsid w:val="00BA7192"/>
    <w:rsid w:val="00BA7632"/>
    <w:rsid w:val="00BA7BAB"/>
    <w:rsid w:val="00BB070A"/>
    <w:rsid w:val="00BB115E"/>
    <w:rsid w:val="00BB13CE"/>
    <w:rsid w:val="00BB175C"/>
    <w:rsid w:val="00BB19BD"/>
    <w:rsid w:val="00BB1C23"/>
    <w:rsid w:val="00BB1C2B"/>
    <w:rsid w:val="00BB2490"/>
    <w:rsid w:val="00BB2587"/>
    <w:rsid w:val="00BB25DE"/>
    <w:rsid w:val="00BB278C"/>
    <w:rsid w:val="00BB2BBF"/>
    <w:rsid w:val="00BB2D92"/>
    <w:rsid w:val="00BB2DE3"/>
    <w:rsid w:val="00BB2E7D"/>
    <w:rsid w:val="00BB2F6C"/>
    <w:rsid w:val="00BB319C"/>
    <w:rsid w:val="00BB320F"/>
    <w:rsid w:val="00BB3EC6"/>
    <w:rsid w:val="00BB3FDC"/>
    <w:rsid w:val="00BB4579"/>
    <w:rsid w:val="00BB457F"/>
    <w:rsid w:val="00BB47B3"/>
    <w:rsid w:val="00BB5371"/>
    <w:rsid w:val="00BB55DD"/>
    <w:rsid w:val="00BB58B7"/>
    <w:rsid w:val="00BB5C24"/>
    <w:rsid w:val="00BB6419"/>
    <w:rsid w:val="00BB6CDD"/>
    <w:rsid w:val="00BB7258"/>
    <w:rsid w:val="00BB7819"/>
    <w:rsid w:val="00BC016E"/>
    <w:rsid w:val="00BC01F9"/>
    <w:rsid w:val="00BC0891"/>
    <w:rsid w:val="00BC0A79"/>
    <w:rsid w:val="00BC0A89"/>
    <w:rsid w:val="00BC12EC"/>
    <w:rsid w:val="00BC1B45"/>
    <w:rsid w:val="00BC1C91"/>
    <w:rsid w:val="00BC22A0"/>
    <w:rsid w:val="00BC24C4"/>
    <w:rsid w:val="00BC2819"/>
    <w:rsid w:val="00BC3180"/>
    <w:rsid w:val="00BC388A"/>
    <w:rsid w:val="00BC396E"/>
    <w:rsid w:val="00BC452E"/>
    <w:rsid w:val="00BC460A"/>
    <w:rsid w:val="00BC4A71"/>
    <w:rsid w:val="00BC5122"/>
    <w:rsid w:val="00BC5176"/>
    <w:rsid w:val="00BC5362"/>
    <w:rsid w:val="00BC5A0F"/>
    <w:rsid w:val="00BC5FCE"/>
    <w:rsid w:val="00BC6573"/>
    <w:rsid w:val="00BC6588"/>
    <w:rsid w:val="00BC65EE"/>
    <w:rsid w:val="00BC682C"/>
    <w:rsid w:val="00BC6B51"/>
    <w:rsid w:val="00BC6B9A"/>
    <w:rsid w:val="00BC770D"/>
    <w:rsid w:val="00BD00F7"/>
    <w:rsid w:val="00BD0225"/>
    <w:rsid w:val="00BD06A0"/>
    <w:rsid w:val="00BD0A13"/>
    <w:rsid w:val="00BD1929"/>
    <w:rsid w:val="00BD19D9"/>
    <w:rsid w:val="00BD1AC0"/>
    <w:rsid w:val="00BD1D44"/>
    <w:rsid w:val="00BD1E88"/>
    <w:rsid w:val="00BD1F2E"/>
    <w:rsid w:val="00BD2161"/>
    <w:rsid w:val="00BD3749"/>
    <w:rsid w:val="00BD3EEE"/>
    <w:rsid w:val="00BD4892"/>
    <w:rsid w:val="00BD492D"/>
    <w:rsid w:val="00BD4DB8"/>
    <w:rsid w:val="00BD51A3"/>
    <w:rsid w:val="00BD5B44"/>
    <w:rsid w:val="00BD5FF6"/>
    <w:rsid w:val="00BD6450"/>
    <w:rsid w:val="00BD66B4"/>
    <w:rsid w:val="00BD68BC"/>
    <w:rsid w:val="00BD6A4C"/>
    <w:rsid w:val="00BD6C2F"/>
    <w:rsid w:val="00BD6D0D"/>
    <w:rsid w:val="00BD6E8C"/>
    <w:rsid w:val="00BD6FF4"/>
    <w:rsid w:val="00BD7108"/>
    <w:rsid w:val="00BD726D"/>
    <w:rsid w:val="00BE01FC"/>
    <w:rsid w:val="00BE09C5"/>
    <w:rsid w:val="00BE0A10"/>
    <w:rsid w:val="00BE0E0E"/>
    <w:rsid w:val="00BE102C"/>
    <w:rsid w:val="00BE1712"/>
    <w:rsid w:val="00BE1C5E"/>
    <w:rsid w:val="00BE250B"/>
    <w:rsid w:val="00BE2B94"/>
    <w:rsid w:val="00BE2F7F"/>
    <w:rsid w:val="00BE33EA"/>
    <w:rsid w:val="00BE346D"/>
    <w:rsid w:val="00BE3ABD"/>
    <w:rsid w:val="00BE426E"/>
    <w:rsid w:val="00BE5747"/>
    <w:rsid w:val="00BE5A5B"/>
    <w:rsid w:val="00BE5CC1"/>
    <w:rsid w:val="00BE5DDC"/>
    <w:rsid w:val="00BE66C9"/>
    <w:rsid w:val="00BE68F1"/>
    <w:rsid w:val="00BE6ABB"/>
    <w:rsid w:val="00BE6C1E"/>
    <w:rsid w:val="00BE7C80"/>
    <w:rsid w:val="00BF01A4"/>
    <w:rsid w:val="00BF0C9A"/>
    <w:rsid w:val="00BF0FB6"/>
    <w:rsid w:val="00BF130E"/>
    <w:rsid w:val="00BF1480"/>
    <w:rsid w:val="00BF163E"/>
    <w:rsid w:val="00BF1923"/>
    <w:rsid w:val="00BF1A81"/>
    <w:rsid w:val="00BF1CB0"/>
    <w:rsid w:val="00BF209C"/>
    <w:rsid w:val="00BF25DB"/>
    <w:rsid w:val="00BF29F0"/>
    <w:rsid w:val="00BF2CCB"/>
    <w:rsid w:val="00BF4201"/>
    <w:rsid w:val="00BF4384"/>
    <w:rsid w:val="00BF450B"/>
    <w:rsid w:val="00BF466B"/>
    <w:rsid w:val="00BF468C"/>
    <w:rsid w:val="00BF4881"/>
    <w:rsid w:val="00BF4B8F"/>
    <w:rsid w:val="00BF4E0B"/>
    <w:rsid w:val="00BF5054"/>
    <w:rsid w:val="00BF5579"/>
    <w:rsid w:val="00BF561B"/>
    <w:rsid w:val="00BF57C9"/>
    <w:rsid w:val="00BF5922"/>
    <w:rsid w:val="00BF6564"/>
    <w:rsid w:val="00BF690B"/>
    <w:rsid w:val="00BF6DEE"/>
    <w:rsid w:val="00BF75A9"/>
    <w:rsid w:val="00BF795D"/>
    <w:rsid w:val="00BF7ADF"/>
    <w:rsid w:val="00C017B6"/>
    <w:rsid w:val="00C01873"/>
    <w:rsid w:val="00C01DF1"/>
    <w:rsid w:val="00C01FDE"/>
    <w:rsid w:val="00C02F41"/>
    <w:rsid w:val="00C034E8"/>
    <w:rsid w:val="00C03825"/>
    <w:rsid w:val="00C0486F"/>
    <w:rsid w:val="00C049E3"/>
    <w:rsid w:val="00C04A68"/>
    <w:rsid w:val="00C0588D"/>
    <w:rsid w:val="00C0609F"/>
    <w:rsid w:val="00C06475"/>
    <w:rsid w:val="00C064EF"/>
    <w:rsid w:val="00C06A82"/>
    <w:rsid w:val="00C06A8E"/>
    <w:rsid w:val="00C06B6C"/>
    <w:rsid w:val="00C06F20"/>
    <w:rsid w:val="00C07227"/>
    <w:rsid w:val="00C072B1"/>
    <w:rsid w:val="00C076FF"/>
    <w:rsid w:val="00C0783D"/>
    <w:rsid w:val="00C07B76"/>
    <w:rsid w:val="00C10244"/>
    <w:rsid w:val="00C1034E"/>
    <w:rsid w:val="00C10506"/>
    <w:rsid w:val="00C109F7"/>
    <w:rsid w:val="00C111D2"/>
    <w:rsid w:val="00C1155A"/>
    <w:rsid w:val="00C1237C"/>
    <w:rsid w:val="00C123F5"/>
    <w:rsid w:val="00C12492"/>
    <w:rsid w:val="00C12742"/>
    <w:rsid w:val="00C12937"/>
    <w:rsid w:val="00C1319E"/>
    <w:rsid w:val="00C13361"/>
    <w:rsid w:val="00C13669"/>
    <w:rsid w:val="00C138CD"/>
    <w:rsid w:val="00C13A2A"/>
    <w:rsid w:val="00C14061"/>
    <w:rsid w:val="00C14792"/>
    <w:rsid w:val="00C14EC7"/>
    <w:rsid w:val="00C14FFA"/>
    <w:rsid w:val="00C15577"/>
    <w:rsid w:val="00C157A2"/>
    <w:rsid w:val="00C15D31"/>
    <w:rsid w:val="00C16184"/>
    <w:rsid w:val="00C17009"/>
    <w:rsid w:val="00C173DC"/>
    <w:rsid w:val="00C174A1"/>
    <w:rsid w:val="00C17B0F"/>
    <w:rsid w:val="00C17B22"/>
    <w:rsid w:val="00C2008F"/>
    <w:rsid w:val="00C20290"/>
    <w:rsid w:val="00C20804"/>
    <w:rsid w:val="00C20C45"/>
    <w:rsid w:val="00C20E00"/>
    <w:rsid w:val="00C21035"/>
    <w:rsid w:val="00C22057"/>
    <w:rsid w:val="00C220BC"/>
    <w:rsid w:val="00C22541"/>
    <w:rsid w:val="00C22998"/>
    <w:rsid w:val="00C22A59"/>
    <w:rsid w:val="00C23282"/>
    <w:rsid w:val="00C234DB"/>
    <w:rsid w:val="00C243C7"/>
    <w:rsid w:val="00C24672"/>
    <w:rsid w:val="00C24B8A"/>
    <w:rsid w:val="00C254CA"/>
    <w:rsid w:val="00C25F7A"/>
    <w:rsid w:val="00C27B55"/>
    <w:rsid w:val="00C27DBF"/>
    <w:rsid w:val="00C27FF0"/>
    <w:rsid w:val="00C301A5"/>
    <w:rsid w:val="00C3035A"/>
    <w:rsid w:val="00C305ED"/>
    <w:rsid w:val="00C3084C"/>
    <w:rsid w:val="00C30B79"/>
    <w:rsid w:val="00C30BBF"/>
    <w:rsid w:val="00C31039"/>
    <w:rsid w:val="00C31164"/>
    <w:rsid w:val="00C312E0"/>
    <w:rsid w:val="00C31322"/>
    <w:rsid w:val="00C3146C"/>
    <w:rsid w:val="00C31719"/>
    <w:rsid w:val="00C32135"/>
    <w:rsid w:val="00C32262"/>
    <w:rsid w:val="00C3272A"/>
    <w:rsid w:val="00C3290C"/>
    <w:rsid w:val="00C32C59"/>
    <w:rsid w:val="00C3316C"/>
    <w:rsid w:val="00C332A7"/>
    <w:rsid w:val="00C333AB"/>
    <w:rsid w:val="00C33619"/>
    <w:rsid w:val="00C339AE"/>
    <w:rsid w:val="00C339F8"/>
    <w:rsid w:val="00C33ECA"/>
    <w:rsid w:val="00C35172"/>
    <w:rsid w:val="00C351D8"/>
    <w:rsid w:val="00C36980"/>
    <w:rsid w:val="00C3704A"/>
    <w:rsid w:val="00C37392"/>
    <w:rsid w:val="00C40511"/>
    <w:rsid w:val="00C4076E"/>
    <w:rsid w:val="00C40878"/>
    <w:rsid w:val="00C4115B"/>
    <w:rsid w:val="00C4186A"/>
    <w:rsid w:val="00C418BF"/>
    <w:rsid w:val="00C41C7C"/>
    <w:rsid w:val="00C41D0C"/>
    <w:rsid w:val="00C423A7"/>
    <w:rsid w:val="00C42750"/>
    <w:rsid w:val="00C4328B"/>
    <w:rsid w:val="00C43986"/>
    <w:rsid w:val="00C43D46"/>
    <w:rsid w:val="00C44522"/>
    <w:rsid w:val="00C4467D"/>
    <w:rsid w:val="00C44CFF"/>
    <w:rsid w:val="00C4593A"/>
    <w:rsid w:val="00C462E3"/>
    <w:rsid w:val="00C46CDE"/>
    <w:rsid w:val="00C50085"/>
    <w:rsid w:val="00C50253"/>
    <w:rsid w:val="00C50BB3"/>
    <w:rsid w:val="00C50C5D"/>
    <w:rsid w:val="00C515AC"/>
    <w:rsid w:val="00C51637"/>
    <w:rsid w:val="00C51660"/>
    <w:rsid w:val="00C52141"/>
    <w:rsid w:val="00C52206"/>
    <w:rsid w:val="00C52277"/>
    <w:rsid w:val="00C522EA"/>
    <w:rsid w:val="00C5234D"/>
    <w:rsid w:val="00C52A15"/>
    <w:rsid w:val="00C52A79"/>
    <w:rsid w:val="00C52C1B"/>
    <w:rsid w:val="00C53042"/>
    <w:rsid w:val="00C530A5"/>
    <w:rsid w:val="00C53391"/>
    <w:rsid w:val="00C53538"/>
    <w:rsid w:val="00C5377A"/>
    <w:rsid w:val="00C54782"/>
    <w:rsid w:val="00C54D2D"/>
    <w:rsid w:val="00C54F6C"/>
    <w:rsid w:val="00C5503C"/>
    <w:rsid w:val="00C5517C"/>
    <w:rsid w:val="00C5569A"/>
    <w:rsid w:val="00C5587F"/>
    <w:rsid w:val="00C5643A"/>
    <w:rsid w:val="00C5694C"/>
    <w:rsid w:val="00C56AFE"/>
    <w:rsid w:val="00C578DA"/>
    <w:rsid w:val="00C6022E"/>
    <w:rsid w:val="00C602D4"/>
    <w:rsid w:val="00C602F9"/>
    <w:rsid w:val="00C60F8E"/>
    <w:rsid w:val="00C612DA"/>
    <w:rsid w:val="00C6145F"/>
    <w:rsid w:val="00C6186F"/>
    <w:rsid w:val="00C6187A"/>
    <w:rsid w:val="00C62281"/>
    <w:rsid w:val="00C625FD"/>
    <w:rsid w:val="00C6277B"/>
    <w:rsid w:val="00C629B2"/>
    <w:rsid w:val="00C629EE"/>
    <w:rsid w:val="00C63061"/>
    <w:rsid w:val="00C634D5"/>
    <w:rsid w:val="00C63821"/>
    <w:rsid w:val="00C63B19"/>
    <w:rsid w:val="00C63C02"/>
    <w:rsid w:val="00C6424B"/>
    <w:rsid w:val="00C64320"/>
    <w:rsid w:val="00C64AD1"/>
    <w:rsid w:val="00C64FF7"/>
    <w:rsid w:val="00C65066"/>
    <w:rsid w:val="00C65387"/>
    <w:rsid w:val="00C65FE2"/>
    <w:rsid w:val="00C66076"/>
    <w:rsid w:val="00C667A4"/>
    <w:rsid w:val="00C66CFF"/>
    <w:rsid w:val="00C675FD"/>
    <w:rsid w:val="00C704BB"/>
    <w:rsid w:val="00C70893"/>
    <w:rsid w:val="00C7118D"/>
    <w:rsid w:val="00C7141F"/>
    <w:rsid w:val="00C715F2"/>
    <w:rsid w:val="00C72F2B"/>
    <w:rsid w:val="00C738B9"/>
    <w:rsid w:val="00C73EB6"/>
    <w:rsid w:val="00C74543"/>
    <w:rsid w:val="00C7494C"/>
    <w:rsid w:val="00C750A2"/>
    <w:rsid w:val="00C7522D"/>
    <w:rsid w:val="00C75620"/>
    <w:rsid w:val="00C7564C"/>
    <w:rsid w:val="00C75959"/>
    <w:rsid w:val="00C75C26"/>
    <w:rsid w:val="00C75CA4"/>
    <w:rsid w:val="00C76267"/>
    <w:rsid w:val="00C76455"/>
    <w:rsid w:val="00C76573"/>
    <w:rsid w:val="00C7687C"/>
    <w:rsid w:val="00C76BEF"/>
    <w:rsid w:val="00C7725F"/>
    <w:rsid w:val="00C776CD"/>
    <w:rsid w:val="00C77940"/>
    <w:rsid w:val="00C77B36"/>
    <w:rsid w:val="00C801A7"/>
    <w:rsid w:val="00C80D00"/>
    <w:rsid w:val="00C816BC"/>
    <w:rsid w:val="00C8183A"/>
    <w:rsid w:val="00C82515"/>
    <w:rsid w:val="00C82571"/>
    <w:rsid w:val="00C82D3C"/>
    <w:rsid w:val="00C830A0"/>
    <w:rsid w:val="00C83418"/>
    <w:rsid w:val="00C84221"/>
    <w:rsid w:val="00C84C07"/>
    <w:rsid w:val="00C84D8B"/>
    <w:rsid w:val="00C84E4C"/>
    <w:rsid w:val="00C84FE2"/>
    <w:rsid w:val="00C85199"/>
    <w:rsid w:val="00C8522F"/>
    <w:rsid w:val="00C855A5"/>
    <w:rsid w:val="00C8599B"/>
    <w:rsid w:val="00C85A7C"/>
    <w:rsid w:val="00C85F38"/>
    <w:rsid w:val="00C862C8"/>
    <w:rsid w:val="00C86766"/>
    <w:rsid w:val="00C868BE"/>
    <w:rsid w:val="00C8756D"/>
    <w:rsid w:val="00C87737"/>
    <w:rsid w:val="00C87DD1"/>
    <w:rsid w:val="00C90EE7"/>
    <w:rsid w:val="00C91942"/>
    <w:rsid w:val="00C91ABC"/>
    <w:rsid w:val="00C91AFB"/>
    <w:rsid w:val="00C91D6C"/>
    <w:rsid w:val="00C92615"/>
    <w:rsid w:val="00C92957"/>
    <w:rsid w:val="00C92D11"/>
    <w:rsid w:val="00C932B9"/>
    <w:rsid w:val="00C93BF4"/>
    <w:rsid w:val="00C9412C"/>
    <w:rsid w:val="00C94290"/>
    <w:rsid w:val="00C94ABB"/>
    <w:rsid w:val="00C94C1E"/>
    <w:rsid w:val="00C9505F"/>
    <w:rsid w:val="00C95573"/>
    <w:rsid w:val="00C95609"/>
    <w:rsid w:val="00C969B6"/>
    <w:rsid w:val="00C96A60"/>
    <w:rsid w:val="00C971AE"/>
    <w:rsid w:val="00C97902"/>
    <w:rsid w:val="00C97D43"/>
    <w:rsid w:val="00CA0793"/>
    <w:rsid w:val="00CA0892"/>
    <w:rsid w:val="00CA12B7"/>
    <w:rsid w:val="00CA13B5"/>
    <w:rsid w:val="00CA1907"/>
    <w:rsid w:val="00CA1A76"/>
    <w:rsid w:val="00CA1D38"/>
    <w:rsid w:val="00CA3700"/>
    <w:rsid w:val="00CA3BDB"/>
    <w:rsid w:val="00CA459D"/>
    <w:rsid w:val="00CA467A"/>
    <w:rsid w:val="00CA4D84"/>
    <w:rsid w:val="00CA4FFA"/>
    <w:rsid w:val="00CA5FEC"/>
    <w:rsid w:val="00CA63AE"/>
    <w:rsid w:val="00CA6564"/>
    <w:rsid w:val="00CA6A67"/>
    <w:rsid w:val="00CA6B8D"/>
    <w:rsid w:val="00CA7631"/>
    <w:rsid w:val="00CA79CE"/>
    <w:rsid w:val="00CB00C7"/>
    <w:rsid w:val="00CB0570"/>
    <w:rsid w:val="00CB05D3"/>
    <w:rsid w:val="00CB0627"/>
    <w:rsid w:val="00CB06F5"/>
    <w:rsid w:val="00CB1892"/>
    <w:rsid w:val="00CB1C8A"/>
    <w:rsid w:val="00CB270E"/>
    <w:rsid w:val="00CB29D9"/>
    <w:rsid w:val="00CB2D14"/>
    <w:rsid w:val="00CB342B"/>
    <w:rsid w:val="00CB422C"/>
    <w:rsid w:val="00CB4A7B"/>
    <w:rsid w:val="00CB538A"/>
    <w:rsid w:val="00CB5B6E"/>
    <w:rsid w:val="00CB5E54"/>
    <w:rsid w:val="00CB685A"/>
    <w:rsid w:val="00CB6986"/>
    <w:rsid w:val="00CB7D96"/>
    <w:rsid w:val="00CB7EB8"/>
    <w:rsid w:val="00CC18EB"/>
    <w:rsid w:val="00CC1946"/>
    <w:rsid w:val="00CC1AAA"/>
    <w:rsid w:val="00CC1BF5"/>
    <w:rsid w:val="00CC210D"/>
    <w:rsid w:val="00CC235E"/>
    <w:rsid w:val="00CC2882"/>
    <w:rsid w:val="00CC3298"/>
    <w:rsid w:val="00CC38F1"/>
    <w:rsid w:val="00CC4483"/>
    <w:rsid w:val="00CC55B6"/>
    <w:rsid w:val="00CC599F"/>
    <w:rsid w:val="00CC61EA"/>
    <w:rsid w:val="00CC6263"/>
    <w:rsid w:val="00CC645B"/>
    <w:rsid w:val="00CC6F56"/>
    <w:rsid w:val="00CC7190"/>
    <w:rsid w:val="00CC79EB"/>
    <w:rsid w:val="00CC7F3C"/>
    <w:rsid w:val="00CD0818"/>
    <w:rsid w:val="00CD115B"/>
    <w:rsid w:val="00CD1A31"/>
    <w:rsid w:val="00CD1D24"/>
    <w:rsid w:val="00CD1D95"/>
    <w:rsid w:val="00CD2A74"/>
    <w:rsid w:val="00CD2F7D"/>
    <w:rsid w:val="00CD424E"/>
    <w:rsid w:val="00CD43A1"/>
    <w:rsid w:val="00CD43D4"/>
    <w:rsid w:val="00CD49AF"/>
    <w:rsid w:val="00CD4A94"/>
    <w:rsid w:val="00CD4CCF"/>
    <w:rsid w:val="00CD5771"/>
    <w:rsid w:val="00CD58CE"/>
    <w:rsid w:val="00CD5E91"/>
    <w:rsid w:val="00CD61B0"/>
    <w:rsid w:val="00CD628C"/>
    <w:rsid w:val="00CD694A"/>
    <w:rsid w:val="00CD6A93"/>
    <w:rsid w:val="00CD7816"/>
    <w:rsid w:val="00CE04C8"/>
    <w:rsid w:val="00CE0E40"/>
    <w:rsid w:val="00CE16BB"/>
    <w:rsid w:val="00CE18DD"/>
    <w:rsid w:val="00CE1B1D"/>
    <w:rsid w:val="00CE2060"/>
    <w:rsid w:val="00CE250F"/>
    <w:rsid w:val="00CE29BB"/>
    <w:rsid w:val="00CE29D8"/>
    <w:rsid w:val="00CE2AAB"/>
    <w:rsid w:val="00CE3446"/>
    <w:rsid w:val="00CE37A8"/>
    <w:rsid w:val="00CE3AC9"/>
    <w:rsid w:val="00CE3D8B"/>
    <w:rsid w:val="00CE3EF0"/>
    <w:rsid w:val="00CE43E9"/>
    <w:rsid w:val="00CE47F7"/>
    <w:rsid w:val="00CE4FB7"/>
    <w:rsid w:val="00CE57EB"/>
    <w:rsid w:val="00CE5AFE"/>
    <w:rsid w:val="00CE62FE"/>
    <w:rsid w:val="00CE7BA3"/>
    <w:rsid w:val="00CF0107"/>
    <w:rsid w:val="00CF07FF"/>
    <w:rsid w:val="00CF0C39"/>
    <w:rsid w:val="00CF10F4"/>
    <w:rsid w:val="00CF25E5"/>
    <w:rsid w:val="00CF2C5C"/>
    <w:rsid w:val="00CF39B8"/>
    <w:rsid w:val="00CF47AE"/>
    <w:rsid w:val="00CF4AD8"/>
    <w:rsid w:val="00CF4CC9"/>
    <w:rsid w:val="00CF521D"/>
    <w:rsid w:val="00CF5500"/>
    <w:rsid w:val="00CF5B30"/>
    <w:rsid w:val="00CF5E07"/>
    <w:rsid w:val="00CF5F3A"/>
    <w:rsid w:val="00CF633C"/>
    <w:rsid w:val="00CF637C"/>
    <w:rsid w:val="00CF6CD0"/>
    <w:rsid w:val="00CF759A"/>
    <w:rsid w:val="00CF7D26"/>
    <w:rsid w:val="00CF7DCA"/>
    <w:rsid w:val="00D00B92"/>
    <w:rsid w:val="00D010C9"/>
    <w:rsid w:val="00D012A9"/>
    <w:rsid w:val="00D01D42"/>
    <w:rsid w:val="00D0228B"/>
    <w:rsid w:val="00D024EC"/>
    <w:rsid w:val="00D02FD6"/>
    <w:rsid w:val="00D0317F"/>
    <w:rsid w:val="00D03284"/>
    <w:rsid w:val="00D03578"/>
    <w:rsid w:val="00D0394F"/>
    <w:rsid w:val="00D03C87"/>
    <w:rsid w:val="00D03FEE"/>
    <w:rsid w:val="00D04144"/>
    <w:rsid w:val="00D0426F"/>
    <w:rsid w:val="00D042C2"/>
    <w:rsid w:val="00D04452"/>
    <w:rsid w:val="00D04775"/>
    <w:rsid w:val="00D04DB8"/>
    <w:rsid w:val="00D05C51"/>
    <w:rsid w:val="00D06232"/>
    <w:rsid w:val="00D063EE"/>
    <w:rsid w:val="00D06502"/>
    <w:rsid w:val="00D067F5"/>
    <w:rsid w:val="00D06D74"/>
    <w:rsid w:val="00D07271"/>
    <w:rsid w:val="00D07291"/>
    <w:rsid w:val="00D07413"/>
    <w:rsid w:val="00D103BF"/>
    <w:rsid w:val="00D10B12"/>
    <w:rsid w:val="00D1105A"/>
    <w:rsid w:val="00D1202F"/>
    <w:rsid w:val="00D12397"/>
    <w:rsid w:val="00D12A64"/>
    <w:rsid w:val="00D12FD3"/>
    <w:rsid w:val="00D135AA"/>
    <w:rsid w:val="00D13A96"/>
    <w:rsid w:val="00D13CD9"/>
    <w:rsid w:val="00D13F32"/>
    <w:rsid w:val="00D14411"/>
    <w:rsid w:val="00D145B8"/>
    <w:rsid w:val="00D145E5"/>
    <w:rsid w:val="00D15030"/>
    <w:rsid w:val="00D1531D"/>
    <w:rsid w:val="00D15478"/>
    <w:rsid w:val="00D15ADC"/>
    <w:rsid w:val="00D15C20"/>
    <w:rsid w:val="00D16A95"/>
    <w:rsid w:val="00D16B58"/>
    <w:rsid w:val="00D17021"/>
    <w:rsid w:val="00D17616"/>
    <w:rsid w:val="00D17624"/>
    <w:rsid w:val="00D17F02"/>
    <w:rsid w:val="00D20004"/>
    <w:rsid w:val="00D200EC"/>
    <w:rsid w:val="00D20AF8"/>
    <w:rsid w:val="00D20C0B"/>
    <w:rsid w:val="00D21831"/>
    <w:rsid w:val="00D2225E"/>
    <w:rsid w:val="00D223D7"/>
    <w:rsid w:val="00D22C0A"/>
    <w:rsid w:val="00D22E51"/>
    <w:rsid w:val="00D23A92"/>
    <w:rsid w:val="00D2440C"/>
    <w:rsid w:val="00D2442F"/>
    <w:rsid w:val="00D249EB"/>
    <w:rsid w:val="00D25149"/>
    <w:rsid w:val="00D251C9"/>
    <w:rsid w:val="00D25FDE"/>
    <w:rsid w:val="00D26894"/>
    <w:rsid w:val="00D26E64"/>
    <w:rsid w:val="00D27374"/>
    <w:rsid w:val="00D2779E"/>
    <w:rsid w:val="00D27CDD"/>
    <w:rsid w:val="00D30B95"/>
    <w:rsid w:val="00D30BE8"/>
    <w:rsid w:val="00D30CF7"/>
    <w:rsid w:val="00D30F62"/>
    <w:rsid w:val="00D319CD"/>
    <w:rsid w:val="00D31CE3"/>
    <w:rsid w:val="00D3298A"/>
    <w:rsid w:val="00D32C94"/>
    <w:rsid w:val="00D32E4D"/>
    <w:rsid w:val="00D32EA6"/>
    <w:rsid w:val="00D33234"/>
    <w:rsid w:val="00D33327"/>
    <w:rsid w:val="00D33473"/>
    <w:rsid w:val="00D33726"/>
    <w:rsid w:val="00D34AAF"/>
    <w:rsid w:val="00D34DB2"/>
    <w:rsid w:val="00D34E0E"/>
    <w:rsid w:val="00D356B0"/>
    <w:rsid w:val="00D35E62"/>
    <w:rsid w:val="00D35F1A"/>
    <w:rsid w:val="00D36687"/>
    <w:rsid w:val="00D3669B"/>
    <w:rsid w:val="00D36AA6"/>
    <w:rsid w:val="00D36FC0"/>
    <w:rsid w:val="00D37136"/>
    <w:rsid w:val="00D374BF"/>
    <w:rsid w:val="00D374E5"/>
    <w:rsid w:val="00D377BF"/>
    <w:rsid w:val="00D378EF"/>
    <w:rsid w:val="00D40305"/>
    <w:rsid w:val="00D409C4"/>
    <w:rsid w:val="00D4111B"/>
    <w:rsid w:val="00D417F2"/>
    <w:rsid w:val="00D418B2"/>
    <w:rsid w:val="00D41D2F"/>
    <w:rsid w:val="00D4312E"/>
    <w:rsid w:val="00D431B1"/>
    <w:rsid w:val="00D4357F"/>
    <w:rsid w:val="00D43729"/>
    <w:rsid w:val="00D43B1F"/>
    <w:rsid w:val="00D43F38"/>
    <w:rsid w:val="00D442E1"/>
    <w:rsid w:val="00D446E3"/>
    <w:rsid w:val="00D44AB7"/>
    <w:rsid w:val="00D45A8E"/>
    <w:rsid w:val="00D45E83"/>
    <w:rsid w:val="00D46725"/>
    <w:rsid w:val="00D46878"/>
    <w:rsid w:val="00D46D9B"/>
    <w:rsid w:val="00D477B0"/>
    <w:rsid w:val="00D47923"/>
    <w:rsid w:val="00D47E68"/>
    <w:rsid w:val="00D5013A"/>
    <w:rsid w:val="00D50A90"/>
    <w:rsid w:val="00D50B6B"/>
    <w:rsid w:val="00D50F0C"/>
    <w:rsid w:val="00D51637"/>
    <w:rsid w:val="00D517DA"/>
    <w:rsid w:val="00D526C8"/>
    <w:rsid w:val="00D52957"/>
    <w:rsid w:val="00D52B44"/>
    <w:rsid w:val="00D53453"/>
    <w:rsid w:val="00D534FA"/>
    <w:rsid w:val="00D549CA"/>
    <w:rsid w:val="00D54CB7"/>
    <w:rsid w:val="00D5537D"/>
    <w:rsid w:val="00D55F72"/>
    <w:rsid w:val="00D56EC7"/>
    <w:rsid w:val="00D57190"/>
    <w:rsid w:val="00D5754C"/>
    <w:rsid w:val="00D57575"/>
    <w:rsid w:val="00D5766F"/>
    <w:rsid w:val="00D57D7D"/>
    <w:rsid w:val="00D600D0"/>
    <w:rsid w:val="00D60121"/>
    <w:rsid w:val="00D60688"/>
    <w:rsid w:val="00D609E0"/>
    <w:rsid w:val="00D60AE3"/>
    <w:rsid w:val="00D610FC"/>
    <w:rsid w:val="00D6117D"/>
    <w:rsid w:val="00D612D3"/>
    <w:rsid w:val="00D616D6"/>
    <w:rsid w:val="00D61888"/>
    <w:rsid w:val="00D62009"/>
    <w:rsid w:val="00D620AB"/>
    <w:rsid w:val="00D6225E"/>
    <w:rsid w:val="00D62ED4"/>
    <w:rsid w:val="00D63536"/>
    <w:rsid w:val="00D64438"/>
    <w:rsid w:val="00D64A6B"/>
    <w:rsid w:val="00D653C2"/>
    <w:rsid w:val="00D6599B"/>
    <w:rsid w:val="00D65CBB"/>
    <w:rsid w:val="00D66AC1"/>
    <w:rsid w:val="00D66D0E"/>
    <w:rsid w:val="00D67760"/>
    <w:rsid w:val="00D67B20"/>
    <w:rsid w:val="00D7064D"/>
    <w:rsid w:val="00D71204"/>
    <w:rsid w:val="00D715AE"/>
    <w:rsid w:val="00D71A11"/>
    <w:rsid w:val="00D71A4F"/>
    <w:rsid w:val="00D71AA2"/>
    <w:rsid w:val="00D71F70"/>
    <w:rsid w:val="00D72050"/>
    <w:rsid w:val="00D7258F"/>
    <w:rsid w:val="00D72ACF"/>
    <w:rsid w:val="00D733AF"/>
    <w:rsid w:val="00D73466"/>
    <w:rsid w:val="00D73521"/>
    <w:rsid w:val="00D73953"/>
    <w:rsid w:val="00D739FA"/>
    <w:rsid w:val="00D74215"/>
    <w:rsid w:val="00D74C34"/>
    <w:rsid w:val="00D759F2"/>
    <w:rsid w:val="00D76182"/>
    <w:rsid w:val="00D7624D"/>
    <w:rsid w:val="00D76506"/>
    <w:rsid w:val="00D77301"/>
    <w:rsid w:val="00D77945"/>
    <w:rsid w:val="00D77EC1"/>
    <w:rsid w:val="00D8054F"/>
    <w:rsid w:val="00D80669"/>
    <w:rsid w:val="00D80E5E"/>
    <w:rsid w:val="00D8181C"/>
    <w:rsid w:val="00D8244C"/>
    <w:rsid w:val="00D82BFE"/>
    <w:rsid w:val="00D82C7B"/>
    <w:rsid w:val="00D82DFA"/>
    <w:rsid w:val="00D84E96"/>
    <w:rsid w:val="00D85326"/>
    <w:rsid w:val="00D854D3"/>
    <w:rsid w:val="00D859BF"/>
    <w:rsid w:val="00D85AF8"/>
    <w:rsid w:val="00D85E46"/>
    <w:rsid w:val="00D85F27"/>
    <w:rsid w:val="00D86496"/>
    <w:rsid w:val="00D86CB1"/>
    <w:rsid w:val="00D86E9C"/>
    <w:rsid w:val="00D87037"/>
    <w:rsid w:val="00D8774C"/>
    <w:rsid w:val="00D87A80"/>
    <w:rsid w:val="00D87F10"/>
    <w:rsid w:val="00D90216"/>
    <w:rsid w:val="00D90350"/>
    <w:rsid w:val="00D903EB"/>
    <w:rsid w:val="00D90AF8"/>
    <w:rsid w:val="00D90D92"/>
    <w:rsid w:val="00D92599"/>
    <w:rsid w:val="00D928AC"/>
    <w:rsid w:val="00D92CFB"/>
    <w:rsid w:val="00D93240"/>
    <w:rsid w:val="00D937EC"/>
    <w:rsid w:val="00D939F5"/>
    <w:rsid w:val="00D93A95"/>
    <w:rsid w:val="00D9432A"/>
    <w:rsid w:val="00D951A1"/>
    <w:rsid w:val="00D95433"/>
    <w:rsid w:val="00D959F1"/>
    <w:rsid w:val="00D95AB3"/>
    <w:rsid w:val="00D95F5D"/>
    <w:rsid w:val="00D969E2"/>
    <w:rsid w:val="00D97838"/>
    <w:rsid w:val="00DA04AE"/>
    <w:rsid w:val="00DA08F0"/>
    <w:rsid w:val="00DA0996"/>
    <w:rsid w:val="00DA0ACF"/>
    <w:rsid w:val="00DA0E1B"/>
    <w:rsid w:val="00DA10B3"/>
    <w:rsid w:val="00DA10D7"/>
    <w:rsid w:val="00DA16E6"/>
    <w:rsid w:val="00DA186D"/>
    <w:rsid w:val="00DA18B8"/>
    <w:rsid w:val="00DA254C"/>
    <w:rsid w:val="00DA2629"/>
    <w:rsid w:val="00DA2664"/>
    <w:rsid w:val="00DA3E91"/>
    <w:rsid w:val="00DA4297"/>
    <w:rsid w:val="00DA46C6"/>
    <w:rsid w:val="00DA52F3"/>
    <w:rsid w:val="00DA5569"/>
    <w:rsid w:val="00DA6C14"/>
    <w:rsid w:val="00DA70EE"/>
    <w:rsid w:val="00DA72DE"/>
    <w:rsid w:val="00DA758F"/>
    <w:rsid w:val="00DA7B90"/>
    <w:rsid w:val="00DA7BCE"/>
    <w:rsid w:val="00DA7CA2"/>
    <w:rsid w:val="00DB0056"/>
    <w:rsid w:val="00DB0770"/>
    <w:rsid w:val="00DB084E"/>
    <w:rsid w:val="00DB08A7"/>
    <w:rsid w:val="00DB126A"/>
    <w:rsid w:val="00DB17F7"/>
    <w:rsid w:val="00DB1DB3"/>
    <w:rsid w:val="00DB1FDB"/>
    <w:rsid w:val="00DB2914"/>
    <w:rsid w:val="00DB2A71"/>
    <w:rsid w:val="00DB2E16"/>
    <w:rsid w:val="00DB2E21"/>
    <w:rsid w:val="00DB3430"/>
    <w:rsid w:val="00DB37F4"/>
    <w:rsid w:val="00DB3943"/>
    <w:rsid w:val="00DB4240"/>
    <w:rsid w:val="00DB42CB"/>
    <w:rsid w:val="00DB4B77"/>
    <w:rsid w:val="00DB4C16"/>
    <w:rsid w:val="00DB4C2E"/>
    <w:rsid w:val="00DB4C3E"/>
    <w:rsid w:val="00DB533F"/>
    <w:rsid w:val="00DB563A"/>
    <w:rsid w:val="00DB5D33"/>
    <w:rsid w:val="00DB5DB5"/>
    <w:rsid w:val="00DB608A"/>
    <w:rsid w:val="00DB63E5"/>
    <w:rsid w:val="00DB7017"/>
    <w:rsid w:val="00DB763C"/>
    <w:rsid w:val="00DC03E5"/>
    <w:rsid w:val="00DC09AA"/>
    <w:rsid w:val="00DC112C"/>
    <w:rsid w:val="00DC14FB"/>
    <w:rsid w:val="00DC17BF"/>
    <w:rsid w:val="00DC188E"/>
    <w:rsid w:val="00DC1BFD"/>
    <w:rsid w:val="00DC1EED"/>
    <w:rsid w:val="00DC2689"/>
    <w:rsid w:val="00DC2722"/>
    <w:rsid w:val="00DC2803"/>
    <w:rsid w:val="00DC2A76"/>
    <w:rsid w:val="00DC2C7B"/>
    <w:rsid w:val="00DC322A"/>
    <w:rsid w:val="00DC3C2E"/>
    <w:rsid w:val="00DC403D"/>
    <w:rsid w:val="00DC43A3"/>
    <w:rsid w:val="00DC4514"/>
    <w:rsid w:val="00DC4603"/>
    <w:rsid w:val="00DC4B43"/>
    <w:rsid w:val="00DC4F4B"/>
    <w:rsid w:val="00DC4F7C"/>
    <w:rsid w:val="00DC622C"/>
    <w:rsid w:val="00DC63E2"/>
    <w:rsid w:val="00DC6A03"/>
    <w:rsid w:val="00DC6EEB"/>
    <w:rsid w:val="00DD090B"/>
    <w:rsid w:val="00DD0BA4"/>
    <w:rsid w:val="00DD1A82"/>
    <w:rsid w:val="00DD201A"/>
    <w:rsid w:val="00DD2140"/>
    <w:rsid w:val="00DD21BD"/>
    <w:rsid w:val="00DD2CCD"/>
    <w:rsid w:val="00DD3226"/>
    <w:rsid w:val="00DD3479"/>
    <w:rsid w:val="00DD3DB8"/>
    <w:rsid w:val="00DD4265"/>
    <w:rsid w:val="00DD46EF"/>
    <w:rsid w:val="00DD55FF"/>
    <w:rsid w:val="00DD5A56"/>
    <w:rsid w:val="00DD5D08"/>
    <w:rsid w:val="00DD6A45"/>
    <w:rsid w:val="00DD6A71"/>
    <w:rsid w:val="00DD6D66"/>
    <w:rsid w:val="00DD6F34"/>
    <w:rsid w:val="00DD78A4"/>
    <w:rsid w:val="00DD7EF5"/>
    <w:rsid w:val="00DD7F18"/>
    <w:rsid w:val="00DE0029"/>
    <w:rsid w:val="00DE0386"/>
    <w:rsid w:val="00DE0476"/>
    <w:rsid w:val="00DE06C4"/>
    <w:rsid w:val="00DE1016"/>
    <w:rsid w:val="00DE146B"/>
    <w:rsid w:val="00DE2C05"/>
    <w:rsid w:val="00DE2C39"/>
    <w:rsid w:val="00DE3591"/>
    <w:rsid w:val="00DE40CC"/>
    <w:rsid w:val="00DE4A7A"/>
    <w:rsid w:val="00DE4C8A"/>
    <w:rsid w:val="00DE50EC"/>
    <w:rsid w:val="00DE558E"/>
    <w:rsid w:val="00DE5636"/>
    <w:rsid w:val="00DE5897"/>
    <w:rsid w:val="00DE6126"/>
    <w:rsid w:val="00DE64E0"/>
    <w:rsid w:val="00DE66EF"/>
    <w:rsid w:val="00DE6E8D"/>
    <w:rsid w:val="00DE6FA4"/>
    <w:rsid w:val="00DE7395"/>
    <w:rsid w:val="00DE7722"/>
    <w:rsid w:val="00DF04C1"/>
    <w:rsid w:val="00DF08FB"/>
    <w:rsid w:val="00DF0D92"/>
    <w:rsid w:val="00DF0F28"/>
    <w:rsid w:val="00DF14EA"/>
    <w:rsid w:val="00DF1EF4"/>
    <w:rsid w:val="00DF26BA"/>
    <w:rsid w:val="00DF2AB0"/>
    <w:rsid w:val="00DF303B"/>
    <w:rsid w:val="00DF30FA"/>
    <w:rsid w:val="00DF33C3"/>
    <w:rsid w:val="00DF34A1"/>
    <w:rsid w:val="00DF3578"/>
    <w:rsid w:val="00DF3D43"/>
    <w:rsid w:val="00DF43C1"/>
    <w:rsid w:val="00DF4A40"/>
    <w:rsid w:val="00DF4A78"/>
    <w:rsid w:val="00DF4B8F"/>
    <w:rsid w:val="00DF51B6"/>
    <w:rsid w:val="00DF55FD"/>
    <w:rsid w:val="00DF58D2"/>
    <w:rsid w:val="00DF59B5"/>
    <w:rsid w:val="00DF5F12"/>
    <w:rsid w:val="00DF6057"/>
    <w:rsid w:val="00DF64C4"/>
    <w:rsid w:val="00DF687C"/>
    <w:rsid w:val="00DF72AC"/>
    <w:rsid w:val="00DF7F43"/>
    <w:rsid w:val="00E002D9"/>
    <w:rsid w:val="00E00B78"/>
    <w:rsid w:val="00E01225"/>
    <w:rsid w:val="00E01344"/>
    <w:rsid w:val="00E0164B"/>
    <w:rsid w:val="00E017E2"/>
    <w:rsid w:val="00E01AFE"/>
    <w:rsid w:val="00E02359"/>
    <w:rsid w:val="00E023B3"/>
    <w:rsid w:val="00E02774"/>
    <w:rsid w:val="00E028AD"/>
    <w:rsid w:val="00E03229"/>
    <w:rsid w:val="00E036BA"/>
    <w:rsid w:val="00E04105"/>
    <w:rsid w:val="00E043B8"/>
    <w:rsid w:val="00E04C16"/>
    <w:rsid w:val="00E05079"/>
    <w:rsid w:val="00E0555A"/>
    <w:rsid w:val="00E057F6"/>
    <w:rsid w:val="00E07768"/>
    <w:rsid w:val="00E078AB"/>
    <w:rsid w:val="00E0790C"/>
    <w:rsid w:val="00E07E00"/>
    <w:rsid w:val="00E10018"/>
    <w:rsid w:val="00E105EB"/>
    <w:rsid w:val="00E11C88"/>
    <w:rsid w:val="00E11D1E"/>
    <w:rsid w:val="00E1237B"/>
    <w:rsid w:val="00E12C08"/>
    <w:rsid w:val="00E13393"/>
    <w:rsid w:val="00E13441"/>
    <w:rsid w:val="00E13B49"/>
    <w:rsid w:val="00E146B6"/>
    <w:rsid w:val="00E14B38"/>
    <w:rsid w:val="00E15072"/>
    <w:rsid w:val="00E15C15"/>
    <w:rsid w:val="00E15DFB"/>
    <w:rsid w:val="00E15F7B"/>
    <w:rsid w:val="00E161B6"/>
    <w:rsid w:val="00E16225"/>
    <w:rsid w:val="00E16572"/>
    <w:rsid w:val="00E16A0D"/>
    <w:rsid w:val="00E16C54"/>
    <w:rsid w:val="00E17852"/>
    <w:rsid w:val="00E206BB"/>
    <w:rsid w:val="00E2099B"/>
    <w:rsid w:val="00E211F4"/>
    <w:rsid w:val="00E213E1"/>
    <w:rsid w:val="00E2149E"/>
    <w:rsid w:val="00E214B2"/>
    <w:rsid w:val="00E214D9"/>
    <w:rsid w:val="00E21E08"/>
    <w:rsid w:val="00E21EDD"/>
    <w:rsid w:val="00E21F0B"/>
    <w:rsid w:val="00E23100"/>
    <w:rsid w:val="00E24B76"/>
    <w:rsid w:val="00E24DDC"/>
    <w:rsid w:val="00E2510E"/>
    <w:rsid w:val="00E25481"/>
    <w:rsid w:val="00E25718"/>
    <w:rsid w:val="00E25EE2"/>
    <w:rsid w:val="00E266C0"/>
    <w:rsid w:val="00E268C4"/>
    <w:rsid w:val="00E274CD"/>
    <w:rsid w:val="00E2753A"/>
    <w:rsid w:val="00E27944"/>
    <w:rsid w:val="00E27C4B"/>
    <w:rsid w:val="00E27EC0"/>
    <w:rsid w:val="00E30E9E"/>
    <w:rsid w:val="00E3167C"/>
    <w:rsid w:val="00E316E9"/>
    <w:rsid w:val="00E3232A"/>
    <w:rsid w:val="00E32472"/>
    <w:rsid w:val="00E32619"/>
    <w:rsid w:val="00E32AE7"/>
    <w:rsid w:val="00E32B10"/>
    <w:rsid w:val="00E32D01"/>
    <w:rsid w:val="00E32E5B"/>
    <w:rsid w:val="00E33222"/>
    <w:rsid w:val="00E33649"/>
    <w:rsid w:val="00E336D6"/>
    <w:rsid w:val="00E336E0"/>
    <w:rsid w:val="00E338EF"/>
    <w:rsid w:val="00E33A09"/>
    <w:rsid w:val="00E34E4E"/>
    <w:rsid w:val="00E35382"/>
    <w:rsid w:val="00E36BAA"/>
    <w:rsid w:val="00E3765A"/>
    <w:rsid w:val="00E40306"/>
    <w:rsid w:val="00E4084E"/>
    <w:rsid w:val="00E40CD4"/>
    <w:rsid w:val="00E40D2E"/>
    <w:rsid w:val="00E40E42"/>
    <w:rsid w:val="00E40FA4"/>
    <w:rsid w:val="00E4101B"/>
    <w:rsid w:val="00E419A4"/>
    <w:rsid w:val="00E42AFE"/>
    <w:rsid w:val="00E42BB9"/>
    <w:rsid w:val="00E4309D"/>
    <w:rsid w:val="00E433A7"/>
    <w:rsid w:val="00E434D4"/>
    <w:rsid w:val="00E43648"/>
    <w:rsid w:val="00E4490C"/>
    <w:rsid w:val="00E44DA0"/>
    <w:rsid w:val="00E44DF5"/>
    <w:rsid w:val="00E45836"/>
    <w:rsid w:val="00E45A68"/>
    <w:rsid w:val="00E4661E"/>
    <w:rsid w:val="00E466C8"/>
    <w:rsid w:val="00E47725"/>
    <w:rsid w:val="00E517EE"/>
    <w:rsid w:val="00E51CDA"/>
    <w:rsid w:val="00E51F5A"/>
    <w:rsid w:val="00E51F84"/>
    <w:rsid w:val="00E51FF6"/>
    <w:rsid w:val="00E52171"/>
    <w:rsid w:val="00E52419"/>
    <w:rsid w:val="00E5288D"/>
    <w:rsid w:val="00E52B1C"/>
    <w:rsid w:val="00E52E10"/>
    <w:rsid w:val="00E53765"/>
    <w:rsid w:val="00E53F5D"/>
    <w:rsid w:val="00E54116"/>
    <w:rsid w:val="00E55260"/>
    <w:rsid w:val="00E5538D"/>
    <w:rsid w:val="00E558C8"/>
    <w:rsid w:val="00E56227"/>
    <w:rsid w:val="00E563B6"/>
    <w:rsid w:val="00E563CC"/>
    <w:rsid w:val="00E5791C"/>
    <w:rsid w:val="00E606FE"/>
    <w:rsid w:val="00E60A06"/>
    <w:rsid w:val="00E60D97"/>
    <w:rsid w:val="00E60E24"/>
    <w:rsid w:val="00E60F9C"/>
    <w:rsid w:val="00E61B94"/>
    <w:rsid w:val="00E62420"/>
    <w:rsid w:val="00E62E36"/>
    <w:rsid w:val="00E63094"/>
    <w:rsid w:val="00E635A7"/>
    <w:rsid w:val="00E63D99"/>
    <w:rsid w:val="00E63FB9"/>
    <w:rsid w:val="00E6400B"/>
    <w:rsid w:val="00E6436D"/>
    <w:rsid w:val="00E64435"/>
    <w:rsid w:val="00E650B2"/>
    <w:rsid w:val="00E6597F"/>
    <w:rsid w:val="00E65A4A"/>
    <w:rsid w:val="00E65D7B"/>
    <w:rsid w:val="00E65F54"/>
    <w:rsid w:val="00E669A1"/>
    <w:rsid w:val="00E672D3"/>
    <w:rsid w:val="00E67499"/>
    <w:rsid w:val="00E67F3A"/>
    <w:rsid w:val="00E70049"/>
    <w:rsid w:val="00E70174"/>
    <w:rsid w:val="00E70C92"/>
    <w:rsid w:val="00E71270"/>
    <w:rsid w:val="00E716BF"/>
    <w:rsid w:val="00E71D4E"/>
    <w:rsid w:val="00E722C1"/>
    <w:rsid w:val="00E72778"/>
    <w:rsid w:val="00E72B0F"/>
    <w:rsid w:val="00E730A1"/>
    <w:rsid w:val="00E7368F"/>
    <w:rsid w:val="00E73A86"/>
    <w:rsid w:val="00E73E7F"/>
    <w:rsid w:val="00E74BC0"/>
    <w:rsid w:val="00E74EC7"/>
    <w:rsid w:val="00E75C8E"/>
    <w:rsid w:val="00E76632"/>
    <w:rsid w:val="00E76F5E"/>
    <w:rsid w:val="00E77833"/>
    <w:rsid w:val="00E77A9E"/>
    <w:rsid w:val="00E77B69"/>
    <w:rsid w:val="00E800B1"/>
    <w:rsid w:val="00E81023"/>
    <w:rsid w:val="00E81647"/>
    <w:rsid w:val="00E818EF"/>
    <w:rsid w:val="00E82713"/>
    <w:rsid w:val="00E82742"/>
    <w:rsid w:val="00E8283B"/>
    <w:rsid w:val="00E835CB"/>
    <w:rsid w:val="00E83FD6"/>
    <w:rsid w:val="00E8460B"/>
    <w:rsid w:val="00E847B2"/>
    <w:rsid w:val="00E848AA"/>
    <w:rsid w:val="00E84BAF"/>
    <w:rsid w:val="00E85E2C"/>
    <w:rsid w:val="00E86073"/>
    <w:rsid w:val="00E86F72"/>
    <w:rsid w:val="00E8726E"/>
    <w:rsid w:val="00E87466"/>
    <w:rsid w:val="00E87693"/>
    <w:rsid w:val="00E876FD"/>
    <w:rsid w:val="00E877AB"/>
    <w:rsid w:val="00E87C61"/>
    <w:rsid w:val="00E90370"/>
    <w:rsid w:val="00E91D42"/>
    <w:rsid w:val="00E92863"/>
    <w:rsid w:val="00E92B6A"/>
    <w:rsid w:val="00E9313F"/>
    <w:rsid w:val="00E93744"/>
    <w:rsid w:val="00E93A4D"/>
    <w:rsid w:val="00E93BC0"/>
    <w:rsid w:val="00E94476"/>
    <w:rsid w:val="00E94532"/>
    <w:rsid w:val="00E9467C"/>
    <w:rsid w:val="00E9489D"/>
    <w:rsid w:val="00E94B26"/>
    <w:rsid w:val="00E950C9"/>
    <w:rsid w:val="00E95221"/>
    <w:rsid w:val="00E95496"/>
    <w:rsid w:val="00E95926"/>
    <w:rsid w:val="00E95C0B"/>
    <w:rsid w:val="00E95D27"/>
    <w:rsid w:val="00E961E5"/>
    <w:rsid w:val="00E9626C"/>
    <w:rsid w:val="00E96C0F"/>
    <w:rsid w:val="00E9774B"/>
    <w:rsid w:val="00E97D7B"/>
    <w:rsid w:val="00EA00BB"/>
    <w:rsid w:val="00EA0363"/>
    <w:rsid w:val="00EA079D"/>
    <w:rsid w:val="00EA0D1D"/>
    <w:rsid w:val="00EA0F41"/>
    <w:rsid w:val="00EA0F5B"/>
    <w:rsid w:val="00EA1159"/>
    <w:rsid w:val="00EA157B"/>
    <w:rsid w:val="00EA1926"/>
    <w:rsid w:val="00EA1988"/>
    <w:rsid w:val="00EA2074"/>
    <w:rsid w:val="00EA290E"/>
    <w:rsid w:val="00EA295D"/>
    <w:rsid w:val="00EA2A28"/>
    <w:rsid w:val="00EA3069"/>
    <w:rsid w:val="00EA34DA"/>
    <w:rsid w:val="00EA3DE6"/>
    <w:rsid w:val="00EA47B7"/>
    <w:rsid w:val="00EA4C1D"/>
    <w:rsid w:val="00EA52E3"/>
    <w:rsid w:val="00EA5960"/>
    <w:rsid w:val="00EA5982"/>
    <w:rsid w:val="00EA5BBC"/>
    <w:rsid w:val="00EA5EEA"/>
    <w:rsid w:val="00EA604A"/>
    <w:rsid w:val="00EA6304"/>
    <w:rsid w:val="00EA6510"/>
    <w:rsid w:val="00EA6BE3"/>
    <w:rsid w:val="00EA6DAE"/>
    <w:rsid w:val="00EA7339"/>
    <w:rsid w:val="00EA765E"/>
    <w:rsid w:val="00EA7903"/>
    <w:rsid w:val="00EB03BB"/>
    <w:rsid w:val="00EB0D4E"/>
    <w:rsid w:val="00EB16EB"/>
    <w:rsid w:val="00EB1D96"/>
    <w:rsid w:val="00EB20F4"/>
    <w:rsid w:val="00EB2189"/>
    <w:rsid w:val="00EB2FCD"/>
    <w:rsid w:val="00EB3DC7"/>
    <w:rsid w:val="00EB3E1D"/>
    <w:rsid w:val="00EB53AB"/>
    <w:rsid w:val="00EB567A"/>
    <w:rsid w:val="00EB59BE"/>
    <w:rsid w:val="00EB5C6B"/>
    <w:rsid w:val="00EB685F"/>
    <w:rsid w:val="00EB6934"/>
    <w:rsid w:val="00EB7072"/>
    <w:rsid w:val="00EB75B2"/>
    <w:rsid w:val="00EB76F0"/>
    <w:rsid w:val="00EB76F4"/>
    <w:rsid w:val="00EB7D06"/>
    <w:rsid w:val="00EC01B5"/>
    <w:rsid w:val="00EC06BA"/>
    <w:rsid w:val="00EC0A45"/>
    <w:rsid w:val="00EC0DC3"/>
    <w:rsid w:val="00EC0EEA"/>
    <w:rsid w:val="00EC109D"/>
    <w:rsid w:val="00EC1A78"/>
    <w:rsid w:val="00EC1DD2"/>
    <w:rsid w:val="00EC2576"/>
    <w:rsid w:val="00EC2C51"/>
    <w:rsid w:val="00EC307E"/>
    <w:rsid w:val="00EC3861"/>
    <w:rsid w:val="00EC3BBF"/>
    <w:rsid w:val="00EC46DB"/>
    <w:rsid w:val="00EC64EB"/>
    <w:rsid w:val="00EC6730"/>
    <w:rsid w:val="00EC6D34"/>
    <w:rsid w:val="00EC75FE"/>
    <w:rsid w:val="00ED076C"/>
    <w:rsid w:val="00ED0A32"/>
    <w:rsid w:val="00ED0A8E"/>
    <w:rsid w:val="00ED1433"/>
    <w:rsid w:val="00ED1A77"/>
    <w:rsid w:val="00ED1AF3"/>
    <w:rsid w:val="00ED1B78"/>
    <w:rsid w:val="00ED2C39"/>
    <w:rsid w:val="00ED2FA5"/>
    <w:rsid w:val="00ED363A"/>
    <w:rsid w:val="00ED379C"/>
    <w:rsid w:val="00ED3A21"/>
    <w:rsid w:val="00ED41FA"/>
    <w:rsid w:val="00ED4407"/>
    <w:rsid w:val="00ED4D34"/>
    <w:rsid w:val="00ED5028"/>
    <w:rsid w:val="00ED56CB"/>
    <w:rsid w:val="00ED593B"/>
    <w:rsid w:val="00ED599C"/>
    <w:rsid w:val="00ED5D37"/>
    <w:rsid w:val="00ED6991"/>
    <w:rsid w:val="00ED7370"/>
    <w:rsid w:val="00ED7BD1"/>
    <w:rsid w:val="00ED7C50"/>
    <w:rsid w:val="00EE0489"/>
    <w:rsid w:val="00EE0B1F"/>
    <w:rsid w:val="00EE10CB"/>
    <w:rsid w:val="00EE1557"/>
    <w:rsid w:val="00EE1D81"/>
    <w:rsid w:val="00EE1F03"/>
    <w:rsid w:val="00EE1F74"/>
    <w:rsid w:val="00EE470A"/>
    <w:rsid w:val="00EE4BCA"/>
    <w:rsid w:val="00EE4C05"/>
    <w:rsid w:val="00EE5111"/>
    <w:rsid w:val="00EE5902"/>
    <w:rsid w:val="00EE5C31"/>
    <w:rsid w:val="00EE5C37"/>
    <w:rsid w:val="00EE61CD"/>
    <w:rsid w:val="00EE628A"/>
    <w:rsid w:val="00EE6F3D"/>
    <w:rsid w:val="00EE73AA"/>
    <w:rsid w:val="00EE7587"/>
    <w:rsid w:val="00EE7826"/>
    <w:rsid w:val="00EE7C00"/>
    <w:rsid w:val="00EE7DF8"/>
    <w:rsid w:val="00EF0A73"/>
    <w:rsid w:val="00EF0D5D"/>
    <w:rsid w:val="00EF0D8C"/>
    <w:rsid w:val="00EF1AD5"/>
    <w:rsid w:val="00EF221D"/>
    <w:rsid w:val="00EF2635"/>
    <w:rsid w:val="00EF29A9"/>
    <w:rsid w:val="00EF2BF9"/>
    <w:rsid w:val="00EF2E0F"/>
    <w:rsid w:val="00EF2F03"/>
    <w:rsid w:val="00EF363D"/>
    <w:rsid w:val="00EF4D06"/>
    <w:rsid w:val="00EF4D79"/>
    <w:rsid w:val="00EF5234"/>
    <w:rsid w:val="00EF52DD"/>
    <w:rsid w:val="00EF5613"/>
    <w:rsid w:val="00EF5A2D"/>
    <w:rsid w:val="00EF6285"/>
    <w:rsid w:val="00EF62E1"/>
    <w:rsid w:val="00EF63B3"/>
    <w:rsid w:val="00EF6C61"/>
    <w:rsid w:val="00EF721F"/>
    <w:rsid w:val="00EF7821"/>
    <w:rsid w:val="00EF7A93"/>
    <w:rsid w:val="00EF7CCE"/>
    <w:rsid w:val="00F00001"/>
    <w:rsid w:val="00F0011F"/>
    <w:rsid w:val="00F00D87"/>
    <w:rsid w:val="00F0109B"/>
    <w:rsid w:val="00F019F2"/>
    <w:rsid w:val="00F01B2C"/>
    <w:rsid w:val="00F024E4"/>
    <w:rsid w:val="00F02EFB"/>
    <w:rsid w:val="00F03368"/>
    <w:rsid w:val="00F037E9"/>
    <w:rsid w:val="00F03A02"/>
    <w:rsid w:val="00F047A5"/>
    <w:rsid w:val="00F05606"/>
    <w:rsid w:val="00F05781"/>
    <w:rsid w:val="00F06392"/>
    <w:rsid w:val="00F0669A"/>
    <w:rsid w:val="00F06972"/>
    <w:rsid w:val="00F070B9"/>
    <w:rsid w:val="00F079C4"/>
    <w:rsid w:val="00F07EF6"/>
    <w:rsid w:val="00F10172"/>
    <w:rsid w:val="00F106C5"/>
    <w:rsid w:val="00F110E1"/>
    <w:rsid w:val="00F11111"/>
    <w:rsid w:val="00F11114"/>
    <w:rsid w:val="00F12502"/>
    <w:rsid w:val="00F12656"/>
    <w:rsid w:val="00F12C0A"/>
    <w:rsid w:val="00F12C35"/>
    <w:rsid w:val="00F1578D"/>
    <w:rsid w:val="00F15F4C"/>
    <w:rsid w:val="00F16D32"/>
    <w:rsid w:val="00F20299"/>
    <w:rsid w:val="00F2038A"/>
    <w:rsid w:val="00F2066D"/>
    <w:rsid w:val="00F217EE"/>
    <w:rsid w:val="00F2183B"/>
    <w:rsid w:val="00F21CE8"/>
    <w:rsid w:val="00F22591"/>
    <w:rsid w:val="00F22769"/>
    <w:rsid w:val="00F2286D"/>
    <w:rsid w:val="00F22FD7"/>
    <w:rsid w:val="00F231EE"/>
    <w:rsid w:val="00F2339A"/>
    <w:rsid w:val="00F23B68"/>
    <w:rsid w:val="00F23D43"/>
    <w:rsid w:val="00F23EDC"/>
    <w:rsid w:val="00F2413D"/>
    <w:rsid w:val="00F24143"/>
    <w:rsid w:val="00F2515F"/>
    <w:rsid w:val="00F25420"/>
    <w:rsid w:val="00F25566"/>
    <w:rsid w:val="00F26679"/>
    <w:rsid w:val="00F26934"/>
    <w:rsid w:val="00F26C07"/>
    <w:rsid w:val="00F26C15"/>
    <w:rsid w:val="00F26DD7"/>
    <w:rsid w:val="00F275BE"/>
    <w:rsid w:val="00F277A5"/>
    <w:rsid w:val="00F27B13"/>
    <w:rsid w:val="00F27BDF"/>
    <w:rsid w:val="00F300BC"/>
    <w:rsid w:val="00F30924"/>
    <w:rsid w:val="00F31EC7"/>
    <w:rsid w:val="00F3215A"/>
    <w:rsid w:val="00F3218D"/>
    <w:rsid w:val="00F336B9"/>
    <w:rsid w:val="00F33C46"/>
    <w:rsid w:val="00F33C69"/>
    <w:rsid w:val="00F33E81"/>
    <w:rsid w:val="00F3445B"/>
    <w:rsid w:val="00F3474A"/>
    <w:rsid w:val="00F34E48"/>
    <w:rsid w:val="00F34FFF"/>
    <w:rsid w:val="00F35169"/>
    <w:rsid w:val="00F35381"/>
    <w:rsid w:val="00F3573A"/>
    <w:rsid w:val="00F3594F"/>
    <w:rsid w:val="00F35DA6"/>
    <w:rsid w:val="00F36045"/>
    <w:rsid w:val="00F3746B"/>
    <w:rsid w:val="00F3766F"/>
    <w:rsid w:val="00F378BE"/>
    <w:rsid w:val="00F40081"/>
    <w:rsid w:val="00F40336"/>
    <w:rsid w:val="00F40604"/>
    <w:rsid w:val="00F41559"/>
    <w:rsid w:val="00F41612"/>
    <w:rsid w:val="00F41F6A"/>
    <w:rsid w:val="00F42455"/>
    <w:rsid w:val="00F42743"/>
    <w:rsid w:val="00F42BF8"/>
    <w:rsid w:val="00F430A7"/>
    <w:rsid w:val="00F431BD"/>
    <w:rsid w:val="00F43AC0"/>
    <w:rsid w:val="00F43BCB"/>
    <w:rsid w:val="00F44221"/>
    <w:rsid w:val="00F454EC"/>
    <w:rsid w:val="00F4553E"/>
    <w:rsid w:val="00F45A9D"/>
    <w:rsid w:val="00F46A26"/>
    <w:rsid w:val="00F4702B"/>
    <w:rsid w:val="00F47CC0"/>
    <w:rsid w:val="00F47F97"/>
    <w:rsid w:val="00F503D6"/>
    <w:rsid w:val="00F503EC"/>
    <w:rsid w:val="00F50C96"/>
    <w:rsid w:val="00F50DE0"/>
    <w:rsid w:val="00F50F2E"/>
    <w:rsid w:val="00F50F8C"/>
    <w:rsid w:val="00F510AF"/>
    <w:rsid w:val="00F51963"/>
    <w:rsid w:val="00F52548"/>
    <w:rsid w:val="00F52968"/>
    <w:rsid w:val="00F52B98"/>
    <w:rsid w:val="00F5325B"/>
    <w:rsid w:val="00F53342"/>
    <w:rsid w:val="00F5397C"/>
    <w:rsid w:val="00F53C20"/>
    <w:rsid w:val="00F53C65"/>
    <w:rsid w:val="00F5412E"/>
    <w:rsid w:val="00F54C11"/>
    <w:rsid w:val="00F54E5F"/>
    <w:rsid w:val="00F54FB7"/>
    <w:rsid w:val="00F557E9"/>
    <w:rsid w:val="00F55DAE"/>
    <w:rsid w:val="00F5699B"/>
    <w:rsid w:val="00F56D3D"/>
    <w:rsid w:val="00F57601"/>
    <w:rsid w:val="00F603A9"/>
    <w:rsid w:val="00F60635"/>
    <w:rsid w:val="00F60E96"/>
    <w:rsid w:val="00F616C4"/>
    <w:rsid w:val="00F620CD"/>
    <w:rsid w:val="00F62A31"/>
    <w:rsid w:val="00F62D35"/>
    <w:rsid w:val="00F62E4B"/>
    <w:rsid w:val="00F63393"/>
    <w:rsid w:val="00F6353A"/>
    <w:rsid w:val="00F63665"/>
    <w:rsid w:val="00F63761"/>
    <w:rsid w:val="00F63777"/>
    <w:rsid w:val="00F63977"/>
    <w:rsid w:val="00F639A3"/>
    <w:rsid w:val="00F645C3"/>
    <w:rsid w:val="00F648F6"/>
    <w:rsid w:val="00F649F0"/>
    <w:rsid w:val="00F64D41"/>
    <w:rsid w:val="00F653ED"/>
    <w:rsid w:val="00F65AE1"/>
    <w:rsid w:val="00F66493"/>
    <w:rsid w:val="00F66D02"/>
    <w:rsid w:val="00F672F5"/>
    <w:rsid w:val="00F677E0"/>
    <w:rsid w:val="00F678FD"/>
    <w:rsid w:val="00F67FBC"/>
    <w:rsid w:val="00F701E0"/>
    <w:rsid w:val="00F7091C"/>
    <w:rsid w:val="00F70BD7"/>
    <w:rsid w:val="00F7106C"/>
    <w:rsid w:val="00F7152F"/>
    <w:rsid w:val="00F71641"/>
    <w:rsid w:val="00F71BF2"/>
    <w:rsid w:val="00F724F8"/>
    <w:rsid w:val="00F72535"/>
    <w:rsid w:val="00F726F5"/>
    <w:rsid w:val="00F72C5C"/>
    <w:rsid w:val="00F747D6"/>
    <w:rsid w:val="00F758B1"/>
    <w:rsid w:val="00F75F9D"/>
    <w:rsid w:val="00F764B3"/>
    <w:rsid w:val="00F80210"/>
    <w:rsid w:val="00F803D2"/>
    <w:rsid w:val="00F81FB2"/>
    <w:rsid w:val="00F82589"/>
    <w:rsid w:val="00F82A03"/>
    <w:rsid w:val="00F82F5F"/>
    <w:rsid w:val="00F8432F"/>
    <w:rsid w:val="00F8455E"/>
    <w:rsid w:val="00F84798"/>
    <w:rsid w:val="00F84FFD"/>
    <w:rsid w:val="00F85657"/>
    <w:rsid w:val="00F85E7B"/>
    <w:rsid w:val="00F86108"/>
    <w:rsid w:val="00F8615A"/>
    <w:rsid w:val="00F868EE"/>
    <w:rsid w:val="00F86FD1"/>
    <w:rsid w:val="00F87792"/>
    <w:rsid w:val="00F904BB"/>
    <w:rsid w:val="00F90E5B"/>
    <w:rsid w:val="00F9151F"/>
    <w:rsid w:val="00F92D7A"/>
    <w:rsid w:val="00F93720"/>
    <w:rsid w:val="00F93A7E"/>
    <w:rsid w:val="00F93A91"/>
    <w:rsid w:val="00F93C41"/>
    <w:rsid w:val="00F93E99"/>
    <w:rsid w:val="00F941E8"/>
    <w:rsid w:val="00F94D9D"/>
    <w:rsid w:val="00F9540D"/>
    <w:rsid w:val="00F95A2A"/>
    <w:rsid w:val="00F95B4D"/>
    <w:rsid w:val="00F96F2E"/>
    <w:rsid w:val="00F97226"/>
    <w:rsid w:val="00F97649"/>
    <w:rsid w:val="00F97774"/>
    <w:rsid w:val="00F9781B"/>
    <w:rsid w:val="00F97BBC"/>
    <w:rsid w:val="00FA0604"/>
    <w:rsid w:val="00FA0AF4"/>
    <w:rsid w:val="00FA0BF8"/>
    <w:rsid w:val="00FA1066"/>
    <w:rsid w:val="00FA1295"/>
    <w:rsid w:val="00FA15CC"/>
    <w:rsid w:val="00FA1875"/>
    <w:rsid w:val="00FA20CB"/>
    <w:rsid w:val="00FA26D6"/>
    <w:rsid w:val="00FA26F3"/>
    <w:rsid w:val="00FA2A5B"/>
    <w:rsid w:val="00FA2ABA"/>
    <w:rsid w:val="00FA2D23"/>
    <w:rsid w:val="00FA32B2"/>
    <w:rsid w:val="00FA4159"/>
    <w:rsid w:val="00FA4248"/>
    <w:rsid w:val="00FA47E2"/>
    <w:rsid w:val="00FA4AC4"/>
    <w:rsid w:val="00FA512E"/>
    <w:rsid w:val="00FA53BF"/>
    <w:rsid w:val="00FA568B"/>
    <w:rsid w:val="00FA56AC"/>
    <w:rsid w:val="00FA5A18"/>
    <w:rsid w:val="00FA5D90"/>
    <w:rsid w:val="00FA5E0D"/>
    <w:rsid w:val="00FA5E32"/>
    <w:rsid w:val="00FA5F33"/>
    <w:rsid w:val="00FA5FB0"/>
    <w:rsid w:val="00FA60DA"/>
    <w:rsid w:val="00FA67BE"/>
    <w:rsid w:val="00FA6B0C"/>
    <w:rsid w:val="00FA76D2"/>
    <w:rsid w:val="00FA79BB"/>
    <w:rsid w:val="00FA7CF7"/>
    <w:rsid w:val="00FB04C6"/>
    <w:rsid w:val="00FB1074"/>
    <w:rsid w:val="00FB1406"/>
    <w:rsid w:val="00FB15ED"/>
    <w:rsid w:val="00FB1A2E"/>
    <w:rsid w:val="00FB2012"/>
    <w:rsid w:val="00FB34FF"/>
    <w:rsid w:val="00FB3801"/>
    <w:rsid w:val="00FB3FB0"/>
    <w:rsid w:val="00FB47A5"/>
    <w:rsid w:val="00FB4C25"/>
    <w:rsid w:val="00FB535E"/>
    <w:rsid w:val="00FB54D9"/>
    <w:rsid w:val="00FB5D72"/>
    <w:rsid w:val="00FB5D9C"/>
    <w:rsid w:val="00FB5F32"/>
    <w:rsid w:val="00FB6A05"/>
    <w:rsid w:val="00FB7745"/>
    <w:rsid w:val="00FB79A5"/>
    <w:rsid w:val="00FB7B67"/>
    <w:rsid w:val="00FC00CC"/>
    <w:rsid w:val="00FC017A"/>
    <w:rsid w:val="00FC048D"/>
    <w:rsid w:val="00FC0C4A"/>
    <w:rsid w:val="00FC14BB"/>
    <w:rsid w:val="00FC1505"/>
    <w:rsid w:val="00FC150B"/>
    <w:rsid w:val="00FC17D7"/>
    <w:rsid w:val="00FC198E"/>
    <w:rsid w:val="00FC1C87"/>
    <w:rsid w:val="00FC24BB"/>
    <w:rsid w:val="00FC3B80"/>
    <w:rsid w:val="00FC3BED"/>
    <w:rsid w:val="00FC42CD"/>
    <w:rsid w:val="00FC4674"/>
    <w:rsid w:val="00FC4B27"/>
    <w:rsid w:val="00FC4CF6"/>
    <w:rsid w:val="00FC5679"/>
    <w:rsid w:val="00FC56B0"/>
    <w:rsid w:val="00FC5D45"/>
    <w:rsid w:val="00FC6137"/>
    <w:rsid w:val="00FC6767"/>
    <w:rsid w:val="00FC68C8"/>
    <w:rsid w:val="00FC6B10"/>
    <w:rsid w:val="00FC6B3E"/>
    <w:rsid w:val="00FC6D2F"/>
    <w:rsid w:val="00FC6F00"/>
    <w:rsid w:val="00FC70AA"/>
    <w:rsid w:val="00FC765F"/>
    <w:rsid w:val="00FD0119"/>
    <w:rsid w:val="00FD079F"/>
    <w:rsid w:val="00FD0F58"/>
    <w:rsid w:val="00FD1559"/>
    <w:rsid w:val="00FD15C6"/>
    <w:rsid w:val="00FD1ABB"/>
    <w:rsid w:val="00FD1CFF"/>
    <w:rsid w:val="00FD1EA7"/>
    <w:rsid w:val="00FD1EB6"/>
    <w:rsid w:val="00FD269A"/>
    <w:rsid w:val="00FD2944"/>
    <w:rsid w:val="00FD2D64"/>
    <w:rsid w:val="00FD2F60"/>
    <w:rsid w:val="00FD30BB"/>
    <w:rsid w:val="00FD3191"/>
    <w:rsid w:val="00FD3274"/>
    <w:rsid w:val="00FD3551"/>
    <w:rsid w:val="00FD438D"/>
    <w:rsid w:val="00FD450E"/>
    <w:rsid w:val="00FD50E6"/>
    <w:rsid w:val="00FD5107"/>
    <w:rsid w:val="00FD5A83"/>
    <w:rsid w:val="00FD5A88"/>
    <w:rsid w:val="00FD6A98"/>
    <w:rsid w:val="00FE0D79"/>
    <w:rsid w:val="00FE1024"/>
    <w:rsid w:val="00FE16EF"/>
    <w:rsid w:val="00FE201A"/>
    <w:rsid w:val="00FE2197"/>
    <w:rsid w:val="00FE23CC"/>
    <w:rsid w:val="00FE2644"/>
    <w:rsid w:val="00FE27D5"/>
    <w:rsid w:val="00FE2A91"/>
    <w:rsid w:val="00FE2C16"/>
    <w:rsid w:val="00FE3308"/>
    <w:rsid w:val="00FE36B5"/>
    <w:rsid w:val="00FE3911"/>
    <w:rsid w:val="00FE4796"/>
    <w:rsid w:val="00FE5053"/>
    <w:rsid w:val="00FE536D"/>
    <w:rsid w:val="00FE5E68"/>
    <w:rsid w:val="00FE5E8D"/>
    <w:rsid w:val="00FE6BAB"/>
    <w:rsid w:val="00FF0335"/>
    <w:rsid w:val="00FF053F"/>
    <w:rsid w:val="00FF10D7"/>
    <w:rsid w:val="00FF10EA"/>
    <w:rsid w:val="00FF25DA"/>
    <w:rsid w:val="00FF29E7"/>
    <w:rsid w:val="00FF2B45"/>
    <w:rsid w:val="00FF302A"/>
    <w:rsid w:val="00FF377C"/>
    <w:rsid w:val="00FF3882"/>
    <w:rsid w:val="00FF5601"/>
    <w:rsid w:val="00FF5611"/>
    <w:rsid w:val="00FF58CF"/>
    <w:rsid w:val="00FF6372"/>
    <w:rsid w:val="00FF6940"/>
    <w:rsid w:val="00FF69B1"/>
    <w:rsid w:val="00FF6AAA"/>
    <w:rsid w:val="00FF7EB1"/>
    <w:rsid w:val="00FF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C981E"/>
  <w15:docId w15:val="{1630BBC0-DE05-48D5-845F-17246160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F54C11"/>
    <w:pPr>
      <w:widowControl w:val="0"/>
      <w:wordWrap w:val="0"/>
      <w:autoSpaceDE w:val="0"/>
      <w:autoSpaceDN w:val="0"/>
    </w:pPr>
  </w:style>
  <w:style w:type="paragraph" w:styleId="13">
    <w:name w:val="heading 1"/>
    <w:basedOn w:val="a3"/>
    <w:next w:val="a3"/>
    <w:link w:val="1Char"/>
    <w:uiPriority w:val="9"/>
    <w:qFormat/>
    <w:rsid w:val="00F54C1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3"/>
    <w:next w:val="a3"/>
    <w:link w:val="2Char"/>
    <w:uiPriority w:val="9"/>
    <w:unhideWhenUsed/>
    <w:qFormat/>
    <w:rsid w:val="00F54C11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3"/>
    <w:next w:val="a3"/>
    <w:link w:val="3Char"/>
    <w:uiPriority w:val="9"/>
    <w:unhideWhenUsed/>
    <w:qFormat/>
    <w:rsid w:val="00F54C1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3"/>
    <w:next w:val="a3"/>
    <w:link w:val="4Char"/>
    <w:uiPriority w:val="9"/>
    <w:unhideWhenUsed/>
    <w:qFormat/>
    <w:rsid w:val="00F54C11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3"/>
    <w:next w:val="a3"/>
    <w:link w:val="5Char"/>
    <w:uiPriority w:val="9"/>
    <w:unhideWhenUsed/>
    <w:qFormat/>
    <w:rsid w:val="00F54C1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3"/>
    <w:next w:val="a3"/>
    <w:link w:val="6Char"/>
    <w:uiPriority w:val="9"/>
    <w:unhideWhenUsed/>
    <w:qFormat/>
    <w:rsid w:val="00F54C11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3"/>
    <w:next w:val="a3"/>
    <w:link w:val="7Char"/>
    <w:uiPriority w:val="9"/>
    <w:unhideWhenUsed/>
    <w:qFormat/>
    <w:rsid w:val="00F54C11"/>
    <w:pPr>
      <w:keepNext/>
      <w:ind w:leftChars="700" w:left="700" w:hangingChars="200" w:hanging="2000"/>
      <w:outlineLvl w:val="6"/>
    </w:pPr>
  </w:style>
  <w:style w:type="paragraph" w:styleId="8">
    <w:name w:val="heading 8"/>
    <w:basedOn w:val="a3"/>
    <w:next w:val="a3"/>
    <w:link w:val="8Char"/>
    <w:uiPriority w:val="9"/>
    <w:unhideWhenUsed/>
    <w:qFormat/>
    <w:rsid w:val="00F54C11"/>
    <w:pPr>
      <w:keepNext/>
      <w:ind w:leftChars="800" w:left="800" w:hangingChars="200" w:hanging="2000"/>
      <w:outlineLvl w:val="7"/>
    </w:pPr>
  </w:style>
  <w:style w:type="paragraph" w:styleId="9">
    <w:name w:val="heading 9"/>
    <w:basedOn w:val="a3"/>
    <w:next w:val="a3"/>
    <w:link w:val="9Char"/>
    <w:uiPriority w:val="9"/>
    <w:unhideWhenUsed/>
    <w:qFormat/>
    <w:rsid w:val="00F54C11"/>
    <w:pPr>
      <w:keepNext/>
      <w:ind w:leftChars="900" w:left="900" w:hangingChars="200" w:hanging="2000"/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Char">
    <w:name w:val="제목 1 Char"/>
    <w:basedOn w:val="a4"/>
    <w:link w:val="13"/>
    <w:uiPriority w:val="9"/>
    <w:rsid w:val="00F54C11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4"/>
    <w:link w:val="2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4"/>
    <w:link w:val="3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4"/>
    <w:link w:val="4"/>
    <w:uiPriority w:val="9"/>
    <w:rsid w:val="00F54C11"/>
    <w:rPr>
      <w:b/>
      <w:bCs/>
    </w:rPr>
  </w:style>
  <w:style w:type="character" w:customStyle="1" w:styleId="5Char">
    <w:name w:val="제목 5 Char"/>
    <w:basedOn w:val="a4"/>
    <w:link w:val="5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4"/>
    <w:link w:val="6"/>
    <w:uiPriority w:val="9"/>
    <w:rsid w:val="00F54C11"/>
    <w:rPr>
      <w:b/>
      <w:bCs/>
    </w:rPr>
  </w:style>
  <w:style w:type="character" w:customStyle="1" w:styleId="7Char">
    <w:name w:val="제목 7 Char"/>
    <w:basedOn w:val="a4"/>
    <w:link w:val="7"/>
    <w:uiPriority w:val="9"/>
    <w:rsid w:val="00F54C11"/>
  </w:style>
  <w:style w:type="character" w:customStyle="1" w:styleId="8Char">
    <w:name w:val="제목 8 Char"/>
    <w:basedOn w:val="a4"/>
    <w:link w:val="8"/>
    <w:uiPriority w:val="9"/>
    <w:rsid w:val="00F54C11"/>
  </w:style>
  <w:style w:type="character" w:customStyle="1" w:styleId="9Char">
    <w:name w:val="제목 9 Char"/>
    <w:basedOn w:val="a4"/>
    <w:link w:val="9"/>
    <w:uiPriority w:val="9"/>
    <w:rsid w:val="00F54C11"/>
  </w:style>
  <w:style w:type="paragraph" w:styleId="a7">
    <w:name w:val="Normal Indent"/>
    <w:basedOn w:val="a3"/>
    <w:rsid w:val="00A76EA4"/>
    <w:pPr>
      <w:ind w:left="851"/>
    </w:pPr>
    <w:rPr>
      <w:sz w:val="32"/>
    </w:rPr>
  </w:style>
  <w:style w:type="paragraph" w:customStyle="1" w:styleId="3-1">
    <w:name w:val="맞춤3-1"/>
    <w:basedOn w:val="a3"/>
    <w:rsid w:val="00A76EA4"/>
    <w:pPr>
      <w:numPr>
        <w:numId w:val="4"/>
      </w:numPr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rsid w:val="00A76EA4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rsid w:val="00A76EA4"/>
    <w:pPr>
      <w:numPr>
        <w:numId w:val="12"/>
      </w:numPr>
      <w:spacing w:before="240" w:after="120"/>
    </w:pPr>
  </w:style>
  <w:style w:type="paragraph" w:customStyle="1" w:styleId="14-2">
    <w:name w:val="표준14-2"/>
    <w:basedOn w:val="a3"/>
    <w:rsid w:val="00A76EA4"/>
    <w:pPr>
      <w:numPr>
        <w:numId w:val="16"/>
      </w:numPr>
      <w:spacing w:before="120" w:after="120"/>
    </w:pPr>
  </w:style>
  <w:style w:type="paragraph" w:customStyle="1" w:styleId="14-3">
    <w:name w:val="표준14-3"/>
    <w:basedOn w:val="a3"/>
    <w:rsid w:val="00A76EA4"/>
    <w:pPr>
      <w:numPr>
        <w:numId w:val="13"/>
      </w:numPr>
      <w:spacing w:before="80"/>
    </w:pPr>
  </w:style>
  <w:style w:type="paragraph" w:customStyle="1" w:styleId="14-4">
    <w:name w:val="표준14-4"/>
    <w:basedOn w:val="a3"/>
    <w:rsid w:val="00A76EA4"/>
    <w:pPr>
      <w:numPr>
        <w:numId w:val="14"/>
      </w:numPr>
    </w:pPr>
    <w:rPr>
      <w:shd w:val="clear" w:color="auto" w:fill="FFFFFF"/>
    </w:rPr>
  </w:style>
  <w:style w:type="paragraph" w:customStyle="1" w:styleId="12-1">
    <w:name w:val="표준12-1"/>
    <w:basedOn w:val="14-1"/>
    <w:rsid w:val="00A76EA4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rsid w:val="00A76EA4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rsid w:val="00A76EA4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rsid w:val="00A76EA4"/>
    <w:pPr>
      <w:numPr>
        <w:numId w:val="2"/>
      </w:numPr>
      <w:ind w:left="1077"/>
    </w:pPr>
    <w:rPr>
      <w:sz w:val="24"/>
    </w:rPr>
  </w:style>
  <w:style w:type="paragraph" w:customStyle="1" w:styleId="3-2">
    <w:name w:val="맞춤3-2"/>
    <w:basedOn w:val="a3"/>
    <w:rsid w:val="00A76EA4"/>
    <w:pPr>
      <w:numPr>
        <w:numId w:val="5"/>
      </w:numPr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rsid w:val="00A76EA4"/>
    <w:pPr>
      <w:numPr>
        <w:numId w:val="6"/>
      </w:numPr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rsid w:val="00A76EA4"/>
    <w:pPr>
      <w:numPr>
        <w:numId w:val="7"/>
      </w:numPr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sid w:val="00A76EA4"/>
    <w:rPr>
      <w:shd w:val="clear" w:color="auto" w:fill="FFFFFF"/>
    </w:rPr>
  </w:style>
  <w:style w:type="paragraph" w:customStyle="1" w:styleId="2-2">
    <w:name w:val="맞춤2-2"/>
    <w:basedOn w:val="a7"/>
    <w:rsid w:val="00A76EA4"/>
    <w:pPr>
      <w:numPr>
        <w:numId w:val="9"/>
      </w:numPr>
      <w:spacing w:before="180" w:after="120" w:line="480" w:lineRule="atLeast"/>
      <w:jc w:val="left"/>
    </w:pPr>
  </w:style>
  <w:style w:type="paragraph" w:customStyle="1" w:styleId="1-1">
    <w:name w:val="맞춤1-1"/>
    <w:basedOn w:val="a7"/>
    <w:rsid w:val="00A76EA4"/>
    <w:pPr>
      <w:numPr>
        <w:numId w:val="10"/>
      </w:numPr>
      <w:spacing w:before="240" w:after="120" w:line="480" w:lineRule="atLeast"/>
    </w:pPr>
  </w:style>
  <w:style w:type="paragraph" w:customStyle="1" w:styleId="1-3">
    <w:name w:val="맞춤1-3"/>
    <w:basedOn w:val="a7"/>
    <w:rsid w:val="00A76EA4"/>
    <w:pPr>
      <w:numPr>
        <w:numId w:val="11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rsid w:val="00A76EA4"/>
    <w:pPr>
      <w:numPr>
        <w:numId w:val="17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1">
    <w:name w:val="스타일2"/>
    <w:basedOn w:val="a2"/>
    <w:rsid w:val="00A76EA4"/>
    <w:pPr>
      <w:numPr>
        <w:numId w:val="0"/>
      </w:numPr>
    </w:pPr>
  </w:style>
  <w:style w:type="paragraph" w:customStyle="1" w:styleId="a0">
    <w:name w:val="스타일가"/>
    <w:basedOn w:val="21"/>
    <w:autoRedefine/>
    <w:rsid w:val="00A76EA4"/>
    <w:pPr>
      <w:numPr>
        <w:ilvl w:val="1"/>
        <w:numId w:val="15"/>
      </w:numPr>
    </w:pPr>
  </w:style>
  <w:style w:type="paragraph" w:customStyle="1" w:styleId="a">
    <w:name w:val="가나"/>
    <w:basedOn w:val="a0"/>
    <w:autoRedefine/>
    <w:rsid w:val="00A76EA4"/>
    <w:pPr>
      <w:numPr>
        <w:ilvl w:val="0"/>
      </w:numPr>
    </w:pPr>
  </w:style>
  <w:style w:type="paragraph" w:styleId="a9">
    <w:name w:val="footer"/>
    <w:basedOn w:val="a3"/>
    <w:link w:val="Char"/>
    <w:uiPriority w:val="99"/>
    <w:rsid w:val="00A76EA4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sid w:val="00A76EA4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sid w:val="00A76EA4"/>
    <w:rPr>
      <w:rFonts w:cs="Times New Roman"/>
    </w:rPr>
  </w:style>
  <w:style w:type="paragraph" w:styleId="ab">
    <w:name w:val="header"/>
    <w:basedOn w:val="a3"/>
    <w:link w:val="Char0"/>
    <w:rsid w:val="00A76EA4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">
    <w:name w:val="풍선 도움말 텍스트1"/>
    <w:basedOn w:val="a3"/>
    <w:semiHidden/>
    <w:rsid w:val="00A76EA4"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sid w:val="00A76EA4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sid w:val="00A76EA4"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rsid w:val="00A76EA4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rsid w:val="00A76EA4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rsid w:val="00A76EA4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basedOn w:val="a4"/>
    <w:uiPriority w:val="22"/>
    <w:qFormat/>
    <w:rsid w:val="00F54C11"/>
    <w:rPr>
      <w:b/>
      <w:bCs/>
    </w:rPr>
  </w:style>
  <w:style w:type="table" w:styleId="af0">
    <w:name w:val="Table Grid"/>
    <w:basedOn w:val="a5"/>
    <w:rsid w:val="00A76EA4"/>
    <w:pPr>
      <w:widowControl w:val="0"/>
      <w:wordWrap w:val="0"/>
      <w:autoSpaceDE w:val="0"/>
      <w:autoSpaceDN w:val="0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rsid w:val="00A76EA4"/>
    <w:pPr>
      <w:tabs>
        <w:tab w:val="center" w:pos="4320"/>
        <w:tab w:val="right" w:pos="8640"/>
      </w:tabs>
      <w:wordWrap/>
      <w:spacing w:after="0" w:line="240" w:lineRule="auto"/>
      <w:jc w:val="left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rsid w:val="00A76EA4"/>
    <w:pPr>
      <w:wordWrap/>
      <w:spacing w:after="0" w:line="240" w:lineRule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sid w:val="00A76EA4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rsid w:val="00A76EA4"/>
    <w:pPr>
      <w:tabs>
        <w:tab w:val="center" w:pos="4252"/>
        <w:tab w:val="right" w:pos="8504"/>
      </w:tabs>
      <w:wordWrap/>
      <w:spacing w:after="0" w:line="240" w:lineRule="auto"/>
    </w:pPr>
    <w:rPr>
      <w:rFonts w:cs="바탕"/>
    </w:rPr>
  </w:style>
  <w:style w:type="character" w:customStyle="1" w:styleId="DeltaViewInsertion">
    <w:name w:val="DeltaView Insertion"/>
    <w:rsid w:val="00A76EA4"/>
    <w:rPr>
      <w:color w:val="0000FF"/>
      <w:spacing w:val="0"/>
      <w:u w:val="double"/>
    </w:rPr>
  </w:style>
  <w:style w:type="paragraph" w:customStyle="1" w:styleId="1">
    <w:name w:val="제1조"/>
    <w:basedOn w:val="a3"/>
    <w:rsid w:val="00A76EA4"/>
    <w:pPr>
      <w:widowControl/>
      <w:numPr>
        <w:numId w:val="18"/>
      </w:numPr>
      <w:spacing w:after="300" w:line="240" w:lineRule="auto"/>
    </w:pPr>
    <w:rPr>
      <w:rFonts w:ascii="Times New Roman"/>
      <w:b/>
      <w:sz w:val="24"/>
      <w:szCs w:val="24"/>
    </w:rPr>
  </w:style>
  <w:style w:type="paragraph" w:customStyle="1" w:styleId="10">
    <w:name w:val="1항"/>
    <w:basedOn w:val="a3"/>
    <w:rsid w:val="00A76EA4"/>
    <w:pPr>
      <w:widowControl/>
      <w:numPr>
        <w:ilvl w:val="1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11">
    <w:name w:val="1호"/>
    <w:basedOn w:val="a3"/>
    <w:rsid w:val="00A76EA4"/>
    <w:pPr>
      <w:widowControl/>
      <w:numPr>
        <w:ilvl w:val="2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CellHead">
    <w:name w:val="CellHead"/>
    <w:basedOn w:val="a3"/>
    <w:uiPriority w:val="99"/>
    <w:rsid w:val="00A76EA4"/>
    <w:pPr>
      <w:keepNext/>
      <w:widowControl/>
      <w:wordWrap/>
      <w:jc w:val="left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rsid w:val="00A76EA4"/>
    <w:pPr>
      <w:widowControl/>
      <w:wordWrap/>
      <w:spacing w:line="290" w:lineRule="auto"/>
      <w:jc w:val="left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rsid w:val="00A76EA4"/>
    <w:pPr>
      <w:numPr>
        <w:numId w:val="19"/>
      </w:numPr>
    </w:pPr>
  </w:style>
  <w:style w:type="character" w:styleId="af2">
    <w:name w:val="annotation reference"/>
    <w:rsid w:val="00A76EA4"/>
    <w:rPr>
      <w:sz w:val="18"/>
      <w:szCs w:val="18"/>
    </w:rPr>
  </w:style>
  <w:style w:type="paragraph" w:styleId="af3">
    <w:name w:val="annotation text"/>
    <w:basedOn w:val="a3"/>
    <w:link w:val="Char5"/>
    <w:rsid w:val="00A76EA4"/>
    <w:pPr>
      <w:jc w:val="left"/>
    </w:pPr>
  </w:style>
  <w:style w:type="character" w:customStyle="1" w:styleId="Char5">
    <w:name w:val="메모 텍스트 Char"/>
    <w:link w:val="af3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sid w:val="00A76EA4"/>
    <w:rPr>
      <w:b/>
      <w:bCs/>
    </w:rPr>
  </w:style>
  <w:style w:type="character" w:customStyle="1" w:styleId="Char6">
    <w:name w:val="메모 주제 Char"/>
    <w:link w:val="af4"/>
    <w:rsid w:val="00A76EA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sid w:val="00A76EA4"/>
    <w:rPr>
      <w:rFonts w:ascii="바탕" w:eastAsia="바탕" w:hAnsi="Times New Roman"/>
      <w:sz w:val="28"/>
    </w:rPr>
  </w:style>
  <w:style w:type="paragraph" w:customStyle="1" w:styleId="af6">
    <w:name w:val="바탕글"/>
    <w:basedOn w:val="a3"/>
    <w:link w:val="Char7"/>
    <w:rsid w:val="00EE7826"/>
    <w:pPr>
      <w:widowControl/>
      <w:wordWrap/>
      <w:spacing w:after="0" w:line="384" w:lineRule="auto"/>
    </w:pPr>
    <w:rPr>
      <w:rFonts w:hAnsi="바탕" w:cs="굴림"/>
      <w:color w:val="000000"/>
    </w:rPr>
  </w:style>
  <w:style w:type="paragraph" w:styleId="af7">
    <w:name w:val="footnote text"/>
    <w:basedOn w:val="a3"/>
    <w:link w:val="Char8"/>
    <w:uiPriority w:val="99"/>
    <w:qFormat/>
    <w:rsid w:val="00F54C11"/>
    <w:pPr>
      <w:keepLines/>
      <w:wordWrap/>
      <w:spacing w:after="0" w:line="240" w:lineRule="auto"/>
    </w:pPr>
    <w:rPr>
      <w:rFonts w:ascii="Times New Roman" w:eastAsia="바탕" w:hAnsi="Times New Roman"/>
      <w:szCs w:val="18"/>
    </w:rPr>
  </w:style>
  <w:style w:type="character" w:styleId="af8">
    <w:name w:val="footnote reference"/>
    <w:basedOn w:val="a4"/>
    <w:uiPriority w:val="99"/>
    <w:qFormat/>
    <w:rsid w:val="00F54C11"/>
    <w:rPr>
      <w:rFonts w:ascii="Times New Roman" w:eastAsia="바탕" w:hAnsi="Times New Roman" w:cs="Times New Roman"/>
      <w:sz w:val="20"/>
      <w:szCs w:val="18"/>
      <w:vertAlign w:val="superscript"/>
    </w:rPr>
  </w:style>
  <w:style w:type="paragraph" w:customStyle="1" w:styleId="a1">
    <w:name w:val="글머리표(원)"/>
    <w:basedOn w:val="a3"/>
    <w:rsid w:val="001E7208"/>
    <w:pPr>
      <w:widowControl/>
      <w:numPr>
        <w:numId w:val="20"/>
      </w:numPr>
      <w:spacing w:after="0" w:line="300" w:lineRule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rsid w:val="001E7208"/>
    <w:pPr>
      <w:widowControl/>
      <w:spacing w:after="240" w:line="240" w:lineRule="auto"/>
    </w:pPr>
    <w:rPr>
      <w:rFonts w:ascii="Times New Roman" w:eastAsia="바탕체"/>
      <w:sz w:val="24"/>
    </w:rPr>
  </w:style>
  <w:style w:type="paragraph" w:styleId="15">
    <w:name w:val="toc 1"/>
    <w:aliases w:val="LK_목차1"/>
    <w:basedOn w:val="a3"/>
    <w:next w:val="a3"/>
    <w:autoRedefine/>
    <w:uiPriority w:val="39"/>
    <w:qFormat/>
    <w:rsid w:val="00F54C11"/>
    <w:pPr>
      <w:tabs>
        <w:tab w:val="left" w:pos="800"/>
        <w:tab w:val="right" w:leader="dot" w:pos="9060"/>
      </w:tabs>
      <w:spacing w:after="120" w:line="312" w:lineRule="auto"/>
    </w:pPr>
    <w:rPr>
      <w:rFonts w:ascii="Times New Roman" w:eastAsia="바탕" w:hAnsi="Times New Roman"/>
      <w:sz w:val="22"/>
      <w:szCs w:val="22"/>
    </w:rPr>
  </w:style>
  <w:style w:type="character" w:customStyle="1" w:styleId="WYBodyChar">
    <w:name w:val="WY_Body Char"/>
    <w:link w:val="WYBody"/>
    <w:locked/>
    <w:rsid w:val="001E7208"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rsid w:val="0092513D"/>
    <w:pPr>
      <w:widowControl/>
      <w:spacing w:after="0" w:line="240" w:lineRule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sid w:val="0092513D"/>
    <w:rPr>
      <w:rFonts w:eastAsia="바탕체"/>
      <w:sz w:val="24"/>
      <w:lang w:val="en-US" w:eastAsia="ko-KR" w:bidi="ar-SA"/>
    </w:rPr>
  </w:style>
  <w:style w:type="paragraph" w:styleId="af9">
    <w:name w:val="List Paragraph"/>
    <w:basedOn w:val="a3"/>
    <w:link w:val="Char9"/>
    <w:uiPriority w:val="34"/>
    <w:qFormat/>
    <w:rsid w:val="00F54C11"/>
    <w:pPr>
      <w:ind w:leftChars="400" w:left="800"/>
    </w:pPr>
  </w:style>
  <w:style w:type="paragraph" w:customStyle="1" w:styleId="Article2L1">
    <w:name w:val="Article2_L1"/>
    <w:basedOn w:val="a3"/>
    <w:next w:val="a3"/>
    <w:rsid w:val="0080758A"/>
    <w:pPr>
      <w:keepNext/>
      <w:widowControl/>
      <w:tabs>
        <w:tab w:val="num" w:pos="504"/>
      </w:tabs>
      <w:wordWrap/>
      <w:spacing w:before="480" w:after="240" w:line="240" w:lineRule="auto"/>
      <w:ind w:left="504" w:hanging="216"/>
      <w:jc w:val="center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rsid w:val="00E00B78"/>
    <w:pPr>
      <w:widowControl/>
      <w:tabs>
        <w:tab w:val="left" w:pos="1560"/>
      </w:tabs>
      <w:wordWrap/>
      <w:spacing w:before="480" w:line="340" w:lineRule="exact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sid w:val="00E00B78"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rsid w:val="00E00B78"/>
    <w:pPr>
      <w:widowControl/>
      <w:tabs>
        <w:tab w:val="left" w:pos="1560"/>
      </w:tabs>
      <w:wordWrap/>
      <w:spacing w:before="240" w:after="120" w:line="340" w:lineRule="exact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rsid w:val="00E00B78"/>
    <w:pPr>
      <w:widowControl/>
      <w:numPr>
        <w:ilvl w:val="2"/>
        <w:numId w:val="21"/>
      </w:numPr>
      <w:wordWrap/>
      <w:spacing w:before="180" w:after="120" w:line="340" w:lineRule="exact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rsid w:val="00E00B78"/>
    <w:pPr>
      <w:widowControl/>
      <w:numPr>
        <w:ilvl w:val="3"/>
        <w:numId w:val="21"/>
      </w:numPr>
      <w:wordWrap/>
      <w:spacing w:before="180" w:after="120" w:line="340" w:lineRule="exact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sid w:val="00F60635"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3"/>
    <w:next w:val="a3"/>
    <w:uiPriority w:val="39"/>
    <w:unhideWhenUsed/>
    <w:qFormat/>
    <w:rsid w:val="00F54C11"/>
    <w:pPr>
      <w:outlineLvl w:val="9"/>
    </w:pPr>
  </w:style>
  <w:style w:type="paragraph" w:customStyle="1" w:styleId="Article2L2">
    <w:name w:val="Article2_L2"/>
    <w:basedOn w:val="Article2L1"/>
    <w:next w:val="a3"/>
    <w:rsid w:val="00B77682"/>
    <w:pPr>
      <w:tabs>
        <w:tab w:val="left" w:pos="3240"/>
      </w:tabs>
      <w:spacing w:before="100" w:beforeAutospacing="1"/>
      <w:jc w:val="left"/>
      <w:outlineLvl w:val="1"/>
    </w:pPr>
  </w:style>
  <w:style w:type="paragraph" w:styleId="22">
    <w:name w:val="toc 2"/>
    <w:aliases w:val="LK_목차2"/>
    <w:basedOn w:val="a3"/>
    <w:next w:val="a3"/>
    <w:autoRedefine/>
    <w:uiPriority w:val="39"/>
    <w:qFormat/>
    <w:rsid w:val="00F54C11"/>
    <w:pPr>
      <w:spacing w:after="120" w:line="312" w:lineRule="auto"/>
      <w:ind w:leftChars="200" w:left="200"/>
    </w:pPr>
    <w:rPr>
      <w:rFonts w:ascii="Times New Roman" w:eastAsia="바탕" w:hAnsi="Times New Roman"/>
    </w:rPr>
  </w:style>
  <w:style w:type="paragraph" w:customStyle="1" w:styleId="WYCArticleBody">
    <w:name w:val="WY C_Article Body ."/>
    <w:basedOn w:val="a3"/>
    <w:uiPriority w:val="99"/>
    <w:rsid w:val="00524EA7"/>
    <w:pPr>
      <w:widowControl/>
      <w:wordWrap/>
      <w:spacing w:before="180" w:after="120" w:line="340" w:lineRule="exact"/>
      <w:ind w:leftChars="780" w:left="1560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sid w:val="00B15CEE"/>
    <w:rPr>
      <w:rFonts w:ascii="Times New Roman" w:eastAsia="맑은 고딕"/>
      <w:sz w:val="24"/>
    </w:rPr>
  </w:style>
  <w:style w:type="paragraph" w:styleId="afa">
    <w:name w:val="Normal (Web)"/>
    <w:basedOn w:val="a3"/>
    <w:rsid w:val="00B15CEE"/>
    <w:pPr>
      <w:widowControl/>
      <w:wordWrap/>
      <w:spacing w:before="100" w:beforeAutospacing="1" w:after="100" w:afterAutospacing="1" w:line="240" w:lineRule="auto"/>
      <w:jc w:val="left"/>
    </w:pPr>
    <w:rPr>
      <w:rFonts w:hAnsi="바탕"/>
      <w:sz w:val="24"/>
      <w:szCs w:val="24"/>
    </w:rPr>
  </w:style>
  <w:style w:type="paragraph" w:customStyle="1" w:styleId="Title1">
    <w:name w:val="Title 1"/>
    <w:basedOn w:val="WYCArticleLv1"/>
    <w:rsid w:val="002515AB"/>
    <w:pPr>
      <w:tabs>
        <w:tab w:val="clear" w:pos="1560"/>
      </w:tabs>
      <w:wordWrap w:val="0"/>
      <w:topLinePunct/>
      <w:spacing w:after="360" w:line="312" w:lineRule="auto"/>
      <w:ind w:left="397" w:hanging="397"/>
    </w:pPr>
    <w:rPr>
      <w:rFonts w:eastAsia="바탕" w:cs="Arial"/>
      <w:sz w:val="22"/>
      <w:szCs w:val="22"/>
    </w:rPr>
  </w:style>
  <w:style w:type="paragraph" w:styleId="31">
    <w:name w:val="toc 3"/>
    <w:basedOn w:val="a3"/>
    <w:next w:val="a3"/>
    <w:autoRedefine/>
    <w:uiPriority w:val="39"/>
    <w:semiHidden/>
    <w:unhideWhenUsed/>
    <w:rsid w:val="00F868EE"/>
    <w:pPr>
      <w:widowControl/>
      <w:wordWrap/>
      <w:spacing w:after="100" w:line="276" w:lineRule="auto"/>
      <w:ind w:left="440"/>
      <w:jc w:val="left"/>
    </w:pPr>
    <w:rPr>
      <w:sz w:val="22"/>
      <w:szCs w:val="22"/>
    </w:rPr>
  </w:style>
  <w:style w:type="character" w:styleId="afb">
    <w:name w:val="Hyperlink"/>
    <w:basedOn w:val="a4"/>
    <w:uiPriority w:val="99"/>
    <w:unhideWhenUsed/>
    <w:rsid w:val="00FC198E"/>
    <w:rPr>
      <w:color w:val="0000FF" w:themeColor="hyperlink"/>
      <w:u w:val="single"/>
    </w:rPr>
  </w:style>
  <w:style w:type="paragraph" w:customStyle="1" w:styleId="SPA2">
    <w:name w:val="SPA 목차 수준 2"/>
    <w:basedOn w:val="a3"/>
    <w:link w:val="SPA2Char"/>
    <w:rsid w:val="00DF3D43"/>
    <w:pPr>
      <w:numPr>
        <w:numId w:val="25"/>
      </w:numPr>
      <w:topLinePunct/>
      <w:spacing w:before="360" w:after="240" w:line="312" w:lineRule="auto"/>
    </w:pPr>
    <w:rPr>
      <w:rFonts w:ascii="Times New Roman"/>
      <w:sz w:val="22"/>
      <w:szCs w:val="23"/>
      <w:u w:val="single"/>
    </w:rPr>
  </w:style>
  <w:style w:type="character" w:customStyle="1" w:styleId="SPA2Char">
    <w:name w:val="SPA 목차 수준 2 Char"/>
    <w:basedOn w:val="a4"/>
    <w:link w:val="SPA2"/>
    <w:rsid w:val="00DF3D43"/>
    <w:rPr>
      <w:rFonts w:ascii="Times New Roman"/>
      <w:sz w:val="22"/>
      <w:szCs w:val="23"/>
      <w:u w:val="single"/>
    </w:rPr>
  </w:style>
  <w:style w:type="character" w:customStyle="1" w:styleId="Char8">
    <w:name w:val="각주 텍스트 Char"/>
    <w:basedOn w:val="a4"/>
    <w:link w:val="af7"/>
    <w:uiPriority w:val="99"/>
    <w:rsid w:val="00F54C11"/>
    <w:rPr>
      <w:rFonts w:ascii="Times New Roman" w:eastAsia="바탕" w:hAnsi="Times New Roman"/>
      <w:szCs w:val="18"/>
    </w:rPr>
  </w:style>
  <w:style w:type="paragraph" w:customStyle="1" w:styleId="Style2">
    <w:name w:val="Style2"/>
    <w:basedOn w:val="20"/>
    <w:rsid w:val="00485EFD"/>
    <w:pPr>
      <w:keepNext w:val="0"/>
      <w:widowControl/>
      <w:tabs>
        <w:tab w:val="num" w:pos="0"/>
      </w:tabs>
      <w:wordWrap/>
      <w:spacing w:after="240"/>
      <w:ind w:firstLine="1701"/>
    </w:pPr>
    <w:rPr>
      <w:rFonts w:ascii="Times New Roman" w:eastAsia="바탕체" w:hAnsi="Times New Roman"/>
      <w:b/>
      <w:bCs/>
      <w:sz w:val="24"/>
      <w:lang w:val="x-none" w:eastAsia="x-none"/>
    </w:rPr>
  </w:style>
  <w:style w:type="paragraph" w:customStyle="1" w:styleId="Style3">
    <w:name w:val="Style3"/>
    <w:basedOn w:val="30"/>
    <w:link w:val="Style3Char"/>
    <w:rsid w:val="00485EFD"/>
    <w:pPr>
      <w:keepNext w:val="0"/>
      <w:widowControl/>
      <w:tabs>
        <w:tab w:val="num" w:pos="2552"/>
      </w:tabs>
      <w:wordWrap/>
      <w:spacing w:after="240" w:line="240" w:lineRule="auto"/>
      <w:ind w:leftChars="0" w:left="0" w:firstLineChars="0" w:firstLine="1701"/>
      <w:jc w:val="left"/>
    </w:pPr>
    <w:rPr>
      <w:rFonts w:ascii="Times New Roman" w:eastAsia="굴림체"/>
      <w:spacing w:val="-3"/>
      <w:sz w:val="24"/>
      <w:lang w:val="x-none" w:eastAsia="x-none"/>
    </w:rPr>
  </w:style>
  <w:style w:type="paragraph" w:customStyle="1" w:styleId="Style4">
    <w:name w:val="Style4"/>
    <w:basedOn w:val="a3"/>
    <w:rsid w:val="00485EFD"/>
    <w:pPr>
      <w:widowControl/>
      <w:wordWrap/>
      <w:spacing w:after="240" w:line="280" w:lineRule="atLeast"/>
      <w:jc w:val="center"/>
      <w:outlineLvl w:val="0"/>
    </w:pPr>
    <w:rPr>
      <w:rFonts w:ascii="Times New Roman"/>
      <w:b/>
      <w:caps/>
      <w:spacing w:val="-4"/>
      <w:sz w:val="24"/>
      <w:szCs w:val="24"/>
      <w:u w:val="single"/>
      <w:lang w:val="x-none"/>
    </w:rPr>
  </w:style>
  <w:style w:type="character" w:customStyle="1" w:styleId="Style3Char">
    <w:name w:val="Style3 Char"/>
    <w:link w:val="Style3"/>
    <w:rsid w:val="00485EFD"/>
    <w:rPr>
      <w:rFonts w:ascii="Times New Roman" w:eastAsia="굴림체" w:hAnsi="Times New Roman"/>
      <w:spacing w:val="-3"/>
      <w:kern w:val="2"/>
      <w:sz w:val="24"/>
      <w:lang w:val="x-none" w:eastAsia="x-none"/>
    </w:rPr>
  </w:style>
  <w:style w:type="character" w:customStyle="1" w:styleId="Char9">
    <w:name w:val="목록 단락 Char"/>
    <w:link w:val="af9"/>
    <w:uiPriority w:val="34"/>
    <w:rsid w:val="00485EFD"/>
  </w:style>
  <w:style w:type="paragraph" w:customStyle="1" w:styleId="PHAgree6L4">
    <w:name w:val="PHAgree6_L4"/>
    <w:basedOn w:val="a3"/>
    <w:next w:val="afc"/>
    <w:rsid w:val="00485EFD"/>
    <w:pPr>
      <w:widowControl/>
      <w:numPr>
        <w:ilvl w:val="3"/>
        <w:numId w:val="26"/>
      </w:numPr>
      <w:wordWrap/>
      <w:spacing w:after="240" w:line="240" w:lineRule="auto"/>
      <w:jc w:val="left"/>
      <w:outlineLvl w:val="3"/>
    </w:pPr>
    <w:rPr>
      <w:rFonts w:ascii="Times New Roman" w:eastAsia="PMingLiU"/>
      <w:sz w:val="22"/>
      <w:szCs w:val="22"/>
      <w:lang w:eastAsia="zh-CN"/>
    </w:rPr>
  </w:style>
  <w:style w:type="paragraph" w:styleId="afc">
    <w:name w:val="Body Text"/>
    <w:basedOn w:val="a3"/>
    <w:link w:val="Chara"/>
    <w:uiPriority w:val="99"/>
    <w:semiHidden/>
    <w:unhideWhenUsed/>
    <w:rsid w:val="00485EFD"/>
    <w:pPr>
      <w:spacing w:after="180"/>
    </w:pPr>
  </w:style>
  <w:style w:type="character" w:customStyle="1" w:styleId="Chara">
    <w:name w:val="본문 Char"/>
    <w:basedOn w:val="a4"/>
    <w:link w:val="afc"/>
    <w:uiPriority w:val="99"/>
    <w:semiHidden/>
    <w:rsid w:val="00485EFD"/>
    <w:rPr>
      <w:rFonts w:ascii="바탕" w:eastAsia="바탕" w:hAnsi="Times New Roman"/>
      <w:sz w:val="28"/>
    </w:rPr>
  </w:style>
  <w:style w:type="character" w:customStyle="1" w:styleId="Char7">
    <w:name w:val="바탕글 Char"/>
    <w:link w:val="af6"/>
    <w:rsid w:val="00E71D4E"/>
    <w:rPr>
      <w:rFonts w:ascii="바탕" w:eastAsia="바탕" w:hAnsi="바탕" w:cs="굴림"/>
      <w:color w:val="000000"/>
    </w:rPr>
  </w:style>
  <w:style w:type="paragraph" w:customStyle="1" w:styleId="LKLevel1">
    <w:name w:val="LK_Level1"/>
    <w:basedOn w:val="LK2"/>
    <w:link w:val="LKLevel1Char"/>
    <w:uiPriority w:val="1"/>
    <w:qFormat/>
    <w:rsid w:val="00F54C11"/>
    <w:pPr>
      <w:widowControl/>
      <w:numPr>
        <w:numId w:val="27"/>
      </w:numPr>
      <w:spacing w:before="480" w:after="360"/>
      <w:jc w:val="center"/>
      <w:outlineLvl w:val="0"/>
    </w:pPr>
    <w:rPr>
      <w:b/>
    </w:rPr>
  </w:style>
  <w:style w:type="character" w:customStyle="1" w:styleId="LKLevel1Char">
    <w:name w:val="LK_Level1 Char"/>
    <w:basedOn w:val="a4"/>
    <w:link w:val="LKLevel1"/>
    <w:uiPriority w:val="1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2">
    <w:name w:val="LK_본문"/>
    <w:basedOn w:val="a3"/>
    <w:link w:val="LKChar"/>
    <w:qFormat/>
    <w:rsid w:val="00F54C11"/>
    <w:pPr>
      <w:topLinePunct/>
      <w:adjustRightInd w:val="0"/>
      <w:snapToGrid w:val="0"/>
      <w:spacing w:after="240" w:line="312" w:lineRule="auto"/>
    </w:pPr>
    <w:rPr>
      <w:rFonts w:ascii="Times New Roman" w:eastAsia="바탕" w:hAnsi="Times New Roman" w:cs="Times New Roman"/>
      <w:kern w:val="0"/>
      <w:sz w:val="22"/>
    </w:rPr>
  </w:style>
  <w:style w:type="character" w:customStyle="1" w:styleId="LKChar">
    <w:name w:val="LK_본문 Char"/>
    <w:basedOn w:val="a4"/>
    <w:link w:val="LK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2">
    <w:name w:val="LK_Level2"/>
    <w:basedOn w:val="LK2"/>
    <w:link w:val="LKLevel2Char"/>
    <w:uiPriority w:val="1"/>
    <w:qFormat/>
    <w:rsid w:val="00F54C11"/>
    <w:pPr>
      <w:numPr>
        <w:ilvl w:val="1"/>
        <w:numId w:val="27"/>
      </w:numPr>
      <w:spacing w:before="360"/>
      <w:outlineLvl w:val="1"/>
    </w:pPr>
    <w:rPr>
      <w:u w:val="single"/>
    </w:rPr>
  </w:style>
  <w:style w:type="character" w:customStyle="1" w:styleId="LKLevel2Char">
    <w:name w:val="LK_Level2 Char"/>
    <w:basedOn w:val="LKChar"/>
    <w:link w:val="LKLevel2"/>
    <w:uiPriority w:val="1"/>
    <w:rsid w:val="00F54C11"/>
    <w:rPr>
      <w:rFonts w:ascii="Times New Roman" w:eastAsia="바탕" w:hAnsi="Times New Roman" w:cs="Times New Roman"/>
      <w:kern w:val="0"/>
      <w:sz w:val="22"/>
      <w:u w:val="single"/>
    </w:rPr>
  </w:style>
  <w:style w:type="paragraph" w:customStyle="1" w:styleId="LKLevel3">
    <w:name w:val="LK_Level3"/>
    <w:basedOn w:val="LK2"/>
    <w:link w:val="LKLevel3Char"/>
    <w:uiPriority w:val="1"/>
    <w:qFormat/>
    <w:rsid w:val="00F54C11"/>
    <w:pPr>
      <w:numPr>
        <w:ilvl w:val="2"/>
        <w:numId w:val="27"/>
      </w:numPr>
      <w:spacing w:after="288"/>
      <w:outlineLvl w:val="2"/>
    </w:pPr>
  </w:style>
  <w:style w:type="character" w:customStyle="1" w:styleId="LKLevel3Char">
    <w:name w:val="LK_Level3 Char"/>
    <w:basedOn w:val="LKChar"/>
    <w:link w:val="LKLevel3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4">
    <w:name w:val="LK_Level4"/>
    <w:basedOn w:val="LKLevel3"/>
    <w:link w:val="LKLevel4Char"/>
    <w:uiPriority w:val="1"/>
    <w:qFormat/>
    <w:rsid w:val="00F54C11"/>
    <w:pPr>
      <w:numPr>
        <w:ilvl w:val="3"/>
      </w:numPr>
      <w:outlineLvl w:val="3"/>
    </w:pPr>
  </w:style>
  <w:style w:type="character" w:customStyle="1" w:styleId="LKLevel4Char">
    <w:name w:val="LK_Level4 Char"/>
    <w:basedOn w:val="LKChar"/>
    <w:link w:val="LKLevel4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">
    <w:name w:val="LK_별첨"/>
    <w:basedOn w:val="LK2"/>
    <w:link w:val="LKChar0"/>
    <w:uiPriority w:val="1"/>
    <w:qFormat/>
    <w:rsid w:val="00F54C11"/>
    <w:pPr>
      <w:keepNext/>
      <w:pageBreakBefore/>
      <w:widowControl/>
      <w:numPr>
        <w:numId w:val="28"/>
      </w:numPr>
      <w:jc w:val="left"/>
      <w:outlineLvl w:val="0"/>
    </w:pPr>
    <w:rPr>
      <w:b/>
      <w:szCs w:val="22"/>
    </w:rPr>
  </w:style>
  <w:style w:type="character" w:customStyle="1" w:styleId="LKChar0">
    <w:name w:val="LK_별첨 Char"/>
    <w:basedOn w:val="LKChar"/>
    <w:link w:val="LK"/>
    <w:uiPriority w:val="1"/>
    <w:rsid w:val="00F54C11"/>
    <w:rPr>
      <w:rFonts w:ascii="Times New Roman" w:eastAsia="바탕" w:hAnsi="Times New Roman" w:cs="Times New Roman"/>
      <w:b/>
      <w:kern w:val="0"/>
      <w:sz w:val="22"/>
      <w:szCs w:val="22"/>
    </w:rPr>
  </w:style>
  <w:style w:type="paragraph" w:customStyle="1" w:styleId="LK0">
    <w:name w:val="LK_전문"/>
    <w:basedOn w:val="LK2"/>
    <w:link w:val="LKChar1"/>
    <w:qFormat/>
    <w:rsid w:val="00F54C11"/>
    <w:pPr>
      <w:keepNext/>
      <w:widowControl/>
      <w:numPr>
        <w:numId w:val="29"/>
      </w:numPr>
      <w:spacing w:before="480" w:after="360"/>
      <w:jc w:val="center"/>
    </w:pPr>
    <w:rPr>
      <w:b/>
    </w:rPr>
  </w:style>
  <w:style w:type="character" w:customStyle="1" w:styleId="LKChar1">
    <w:name w:val="LK_전문 Char"/>
    <w:basedOn w:val="LKChar"/>
    <w:link w:val="LK0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1">
    <w:name w:val="LK_전문(1)"/>
    <w:basedOn w:val="LK2"/>
    <w:link w:val="LK1Char"/>
    <w:qFormat/>
    <w:rsid w:val="00F54C11"/>
    <w:pPr>
      <w:numPr>
        <w:ilvl w:val="1"/>
        <w:numId w:val="29"/>
      </w:numPr>
      <w:spacing w:after="288"/>
    </w:pPr>
  </w:style>
  <w:style w:type="character" w:customStyle="1" w:styleId="LK1Char">
    <w:name w:val="LK_전문(1) Char"/>
    <w:basedOn w:val="LKChar"/>
    <w:link w:val="LK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12">
    <w:name w:val="참조 1"/>
    <w:basedOn w:val="LK2"/>
    <w:link w:val="1Char0"/>
    <w:uiPriority w:val="2"/>
    <w:qFormat/>
    <w:rsid w:val="00F54C11"/>
    <w:pPr>
      <w:numPr>
        <w:ilvl w:val="4"/>
        <w:numId w:val="22"/>
      </w:numPr>
      <w:tabs>
        <w:tab w:val="clear" w:pos="504"/>
      </w:tabs>
      <w:ind w:left="0" w:firstLine="2160"/>
    </w:pPr>
  </w:style>
  <w:style w:type="character" w:customStyle="1" w:styleId="1Char0">
    <w:name w:val="참조 1 Char"/>
    <w:basedOn w:val="LKChar"/>
    <w:link w:val="1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2">
    <w:name w:val="참조 2"/>
    <w:basedOn w:val="LK2"/>
    <w:link w:val="2Char0"/>
    <w:uiPriority w:val="2"/>
    <w:qFormat/>
    <w:rsid w:val="00F54C11"/>
    <w:pPr>
      <w:numPr>
        <w:ilvl w:val="1"/>
        <w:numId w:val="23"/>
      </w:numPr>
      <w:ind w:left="0" w:firstLine="0"/>
    </w:pPr>
  </w:style>
  <w:style w:type="character" w:customStyle="1" w:styleId="2Char0">
    <w:name w:val="참조 2 Char"/>
    <w:basedOn w:val="LKChar"/>
    <w:link w:val="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3">
    <w:name w:val="참조 3"/>
    <w:basedOn w:val="LK1"/>
    <w:link w:val="3Char0"/>
    <w:uiPriority w:val="2"/>
    <w:qFormat/>
    <w:rsid w:val="00F54C11"/>
    <w:pPr>
      <w:numPr>
        <w:ilvl w:val="2"/>
        <w:numId w:val="24"/>
      </w:numPr>
      <w:ind w:left="1418" w:hanging="567"/>
    </w:pPr>
  </w:style>
  <w:style w:type="character" w:customStyle="1" w:styleId="3Char0">
    <w:name w:val="참조 3 Char"/>
    <w:basedOn w:val="LK1Char"/>
    <w:link w:val="3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styleId="afd">
    <w:name w:val="caption"/>
    <w:basedOn w:val="a3"/>
    <w:next w:val="a3"/>
    <w:uiPriority w:val="35"/>
    <w:semiHidden/>
    <w:unhideWhenUsed/>
    <w:qFormat/>
    <w:rsid w:val="00F54C11"/>
    <w:rPr>
      <w:b/>
      <w:bCs/>
    </w:rPr>
  </w:style>
  <w:style w:type="paragraph" w:styleId="afe">
    <w:name w:val="Title"/>
    <w:basedOn w:val="a3"/>
    <w:next w:val="a3"/>
    <w:link w:val="Charb"/>
    <w:uiPriority w:val="10"/>
    <w:qFormat/>
    <w:rsid w:val="00F54C1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b">
    <w:name w:val="제목 Char"/>
    <w:basedOn w:val="a4"/>
    <w:link w:val="afe"/>
    <w:uiPriority w:val="10"/>
    <w:rsid w:val="00F54C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f">
    <w:name w:val="Subtitle"/>
    <w:basedOn w:val="a3"/>
    <w:next w:val="a3"/>
    <w:link w:val="Charc"/>
    <w:uiPriority w:val="11"/>
    <w:qFormat/>
    <w:rsid w:val="00F54C11"/>
    <w:pPr>
      <w:spacing w:after="60"/>
      <w:jc w:val="center"/>
      <w:outlineLvl w:val="1"/>
    </w:pPr>
    <w:rPr>
      <w:sz w:val="24"/>
      <w:szCs w:val="24"/>
    </w:rPr>
  </w:style>
  <w:style w:type="character" w:customStyle="1" w:styleId="Charc">
    <w:name w:val="부제 Char"/>
    <w:basedOn w:val="a4"/>
    <w:link w:val="aff"/>
    <w:uiPriority w:val="11"/>
    <w:rsid w:val="00F54C11"/>
    <w:rPr>
      <w:sz w:val="24"/>
      <w:szCs w:val="24"/>
    </w:rPr>
  </w:style>
  <w:style w:type="character" w:styleId="aff0">
    <w:name w:val="Emphasis"/>
    <w:basedOn w:val="a4"/>
    <w:uiPriority w:val="20"/>
    <w:qFormat/>
    <w:rsid w:val="00F54C11"/>
    <w:rPr>
      <w:i/>
      <w:iCs/>
    </w:rPr>
  </w:style>
  <w:style w:type="paragraph" w:styleId="aff1">
    <w:name w:val="No Spacing"/>
    <w:uiPriority w:val="1"/>
    <w:qFormat/>
    <w:rsid w:val="00F54C11"/>
    <w:pPr>
      <w:widowControl w:val="0"/>
      <w:wordWrap w:val="0"/>
      <w:autoSpaceDE w:val="0"/>
      <w:autoSpaceDN w:val="0"/>
      <w:spacing w:after="0" w:line="240" w:lineRule="auto"/>
    </w:pPr>
  </w:style>
  <w:style w:type="paragraph" w:styleId="aff2">
    <w:name w:val="Quote"/>
    <w:basedOn w:val="a3"/>
    <w:next w:val="a3"/>
    <w:link w:val="Chard"/>
    <w:uiPriority w:val="29"/>
    <w:qFormat/>
    <w:rsid w:val="00F54C1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d">
    <w:name w:val="인용 Char"/>
    <w:basedOn w:val="a4"/>
    <w:link w:val="aff2"/>
    <w:uiPriority w:val="29"/>
    <w:rsid w:val="00F54C11"/>
    <w:rPr>
      <w:i/>
      <w:iCs/>
      <w:color w:val="404040" w:themeColor="text1" w:themeTint="BF"/>
    </w:rPr>
  </w:style>
  <w:style w:type="paragraph" w:styleId="aff3">
    <w:name w:val="Intense Quote"/>
    <w:basedOn w:val="a3"/>
    <w:next w:val="a3"/>
    <w:link w:val="Chare"/>
    <w:uiPriority w:val="30"/>
    <w:qFormat/>
    <w:rsid w:val="00F54C1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hare">
    <w:name w:val="강한 인용 Char"/>
    <w:basedOn w:val="a4"/>
    <w:link w:val="aff3"/>
    <w:uiPriority w:val="30"/>
    <w:rsid w:val="00F54C11"/>
    <w:rPr>
      <w:i/>
      <w:iCs/>
      <w:color w:val="4F81BD" w:themeColor="accent1"/>
    </w:rPr>
  </w:style>
  <w:style w:type="character" w:styleId="aff4">
    <w:name w:val="Subtle Emphasis"/>
    <w:basedOn w:val="a4"/>
    <w:uiPriority w:val="19"/>
    <w:qFormat/>
    <w:rsid w:val="00F54C11"/>
    <w:rPr>
      <w:i/>
      <w:iCs/>
      <w:color w:val="404040" w:themeColor="text1" w:themeTint="BF"/>
    </w:rPr>
  </w:style>
  <w:style w:type="character" w:styleId="aff5">
    <w:name w:val="Intense Emphasis"/>
    <w:basedOn w:val="a4"/>
    <w:uiPriority w:val="21"/>
    <w:qFormat/>
    <w:rsid w:val="00F54C11"/>
    <w:rPr>
      <w:i/>
      <w:iCs/>
      <w:color w:val="4F81BD" w:themeColor="accent1"/>
    </w:rPr>
  </w:style>
  <w:style w:type="character" w:styleId="aff6">
    <w:name w:val="Subtle Reference"/>
    <w:basedOn w:val="a4"/>
    <w:uiPriority w:val="31"/>
    <w:qFormat/>
    <w:rsid w:val="00F54C11"/>
    <w:rPr>
      <w:smallCaps/>
      <w:color w:val="5A5A5A" w:themeColor="text1" w:themeTint="A5"/>
    </w:rPr>
  </w:style>
  <w:style w:type="character" w:styleId="aff7">
    <w:name w:val="Intense Reference"/>
    <w:basedOn w:val="a4"/>
    <w:uiPriority w:val="32"/>
    <w:qFormat/>
    <w:rsid w:val="00F54C11"/>
    <w:rPr>
      <w:b/>
      <w:bCs/>
      <w:smallCaps/>
      <w:color w:val="4F81BD" w:themeColor="accent1"/>
      <w:spacing w:val="5"/>
    </w:rPr>
  </w:style>
  <w:style w:type="character" w:styleId="aff8">
    <w:name w:val="Book Title"/>
    <w:basedOn w:val="a4"/>
    <w:uiPriority w:val="33"/>
    <w:qFormat/>
    <w:rsid w:val="00F54C11"/>
    <w:rPr>
      <w:b/>
      <w:bCs/>
      <w:i/>
      <w:iCs/>
      <w:spacing w:val="5"/>
    </w:rPr>
  </w:style>
  <w:style w:type="character" w:customStyle="1" w:styleId="16">
    <w:name w:val="확인되지 않은 멘션1"/>
    <w:basedOn w:val="a4"/>
    <w:uiPriority w:val="99"/>
    <w:semiHidden/>
    <w:unhideWhenUsed/>
    <w:rsid w:val="00311A7C"/>
    <w:rPr>
      <w:color w:val="605E5C"/>
      <w:shd w:val="clear" w:color="auto" w:fill="E1DFDD"/>
    </w:rPr>
  </w:style>
  <w:style w:type="paragraph" w:customStyle="1" w:styleId="BKLBodyText">
    <w:name w:val="BKL Body Text"/>
    <w:basedOn w:val="a3"/>
    <w:rsid w:val="00A129A9"/>
    <w:pPr>
      <w:widowControl/>
      <w:spacing w:after="240" w:line="360" w:lineRule="atLeast"/>
      <w:ind w:left="851"/>
    </w:pPr>
    <w:rPr>
      <w:rFonts w:asci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4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5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k\Desktop\&#53412;&#51060;&#49828;&#53944;\SPA\Kingston%20SPA_Seller%20Draft_Kale_YK%20comment_250108.dot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76FB58-A686-43EC-BCE7-D7D85EB0E3C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Kingston SPA_Seller Draft_Kale_YK comment_250108</Template>
  <TotalTime>5</TotalTime>
  <Pages>38</Pages>
  <Words>5644</Words>
  <Characters>32172</Characters>
  <Application>Microsoft Office Word</Application>
  <DocSecurity>0</DocSecurity>
  <Lines>268</Lines>
  <Paragraphs>75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주식매매계약서(안)</vt:lpstr>
    </vt:vector>
  </TitlesOfParts>
  <Company/>
  <LinksUpToDate>false</LinksUpToDate>
  <CharactersWithSpaces>37741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주식매매계약서(안)</dc:title>
  <dc:creator>LK</dc:creator>
  <cp:lastModifiedBy>LK</cp:lastModifiedBy>
  <cp:revision>12</cp:revision>
  <cp:lastPrinted>2025-07-24T01:59:00Z</cp:lastPrinted>
  <dcterms:created xsi:type="dcterms:W3CDTF">2025-07-25T02:31:00Z</dcterms:created>
  <dcterms:modified xsi:type="dcterms:W3CDTF">2025-07-25T02:36:00Z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2025-01-07T04:42:13Z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e36a59f3-da9b-4b32-978b-dc1fe3a6457b</vt:lpwstr>
  </property>
  <property fmtid="{D5CDD505-2E9C-101B-9397-08002B2CF9AE}" pid="8" name="MSIP_Label_ea60d57e-af5b-4752-ac57-3e4f28ca11dc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2025-06-29T12:51:19Z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98aec3aa-eeb3-4a62-8855-86f648c2b350</vt:lpwstr>
  </property>
  <property fmtid="{D5CDD505-2E9C-101B-9397-08002B2CF9AE}" pid="14" name="MSIP_Label_defa4170-0d19-0005-0004-bc88714345d2_ActionId">
    <vt:lpwstr>66e08cdb-4935-4245-b9b8-784cd4425035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10, 3, 0, 1</vt:lpwstr>
  </property>
</Properties>
</file>